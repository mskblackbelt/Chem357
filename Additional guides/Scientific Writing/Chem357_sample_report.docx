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8712DE" w14:textId="4852D6E4" w:rsidR="0094422F" w:rsidRDefault="0075377D" w:rsidP="00772245">
      <w:pPr>
        <w:pStyle w:val="BATitle"/>
      </w:pPr>
      <w:r w:rsidRPr="005B74ED">
        <w:t>Exploring the Redox Chemistry of Chromium Through the</w:t>
      </w:r>
      <w:r w:rsidR="00772245">
        <w:t xml:space="preserve"> </w:t>
      </w:r>
      <w:r w:rsidRPr="005B74ED">
        <w:t xml:space="preserve">Synthesis and Reaction of </w:t>
      </w:r>
      <w:proofErr w:type="gramStart"/>
      <w:r w:rsidRPr="005B74ED">
        <w:t>Chromium(</w:t>
      </w:r>
      <w:proofErr w:type="gramEnd"/>
      <w:r w:rsidRPr="005B74ED">
        <w:t>II) Acetate</w:t>
      </w:r>
    </w:p>
    <w:p w14:paraId="2D0ACA29" w14:textId="2AD962D7" w:rsidR="00772245" w:rsidRPr="00772245" w:rsidRDefault="00547E22" w:rsidP="00772245">
      <w:pPr>
        <w:pStyle w:val="BBAuthorName"/>
      </w:pPr>
      <w:r>
        <w:t>Jasmine Huang</w:t>
      </w:r>
      <w:r w:rsidR="00772245">
        <w:t>,</w:t>
      </w:r>
      <w:r w:rsidR="00772245" w:rsidRPr="005B74ED">
        <w:t xml:space="preserve"> </w:t>
      </w:r>
      <w:r>
        <w:t xml:space="preserve">Jason Perez </w:t>
      </w:r>
      <w:r w:rsidR="00772245">
        <w:t>(partner)</w:t>
      </w:r>
    </w:p>
    <w:p w14:paraId="2F3EE5EA" w14:textId="2B102A33" w:rsidR="0075377D" w:rsidRPr="00547E22" w:rsidRDefault="00547E22" w:rsidP="00547E22">
      <w:pPr>
        <w:pStyle w:val="BDAbstract"/>
      </w:pPr>
      <w:r w:rsidRPr="00547E22">
        <w:rPr>
          <w:rStyle w:val="BDAbstractTitleChar"/>
        </w:rPr>
        <w:t xml:space="preserve">ABSTRACT: </w:t>
      </w:r>
      <w:r w:rsidR="002A748E" w:rsidRPr="00547E22">
        <w:t xml:space="preserve">Chromium, which derives its name from the Greek chroma meaning color, is a transition metal that forms many different brightly colored coordinate complexes, and thus is an exciting element to investigate in the laboratory. In this experiment, we explore the various oxidation states of chromium by performing reductions from potassium dichromate (Cr6+) to chromic chloride (Cr3+) to </w:t>
      </w:r>
      <w:proofErr w:type="spellStart"/>
      <w:r w:rsidR="002A748E" w:rsidRPr="00547E22">
        <w:t>chromous</w:t>
      </w:r>
      <w:proofErr w:type="spellEnd"/>
      <w:r w:rsidR="002A748E" w:rsidRPr="00547E22">
        <w:t xml:space="preserve"> chloride (Cr2+) in our synthesis of </w:t>
      </w:r>
      <w:proofErr w:type="gramStart"/>
      <w:r w:rsidR="00BD3222" w:rsidRPr="00547E22">
        <w:t>chromium(</w:t>
      </w:r>
      <w:proofErr w:type="gramEnd"/>
      <w:r w:rsidR="00BD3222" w:rsidRPr="00547E22">
        <w:t xml:space="preserve">II) acetate. We then exploit </w:t>
      </w:r>
      <w:proofErr w:type="gramStart"/>
      <w:r w:rsidR="00BD3222" w:rsidRPr="00547E22">
        <w:t>chromium(</w:t>
      </w:r>
      <w:proofErr w:type="gramEnd"/>
      <w:r w:rsidR="00BD3222" w:rsidRPr="00547E22">
        <w:t xml:space="preserve">II) acetate’s oxidation potential to reduce elemental iodine. We also perform </w:t>
      </w:r>
      <w:r w:rsidR="002A748E" w:rsidRPr="00547E22">
        <w:t xml:space="preserve">oxidations </w:t>
      </w:r>
      <w:r w:rsidR="00BD3222" w:rsidRPr="00547E22">
        <w:t xml:space="preserve">on known, commercially available chromium compounds, </w:t>
      </w:r>
      <w:proofErr w:type="gramStart"/>
      <w:r w:rsidR="00BD3222" w:rsidRPr="00547E22">
        <w:t>chromium(</w:t>
      </w:r>
      <w:proofErr w:type="gramEnd"/>
      <w:r w:rsidR="00BD3222" w:rsidRPr="00547E22">
        <w:t xml:space="preserve">III) sulfate and potassium chromate, </w:t>
      </w:r>
      <w:r w:rsidR="002A748E" w:rsidRPr="00547E22">
        <w:t>in varying pH environments</w:t>
      </w:r>
      <w:r w:rsidR="00BD3222" w:rsidRPr="00547E22">
        <w:t xml:space="preserve">. We analyze the products </w:t>
      </w:r>
      <w:r w:rsidR="002A748E" w:rsidRPr="00547E22">
        <w:t>utilizing UV-Vis absorbance</w:t>
      </w:r>
      <w:r w:rsidR="00BD3222" w:rsidRPr="00547E22">
        <w:t xml:space="preserve"> and correlating the findings to the chromium </w:t>
      </w:r>
      <w:proofErr w:type="spellStart"/>
      <w:r w:rsidR="00BD3222" w:rsidRPr="00547E22">
        <w:t>Pourbaix</w:t>
      </w:r>
      <w:proofErr w:type="spellEnd"/>
      <w:r w:rsidR="00BD3222" w:rsidRPr="00547E22">
        <w:t xml:space="preserve"> diagram to determine the final oxidation states of our compounds.</w:t>
      </w:r>
    </w:p>
    <w:p w14:paraId="78DE5B5B" w14:textId="53F56BDA" w:rsidR="0075377D" w:rsidRPr="005B74ED" w:rsidRDefault="0075377D" w:rsidP="00547E22">
      <w:pPr>
        <w:pStyle w:val="TESectionHeading"/>
      </w:pPr>
      <w:r w:rsidRPr="005B74ED">
        <w:t xml:space="preserve">Introduction </w:t>
      </w:r>
    </w:p>
    <w:p w14:paraId="0563B7BC" w14:textId="26BD72F6" w:rsidR="00F554B6" w:rsidRPr="005B74ED" w:rsidRDefault="0075377D" w:rsidP="00547E22">
      <w:pPr>
        <w:pStyle w:val="TAMainText"/>
      </w:pPr>
      <w:r w:rsidRPr="005B74ED">
        <w:t>Chromium is a transitional metal that forms various intensely colored compounds in its several oxidation states</w:t>
      </w:r>
      <w:r w:rsidR="00F554B6" w:rsidRPr="005B74ED">
        <w:t>, +1, +2, +3, +4, +5, +6, with the +2, +3, and +6 forms being the most stable</w:t>
      </w:r>
      <w:r w:rsidRPr="005B74ED">
        <w:t xml:space="preserve">. </w:t>
      </w:r>
      <w:r w:rsidR="00F554B6" w:rsidRPr="005B74ED">
        <w:t xml:space="preserve">Chromium (II) is readily oxidized </w:t>
      </w:r>
      <w:r w:rsidR="003917AD" w:rsidRPr="005B74ED">
        <w:t>to chromium (III) by O</w:t>
      </w:r>
      <w:r w:rsidR="003917AD" w:rsidRPr="005B74ED">
        <w:rPr>
          <w:vertAlign w:val="subscript"/>
        </w:rPr>
        <w:t>2</w:t>
      </w:r>
      <w:r w:rsidR="003917AD" w:rsidRPr="005B74ED">
        <w:t xml:space="preserve"> in air as indicated by the positive oxidation potential</w:t>
      </w:r>
    </w:p>
    <w:p w14:paraId="686D9D9B" w14:textId="08A8214F" w:rsidR="00547E22" w:rsidRPr="00F201A0" w:rsidRDefault="00F201A0" w:rsidP="00547E22">
      <w:pPr>
        <w:pStyle w:val="TAMainText"/>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Cr</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e>
          </m:eqArr>
          <m:r>
            <w:rPr>
              <w:rFonts w:ascii="Cambria Math" w:hAnsi="Cambria Math"/>
            </w:rPr>
            <w:br/>
          </m:r>
        </m:oMath>
        <m:oMath>
          <m:eqArr>
            <m:eqArrPr>
              <m:maxDist m:val="1"/>
              <m:ctrlPr>
                <w:rPr>
                  <w:rFonts w:ascii="Cambria Math" w:hAnsi="Cambria Math"/>
                </w:rPr>
              </m:ctrlPr>
            </m:eqArrPr>
            <m:e>
              <m:sSubSup>
                <m:sSubSupPr>
                  <m:ctrlPr>
                    <w:rPr>
                      <w:rFonts w:ascii="Cambria Math" w:hAnsi="Cambria Math"/>
                      <w:i/>
                    </w:rPr>
                  </m:ctrlPr>
                </m:sSubSupPr>
                <m:e>
                  <m:r>
                    <w:rPr>
                      <w:rFonts w:ascii="Cambria Math" w:hAnsi="Cambria Math"/>
                    </w:rPr>
                    <m:t>E</m:t>
                  </m:r>
                </m:e>
                <m:sub>
                  <m:r>
                    <w:rPr>
                      <w:rFonts w:ascii="Cambria Math" w:hAnsi="Cambria Math"/>
                    </w:rPr>
                    <m:t>ox</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red</m:t>
                  </m:r>
                </m:sub>
                <m:sup>
                  <m:r>
                    <w:rPr>
                      <w:rFonts w:ascii="Cambria Math" w:hAnsi="Cambria Math"/>
                    </w:rPr>
                    <m:t>°</m:t>
                  </m:r>
                </m:sup>
              </m:sSubSup>
              <m:r>
                <w:rPr>
                  <w:rFonts w:ascii="Cambria Math" w:eastAsiaTheme="minorEastAsia" w:hAnsi="Cambria Math"/>
                </w:rPr>
                <m:t>=+0.41V</m:t>
              </m:r>
              <m:ctrlPr>
                <w:rPr>
                  <w:rFonts w:ascii="Cambria Math" w:hAnsi="Cambria Math"/>
                  <w:i/>
                </w:rPr>
              </m:ctrlPr>
            </m:e>
          </m:eqArr>
        </m:oMath>
      </m:oMathPara>
    </w:p>
    <w:p w14:paraId="0BFD6CD9" w14:textId="16918A26" w:rsidR="00547E22" w:rsidRPr="005B74ED" w:rsidRDefault="00547E22" w:rsidP="00547E22">
      <w:pPr>
        <w:pStyle w:val="TAMainText"/>
      </w:pPr>
      <m:oMathPara>
        <m:oMath>
          <m:r>
            <w:rPr>
              <w:rFonts w:ascii="Cambria Math" w:eastAsiaTheme="minorEastAsia" w:hAnsi="Cambria Math"/>
            </w:rPr>
            <m:t xml:space="preserve"> </m:t>
          </m:r>
        </m:oMath>
      </m:oMathPara>
    </w:p>
    <w:p w14:paraId="565FEDB6" w14:textId="1F8DB6C7" w:rsidR="00CA0006" w:rsidRPr="005B74ED" w:rsidRDefault="00F201A0" w:rsidP="00547E22">
      <w:pPr>
        <w:pStyle w:val="TAMainText"/>
      </w:pPr>
      <w:r w:rsidRPr="005B74ED">
        <w:rPr>
          <w:noProof/>
        </w:rPr>
        <mc:AlternateContent>
          <mc:Choice Requires="wps">
            <w:drawing>
              <wp:anchor distT="45720" distB="45720" distL="114300" distR="114300" simplePos="0" relativeHeight="251656192" behindDoc="0" locked="0" layoutInCell="1" allowOverlap="1" wp14:anchorId="7E9679E0" wp14:editId="33D69B58">
                <wp:simplePos x="0" y="0"/>
                <wp:positionH relativeFrom="margin">
                  <wp:posOffset>-6350</wp:posOffset>
                </wp:positionH>
                <wp:positionV relativeFrom="paragraph">
                  <wp:posOffset>764206</wp:posOffset>
                </wp:positionV>
                <wp:extent cx="5925185" cy="1172845"/>
                <wp:effectExtent l="0" t="0" r="5715"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172845"/>
                        </a:xfrm>
                        <a:prstGeom prst="rect">
                          <a:avLst/>
                        </a:prstGeom>
                        <a:solidFill>
                          <a:srgbClr val="FFFFFF"/>
                        </a:solidFill>
                        <a:ln w="9525">
                          <a:noFill/>
                          <a:miter lim="800000"/>
                          <a:headEnd/>
                          <a:tailEnd/>
                        </a:ln>
                      </wps:spPr>
                      <wps:txbx>
                        <w:txbxContent>
                          <w:p w14:paraId="4D390160" w14:textId="77777777" w:rsidR="00772245" w:rsidRDefault="00772245" w:rsidP="002517E7">
                            <w:pPr>
                              <w:keepNext/>
                              <w:jc w:val="center"/>
                            </w:pPr>
                            <w:r w:rsidRPr="00843109">
                              <w:rPr>
                                <w:noProof/>
                              </w:rPr>
                              <w:drawing>
                                <wp:inline distT="0" distB="0" distL="0" distR="0" wp14:anchorId="2D8686EA" wp14:editId="08DB0829">
                                  <wp:extent cx="3162878" cy="652780"/>
                                  <wp:effectExtent l="0" t="0" r="0" b="0"/>
                                  <wp:docPr id="33" name="Picture 33" descr="Image result for acetate reso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etate reson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3642" cy="671513"/>
                                          </a:xfrm>
                                          <a:prstGeom prst="rect">
                                            <a:avLst/>
                                          </a:prstGeom>
                                          <a:noFill/>
                                          <a:ln>
                                            <a:noFill/>
                                          </a:ln>
                                        </pic:spPr>
                                      </pic:pic>
                                    </a:graphicData>
                                  </a:graphic>
                                </wp:inline>
                              </w:drawing>
                            </w:r>
                          </w:p>
                          <w:p w14:paraId="1EF69692" w14:textId="196C4C82" w:rsidR="00772245" w:rsidRDefault="00772245" w:rsidP="00F201A0">
                            <w:pPr>
                              <w:pStyle w:val="VAFigure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Structure of acetate, a bidentate ligand. The negative charge on one of the oxygen atoms is delocalized across the carboxylate group through resonance, giving each oxygen a partially negative charge. </w:t>
                            </w:r>
                          </w:p>
                          <w:p w14:paraId="74FB240C" w14:textId="77777777" w:rsidR="00772245" w:rsidRDefault="00772245" w:rsidP="002517E7">
                            <w:pPr>
                              <w:jc w:val="center"/>
                              <w:rPr>
                                <w:i/>
                                <w:sz w:val="18"/>
                                <w:szCs w:val="18"/>
                              </w:rPr>
                            </w:pPr>
                          </w:p>
                          <w:p w14:paraId="61A2C55C" w14:textId="77777777" w:rsidR="00772245" w:rsidRPr="003642AB" w:rsidRDefault="00772245" w:rsidP="002517E7">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9679E0" id="_x0000_t202" coordsize="21600,21600" o:spt="202" path="m,l,21600r21600,l21600,xe">
                <v:stroke joinstyle="miter"/>
                <v:path gradientshapeok="t" o:connecttype="rect"/>
              </v:shapetype>
              <v:shape id="Text Box 2" o:spid="_x0000_s1026" type="#_x0000_t202" style="position:absolute;left:0;text-align:left;margin-left:-.5pt;margin-top:60.15pt;width:466.55pt;height:92.3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Gx6IQIAAB4EAAAOAAAAZHJzL2Uyb0RvYy54bWysU9uO2yAQfa/Uf0C8N46tuJtYcVbbbFNV&#13;&#10;2l6k3X4AxjhGBYYCiZ1+fQeczabtW1UeEMPMHM6cGda3o1bkKJyXYGqaz+aUCMOhlWZf029PuzdL&#13;&#10;SnxgpmUKjKjpSXh6u3n9aj3YShTQg2qFIwhifDXYmvYh2CrLPO+FZn4GVhh0duA0C2i6fdY6NiC6&#13;&#10;Vlkxn7/NBnCtdcCF93h7PznpJuF3neDhS9d5EYiqKXILaXdpb+Kebdas2jtme8nPNNg/sNBMGnz0&#13;&#10;AnXPAiMHJ/+C0pI78NCFGQedQddJLlINWE0+/6Oax55ZkWpBcby9yOT/Hyz/fPzqiGyxd6uSEsM0&#13;&#10;NulJjIG8g5EUUZ/B+grDHi0GhhGvMTbV6u0D8O+eGNj2zOzFnXMw9IK1yC+PmdlV6oTjI0gzfIIW&#13;&#10;n2GHAAlo7JyO4qEcBNGxT6dLbyIVjpflqijzJVLk6Mvzm2K5KNMbrHpOt86HDwI0iYeaOmx+gmfH&#13;&#10;Bx8iHVY9h8TXPCjZ7qRSyXD7ZqscOTIclF1aZ/TfwpQhQ01XZVEmZAMxP82QlgEHWUld0+U8rpjO&#13;&#10;qijHe9Omc2BSTWdkosxZnyjJJE4YmxEDo2gNtCdUysE0sPjB8NCD+0nJgMNaU//jwJygRH00qPYq&#13;&#10;XyzidCdjUd4UaLhrT3PtYYYjVE0DJdNxG9KPiHwN3GFXOpn0emFy5opDmGQ8f5g45dd2inr51ptf&#13;&#10;AAAA//8DAFBLAwQUAAYACAAAACEAeAyRZ+MAAAAPAQAADwAAAGRycy9kb3ducmV2LnhtbEyPy26D&#13;&#10;MBBF95X6D9ZU6qZKbKB5EUzUh1p1mzQfMIADKHiMsBPI33e6ajcjzevee7LdZDtxNYNvHWmI5gqE&#13;&#10;odJVLdUajt8fszUIH5Aq7BwZDTfjYZff32WYVm6kvbkeQi1YhHyKGpoQ+lRKXzbGop+73hDvTm6w&#13;&#10;GLgdalkNOLK47WSs1FJabIkdGuzNW2PK8+FiNZy+xqfFZiw+w3G1f16+Yrsq3E3rx4fpfcvlZQsi&#13;&#10;mCn8fcAvA+eHnIMV7kKVF52GWcQ8geexSkDwwSaJIxCFhkQtFMg8k/858h8AAAD//wMAUEsBAi0A&#13;&#10;FAAGAAgAAAAhALaDOJL+AAAA4QEAABMAAAAAAAAAAAAAAAAAAAAAAFtDb250ZW50X1R5cGVzXS54&#13;&#10;bWxQSwECLQAUAAYACAAAACEAOP0h/9YAAACUAQAACwAAAAAAAAAAAAAAAAAvAQAAX3JlbHMvLnJl&#13;&#10;bHNQSwECLQAUAAYACAAAACEArhRseiECAAAeBAAADgAAAAAAAAAAAAAAAAAuAgAAZHJzL2Uyb0Rv&#13;&#10;Yy54bWxQSwECLQAUAAYACAAAACEAeAyRZ+MAAAAPAQAADwAAAAAAAAAAAAAAAAB7BAAAZHJzL2Rv&#13;&#10;d25yZXYueG1sUEsFBgAAAAAEAAQA8wAAAIsFAAAAAA==&#13;&#10;" stroked="f">
                <v:textbox>
                  <w:txbxContent>
                    <w:p w14:paraId="4D390160" w14:textId="77777777" w:rsidR="00772245" w:rsidRDefault="00772245" w:rsidP="002517E7">
                      <w:pPr>
                        <w:keepNext/>
                        <w:jc w:val="center"/>
                      </w:pPr>
                      <w:r w:rsidRPr="00843109">
                        <w:rPr>
                          <w:noProof/>
                        </w:rPr>
                        <w:drawing>
                          <wp:inline distT="0" distB="0" distL="0" distR="0" wp14:anchorId="2D8686EA" wp14:editId="08DB0829">
                            <wp:extent cx="3162878" cy="652780"/>
                            <wp:effectExtent l="0" t="0" r="0" b="0"/>
                            <wp:docPr id="33" name="Picture 33" descr="Image result for acetate reso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etate reson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3642" cy="671513"/>
                                    </a:xfrm>
                                    <a:prstGeom prst="rect">
                                      <a:avLst/>
                                    </a:prstGeom>
                                    <a:noFill/>
                                    <a:ln>
                                      <a:noFill/>
                                    </a:ln>
                                  </pic:spPr>
                                </pic:pic>
                              </a:graphicData>
                            </a:graphic>
                          </wp:inline>
                        </w:drawing>
                      </w:r>
                    </w:p>
                    <w:p w14:paraId="1EF69692" w14:textId="196C4C82" w:rsidR="00772245" w:rsidRDefault="00772245" w:rsidP="00F201A0">
                      <w:pPr>
                        <w:pStyle w:val="VAFigure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Structure of acetate, a bidentate ligand. The negative charge on one of the oxygen atoms is delocalized across the carboxylate group through resonance, giving each oxygen a partially negative charge. </w:t>
                      </w:r>
                    </w:p>
                    <w:p w14:paraId="74FB240C" w14:textId="77777777" w:rsidR="00772245" w:rsidRDefault="00772245" w:rsidP="002517E7">
                      <w:pPr>
                        <w:jc w:val="center"/>
                        <w:rPr>
                          <w:i/>
                          <w:sz w:val="18"/>
                          <w:szCs w:val="18"/>
                        </w:rPr>
                      </w:pPr>
                    </w:p>
                    <w:p w14:paraId="61A2C55C" w14:textId="77777777" w:rsidR="00772245" w:rsidRPr="003642AB" w:rsidRDefault="00772245" w:rsidP="002517E7">
                      <w:pPr>
                        <w:jc w:val="center"/>
                        <w:rPr>
                          <w:i/>
                          <w:sz w:val="18"/>
                          <w:szCs w:val="18"/>
                        </w:rPr>
                      </w:pPr>
                    </w:p>
                  </w:txbxContent>
                </v:textbox>
                <w10:wrap type="square" anchorx="margin"/>
              </v:shape>
            </w:pict>
          </mc:Fallback>
        </mc:AlternateContent>
      </w:r>
      <w:r w:rsidR="003917AD" w:rsidRPr="005B74ED">
        <w:t>Therefore, Cr(II) compounds must be protected from air during reactions; this can be accomplished using dry ice (CO</w:t>
      </w:r>
      <w:r w:rsidR="003917AD" w:rsidRPr="005B74ED">
        <w:rPr>
          <w:vertAlign w:val="subscript"/>
        </w:rPr>
        <w:t>2</w:t>
      </w:r>
      <w:r w:rsidR="003917AD" w:rsidRPr="005B74ED">
        <w:t xml:space="preserve"> (s)), when the dry ice is placed in a solution, the gaseous CO</w:t>
      </w:r>
      <w:r w:rsidR="003917AD" w:rsidRPr="005B74ED">
        <w:rPr>
          <w:vertAlign w:val="subscript"/>
        </w:rPr>
        <w:t>2</w:t>
      </w:r>
      <w:r w:rsidR="003917AD" w:rsidRPr="005B74ED">
        <w:t xml:space="preserve"> will displace any oxygen dissolved in the solution and the excess CO</w:t>
      </w:r>
      <w:r w:rsidR="003917AD" w:rsidRPr="005B74ED">
        <w:rPr>
          <w:vertAlign w:val="subscript"/>
        </w:rPr>
        <w:t>2</w:t>
      </w:r>
      <w:r w:rsidR="003917AD" w:rsidRPr="005B74ED">
        <w:t xml:space="preserve"> will eventually evolve out of solution, saturating the local atmosphere of the solution with CO</w:t>
      </w:r>
      <w:r w:rsidR="003917AD" w:rsidRPr="005B74ED">
        <w:rPr>
          <w:vertAlign w:val="subscript"/>
        </w:rPr>
        <w:t>2</w:t>
      </w:r>
      <w:r w:rsidR="003917AD" w:rsidRPr="005B74ED">
        <w:t xml:space="preserve">.  </w:t>
      </w:r>
    </w:p>
    <w:p w14:paraId="392F3669" w14:textId="53741103" w:rsidR="007D29AC" w:rsidRPr="005B74ED" w:rsidRDefault="00C5534B" w:rsidP="00547E22">
      <w:pPr>
        <w:pStyle w:val="TAMainText"/>
      </w:pPr>
      <w:r w:rsidRPr="005B74ED">
        <w:t>In this experiment, we synthesize chromium (II) acetate, Cr</w:t>
      </w:r>
      <w:r w:rsidRPr="005B74ED">
        <w:rPr>
          <w:vertAlign w:val="subscript"/>
        </w:rPr>
        <w:t>2</w:t>
      </w:r>
      <w:r w:rsidRPr="005B74ED">
        <w:t>(O</w:t>
      </w:r>
      <w:r w:rsidRPr="005B74ED">
        <w:rPr>
          <w:vertAlign w:val="subscript"/>
        </w:rPr>
        <w:t>2</w:t>
      </w:r>
      <w:r w:rsidRPr="005B74ED">
        <w:t>CCH</w:t>
      </w:r>
      <w:r w:rsidRPr="005B74ED">
        <w:rPr>
          <w:vertAlign w:val="subscript"/>
        </w:rPr>
        <w:t>3</w:t>
      </w:r>
      <w:r w:rsidRPr="005B74ED">
        <w:t>)</w:t>
      </w:r>
      <w:r w:rsidRPr="005B74ED">
        <w:rPr>
          <w:vertAlign w:val="subscript"/>
        </w:rPr>
        <w:t>4</w:t>
      </w:r>
      <w:r w:rsidRPr="005B74ED">
        <w:t>(H</w:t>
      </w:r>
      <w:r w:rsidRPr="005B74ED">
        <w:rPr>
          <w:vertAlign w:val="subscript"/>
        </w:rPr>
        <w:t>2</w:t>
      </w:r>
      <w:r w:rsidRPr="005B74ED">
        <w:t>O)</w:t>
      </w:r>
      <w:r w:rsidRPr="005B74ED">
        <w:rPr>
          <w:vertAlign w:val="subscript"/>
        </w:rPr>
        <w:t>2</w:t>
      </w:r>
      <w:r w:rsidR="00C74CD8" w:rsidRPr="005B74ED">
        <w:t>, abbreviated</w:t>
      </w:r>
      <w:r w:rsidR="00C74CD8" w:rsidRPr="005B74ED">
        <w:rPr>
          <w:vertAlign w:val="subscript"/>
        </w:rPr>
        <w:t xml:space="preserve"> </w:t>
      </w:r>
      <w:r w:rsidR="00E267BC" w:rsidRPr="005B74ED">
        <w:t>Cr</w:t>
      </w:r>
      <w:r w:rsidR="00E267BC" w:rsidRPr="005B74ED">
        <w:rPr>
          <w:vertAlign w:val="subscript"/>
        </w:rPr>
        <w:t>2</w:t>
      </w:r>
      <w:r w:rsidR="00E267BC" w:rsidRPr="005B74ED">
        <w:t>(</w:t>
      </w:r>
      <w:proofErr w:type="spellStart"/>
      <w:r w:rsidR="00E267BC" w:rsidRPr="005B74ED">
        <w:t>OAc</w:t>
      </w:r>
      <w:proofErr w:type="spellEnd"/>
      <w:r w:rsidR="00E267BC" w:rsidRPr="005B74ED">
        <w:t>)</w:t>
      </w:r>
      <w:r w:rsidR="00E267BC" w:rsidRPr="005B74ED">
        <w:rPr>
          <w:vertAlign w:val="subscript"/>
        </w:rPr>
        <w:t>4</w:t>
      </w:r>
      <w:r w:rsidR="00E267BC" w:rsidRPr="005B74ED">
        <w:t>(H</w:t>
      </w:r>
      <w:r w:rsidR="00E267BC" w:rsidRPr="005B74ED">
        <w:rPr>
          <w:vertAlign w:val="subscript"/>
        </w:rPr>
        <w:t>2</w:t>
      </w:r>
      <w:r w:rsidR="00E267BC" w:rsidRPr="005B74ED">
        <w:t>O)</w:t>
      </w:r>
      <w:r w:rsidR="00E267BC" w:rsidRPr="005B74ED">
        <w:rPr>
          <w:vertAlign w:val="subscript"/>
        </w:rPr>
        <w:t>2</w:t>
      </w:r>
      <w:r w:rsidRPr="005B74ED">
        <w:t xml:space="preserve">, a dimeric stable chromium (II) complex. </w:t>
      </w:r>
      <w:r w:rsidR="00843109" w:rsidRPr="005B74ED">
        <w:t xml:space="preserve">Each acetate </w:t>
      </w:r>
      <w:r w:rsidR="003642AB" w:rsidRPr="005B74ED">
        <w:t>(</w:t>
      </w:r>
      <w:proofErr w:type="spellStart"/>
      <w:r w:rsidR="003642AB" w:rsidRPr="005B74ED">
        <w:t>OAc</w:t>
      </w:r>
      <w:proofErr w:type="spellEnd"/>
      <w:r w:rsidR="003642AB" w:rsidRPr="005B74ED">
        <w:t xml:space="preserve">) </w:t>
      </w:r>
      <w:r w:rsidR="00843109" w:rsidRPr="005B74ED">
        <w:t xml:space="preserve">ligand </w:t>
      </w:r>
      <w:r w:rsidR="00C74CD8" w:rsidRPr="005B74ED">
        <w:t xml:space="preserve">(Fig. 1) </w:t>
      </w:r>
      <w:r w:rsidR="00843109" w:rsidRPr="005B74ED">
        <w:t>binds</w:t>
      </w:r>
      <w:r w:rsidR="003642AB" w:rsidRPr="005B74ED">
        <w:t xml:space="preserve"> to both </w:t>
      </w:r>
      <w:proofErr w:type="gramStart"/>
      <w:r w:rsidR="00843109" w:rsidRPr="005B74ED">
        <w:t>Cr(</w:t>
      </w:r>
      <w:proofErr w:type="gramEnd"/>
      <w:r w:rsidR="00843109" w:rsidRPr="005B74ED">
        <w:t>II) centers through its partially negative oxygen atoms</w:t>
      </w:r>
      <w:r w:rsidR="003642AB" w:rsidRPr="005B74ED">
        <w:t>, the four acetate ligands are therefore called bridging ligands. Thus</w:t>
      </w:r>
      <w:r w:rsidR="00FF6FE3" w:rsidRPr="005B74ED">
        <w:t>,</w:t>
      </w:r>
      <w:r w:rsidR="003642AB" w:rsidRPr="005B74ED">
        <w:t xml:space="preserve"> each </w:t>
      </w:r>
      <w:proofErr w:type="gramStart"/>
      <w:r w:rsidR="003642AB" w:rsidRPr="005B74ED">
        <w:t>Cr(</w:t>
      </w:r>
      <w:proofErr w:type="gramEnd"/>
      <w:r w:rsidR="003642AB" w:rsidRPr="005B74ED">
        <w:t xml:space="preserve">II) center is octahedral, with four </w:t>
      </w:r>
      <w:proofErr w:type="spellStart"/>
      <w:r w:rsidR="003642AB" w:rsidRPr="005B74ED">
        <w:t>OAc</w:t>
      </w:r>
      <w:proofErr w:type="spellEnd"/>
      <w:r w:rsidR="003642AB" w:rsidRPr="005B74ED">
        <w:t xml:space="preserve"> “monodentate” ligands, one water ligand, </w:t>
      </w:r>
      <w:r w:rsidR="00FF6FE3" w:rsidRPr="005B74ED">
        <w:t xml:space="preserve">and </w:t>
      </w:r>
      <w:r w:rsidR="003642AB" w:rsidRPr="005B74ED">
        <w:t>the other Cr(II) center</w:t>
      </w:r>
      <w:r w:rsidR="00FF6FE3" w:rsidRPr="005B74ED">
        <w:t xml:space="preserve"> at the sixth coordination site. </w:t>
      </w:r>
      <w:r w:rsidR="00C74CD8" w:rsidRPr="005B74ED">
        <w:t>The complex is shown in Figure 2.</w:t>
      </w:r>
    </w:p>
    <w:p w14:paraId="47EA923D" w14:textId="4DE2A1E5" w:rsidR="00B56109" w:rsidRDefault="00BD13FA" w:rsidP="00547E22">
      <w:pPr>
        <w:pStyle w:val="TAMainText"/>
      </w:pPr>
      <w:r>
        <w:rPr>
          <w:noProof/>
        </w:rPr>
        <w:lastRenderedPageBreak/>
        <mc:AlternateContent>
          <mc:Choice Requires="wpg">
            <w:drawing>
              <wp:anchor distT="0" distB="0" distL="114300" distR="114300" simplePos="0" relativeHeight="251671552" behindDoc="0" locked="0" layoutInCell="1" allowOverlap="1" wp14:anchorId="0A699F15" wp14:editId="66CA1543">
                <wp:simplePos x="0" y="0"/>
                <wp:positionH relativeFrom="margin">
                  <wp:align>left</wp:align>
                </wp:positionH>
                <wp:positionV relativeFrom="paragraph">
                  <wp:posOffset>3601720</wp:posOffset>
                </wp:positionV>
                <wp:extent cx="2579330" cy="434594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579330" cy="4345940"/>
                          <a:chOff x="0" y="0"/>
                          <a:chExt cx="2579330" cy="4345940"/>
                        </a:xfrm>
                      </wpg:grpSpPr>
                      <pic:pic xmlns:pic="http://schemas.openxmlformats.org/drawingml/2006/picture">
                        <pic:nvPicPr>
                          <pic:cNvPr id="22" name="Picture 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67940" cy="3877310"/>
                          </a:xfrm>
                          <a:prstGeom prst="rect">
                            <a:avLst/>
                          </a:prstGeom>
                        </pic:spPr>
                      </pic:pic>
                      <wps:wsp>
                        <wps:cNvPr id="28" name="Text Box 28"/>
                        <wps:cNvSpPr txBox="1"/>
                        <wps:spPr>
                          <a:xfrm>
                            <a:off x="12025" y="3879850"/>
                            <a:ext cx="2567305" cy="466090"/>
                          </a:xfrm>
                          <a:prstGeom prst="rect">
                            <a:avLst/>
                          </a:prstGeom>
                          <a:solidFill>
                            <a:prstClr val="white"/>
                          </a:solidFill>
                          <a:ln>
                            <a:noFill/>
                          </a:ln>
                        </wps:spPr>
                        <wps:txbx>
                          <w:txbxContent>
                            <w:p w14:paraId="4069797E" w14:textId="2EC71F1B" w:rsidR="00772245" w:rsidRPr="005B74ED" w:rsidRDefault="00772245" w:rsidP="00BD13FA">
                              <w:pPr>
                                <w:pStyle w:val="VAFigureCaption"/>
                              </w:pPr>
                              <w:r w:rsidRPr="005B74ED">
                                <w:t xml:space="preserve">Figure </w:t>
                              </w:r>
                              <w:r w:rsidRPr="005B74ED">
                                <w:fldChar w:fldCharType="begin"/>
                              </w:r>
                              <w:r w:rsidRPr="005B74ED">
                                <w:instrText xml:space="preserve"> SEQ Figure \* ARABIC </w:instrText>
                              </w:r>
                              <w:r w:rsidRPr="005B74ED">
                                <w:fldChar w:fldCharType="separate"/>
                              </w:r>
                              <w:r>
                                <w:rPr>
                                  <w:noProof/>
                                </w:rPr>
                                <w:t>3</w:t>
                              </w:r>
                              <w:r w:rsidRPr="005B74ED">
                                <w:fldChar w:fldCharType="end"/>
                              </w:r>
                              <w:r w:rsidRPr="005B74ED">
                                <w:t>: Schematic molecular orbital diagrams for [Re</w:t>
                              </w:r>
                              <w:r w:rsidRPr="005B74ED">
                                <w:rPr>
                                  <w:vertAlign w:val="subscript"/>
                                </w:rPr>
                                <w:t>2</w:t>
                              </w:r>
                              <w:r w:rsidRPr="005B74ED">
                                <w:t>Cl</w:t>
                              </w:r>
                              <w:r w:rsidRPr="005B74ED">
                                <w:rPr>
                                  <w:vertAlign w:val="subscript"/>
                                </w:rPr>
                                <w:t>8</w:t>
                              </w:r>
                              <w:r w:rsidRPr="005B74ED">
                                <w:t>]</w:t>
                              </w:r>
                              <w:r w:rsidRPr="005B74ED">
                                <w:rPr>
                                  <w:vertAlign w:val="superscript"/>
                                </w:rPr>
                                <w:t xml:space="preserve">2- </w:t>
                              </w:r>
                              <w:r w:rsidRPr="005B74ED">
                                <w:t>. (</w:t>
                              </w:r>
                              <w:proofErr w:type="spellStart"/>
                              <w:r w:rsidRPr="005B74ED">
                                <w:t>Mcgrady</w:t>
                              </w:r>
                              <w:proofErr w:type="spellEnd"/>
                              <w:r w:rsidRPr="005B74ED">
                                <w:t xml:space="preserve"> et al., 2009)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A699F15" id="Group 17" o:spid="_x0000_s1027" style="position:absolute;left:0;text-align:left;margin-left:0;margin-top:283.6pt;width:203.1pt;height:342.2pt;z-index:251671552;mso-position-horizontal:left;mso-position-horizontal-relative:margin;mso-width-relative:margin;mso-height-relative:margin" coordsize="25793,434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xa5bWwMAAPQHAAAOAAAAZHJzL2Uyb0RvYy54bWykVV1P2zAUfZ+0/2D5&#13;&#10;faQf0EJEmToYaBKCajDx7DpOYy2xPdttwn79jp2kfJQJxh6aXtvX1+eee659/LmpSrIR1kmtZnS4&#13;&#10;N6BEKK4zqVYz+uP2/NMhJc4zlbFSKzGj98LRzycfPxzXJhUjXegyE5YgiHJpbWa08N6kSeJ4ISrm&#13;&#10;9rQRCou5thXzGNpVkllWI3pVJqPBYJLU2mbGai6cw+xZu0hPYvw8F9xf57kTnpQzCmw+fm38LsM3&#13;&#10;OTlm6coyU0jewWDvQFExqXDoNtQZ84ysrdwJVUlutdO53+O6SnSeSy5iDshmOHiWzYXVaxNzWaX1&#13;&#10;ymxpArXPeHp3WH61WVgiM9RuSoliFWoUjyUYg5zarFL4XFhzYxa2m1i1o5Bvk9sq/CMT0kRa77e0&#13;&#10;isYTjsnRwfRoPAb7HGv74/2Do/2OeF6gOjv7ePH1lZ1Jf3AS8G3hGMlT/DqeYO3w9LqesMuvraBd&#13;&#10;kOpNMSpmf67NJ5TUMC+XspT+PsoTxQug1GYh+cK2gwfKR6OeciyHUwlmwHHYErzaPSzkdKn5T0eU&#13;&#10;Pi2YWom5M1A2aha8k6fucfjkwGUpzbksy1CnYHepoQueqegFdlqFnmm+roTybctZUSJLrVwhjaPE&#13;&#10;pqJaCijIfssiIJY6b4XnRTgwx8HfATYAfbQQUT4ACyk4COztkppMg4qipMaH0+l4GCW1FQZIs85f&#13;&#10;CF2RYAAcMKAaLGWbS9eh6V06DlsAERnwBO3jTnI9XRjtEPZPbXdTMCMAIYR9pAFckG3b3YZ++aIb&#13;&#10;MjpsOy+6hbYjvsF8V+6w/S9UDUeD0QEl6DJQcnR40HXZQx9OpuMBHGIfTiaDo//iDNXUpcx6ZQUy&#13;&#10;T0tLNgxXbV1IL6I4n3mVKtRA6bCrlUSYQRv3SQXLN8umvZN6IpY6uwcPVqOSqLoz/FzivEvm/IJZ&#13;&#10;3NiYxCvkr/HJS13PqO4sSgptf780H/xRUaxSUuMFmFH3a81C65ffFGqNkL43bG8se0Otq1ONTIcR&#13;&#10;TTSxwfqyN3Orqzs8TvNwCpaY4jhrRn1vnvr2HcLjxsV8Hp3aG+RS3RjcO8Oo18DrbXPHrOmU7FHP&#13;&#10;K92raUfQrW9g2Zn52oPpqPbAa8tiRzeUHa34tMB68nY9Hkevh8f65A8AAAD//wMAUEsDBAoAAAAA&#13;&#10;AAAAIQDVMSQbFjICABYyAgAUAAAAZHJzL21lZGlhL2ltYWdlMS5wbmeJUE5HDQoaCgAAAA1JSERS&#13;&#10;AAABZAAAAjQIAgAAAKUfxB0AAAABc1JHQgCuzhzpAAD/yklEQVR4Xuz9B5Bd2Xkeiu5wcuqcuwF0&#13;&#10;N3IGBpjEyYGUGCRKpiReBcuS6/rasly2y8+lcj37Wq+eS75VLtlPVyWX68oqy5KtQCpYEkkxDydw&#13;&#10;ZjgYYAZhkNE5nJzDzvt9//r32X0QBgOg0U3R7sMm5vTpffZee+31f+uP3y+7rittvbZmYGsGtmbg&#13;&#10;o2ZA+agDtv6+NQNbM7A1AzQDW2CxtQ62ZmBrBu5pBrbA4p6maeugrRnYmoEtsNhaA1szsDUD9zQD&#13;&#10;W2BxT9O0ddDWDGzNwBZYbK2BrRnYmoF7moEtsLinado6aGsGtmZgCyy21sDWDGzNwD3NgLyVlHVP&#13;&#10;87R10N/4GXAl13EdW5JsCatadiVZll1Zwn91ya2Y0mrFmcnVry4sXclk8snoyKF9z/Ul9qTUMcsM&#13;&#10;204gGU6okqzgS5t4p65k21Kr5uaDUj3X/GCm9G4mN5vJLA/2TU+PPzHRd6I3MKXIKUUOYVD+wHBL&#13;&#10;uC3+ROXPN2XQW5rFJi6NrUtt/AzYriVJDoGEkCHIlS05LUfL1wtzi3PXb1yrVCquIxVL5VOnTr3z&#13;&#10;ve+Vy+VwIBwOhnHwpuJEeyowzJAUWC2nr8xfW1lesSw7FI5VK9ULFy58cOkDzTUkBgbCA+/HR4dN&#13;&#10;lt5NvtzGL5atK/yvPAOkJzuy6yiyq8iS+NdVoHE4RrVRXl1dLhcKutZSZaXVaF68cO7M6XeL5aKq&#13;&#10;KKoi2Y61+Vo2YEBoB26ulFnJLBeLxWazEZCDesu4fu3q++feyxVzjmMLtMA/jvhXFGi4kgIgpN82&#13;&#10;Sa3ANbfA4n9l2fqf7d6hG6gyTAkYIa4ifiCHQUkKwDYxzVa9FVDCkg1gUBzDLRfL2UxW01vAF+CJ&#13;&#10;EMVN0eY7Zh3Xc13HdMxWq2HDIpHUZsMwdcc0nFKpvLyynM9nbduEngQjS4zQwRu8g9yS6LKqsVmv&#13;&#10;LbDYrJneus6mzIBCQgThciCEwgwhpwVt3o4KoZOlqNkKNGpuq+EAJWwbJn+AVBBZDij44uYXVRIK&#13;&#10;aI7lSEpAjalS3NCC9aqdz9XqNVOyVccGOhBGyAImMEIZ5pKYSWFnbeprCyw2dbq3LraxM0CS5EKY&#13;&#10;WK6E7BNeWI5smaplBKsFs1JySjmjkDW0phJU4mE5GpSCONKwzI0d253PTkAWVKMBJWm2gvWy1Cwr&#13;&#10;hYw5cz3TqjrDvRMjg2NBNeT5M8UZPKfmmgdj80a9BRabN9dbV9qUGWCNXSjuYu+VpWAokOxJjQ30&#13;&#10;TBVz9vJcbeZavpDVx4b2HNh3PJXsg+qhyGpAhb3yfXmpjqv2do90xUe1WnBloZFLW67ZvWPs4IG9&#13;&#10;x7pT/Rgb2xvCR0FIyEDB/orN1IXUX/3VX/2+zNDWRbdm4OHOAOsSAiJkh1yBskrmBaRLUeVAKBiO&#13;&#10;hOOuEwipSVMLphIjTz/28vFDjw8PTahqEE6LAAwRUvA3OyTChlI0FHfdQKnYyGfqI/079u165LHj&#13;&#10;zx/ac6I7OaAibgo0g62E/4h/8cM40REdebhz+SFa0OZ7gDfjtrau8b/eDAikAEqQbW9bFCsIIMiB&#13;&#10;3Zh8F44kW4bdrNWLpWLpzPvv1+utF5/9+PjYjoAaQhzEceG9wPHAC0jj5r0AUvCtiGCvs5RdePe9&#13;&#10;7127duXR449MTe4aHhiJh1I2Bk7gQBAGBYNfNELclP/LZo14ywzZvJWxdaVNmAHh3oRsQUtAVIQU&#13;&#10;d8iiY0OeAnAf9qXG90we3bnjUDzSXy5phu7CgahIqioplmmQe2NzX0LMFdtRDFuulA29GZwY2Xf0&#13;&#10;4FPbRvZGgl2WLZsAkjsGPRggNgsmeFa2wGJzV8fW1TZsBjpcfnJQkYJAC9LbpZAqhRQ5IMkhJSA7&#13;&#10;QbgAto1ODnaPXvngqovkTdIlEHANREKx70daFok7RhsPqI1SvVW1dk/uj0dhLsk2AZwAPqRUbDYs&#13;&#10;3PkhbYHFhi3erRN/f2aAtXahvLNXEJhBb+gjSgN3pGQiGQ1Hc9kcsrW8w4Asyianeq/NDhIsMDZE&#13;&#10;SVUlNNg/EgCoec5MjErcTmf+pv891oM2URvaAovvz4reuuoGzIAfH+B8BE/CvOAB5A/7tUwejQiy&#13;&#10;uyOBSqWo6Zpl2/AabLZXs+Pm4bSwkZSla0jKSsYjfX1JlVwthBCqLAWAdJ6t4SVlCR+uCPhsuiWy&#13;&#10;BRYbsGi3Tvn9mQFvP+ZdmctD4JCg0AFyOQETsiMrcBi6waAajqq60SwU87qhE7Lwwd+HYePSyEm3&#13;&#10;KJarN3q6Y4l4SARwvFx1VaEDxOi8XG8/6XvzB7sFFps/51tX3KgZEPFFLgpppyUAJYSkyRJ8AKgZ&#13;&#10;oVRIoEM4FIgno0vLc61WHbUhbS1kowb2Yedl/SCoqgsLs81Wrbe3mwwLZKkDQRQkoZLWI1LR24qE&#13;&#10;h2ffD1jbcnBu9urYut4GzoDQy2knFrLvCxTVUoiPRHKn+LObTETHx4aXFuYbtZrIcOKSi81+efkS&#13;&#10;rjM3P6MZrYGhARoBtB8xEIAFFdzzay0BqyMba3PdFluaxWavj63rbdwMcMISA8Laj/ehiCx4lr4d&#13;&#10;T8R3bN+ey2VarabwhNJrcwORbRBw3Wq9hpL5QDDU3dNnokyEczQpA0NoFR3F6Wtpm98HZNsKnW7c&#13;&#10;yt068+bPwE0uTt6NfdcFcpr4R4EERiOxkZER3TAME4QR34/caQ+eZMtylpfScKT0pvri4Yhri0AO&#13;&#10;AQSFdDFgz5DiG2mDoef23NIsNn+NbV3xb84M3EHePyw+eMdDWfJ5P+Z6MrIwoGdA6rwflHgGg6Gu&#13;&#10;rm5VDdjIyiJxFCJ603btn52r1zkG4VWoeb91gIxn69wypI+eVtk0rdnZxXi0e6B3AEkgASSpk1aB&#13;&#10;KyCYG6AUEN+5uRZCZbdtu0RkszSiLTPko5/n1hGbNgOdAsrv/RjAmqXeYbN7SoFv1ftI4asUfiCh&#13;&#10;U9ipykINhkKJRMowHEM3vWIL5o2gCgj+QZwVGZTihwi4bPHZ2pjWfiOUaX+J3/hlr+ItndN7tS8h&#13;&#10;fsXXLMtaWVrtTfX29/bhSMRK6VyeASIsozUs8M7ViVmb9mhwoS2w2MzZ3rrWPc2AkBRPXlg2115c&#13;&#10;UnqL4bDm/PMOFMd4fgswZ5EKL8QcVegWnUG2XJStS3v2HyqVa6uZjH8+Zo9guRYwYaJ4XeKfmz2g&#13;&#10;fE06QjghPfoqGrWAOK/2tT1wkG0aKALxzAb8xzBtuCcoycJ2CrnC6PDI6PAgOLEsk5h7ABmkYHQm&#13;&#10;enusWAyerC91ej3vaWLXedAWWKxzAre+/jBnoEOLX4sZ4kNIo69irMUF/C3XNx/8N0LOkFiBtGkS&#13;&#10;PmaPwXmgHHj+QxmaxdDAUL3WqJQrnb5NIYbkHuX8zzVkorQuIaICwLwQCgsslY6LvzLppyfYbWDz&#13;&#10;Ii3ibEAN1LqhbowyQRTdtCqVWjKZ6E4lAqFAW3PgwtJbPClUH0c/pOAAjNp/3SwbZEuzeJgLfetc&#13;&#10;658BT8a9HCSOC7AwUuYli+8aQ1Tn1tpWLjrSKpCY6aEEEe2xlS+gAx5OFKVGgpH+nv5atVYGWDAw&#13;&#10;CLoIypkUmVDCxxHAD+rXxQ/YPL1YJ8uqONjHGX/sDB7iz8JvQifnUEw7v4pSz4n5U663miur6dGx&#13;&#10;0UQqTocRgCBzDHeLDAuM1XYV/AtgwQ8wyH/D79s+Cx8i1/8A7nqGLc1igyd46/T3NwNruoVIv2SF&#13;&#10;wPMTsFJACMBCyKSZnTLTlmU2QvA3UUvm4AdknBRaIP5eCWmciquE1FBvT2+r0SgXipYBYwJJ3zbh&#13;&#10;COGEEG/KjQq6bsiV8C/YtCiS4t8NAIGJMAlCCMP4aoJ0wotZ0Ic8ZvJRYhCeSoEbg8+EPKq1WmNp&#13;&#10;dWV03AcLcG/Q2AEWDhlMoOoVYCEST8WPwAvF5nsQpL2bF/LdAov7W8tbR2/oDHSYIex1aCcddMCC&#13;&#10;t5V3CgnDh3h59gOR9BJbbxs9BI2l7AYCRKXdTvSUY9EwyDnr5UKlnBeOCU2SNckFcLBBQFo/5Xz6&#13;&#10;MOFJLKsK7BVp52J7vUrYt9lO8iCYIPcHs2xYxM0LFCCfCDQH03Ur1Vo2mx0c6I9Fo0JVkVUUhJCR&#13;&#10;Q/ljNADWqEipYb2mfdueriEutVmvLbDYrJneus49zICvKPiJUuxhADON90nHH249X1t8uS7EM1+8&#13;&#10;hAQqIYO1T3ngxI8jhNEia6CrK6br1Ux61pUaklR16Qdv0JeIgYCuT5FXNoHYV8EuCQFP+Ic1C6gA&#13;&#10;beepMCfWnB2SJdsNU8e/oNRwEax1Xc2E10Jq6Xo6n8vkM9FELBjySP0EFxZRe1HQlPLW8S8bOMQt&#13;&#10;7GGgd21WrrY0i3tYWFuH/M86A+0dzNOzhays5RjcpHjfEhEgGRVlIPBXeDlM/F1ykhJeyNjSyb0o&#13;&#10;wh1Q8q2RsV5JbaymL0tOQZIyrrXo6EuOiffQMryreoqLZw6wReCBhgAUulbbSYG/ebYB2Qw0FNIN&#13;&#10;AiDtIh8FYVRDl+oaBT0autnQ9WgsHgpFOMujXVwvyHtEChn96+WVCf2CPgRktMGTIHTzNIut9oX/&#13;&#10;s0rcD+p9sUogKiJo725r3oQYNzn+2x5NNlc8C4R2fopjkoeAiG/8XVd4BElXCNhQKPA3CCMimXJr&#13;&#10;bvbcm29/AyL82R99KajWLUOzrZgaHA3HtilqrySHHQcuR9GsSKbmYKJpEcS1rQNRtIUGK9CCjAUR&#13;&#10;8fQG5RAZKMACw1LKtdbyan5uIZPOluCRGBjoQQC3Wikmw4FPvvhcVzzmhYhxtK/u8335aOApNZ5q&#13;&#10;I9QeLoG7aWI27sFvgcXGze3WmR9kBvwEBXZishwwbLRfHXspvWXnojD1vRgrPqNGIV7pGH1XuAmp&#13;&#10;TJ1qvkW0AoYJbI1Ss7ny1a/9t+WViz/xt344GqwaRsuyU6HIZKp7bzC4TVJSNvCFvaSyLpQI4Aac&#13;&#10;nRwGATLgj9BQ6D28jqQ5cBkY/k6QBU4/qDEykjouXF14/btn3z1zOZsrhdRAT28yEpEmdwx/5uPP&#13;&#10;79s+Eg2hfQn5MiiyKvQGL62Di+c9JWdtRtiDwa9NcyVs2oUeZN1sfed/zRnwnHjsvPN3V/GmnQdJ&#13;&#10;PYTYjhDxgvYbOqbtDpRFfz8RdLVd1ZICpqSajoATfBlbPjQFuRKJaolkJagu6a0bmn5d12/oxlxL&#13;&#10;X2xqK7ZbdV1dhCTg84Q/kr4oRsRtwYRDYy0vk8tZ6fIUTREHCv8mEWnUGta1aysXLy/nCkYg1B+N&#13;&#10;D1Xr0sxCMZtrRsLoewzRZxUC2NKS4DSR8VODD0W8gUGEHFOrHToVt+VndXRqWBu8XLZaAWzwBG+d&#13;&#10;/j5noNMG90Mbbe2C/ovaL8gV7AjyVTrwWWJzJ7IpbOFwC4gNH3Y+KRCQcs2SDFdC/z+OweKPNmV0&#13;&#10;wm1oKgrkMJvPvx+P1qenesPhckjNBVUNjsV6y8wUavHUkArWXDkEwNDRRNBBRzNclvyOwodJYOFQ&#13;&#10;YqapIIYBRQZKBsdPKYPTIFVDEGg2NOfytcxrb57/4NJKvaVGo93BUNywJJDxqnIQHovdkwPhEE4L&#13;&#10;1cSQVIRjUDXfkJQ6/evWJQlv9DZeABvI5Qn9A24ZYiJnI2RTDJEtsLjPtbx1+MbPANvmfj05SYLn&#13;&#10;lRBbNwIGIpVBuChRBwaHJZHbQmId4uVVW4ZSqBrLmfrMUvX6bGFhpVSsaRoSvIEw6CUEJm/yPLZk&#13;&#10;qSjLq836FdfOxCLNaLihSkW4GpVApNFyixUjEBmKRIYUNYEwBtyTKOtSlCCEn3q0A3EsQelJaVTk&#13;&#10;j6SkDJJbfApFoEk/wCjycARqmvmdV8+cPns9XWzZSjQcS0TicVkNaoaJ/swR1X7ykd2xaAguVVmB&#13;&#10;NlGyjazk5m0ra+hp00Rj5JJtlXWjZJl1ygRRQEWsgs6XwEIYQ17iySY8F65m2XptzcDflBnggGAH&#13;&#10;Oqxtm55XkY4gtYLYK8GhaUFo0E8IKNI0pUZTmlksXLm+srxcqNbQcBjuAicSV+JJJZkI7ZncfmTv&#13;&#10;jpFecNdVXXvONN+vlk83a9eDSi2VBASUwtEuzelZzgWXc8newRe2b3shEhlvOpJOsVQ3oFKzwwhC&#13;&#10;FAAMpEmAwz+AYCicmFAi4PVEIkXNlSoO2RGmqoYlucuRuhcy2r//zS+e+WC1agSVcCqeTA309UZC&#13;&#10;wUwmm1ue3zMa/b//v39vfCwpSUUXGGGmNW0F2oRj1w2rAShUgxGkm6L3u2VGY7Hxnt49weCgY8Ud&#13;&#10;h4DP0yw2xZ2wpVn8TZGRrXEIn0Tbh3dTCGAt+CAypeggCmmIsnKEQlFpjne1praQzl+4kX3j9NU3&#13;&#10;zly6cHVxOVdZLTRWsqWZpcVL169evnw1lykko/GuRDgStAJqtVq72GrOthorrlkLY8OWzHAYekS4&#13;&#10;3pKbetR0BxR1qFiXr82XL17JzSyupvPFRqMJIycSDAfgkRQOWPDfSXBtwIJwS461YhnzhrlomKuO&#13;&#10;UzMsraYZC8v5r7/6TqbctAJBMyAbipNIxXp7uwzLAvuOZFZeevJAfzeau+dsc8nQ5zV91nSWLWvZ&#13;&#10;tFZMO2s5eVuqNpv5Ujlba9TQPy0QiATUqEoqhsAKz8ez4StoCyw2fIq3LnDfM8BRkE4ZWAuKkEbh&#13;&#10;4YTwZMBhqSpg3zUXVlbefPfCG+/PXJorlFpSINaV6B6QA/AOOJqBf1ALbqYXV5rlkmXUIxGnp9tt&#13;&#10;6jcqtflyOaPrRjQSDyLOEYm5alS3w00rtpJ3F1fN02dXv/3qpVfeeP+d0+c+uHRlfm6h1dT7evsT&#13;&#10;0VDQa3gIXwNYfysOxFufg6hr+nxLW262CpVqaTVbmJlfOXtpBi2Nai5ZFDXXTiVj/f29gLlarRRR&#13;&#10;6o/s6Rnu0UNyhpDCWLCtFVkpyHIJACjcFjU1gMG3qtVyvliqVeCXjYQjXaEQyknaHostn8V9L7Kt&#13;&#10;L/zAz4DQKHxouBUyxB+43acwVIixG04DJZjPF069d/61751frkh1NxZN9ff3D8cT3ZataKCrcMxQ&#13;&#10;0A0HFNWRcisr87PXLLM8viOpRmr1VmEVzsya3ZUciodD4UDItJ1qy8mWnQuXixeul2cWjFI15Mhx&#13;&#10;05HrTSOXzVSKReSJbx8bioYDlKxhazLyPp1FU79m6Dcsc9F2Mo6dN+1avVkvlMqLmdzMcrrQaJVt&#13;&#10;B14HKRhIJaPQLCzHqTeLMaUyOWCODBjRUMEwl0xnRZULwWAjEDADqqWqpuLiDewep6Xp1Uorm65o&#13;&#10;Glqf9KW6BmH7eJrFpng4N8XW+YFfwVs3sJkzwGVjoiqd9IZ2bboXmOQUBHJsUhyUQhtUklWuVOfn&#13;&#10;VzLZkuEE1Vh3vHsg2dMfS3ZHowkw6AWDYaR5mS07GAgjDDG7mH7jnTOvvX06XWpZwZ6WNJCrxrMl&#13;&#10;FJd1y3IY7sNQOBiJBOG1bGgtZG4luwaHhqf6Bydj8f5qS7o6t3LuwpWl1ZJhwm2CwSDq0jK1BUO7&#13;&#10;YduLspwLBSqRUDMcbgZCVUktQk1I9dipPnVoOLlz+8jk+CjalqBNiGbrpqu3zEomd61ZX7LsvOMW&#13;&#10;ZbcaCOhB1UYXtZCMWhb0LQgpjqO6NkYUC8vNRnZu7uLCwtV6HWmmIp66Wa8tsNismd66zr3MgFeB&#13;&#10;BX8hxABJB5Ty1P6hPGt+WRaYY1y0AqXABIq64VSsNErFKlj1TVeNRBN9/QNDg8O9XV0RxCTpCKRH&#13;&#10;UcKEDnAIxdVQfDlbee3t9y9cX803g3pgtCGNFRox044YJgpQm6bdsOymHHSDoUCyp6d/ZKyrZzgY&#13;&#10;6VZDSTUQa2jWjdmF6zOL1XoLHgvqqSrrur5qGkuunVPlZliFYKME3gkFdUWtq8F6V48yPJbcu2vy&#13;&#10;kf2H9mzfpSixatOqtoyGqVU1GBcwXtIg7kUiKWK6SNkKyuGAGw3YcdVKBuyUYsVcQ0UkJKgGXNso&#13;&#10;5ldXV+cqlZwoRtu8RIstsLiXJbx1zKbNAPM+iKJsQUDl/ZAXgwu0RfaSILLiJoXY/6FilErgsGnC&#13;&#10;jHflALbiaCgMmAjBmQG4sU3FsVGnReEK6BUuaG/iTUs5f33l/SsrM6t6w+2XU1NWaKhpK7pFKKTb&#13;&#10;el2rGo6OEEc8GUt1dYG007Bc05bUYBi5n0uZzPXZmVqzpaLqA80GHSgKJcfJQy9QIdagzKA6ckuy&#13;&#10;Wo5VtuyyEjS6e6KT28d3Te4a6B2uNt18qdVoUT2ZZeuVWlYzKpLUwq0grBskhSKsOFHZjslmXDIT&#13;&#10;ipS0zGCraWqaYUuObqCBQQm19bZjUEXrZr22wGKzZvr7dJ12iuFN/23LG5PHdTJE3vHwWz9c5634&#13;&#10;p+PzdJ5d/Mo/QscQ6ZAisblNPCPgAw3+QmhzTJWZdAbDkAqVVr7cst1gLBSD1lHM55eXFtIZIEEl&#13;&#10;KFlhWBi2aRt6JKg2m41avd7QnWzNurHUvL7UKmhhOTmo9vQ0FMkKhYLJnmCyTwrGLGzctulCIJ2m&#13;&#10;biKbU7MsjbDHtfKV4tzyTKGcb+BsjWqtkrVMpEg0kL6hIB0LlegAHXCHN+pardysl1taBcmmoYgS&#13;&#10;jiqWa2RrpWK55Gh6DA2ZZVVrCg+syOlGujhlmVFLJFKsHJwIdHyyorlORWuUm5WWo5uKLZhDNfyV&#13;&#10;u6RszmsrGrI58/z9vAooFER2My1FG7o7hxw7XtDq8VIpak9JkfiX1iw1DfZKh/zj+a/8uuUk93WH&#13;&#10;GFLn12l8uBxOSTmJWP2iNIv+K+o0KYWBEqI5aqobLWRVgD0GCgVqvZHQqFnyuQ8Wzl2aazoR3Qlb&#13;&#10;kmKZhk6EeQW9XrGaNbNZ1VtVh4rEdN2su8jeCsJzSASbXX2DwVi8adZNJzMw0AhE9ZrtVvRYTU9d&#13;&#10;n2+VywHTjLY0t44wa72YLay0mrkAjAXV0Bt5w64vr85dvXp2eflcQJ5NRKqxMBI5qQgVTg9HCpYr&#13;&#10;2kqmkS3aNSPmBvudQLLWskulillvyJomI3dCq4eMclekevjgxMhwt6wi/lpX1aZrV5GChaQtHUio&#13;&#10;WoVWLdcslY1G2TQqDbOuyZFI3/Dg1MTYtAzPBpXMbcauvxnXuK9ltHXww50BoTyIDuICICh7iZFC&#13;&#10;JEsLKhbxS/tFn4FDti3MbRrJtf3fg571jRLpkOy/J04otCbmkvH2MIj4juwNFdmUyMgUqdpMIyMj&#13;&#10;BQt5lMyxDf1CCQZEnoMEG0FH5rcSMi2z1axXy6VSPl/MZcvFfK1WNFo12bGg3CsqMNEJKMQSgThG&#13;&#10;sdKqVFuIWTSMUqGxemHu1LnZs5cXoJPUSoiEmgHDsGuVYj6DWtHZYm7JbFUQm8CeD++kyOQEp6ej&#13;&#10;26Zm6LKK5udwjgbRzBi5ooZmNCrNGgIXTThAQ7ITcgynXqnk86vlcj7gNEOSHrBNlYweNCZIIP5S&#13;&#10;qMIwwS3G4GSF8wUpnmokoobDLccpt2qFZqVm6W4oFEp1gZVcBv8FdVinJuub9trSLDZtqr8/F2Il&#13;&#10;H2JE8il0fsAB/wuxZ+wQqdMgs0UqsSh5pg/aZDNtGFnTR9oOtds1lPu4Q5GszfjgZVeRToEPRbkH&#13;&#10;XIakQ1AhBu2ZXK9OxSD42A6GwvBFFKvlcxc+OHX6/UAwmkjEr91YOH/xBukUSgCeAKQlwOgw0SQd&#13;&#10;Lk2j6VqaTPxXxOjvoMgDWrykhcJW/2BkYjweixuBQCUebQSkoqFblapSKARyeblUUCslRasH9abc&#13;&#10;qOp2S0cRqQIroFV1reaR/bteeOrJg7v3DQ/19vep0XAxHGyh8QdCo44d0HQnl6svp2vZkl1pxWtW&#13;&#10;smkl61q4VHPLZU1vtBTLDlrwuNYdI9fTpQ0PhRy3Xsgv5jIL2dV8pVTWdXhJEvBulJtuw5SblqSD&#13;&#10;409OOnK3bSVi0ZGRoV0jw5MUM+lkAr2PZ3Dfh25pFvc9ZT9YX/BEui2cpDUIsBDyR31s8J7qo8Qb&#13;&#10;ghXxYgOEXlR6IawY8RIORTYW1vvywIJooShbG0YQXRSXg6LBJge3AyC1x6XqLZF/ZJrm9etXv/v2&#13;&#10;d7/9yrdffe2Vd0+9UyyUAqqTSAQjIcXQ6oZRb2k1tDtuIShpoYOPAS8g+CwBHgaAQzfg9YRrQjIb&#13;&#10;/Qn5xN6hgzu7RnutrnCtO6Yk49tdabRej+ay2iqSszXFMiS9YZr1ltIyAqYdBRsnfAuaEZPVfZPT&#13;&#10;R/YdPLz70JH9R/ftPYpCUttNaka0ZUQ0M1yrK8WiUSjq1aqLa1pWVNcC1YpZyjeq5aahAbOglBhA&#13;&#10;MQwPJWoYa61lFcr60kr52rXKtWvlGzO1K1eKFz5YWYHjpYWM715J6TadiO0i6SNsOQHdgvtDbXPt&#13;&#10;rPdx3Mv3tzSLe5mlH+xjOlUAvIdYMiLgDe3UEE7kKogPyakhjAK2EVjF4Ddrn/DphPq7HrcFwU4b&#13;&#10;lfyzUSBSWCjom0GVo4gpCGBCm0F4DWBbLC4vfvGLX/jCn35xdn5ux9T0Sy9//OCBfcFwaGW1uLSc&#13;&#10;LdfrNUNr6JpJAojoBZoTNiS7JTu6a7VQKAKPYSIekV1Nlus7tiWefWr3wQMD8VhNstMhRYNntN50&#13;&#10;Go0Afur1gOz0VEtuowKbA+YLkEiTbF22taBjDPYln3/q8d3T0/EozgZnZEtyi4aJtAzUhjn1hlMs&#13;&#10;aauZRq7oVrWUIQ02jK6WmWoYkWYrYMFkQc088NfUHb2quNWhwcCB/ZNTk9tGR8fHRqf7egaDoVRL&#13;&#10;U9KF/FJ21QrETDmI+pSm6cJbUa/Zxbzm2vGh/h2TE7vQwWxNDdzgdboFFhs8wd/v07dF+ybZZh+B&#13;&#10;2MXJ3wmkgN7ebDYDCASKF/6GPRwlmrTtr5E/taOVHXjxYPcn1BlPPeE35ArhLsD0KyVpEjMeOCkc&#13;&#10;B/GG06fO/MVf/tUff+GL333zjV27d37uJ3/isz/2Y0cOHe3u641HY+TFcALlauPa7IwhW6guQ8Jj&#13;&#10;iCj0LPg5Id4B2ZQdA+pFPBo1WnVTL42Pxp979sDxR0a6Ew2jeaXVnHHtmmkHNS2otQL1qlvO46vB&#13;&#10;UqZZL+lwdMTDMcW1zUa9VSsFZWvP9LZPvPjcxOgI6jSEx8dotPK1egUZlvWa06gjlGtnC2a+rFQa&#13;&#10;sYbe1dB7TLvHdrosKyZZSCRFKYklGy3XqAYD+tRU/8T4ALJB4G1B0ERB5MZBlNaB5zXWO+gEQ/iI&#13;&#10;Kt7lkCNFqjVnNVO17fD48NTuHXuRlcrT9WAP4r6+tQUW9zVdP6gHsymBF2v7/ov1C7ZBsOaDwSBQ&#13;&#10;A++BGrA1/IP5tgldbo7qP7Bm4asSa2cQrgvPBBKuO0M3zp09/0d/9Ed/9sd/vrK8NDI6cvLRk489&#13;&#10;dvLEyUemdk7190EjSAQCwRZSJyQ5FQ/D7nj39PsNrdHUmkCMENVyY/duKo6mom2YgxQKDZRV4PLu&#13;&#10;7Q4/+8zRT3/qif4B+DTmtNZ1rYU69nJTt0sVo1TUSvlmvWIHlZTqxhxDhiViNJs2jAe9gWyrqYnh&#13;&#10;Jx47/uQTj3Z1JYFxtgnGDN1yABONQr6ezdYyq9V0Bi5SEPOmXHXEUQarjajl9khuChWwyK2iolUD&#13;&#10;yRwNx2zEIvLRo3t3754GUMP3WSkVms2aYeqGQwHbSqulO6olhzVHLdeNTLaCM8OiGezfvnf60I7R&#13;&#10;aVLFyMG0Gf6ELbD4QZX/exm355vgXAZhXLDm3/liFwbQAUgBRePixYsgp4fTPRaLsd7hmxt0pAis&#13;&#10;+GGLBwML/pbvasX7zlFpmnbm9HtvvPbGm2+8ee3yNV0zevp69h3Ye+LkyRMnTu7cs7O3txf6Dt0O&#13;&#10;EdGo0EgAd5FwIBIOIraTz6UrEPdGA+6NABi0zAYMEFIrbEQtdMV2xob7n/7YsY+//PiBA2Omvmxb&#13;&#10;6VikgXrwhYX8albL5uBTqJmanQj3bxvdtXNyb2+qH6lcyKXQW42+nsThg7ufffaJp59+dHxiFBXr&#13;&#10;KJGHfiZ8Lpg9pVG3CvlmNluv1Gw10N8/uG98+yPdvbvmFiH4MVdKuFYQRBg0aENztLprNFKJ8IvP&#13;&#10;PXdo/8FYJFotl3OZTKlYAMGP5Sj1lpHOlyp18PoGqg03l2+srFS1RmB0cNfRg08c2HWsN9FHCaSC&#13;&#10;3+Ne1sM6j9ni4FznBP6N/rrvmGTFgcECmclV8YISAVCAcEKDiEQi+LVSqZw9ezaZTI6Pj+PXnTt3&#13;&#10;dnd3A0RwACGFMF5ocYr/+Z6L+50Cz3Xaxi92ncAIyufzwKl0On3pwqWFmQV8uG/fPngl9uzfDSUB&#13;&#10;IUaMAW8ookGU2VQ6QlVkMqrDoBkRKU621PzDP/mzV9/43rUbi62GFYtGkFLlWHBqSgAORFxHB4Y/&#13;&#10;/sIzLzx7fOfuvnC0lMt915JmQuFMoTTzztnLF+fcSkMxofG7ie74vt1TTx7c86TRjFy6uDBzbaFe&#13;&#10;a26bGD18aP+hQ3u3bRuyLUtgHplQsgq3JypXS7nswvLCjUx6qdmod3UNDI3s7Rnck6+q/+G3/qwA&#13;&#10;bp1At2FSDojstIxm3qqvWlp+ZCT1r//Pf3bsyE7dyMzPn5m5cXph/n1dKwWCimFbQA4wcjjBhBJJ&#13;&#10;yEEw8yR6U2P7dh4/vO/RieGdIQe5adAVt8Diftfg1vEdM+DrFCRgIiBKixpljvX60tLS3Nzc/Pw8&#13;&#10;JBOfJBIJVGgCLIrFYiaTSaVSR48eBZT85V/+5T/9p/90amoKfwKm+BLeiRG+juBfmfQODrVwmbm4&#13;&#10;aKf5wzqFFwqh5qN2q4Xcp/LMzMy5c+fOnDmTzxV+7DM/+sRjT07smIB2Q4JAlFAgnPG6byGvEvXm&#13;&#10;2FEpQQt4F4zhFkk9gbFh26vZ0ivfef2NN96en1uG90K3kebkoJocFaJdieTHnnj8U594cWpyEJxU&#13;&#10;rguHxPlK7bztzCmBUl03ZjN2qRzK581i3lSl/t3TTzzz6KcG+3Y2NLfR0GPhCCwFaEXw5MBT0Wo2&#13;&#10;Q2GwWqDwFMkfaAsC7QzDRL4lEis1o9UIBuNquMeVE3PLlf/Pr/3eah66QgI2E8IyAbllaSW9vmpq&#13;&#10;+clt/f/u139t5+SIgvCoVSqXF8+9/93Ll94vV4uofdERBw4GweuX7O3fsXPf7p2HhgcmuiNDYRVk&#13;&#10;OdBl3ARApV15utESsKVZbPQMb/j5fVzovBJLow8TbDvUa/Uvf/nLCwsLe/fuHR4efu211956663n&#13;&#10;n3/+xRdehEcAe/upU6fefffdnp6egwcP4t/p6Z3o2cueCxZyvkSn9cHowH/yPwcEIBBBEAN+OKEv&#13;&#10;7NgxiWwI/wC2QYBc169fxzC++93vRqPRxx577NFHHx0aGupOdsei1HeHpcCL83LON4EQZWRxNiel&#13;&#10;acjoJ0yl7FyNim24Wm2kM/nVdBpUVFDi8aee7u7BoYHBvr6hwd6+blSi4wwN9ANz7IVc9n3Lng1G&#13;&#10;qrrVWszo6Yw2M5vLZ/Whgf0ff+lnd24/Ggr1IU7pEkQQPIlRcFI6klDpV4rvek0/oLiJNG2khlIi&#13;&#10;NtIikF4VSpca/89/+eap90CKg6K2YLVSIr+m3DIbOdeuHNo//Wv/1/97cLCfeHxQSWtryOpuVEpN&#13;&#10;pGgZLd0yHEw/jKxEDDUq8UhXOJgAX5dgGEejdSp4EYblhi8zer53XGqbceWtazykGfBlFW8gpTgr&#13;&#10;J27zCuI8bvwLs2J5efkf/+N//PGPf/zHfuzHgAWnT5/+R//oH/3Df/gPf/p/+2ms/ffffx9IUavV&#13;&#10;duzYAW1icXHxp3/6ZwYG+tkH6usmrFnQReHSFzldnPTJwMQeEPaYYtd9++23X3/9dQABrjg6OsrH&#13;&#10;4OA333wTSgTGg1OPjY0NDg4ODAxs24bY4SgO9svHbp0h1vtJZolWj+2qtcoRkSnOTBdC5rD3ayjW&#13;&#10;Qgg2EgnHwLwfDgehssugr0SCFuhqGq5TSK++12heceRcy6ghoXpmNj0/V3Cs1P69T73w4k/19026&#13;&#10;bhQlJ4qK7Ewqw/Ayq9vk3QI1QA7slbgR6SZVdsBCwb9ILQXlXrDWMt94e+HLX3v7/KUb4AKNBgNW&#13;&#10;s9SsZhW3vnd6+DOf/viP/MgnkomEGD27g6gpqkgsM/FjoroMxeoh8IGBARRPlmriwA8s/Jpe8tzm&#13;&#10;gMVmOFEfklBsneZDZ+AWnyUjhW8vIA8Ln5RKpXfeeQeCumfPHrgkyDExNo4P4cKANwKBUigCsEdg&#13;&#10;huBNOByOx+PAAz+Ja83R0KFE4Lt4kSOjjSD+peHpgJ7y+7//+3/+538OXQYnxJEAo9/7vd//rd/6&#13;&#10;rTfeeAOX7uvrgwrzzDPP/MiP/AgUnOnp6Wgkiixs0eCTdZi2OUNi4VHrezqFaPMntrt2f1NuHSB6&#13;&#10;AwRRp5mIDA327Ng2smNiaHioOxUHFR3Owq2GoRIEJTkKnaNRi+Qy8tKiOXe9lllq5pcbrh4dG9y9&#13;&#10;e/JoIjagYA9H5jWZQJ6Cw4qNaG3Y7kImxtnuqsodyfxiDUwWQp8BOFOPHd3R1xc0dBDwlk0dVBSN&#13;&#10;7q7QgQM7n3n6CUCzuF/RPZmbGMkhBTVxkVQ03h2PdUdDybAaD0rhoBRS3SCaIKrIUxOXEROzSa8t&#13;&#10;sNikid6gy3TKMASWgxp+hhV/QhnIwSB0/g8++ODw4cNjY+Mw+HVNh3XQ1dUFUMA2hn+PHj320ksv&#13;&#10;sVqxa9euz33uc/grzsBpUayn3GSAYA8Vr878ThRs41r4BPbF7/7u7/7Zn/0ZkAIwcf78+W9/+9vf&#13;&#10;/OY3v/OdV6DRAJI++clP/tIv/dLP/MzPYEiAp3ZeKXZmsWMKHcJ3fNBvHlh4leoiuYCYJISscJ4n&#13;&#10;16BxpxDwfhv4gdpDdgxockykSYAxR0AR2RABxwm7bjKdtVbTbrkUyWfkzIqp1SN9yandUyenJ49F&#13;&#10;wzANIsinpiBs+zKcVuolwDKY+d1NmGvb+4eHTGUt0POGBsMnT+48eWzn+EgsFGwoKnylPdNTw+Pj&#13;&#10;g+PbRoAmN0k8F94KBy68tgHkcqDwhDrAU1GLCn2Ovcx+MtZmocVW6HSDpHjzTkvqqrA+Piw8wco/&#13;&#10;wAJyC8fE4cOH+nr7FpcWv/WtbwFWsKtjS+djoG7A3wm7AOYA5BliD6zhuCbfT6fCApzCAXjhDeCA&#13;&#10;s7mgpOA97Ivf+I3fgE4BjynOCQ3itVdfQ5wFZ/7pn/7pX/iFX4APFe+hbnA6+S02t/jVEztPv2At&#13;&#10;w88jFW+5/7EHK/4Wy6o5aCwcuAAgsLQBIwRM6IGgJVoREvaBDUcC3QRU+ne+d6plGKNj22Qlaugg&#13;&#10;vBudnj62e8+JwSEUdMZFw1EajkBKHgDJf3tLF9Mi2iDzAawAUXxEvOVOZXiDqE0yGQ/DF6kYsYgy&#13;&#10;2Js4fngveIORTgqs9FCPQc8DPqgvGB9oujwVi1ufet3JBER6N8/3uymvLZ/Fpkzzhl2EXU5sCPAb&#13;&#10;9lzgV3ZMwr6AwANPECJdWJhHjtOzzz67fft2uAxgC3z+85+H3LJywWfA8fxdnERoJfTi4d9+LeAU&#13;&#10;NA9sfP4AoK3gtF/84hdfeeWVQqHAJ9m9e/e/+lf/6vjx40iRQIADn4gh0QtIBLUCl2g0GjgY7yMh&#13;&#10;MOjzzbQ1bCGIovsw5x7RPbMgroEFq/GsXwg0EJWpQlapKxj3CMM0QQKpXylStKFr4Dr/9ff+n4Gh&#13;&#10;2IsvPa5ryOsG7148Eu4KBbsCgQT1DRKgBNSh8CVyQtdapLGMCnBoj0I4OtkJ61EBcpdEMObA8sF7&#13;&#10;tE1H6AeOCKBXLBx65etfTy8v/9zP/Xwy1U3p7XgRsAhVRRFEYdQCTegPLgh2KP9dPAcPiMQs8AA3&#13;&#10;CSy2NIsNk+PNOjGLXOf+L3Y7UWTB26JYVKFwKJXq6u8fgAcRHyKB4uCBg9jWYHRA1BlZKM7K9aki&#13;&#10;I8MHiM5bWcMO4Vnw8sElCToLYp//43/8jz/8wz9EgAOBWAYXnBPpG9Br4CiBjQOFhcwWSotYq1Lh&#13;&#10;cRI2QUQseGRF5bUniTz8tlIhpEXs5KxZtI9je4RdC/gjN/4RSEHUeyKwyvqGuBYuANlzETdBf4Ch&#13;&#10;oZH9+45Eo6lEYiAW6w8GU64UFuGGNaAUjZEh+FwtLyS0LdxtSPPaqXsDpUsToZ/AKRor0Als4Clc&#13;&#10;Jh7vSiaQeL4wN4Okku0TOwAWyKz3HB0UIeYfpgUTd0Elt/ymfXp6NtQ4hazEzQKLLc1is2R6Y65D&#13;&#10;wUILTA2IoAkxum3d0J7fljQ+plwq4ysJOADhV7vTSxj1XgXX3UcNKh0OiAAaABCwOxAEhenBtgwP&#13;&#10;hnOu8Hr55Zd/8id/EvDkgwVZBKLs3EM0yCKiNlCFgm20EK3PvWCl0PZ9bYMak/MvNzFyiOQzLq0i&#13;&#10;wg6CDvo7Nm6ykODGsFSZ8iQgdkiiunx55sqlS7t3TR49ftikcjHRCRGqlRMIQV/i6aTv42LY6kH5&#13;&#10;zyqDKJwXUct2e2IWbF+3EEgiJh6MwqLTIOMU+VMsUHJICjqPnHrrrfNnzkLtOvH449EYvK1ioGJK&#13;&#10;xFU8Ny/5canjmQBHBkR6ESMfyEAUJSycSpuhXKwTLLyB37akbhl6x2F+7+fNuLvbl3rngDtH0E4h&#13;&#10;8NTKmwd3E3PZ92fcdxFaCBtsB+zenJTp2w6cy0D2hQALX9cQUkTEWZyXycLMuVttXYBkmwtAfeum&#13;&#10;cwAs3nxdIA5eAAgkccEAgTWBRAk4QRBz8QOo+C6MIHgoYIns37+/065hb6NffkoSJkTMC4yyViTo&#13;&#10;swQ4ED6wv6DTsegJlzAw2n4McQjbHjie5F64PR0bvXlwQTZ8vvnNV3t7uvft2dU/2K+hHD2AgCdR&#13;&#10;1YGpl3oOYdsWkkrMXeiiTHjB+CTcBwwZIh+MRoO/0sx6pF6eSLejJAIyKD0E6WSmqYekQDgcWZ5b&#13;&#10;fO+d0+VK4cd+6seSXSnhwqWcEU4bEYAhEMLDCGFoeW5mghIghXhq5Ajx7LO7Q/u6/7ousBCozSjo&#13;&#10;iVDbruSu0PziA/h3/J2eN7/dLO2pYyTC5SUWWsdIxCB5B/KcWYKXSfwqBkuPi7c4HvSm4gULMA/t&#13;&#10;ju/xIXIiLly4gAAEtH0cCdkDZFBmlGnCRwAE4ZxuvIf3kd0QePmOCRzG/gJOx4BU4+swK1j14DiF&#13;&#10;f+nO9+RiiESQsgGHKE6OdAm8h8uTxiB6CnK4BNfCh2zmsLnhrQymyZLIUYpPRA0b8hVFq6+1TCye&#13;&#10;c/xO9Fli4XjLiiFjbYkJsKCAh1DWyaTxY318As8GAe8M2SpIjvrDP/jC8y88f2D/bvwN19YJFKiV&#13;&#10;KoITuJipSSEKRuBExMUlSMY7wcIzc8QIKHIhpFsgSOd6FzdDXg8aFzF00bgE5U+tVHvnre+deufN&#13;&#10;f/CP/15PX68HFuSbEGAhyH74fkWFsAcWbE95ROf0V9iPHn76C32D3qwTLJh/mZxJLFsi9N2eL36W&#13;&#10;NL9Q7lhZJNxlUhOKc2+q0InR0LV5LVFAG9sQlSPRiLB+hFOQ5l0FHbQwBrH3YsvFLSADBmWL0G8x&#13;&#10;aO7TvXkvclgKbR8v0hNsB/YtCR7EAvs/SqpcF/o/CsAQ6YRTAAIM9geOTQAFWA5ZSvkMt5gqjEG+&#13;&#10;LcBvfMH+sPv01QqEVIBQv/IrvwJnBBylXN5O32/nFTLK3KKh3FFhacu9EAZ/d2nvKgzb/ng8pPDB&#13;&#10;QujnpFmw+u+5CtqHe+vQOwV+A032jes3vvSlL33q0586dPgACTrmWVyVMstJuaGBkxTSaiGlwIMD&#13;&#10;3jP8FAdPU2YzhJQkDyy8xc/5F2R60P5PwyOvEHyciIYiXPO9t9/66le//E//yT/sHewXN03E4Oyk&#13;&#10;IMkh0kG0UxW+T36JG2GDrD0ha37WjV6U6wILyNgtYAFUZg1NqJfUIYaUOe8wTDHAIuiihwNCQkHS&#13;&#10;PTf69m4+v0ApGgy5xenBiC0LI0QlM+5FKHwYU1ByQJpIoW8gCu1B1DDbEKpmmBxl7JLfrBebEqyo&#13;&#10;M1gIMx9AJjyRwrOIOCXe/NAP/RCciFC1cSwbI+3khTVZ7UQK35rwRbdThjsVGV/a1xatsFyARMik&#13;&#10;OPv+2Z/52Z9BVIVLSHzN5RZUuucJW1NK21/58HVy87EedBBYCNEWCEL/sgbMv+KlwHFTOvveexcv&#13;&#10;XXzpE5/YtWcXVit+yK3qD/omcPIUzI5b4CH5A+scRzugy0eLNA9UqRBBF94LJKUQFSlQynvvnfn6&#13;&#10;1/76b//M54fHRpGhKeBAgJHAILKhcDxViolzckiHtZt2SNVTeO95ctdz4LrAQsCBr1nQPeD+OX1N&#13;&#10;tDMwZMlwZBC0Nx2Qo9OtI902pioJBdJIzWw3eZcW+4NYOAB1UuWQ5wLmA9CkUQ/bhukYyFcIKrF4&#13;&#10;qC+idhHG0zYM1RZIYYJOWoa5u1n24S1iyfY/uwaZVIIzr6BEoOHMr//6r6Pc4+/+3b8LowDVzaTJ&#13;&#10;d6htvtawnoVyy3f9c165cuWN198oloq4OiIswtlB1gcHaB7iFe/lVOxgxL9eEEIoG54EekAi5E1V&#13;&#10;0Cjgu2+8hul69Mknh0dHiaEYeVqwXTZgA2PI9l1CeDT+M7p27dobr7168vgj07t2RqNImYVCKywV&#13;&#10;rE9WX0ifJUWnraSTs+lmzGJNZzP23XU9TrEPczk9594yKTN+IGRIv4cQggx9MV29tFA4M5N598bq&#13;&#10;qcX8uXJzAYX/Yodn22TTXr4CKWw8hM8l3UZ1lZHO1q4vFc/NrL57bentmRV0tbvSMHKupIG2iLUQ&#13;&#10;8q6RJbtJT+WWGemMYrLN77sARP6kg7wJvLwgKJlVbFh4L7FHPeQXzknuBteFI/NjT32MbQ02c4Bf&#13;&#10;GwFP97BK2LlJ0U2vTRFFH4VSsfbc2FhwUUKezWUmtiHtPcFc4W3143a95h6ufNdD2AD0nwJpG0L4&#13;&#10;8Tksx9HhsaXF1XpNo8CJJfZayvhmc4adEXRTFIjxbgdDpcYi7TGz1rQZr/XlWXi+N3oYnkLhBYsx&#13;&#10;dNAHNbONhcX8B7Mr5+dWLi2mry9l5rPFHJJu48muSCCORNpNVulJ7gUGC6nHNo3Chspy/tpS9vIq&#13;&#10;/TuTyS4US9lqHd2rld5ULxyFwhXKdJHsSaJvb8aT6bhGp+z5Wx97H9ATB84CEE9MTk56oVBsS5S8&#13;&#10;6JWcMkg89AHjnGCyIktNUTAABETxL67SaqFfjsGpHA9qhqxnsEKuvNRw3+/Rjkl4z402M1BvXbl2&#13;&#10;5YmPPdHT2032P/kTvdeGPl9vWtisES+w+3xw4eL4xHjPAHycTO0v/vG8lsK/Kz705sXTGX2FgjWQ&#13;&#10;zViT69IsaPSe+LFawYOmcSNQBJ7zYnV5MX15KXM+XbyUq82uFK9dWTh75tI7l25cQABpPYvigb7r&#13;&#10;25kUSSNdD6RrZiVbmF/NzeQq86XafLE+t5i5eO7SW5eunW6YZRwAQkeRRAd78hYz9YGGsO4vsQTC&#13;&#10;6GU4AGQgYgpBTSVTXKbRuY/5u9nD1StYr0aWF+IXXIGGnG5EIhuNJlQevP/+IYXv8BQaBInYbUCp&#13;&#10;SAZSLAw9lUQTgDgOwCNuy2L7W+t+TJ0n6PQEtQVeqDeuS7Gkvt50Joupo0mDgs6ZqsJ7IvTf9qpb&#13;&#10;EzR8woHbzTNAeNjrAwtOoRNaEzm2RHqbcGxyIoqF5m2VJqh+GkpUjndFlbBcrBdnFtFWdlan1PzN&#13;&#10;gMPOx0Y7CAqURVYfIuqWa+uWXmlUGlrVkU016KJhdcOoLazOLSzP6pYGO5aieR7Wt+OpD3Ul3cvJ&#13;&#10;yFvBsQ/huUDKMNYVfBagikB1FkrLEY8Q+zj9QIAJrIlxF2On7Yudow/x5fsjuGgNz7FcrsDTeebM&#13;&#10;6WajsfmuivYcsgm8ll3R9gV2GPViksC102g2R8cnQJkBjzFJrWh8tqFmJuM1A4efV4I3CDmDEasM&#13;&#10;2j5oar4Tz7ebPJ1C/O7Jmsj7Jocav9k803h9YOFFbfg2xG15aTCU3Q6vINq4tgzXcAK2HEGzg5Yh&#13;&#10;l6qtUqXRQt8EQvzNBgsGa1xZwBnrbwHDBPUSYA5dXlD7GNQN0CKBdQR4IgKlxNuuILf/TpvUvUj6&#13;&#10;eo/xVhg5h9YSezmf6saNG1/72tf8Ig6SUriUDVC9Ei8LWx8MFg/9hdMSn4XguuA7BEiBpeLCBx9s&#13;&#10;hNVzb5PIq9ADTfYKeCuzvQcDFACjq+C5rFSmpneKuDIH0nkpbohm0anW8Y10AncoFOjq6ULr03Kl&#13;&#10;QuuTtl3K+KSh0BxzWhnjnbg5b4fueHNvs7P+o9YHFvQ8vPn1JtuDOXwKZsSg40YkJ2GacczDakZb&#13;&#10;Wqnni5arJPv6x5FI9/At6bvOh4dO6IbnRc+x4YaCwZjrhE092GoEqmW3kNOrZWw20XCoB94AJBMh&#13;&#10;Ckld80Qsx88+Xf+83/sZeGGRToHcHpHgFAlTrhSsj9nZWXDkgfmOwhCiVMDfvnA86kW5a+7DtUFu&#13;&#10;cYIIaHC7ulLPP/888jiRGwbFZ4McJR81aR5MtN3trMa3tyRhItM+4dgr6dVCqTQ2Pk7xOJpalGkJ&#13;&#10;BuCN2aX92WC1gl+sJJK2GFBHRodAopcr5ChxlbJ+BN+pQC4vTt4pKnxH/ied7z9qgtb59/WBBWno&#13;&#10;2KTXbsV/B80i5MaSsaF4dESxuqsFZWmhubrccKzE6OieXTsPBkPRTfPi+nPkyRIJPqAb4hcMqMlQ&#13;&#10;sNs2o6WinVluLS/WqyU5Gh7s6x6LKCAvQgySfE5USL35itDNzxZ9ub1AA5geTRM2CPIymVMXq5Bo&#13;&#10;lUA160pQazmqil2ftKGN8W7SKhf5YOy/QIAG4RiUOcDh6peQ3X7p2/fYdS7fW75OmzI/Wf+nnSxF&#13;&#10;lxbiB6rcYrEA/0osnrTAs0t57ZQ0SdH0jVF1SQtra3k+cPAbzB6mbnh0sNqs5IpZcpBhrRHXlkgT&#13;&#10;E0i/FoITv6/9ePv05u256wMLT7PwtCS6lbbjGfMOzWJ8ZNdg7069Ec8uu5ll22wmj+x/6hPPfXZi&#13;&#10;cDLwfdEsCKtptABvMugpVTa8f8+JsaG95by7NFcvZaWB7j1PP/7JRx95Hls4cvmEuQTtr60NPtzV&#13;&#10;fQ9n4+2IisGhCAmSGBi3gmZChnz+1E/9FKq2cAxyK/DXdu9ST88VI3/4th6fk1pmiOip78D7xCc+&#13;&#10;gfp3dnDeEaQopwx5LRv1EqaiyOKEHUY1MZzXRM/cMh10XG9Jsjm/MItWZWj9BTRFgQZqKxhiFKTn&#13;&#10;boxmQXMlHM/+s1ibHNT7BtTx7ePleqlQzkPLEcqF576kahYkHN/6Yrzg6KlYnZsFF+sLnVIuvWdQ&#13;&#10;iXnmuI8PflIoEA6F4slU/9DgjpHByWio6/D+k48eeiIeSiD95eaC241aQTedl0LqtFgFpwjMEaqW&#13;&#10;SoST5VItlyv19Y49//QPPfHocwd3PzI6sC2ohnEApTEQNSsYBTi97+HL3t3vnDMX2Ong27ooiUQF&#13;&#10;BzhshoeGEZW4xXnJJ3yIHs3bT7V2/vaE4BjAFoIykWiEHRmcQsZ/9+XETwPfCBSjC3GgS9SjkbvX&#13;&#10;geFGSbpEDyHjidsXLp1HF6IdO6bBKihKsHjRCknuSOB8iMuR8ZRtSX/ePKUMA1VcQ2q9d+5UOKJO&#13;&#10;Te2AYYyBoN6MTE6Ahsjz9+aKJrNDsxB3y5PbDpo8xFHf4VTr0yzadVYC0AULGGfRkxwKvgIpPNQ9&#13;&#10;fmzP4889+onnHv/4xOB0T6QvFUoJFWzzvLie8NAKIlYCImOj3nhEehBEMwYlpkiRVHzg5NGnX3rq&#13;&#10;UycPfmxscHsoEIMqS8WZRH4ggc+sTcy0WTDe8bBoDEL82u3CVGT+ocy0f4Ao/DdI6u6+7njpMwsG&#13;&#10;e+DwK6s2sI/guQDAIZLLAyZ0buvhYqPfqDkUwu69SLDIdKTonIsUQXThUJotu5zOz4diysSOMa7F&#13;&#10;oggK38OGZQjyXN3+mPgTLMhkPNDdFzKVWqG2pLs1F0VrgAuqP0CNrMADhgiBam30ZTNF/NweHt4Y&#13;&#10;0FgfWKzdB2MEsaEifYGDxeALRP1FQAongl39sYHBrmGzYbWqLRJVXjobc0sfflYqGCBdAqAm6NwE&#13;&#10;ZkmGZYEEBbXL28YmY6Gk6qLAAfU8otAUsRDoqcjap+fKC2qjFvqHDVtoy2CLFLneYruGBxG0ESDU&#13;&#10;pNFvzGb4kU/G9z5gNv1AIL4FZwpK2v70T/8U/ldvkXc4KrjOhW9kI15e1FSE5HARXEaU8sAGadTN&#13;&#10;Qqm1mq7M56qLwajbN9glvAPtdHAMknwWG/5wfZ9FOz5FmcShkDU4Gg3EjGx1IVdfbOgFeKWoNFcU&#13;&#10;XfIq9Ya2lqzQjoxwSHVTXusEC8Y5D/F4pmnH9hUjuklPvcMe3qq1wLqgI/YgB+GG3vAnc+sMth0q&#13;&#10;XvovtAuyu6v1SrlYAsT1dPdjwaCrCx4MEvSJIxVJ3sIXKlYhuzg36cH4Y2eY4IAoc+EiYoqadHD2&#13;&#10;b4Dv8j4WHad+8BfwhkeI99AsQCOOihU8ePg78Qn8FD5GkFrdbixwHxe7x0PxqKjqh0dFRe0EGq5R&#13;&#10;0/PLxetzy+dmls+ZUllSNc2swx3gRSVp1Yqg/4ZJHbuBO5UscU3RQcltFfTlSI8diDXTxZnrc+ev&#13;&#10;r16qtgqKa2K/skXdoydXawIjkpu8bOl1ivA9ziwdtv4r3S48IlosIAP94DlHGhkLsGX7kilXMyr5&#13;&#10;gseCuumCR6IudjUsDSRyB8lnIZerFTzLge7+/mRfLAg6VViNwp+Cl3CEgrGEiv+8BJj7mNyHcihW&#13;&#10;GHs0uR4EbvwvfOELcCKCgNtPpngoF7qvk/DSBwrgh2WAnZ1I9EZM5MCBA2D9Bx8na9qYPj/Ro8NM&#13;&#10;uK8L3tPBtDe10ULornjYVs0orpZmF1cvzqU/WMpeCqecqpa9cv1cU6+KIk7vzEQfsTEvH1L59P6v&#13;&#10;wkviNs3atbmzVW2xZaXTxWvX58+ev/S9K4sXis081UOLRo1rIxO771ratF8mtzEjv+Ws6wQLH95w&#13;&#10;31xUxomoASCfaKPLNKNoquSCUH24r99q6asLS+Tf2Pw9movcSFEgCkbRIRIrxM1ncqqkjg2PhFTw&#13;&#10;nIiHKTACfe/xI+pTASlUIyuW/mZrFrioINn2Ss6RrAkhRG4FikFY8G5Zi5uybMSuSN2Ahc9CgAUI&#13;&#10;Gii7SVHAqYFieWRJ4gXtw9sXfVeC4OnaoDHTAxbeJfIkKmhzisbnzUJ5dSV7I128UWks1bR0KGZl&#13;&#10;8vPvn3+nUEaoEuWONHqRmLVRzp9bfBY8Y6xnGJZZbpQzpQXNKthyVTMLlWZ6duHye+dPzS3PoM86&#13;&#10;rVc2OGhltlVbsonbkLFh2tDtC2ldYNGuMaV8TcEQIWhNxQ+953Qz7CqUkEbFIuMjowFXTS9nQMi+&#13;&#10;SQ7czjv2GMvECBnX4EEy7dWlFZCljo2OcZwND4RWmgd+xIcqutrDLhGptRu1/XyojGNtQSZ9vn9s&#13;&#10;3U899RTI6aBctNfcpo/JU6HJoGBWHgwScAYUgM8CMZFjx44dOXKE2o4IjwZTcvkYsWERJQETAtJF&#13;&#10;BIQC5IbTKldz+eJStbFiuAXDLWpmLp27MbdwuVTNC1Yt8kXR8aRMbojbwlem/Df+g0NqTKNVNaya&#13;&#10;LbdA5uBILcttFSuZmbmrmXzaltDMuR3eaZtWXjo77bcI8eCHeXc247UusPCtJq8LkwhxE7qjoJY2&#13;&#10;Ypj8IqtEVIpAmx8fG4uEosVsyTN3297cTgns/Mx/f8tM3HxMp1eL33/Ii8YmeuaQ85Jj2QpWC2kW&#13;&#10;sjo8OEKRKmGYQPFA5iZYY4NBeDfpk85cmM14LLddg4UNggc2fXT6QKe/7yNS+Op0p4IA1CC2adHB&#13;&#10;BDDxsY99DEM1LWzdHtmnd7DYwzdmDmnliR1X1HpQDAsYjz7EjWarAr4SFwERqZXLL+ULK5qORsgt&#13;&#10;4jWhYWHJCA/9xjiw/SdFThHxoh1J2JCYLuHrgTFn6Yamay1D1/Cfer0GNq2gEhAxfs/z52njIuov&#13;&#10;YEJwCP+ggEVH0Q7fkLf1ig2YngF7tgSG2Gi31jfQFwoHS5VyvdZi+hmmMLpN3L3M5Q5aBu8YPpj+&#13;&#10;vemrInsFibxev1w/prT2rbYKx18W+hyZR4i7q5YhI++jO94N7hO2o9okiuJgv5XexizwTsHrXFWd&#13;&#10;73EMAiJYWAgxaC0NWze39sHnd4zJ3aRO3XZStrRuOX8n9HzYMG7/FiVZdTQlgzsT4+RsAiga8MIu&#13;&#10;LS5xf0N/nJ7+vSGTyTYmP1/KWULYKxRQYcQB+W0rZGkhoxnKpMta047HuoQPCA+YjhREWezA2BAg&#13;&#10;44nyY8Ztg4d4SsHMprfUZtmt5PRCplEutMD+HY92p2JdYXQkoIVLyVceFzHHEjxzWIx2E1MQ1qVZ&#13;&#10;CCgmDzj9eK5DbxWwiQXKdYAjIgw2WtHKUjgSTg10SSF5bmkOxc3edi2+QfyHAjjIJUWcM9jyUZcq&#13;&#10;nGacputJlXd+76LedsC0nvyz9lpTMW5SNojQnSg4wbfRMJeXslPbd01uQ/spYVq2s1tECa1IkuOW&#13;&#10;khv/gheTC8/9S/kRBGAuBgdOKnTleOO7byDL+77chKz/s43gY9Mt8Usc4P8V5aqgcuIjOU3TP9jP&#13;&#10;2uS/sonB2eW8W/o7J+ym73znO1//+tfRBo3OIwIlLCSdYZSHPa+oKhYrButFbLyQsYH+0ZHBPXar&#13;&#10;5+q5yvINJ7+M7uwjO8YPTm7bjZ4DrDSKngFrsZGHO6o1heJWIHIjodhw37ZkcKJRjGcX5PS8UVyx&#13;&#10;Brsnn3r84zun9rVxoL38+ete7BFGNHVIfhgxinu93XVlcMKm4jUjwgttyPPuR3wgvE0iKAX5pEZ4&#13;&#10;6Xy+WCihfmFifCwYQIJtG8oFXIq+lAwNzHFEpxD46c2QsDA9LUZces1S4WgSxoGEf4p+kiknZtd3&#13;&#10;eNO1hChSmIzOCg3wwoWL8UQc9lEyFacjheHa7oktDCrvyu2SpI3aeziQRi9ftPgZCrVVrtVrX/nK&#13;&#10;V957773HH398ZGSEq047d+y7P3B2qrEhs3ZaIbr8YkjmbHEWak/sAZki5CH4ZtcqX30B6DTI/TPz&#13;&#10;sOGLxYChX2DMfvqpd0dtbfzuw77PvworWDgrKSgOHV/wSFPzcTno2BHFSYQCvaODu48eeur44SeQ&#13;&#10;eke5GMI0EHfnU3A+fOWirUp4N8S/0hzCUEIybgRtQ3p7EqNDPTu2j+45tO+RI3sfGe4dhUJm2mbA&#13;&#10;c8O0vZveiujQLzqe433O2P0dvi6wEKnTHtyxSPNKFFlxvI1wgj6vKGh9agOpFqUKuvLu3DmNhD/6&#13;&#10;oygH9DykIq9fyCqMMZzBoznm/d53ADOVOL/Et4VzVfyIhe+tGOaXFmvfM1781Yz4NU6um8huem1s&#13;&#10;Ymhi+2gQrO/iomsv4Sfzy2rFiRh4HvJiahsUYrhiE/YIstuCiE8gcujiA3T78R//ce42eKsBfKfn&#13;&#10;TpssrECK+Qjsbmccr81DOz+Kp4rZPZlIee38YlIp8AG1njLfvXH6b26/Mv8JFW7g2pifn3/uuefE&#13;&#10;aWl1dKLMnYa83s8IFsUe4vVLk5BSh5qDZCo5MNg/Mdg3sX/3Iwf3PDI+tD2oRkT9CN+sWDOEF7wc&#13;&#10;N+TVqTby48A/iCklE709PcPDA9u2jU5Pbt8zNbF7oHs4FIiSdY1KMyUkIJzuC4MTwnTz8DZqvLdO&#13;&#10;wro0bJHSKAKkQkp9Bk5+AqL6D/+iFhdk5mH8iwKL4d6hwe7+Uq4I3dZjG/QK8ylFitCHm8SJ5i5i&#13;&#10;gsRGLzySbOl0Vn8SyAgXg6g7946CagnCWtDle/24xfm5K5TQTwVVDzFf2/VaPZNfisTkeCLkyjr4&#13;&#10;b7i5DVMEMjbQ3ckoq0djTOi0G5LByXu+oIwVRZztDhEscvxXJHdDoXjssccggfwMWf9n8bvL0qbT&#13;&#10;tV++WuFdSHzufxfzxYlV+JCTJrwLweyH5t5GkE6D4sOuyxfs6uo+dOjwvn37YDf5Z2bb6u5jfmBJ&#13;&#10;ZTEimaeAF+AfufCxoJzqig5PDO3aO33s2KHHD+45Ojo4EQ7FkXkHOcQPhfnJa4GZ3ECk8HcCP0GL&#13;&#10;sRs+i4AS702Ojg3t3DGxd/s4kGIkEIiCRQXKeDAQ9vHL25Z5dggO24r1A8/XfX5xXWDRVs0pvtBR&#13;&#10;PiZuxXcysjeRG0A7bk9Xd39PT7NepWpcMk7ozwQBooUHA7xQBUQ/AcqD8ES28754FbNAr71Iyn0X&#13;&#10;q+c19eXE0xHwd1HchCzglq6BDEKBkoqOt+JkIujrsQ+J+A4oORQRnuL7uTk95j4n+i6HEyIImBDm&#13;&#10;k+geihxH0obEy6FGpMlk6oUXXvjUpz6Fg33ubF9fuMvJORVCiJCntqyhQ7t5MiMOrg6Rxgu5oWgv&#13;&#10;4H+R/8RjuUeE4kvggs888/RP/MRPwuqENsSWCJ/2ts3x4c0mX5pDuiIITvl3FBgJRgPhZCSOOBe8&#13;&#10;Nxbo5uEBFZHdQADVW/DLYmAPeRg3Lc92KIRvn2aAViz9H4PB+6AcCAOWqRqbkgFFtjqiOZQCy7q3&#13;&#10;b4d4H3h78gaO+ZZTrwssxA14XIAUEG7fltCY2GO5tjI5UgKVKpoIIW+g3iiDer8DVJAHhdY+eK4i&#13;&#10;p8trJ7mmEbadPN4JO2fu5kcs/JLIkeUSXvHT1sG9zmIESbKMyMKNmfmx0clksh8pprIEfg2Qyogm&#13;&#10;2O2QVLtlHkHGLRzsD/cRwXBF+AD/+jXmUDQ8rwRljylo+bV9+47u7i5clxO0uAv5R0odhN+PR/hj&#13;&#10;Fl4kT3Hw3+ByEOmrV6/CjQqTB3/HF0kBFJYRs/XxwZ3/ftg8sDwghtrX18sAwWi40Ujh5ViInnK+&#13;&#10;n0mUgQAddF2qmVJDlrWgYqtCTxQHsdG8Tlm4pxVxh9t37aACpjbkWTQsuWnL8F6bzJnXHphnK91q&#13;&#10;H20ktN3xZtaV/2eQF9FrFM1dCWn89I6Lyng5InuzI50pIM9dv/zKt75x5LFHp3fvicVQgcquBtcy&#13;&#10;KbOSusW1W2PQ5iQ6/wgjByenvV14RoS1Rz9slwgkEea2F0kSrnfanIW2wcoKey4A4pS5qUiXL137&#13;&#10;6te++uijJ/Yf2JPq6sIe45UGCO+noE0VNYne+fm6ZNm0KdjuaXE8wEG8k/MXARMoGwPRJnKcRkZG&#13;&#10;4WlEwI9a1IgOgLzV3wUv2KDg8+CcSKmE72NlZYU7leFP3NYQGIG2gzjma1/9GtK9AFg4Btlf4MtA&#13;&#10;19L+/n4qJxUvnJD0IMEJ6vdPv+M9sk6EP+Faq+nV733ve3BzogcSQAdn+0iMe4B5469wYAM+Ka/Z&#13;&#10;ueDBsaSm6VY0q1KqZi3TiARjiUhvNNSTCHSjvbzQKOlJewvrga/9IV/0sfWWuxaNuOA6bplypdrK&#13;&#10;1xt1y7RDwVg82pWMdocU1D2DToUKo9sqEqs+t6QG+lDysMd92/nW6+BkQCb5EfeBf4RXXdgXJHIi&#13;&#10;OYYMCuEbFEfrWrNULtWNVt/AQCKWojQMcl8QNb+Cmlzo/oizOjqy77B9IqbKbSA4LZQnxg9wittp&#13;&#10;f8acIdQAl1wSnIPJb7i8nCGFsk3B76xpczdm5+ZuPPmxR3u60JRAjJQWmHigHjuRp76ThdKGCfZB&#13;&#10;P9yXb24wvPKvLJzs2vyP//E/ghFrYmKC+x4jrskxS3/xfZjs+Rov52igAg3hCTQcnJubw68oJIcG&#13;&#10;AWIrJIOimzGq3a9dv8YVrkAojAQf9vX1wYigVG7WnP2XaAJwd5lnnMLZAD2/93u/h2IW5JLhju4O&#13;&#10;cOucW1aYqKEmucqx+vBk4Ykp1ozlQm12OXtpOXMtm18sVwtIGOtCco0S8vxjZJ1uwNNt34//LHjS&#13;&#10;+CmDPl53yqvV8wv5s8uZS9n8fKmSqTWKWAnhYCSkhrBgkTEo2nGJ4PQaWPA21v5sw5yynY9jfaoX&#13;&#10;mfOC/6a90bPTAOIu8svA2atiI4eOZQsnJDkukF8UTfUNja5kMmjP4cUw8Uc4PxVDkZuyVJXlkuKi&#13;&#10;XiOHf2W5QL/KNUXSFMkSHgXf2iN7ou1cUB1kfSkUWy/XrXLDrmtuy+SuhKTkeJ5J0dkU30dT3Gpp&#13;&#10;JR61urqVULAhoxJRroqfpiSjdbBFCVtwYAgHLbdZ48a8a/7AdS7qjq/zuvFdm/T8hXaMD+HXBHUF&#13;&#10;5Fk0NAZAoEGm1+7c3698O+L2Efln5kxBnARYAyAALgAIILQQY3QROHjwIEq/IMnPPPMMngg+xIJG&#13;&#10;icfY2Bg0DhzMOoU3SAFkH6nR+H5QqDDIIsNXkHCBG6EQmLCCHt78dZ6JE7fR8o+7D+NXWE8Nzchm&#13;&#10;y1fnV8+kixcypQs3Fk+9/8F3zl98s1RNOy4m1jOhH/o2wCO7483yZMKtrZnl2eV3Z1e+u1J8N108&#13;&#10;N7v07vvnX/3g6jv5yhLMaQbpm+eKf+3INPJU+I2Z0Y6zrkuzcF307GLLqt02ncKelGCFzCf86K4C&#13;&#10;MrMGUm01s4Ufw9JaYN+Xm4Zx9vyFiYltw4PDpA9QA0h0joUxCXEtuk5ecrOSVJLkiivVJXqckF7M&#13;&#10;EbVKFTqMyAIjs8KjK6RmpNgPDbvUaF2+nk/nmqUaGhHYBtKZqPOnCIq1+3Dji9mV2eWFc6FQbdfe&#13;&#10;wWC46kpFXMtxK5KkI4XMi/gSnPsKU9vF5KlQD/nBsHrvRxxoVoVXYmZmBuXesEFOnjwpHBauYRrh&#13;&#10;MIWcaWx3WEk3DYztBZwWEhuLxoaHh1F+BvMBUZUnn3wS54cMf/7znz9+/DiOhN7xJ3/yJ4i2wD9S&#13;&#10;KBTOnDkDwe7p6YV3kjwp7WgIX9cfwO2SwH/FyTlZC79yc2Z4Q3BCDACpzbcIgP+rf7YHslPYr0Uw&#13;&#10;RFgLyIBagQaaUr3YXJrLXFhcuWja5UAQZKV6MV8sFxtD/RM9qYFQAH0DacwbV0t2R8iAQm07estM&#13;&#10;X1t6vWbMB1Tq+Vit1paXVyEmfT0jgwPjKqwkGCLebuwb1mvWcdu7t0FAd9NyWh9YSA04lkVYEy1D&#13;&#10;LWw3APOWabUsB6FL5GwuF8zTF5a+/p1zf/W1d7/69Xdff/ODK9dXqnWwCVjnzry/e9fuidExhK0s&#13;&#10;o4kNT1ZKsrRimVerlXPNxtWWPttqLVbLi6XyCq4Cej5VScp2mCwGYTVg5lAe3TKRZAm1Ql7Jt155&#13;&#10;5+oX/vLVd8/dePPM+TfePv32O+9dvbHQ1d3X2xMPBYn2CgyHZO+o7o3L38uuvnfgUFc8kWtqHzRa&#13;&#10;F5vNa436nK7lbB1aDKwh8P6RnxUd5WivEu4P4QfbKIWPJR/SggRKinFSj0sVWZsgkvnFX/xFbPt8&#13;&#10;gB9N6ESKTtFiZ+SaaSOYdaFZILUKKAPN4tIHl6AvwNyADYLqVegU+BVnwCfwUEABAUk3PgGhJjQL&#13;&#10;Ti3vjIx48igMNh4wKxH8xh8VwwTXv+EMwCDEnnBaXAIfeqGfdgbO7dDwQGBBo2gPhCxOYtODni/V&#13;&#10;Co3lXGm+Ws9YbhOPE7Wo+Wy5kKttG9k1NrQjFoHjTLi1NqzwlOfHL/BhwIXLwnL0mrY6s3Kq0lqi&#13;&#10;BAQzUKtqjbpdKxvbhnfu3XaQmFUILLyYLkNCh6sOv/ndhh7yBnb76dYFFqZTx23Agy8UdXTfoF1M&#13;&#10;ZKWpVd1+5XsX3zxz452zM2cvrcwtl7OFeqZQS+dKK6tprJt8Nrtnemp8ZDgSxr5vyGpNdlcs64be&#13;&#10;uqy1rskqNIuc45Rsu2bojVZTQ3JKUO0OBFJis+d6O3JPgMcWBs5qUX//8sqb7105e2WhUDNKNb1Q&#13;&#10;bqTzpWKliiBDCks+GY1gzZMjy5KtanrhdK1+aWKHEgyvWM6M4y7Jch5av6FVtFbd0OA0QbJGVEIn&#13;&#10;ZJGcwL51vLi93Ea8aFMlK8kj2kSaNd7DXwAv46FDh5iqlwZwp45BnRsXi6t3mCiZ9ZxFcAjZNkyM&#13;&#10;Eljwx8agO/zRH/3Rc889B1cCfJk4OY4cGBzAhQAoyOkAiODqsEEg6pygsXbattXdqeCsaQciX4Tu&#13;&#10;hfk2xWDgQ4WjFG4X+Ed8rajzVvgW1qlZCKePCMGLEZDzipLS7FqrtJpfzuVX8RzrdR31F5UCulyF&#13;&#10;jux7bGx4KhIGjTs9ZPF6+M+WT8rPt42xjLOISFtNvXRj6TzUbtcO1StOerVSLVrx6OD+Xcd2jO8m&#13;&#10;/yYo5m/VLPx8H5z5BwUsLD2ghkQomCqw6CnBmg2oVc04fXHpa6+eP3dleTHbqOuIIMdDsTiABf2F&#13;&#10;cvl8LpuWbGO0v298eKint0tR0Mowb+tzreYVXb8mOcvhSEORK7KMfYBqE7AP1KpmONiXiA8Rdbto&#13;&#10;qiySPRVHDTQM+dyVlddPXT5/fbFmKjKi6bEuXBL6S1NrVcswapyB/q6hvhS4UXFOu7FQKZyzpcXe&#13;&#10;AS0SzcrqoiKvAN8Q0IXjs1lvVtGwqmGqcigcTSIPQ4RVuIR5Q1aTLyS8UUMJYAUezgWILjoP8xbt&#13;&#10;S2YnXuBDb2MXGYs8Qv+FvyICS1aioiD5GpYFjBr4LNFyHT1H/viP//j555+HADMBFznVwmFINeKd&#13;&#10;UAQg1cy4w0jRaW74ItV5IQYyGmTbJcG2FY8W/+K67Gdl+u9O/+gtMPHA8yyyFlBHI+xT0XeOclZk&#13;&#10;FTk1hXIpnys1aubqSrmY0RwjNtg/9ejR5wb6UXYQFtEQoTtuBFqI2eMz+7fGz5rsSktfXF2oVI1K&#13;&#10;wc4ut/IZQ3W7D+597NC+k33dI9SMgugR2nYfG1keoAlfv+8vfPgod+sZ16VZUE8q9OARYUYwqVPR&#13;&#10;mKKAafTqXP4vv35mdgkt1BUngIhHT7K7Oxql1jjIdYfVIdm6a7SCsjs2NDA6NqiogNW03phpNa9Z&#13;&#10;1nxQLYYCuiw1YflC70YywfJSLp9rRENDfb3bJTVMvivBru7AgepIizntzTOX3j57ebnQjKb6U139&#13;&#10;MD3UQIiupLey2aVaNT/Qn9o+PhxSNVUuNEsX9ebVcKzc1QOwKKtqRpLSslQH1T5yPVoNs1Co5wsN&#13;&#10;tCZLJfuCYbTDFF4SZs9iNfBhvzyfhUi4giEAKYVQIWYBLQAyxoLqS51/cR4OYpNijdP/WFz9yKuA&#13;&#10;HsFSJSuZdOY7r34HGAEPCLQJ2Bogy0SgFOePRKLQv9htCXSANsGf+Nw2nlHT3vl5PP66ZwOEbkFo&#13;&#10;8v7u6eWJkHIjc/3xuXPn4K+Fb9UvTr1FJ+LT+v/e/zRTMFIoUwGsTfyo1No6gDVpWK7eksoFvVQw&#13;&#10;tVqgJznxyJFnDu99JBnrhr3JvLBihjfk+Xp31KlX+Lcpyy3NSa/U8quGXgtFA4OT2488+ejzU9v3&#13;&#10;Emu0t+x8sPDXH8cUGCw2MPG08xGsCyzouSLWQF1LEXVXqSOEIhcq9jvvLXzr9dOWFA0nerv7Bnt7&#13;&#10;+xOJGGLfmlY3zWZIcZCCq9erjVqptze5Y/tILG65xqKuzVnGgqrkIiGDVACSUVSahaEuptOlXK5J&#13;&#10;YNE/iWCKSBcV/k45UNetM+dmT527MpMpu8H4yOB4b+9QT3cvAMU2NMXVa3V0n0pHQtL4cM/YYFg2&#13;&#10;5irFs5KcTnVb0ZgWDiLRAPkiOhF5uylVThi6UippiNWUK+gG3p3sGgiGIsgGJoIOb+d5+GDBEo71&#13;&#10;yuIKvECAE4oA3sMjSPlabWfhLfLDgkp/FcSW3n7Fbj4xXO43hD/hnBBanA0AAfUBeIB4BysRCIhA&#13;&#10;ejl5nFEJ3/IlltIBoHYIEOhUBxgsOp0jnUYE6w4CpgSiWVar1Tx9+vT58+ehLsHVipvqBJ3OLfdB&#13;&#10;wUJk1bC0i6oiUgdJScf9hCIRrMEe9JTqTY2G1NTY0PQnXvzMYPcw+Jjplmm4wm1B39+Q59sJrzzP&#13;&#10;fMuhYKS3f3R5uSRZ8V1TRw7ue+TYkcd37dibjHVRVgGFTtdcKbxXta2SzdYs1hU6ddCAGkCuoiEV&#13;&#10;nhNMEkRIpVwmNzc3T/XWloxYMdbi0NDAIFp8dcMfj1YcjuqYVHqgSKvZ7NXr15ZX5l2r3tJKlt0Q&#13;&#10;2wIkIyG7XWFlMCj1y24MkBEKhS1LyxWW86Vl9ImhGQNTnyCq0VvW1avXM6v5iBzqS3SHQ+FYKBwR&#13;&#10;xQzICYXJmkxEdKt1fe76zOxVyW22zCXDAb9zPU66MLI7I4o0qMpTijstO/22iYKCIO6i0SgvLF1b&#13;&#10;WprVtJrg4iMPrtBUNyTmR0NpN+yBCCFiiiwmKBfwa0KouFk5OQsF4SXLGMMEZ15AJnEAzBZuHejB&#13;&#10;hKhW5GQHLK+e3p5HH330iSeegCqBbwEv8P7EiRPwX3A/AV8D5/f+r0L0yLHKWVgeBAihZNY8fIIa&#13;&#10;Bn4JXUaQmBANzdp5QHUBxxH8IGDEQek6sQ2LDHL/WmuXu391wv+G8EDTmcjyIvIulnzwlIS7YoPb&#13;&#10;R/c/evSF5576zPS2Y9HQAJrOKUoUOx05YZHFRVK4gc/31lltgwXwPKwmVCe1Y/zQC8988pknX9y7&#13;&#10;80Ai3gWNkFzytyIXAxnDxKbaIHTVTlv0fh+T7SC0CT8c0thNzTSi4R5JSrx26sof/xVcjRk3Mhjr&#13;&#10;He4bHu7pTQUCdrOaL64u1LJpo1qyjaZk1IrZuaP7t//c5z/+0gvTteop174q2dcDcjYWlQJuLBBM&#13;&#10;mTZ8HHap7szOl65crQTUvUePfPbEiY/D8Yc+xuDedlRlIVv9d//xCx/MZO1gKpjoD8AO6RtIxWOV&#13;&#10;Ynph4UqluBSWqqXSQk/M/bEfeuzv/50XjfrrZuP9WKQZiUi6UQoHUUsEZhQH9BqOEyqXjWpdXl7W&#13;&#10;L18rpXPukcOffOHlnxoe2U3YhkQQEYN96DsPRdtFE1Pet6ECIBHrP/yH/wDRQhwEksxKh/90+DBG&#13;&#10;DVYrUMoBmwUmBrs5KPIhOKD4tPBT8mk5DMHFvuwEAWT4hH341Qcs//w+NvmqDZ+W5TwUDHX3dMMb&#13;&#10;ihc8ERiYZ48IlZNrWDFwHM9GDdiGwXCBdPJ/82/+DQK0DDSdwNSpm9zvavRDIUIRIkuERZ+ys/BG&#13;&#10;iB34Z7B/fPkrX1tdTv/C3/75MMoNKSiBto9YShggP9917aAfOezO9FwMD8haqjb+6q+/PjQ4/Nwz&#13;&#10;T4ZhnEMNxNNBtQgAWqCeQAjuxSrUnw3Tfe4++HWZIYqc0+wy2A0L5YV8ecm2dRDcLmXyV26srORr&#13;&#10;thK15CDayUP/rNcqzXrJqtWcZsvRDARO4IhqGfVQ2J3c3r3/wGCtcVlSVmQlLctFaChBNemgXzHS&#13;&#10;dFsGIuLZYjlXqreMcHf39snJfYoUFjYIpV/X69orr72XLzZt6sOsmia8+mDW1Bt1JDdna/V8AFn3&#13;&#10;Vs0yKnDDT+1ItBqXI6FKOAIbuqnrNbFZBmxbQezfMNx8oZYr1vJFLV8EOaLSPzg9NX0omeyFJ5U6&#13;&#10;Ygqk2IhHxUFHelQgcdUN5C99+ctfhozB+4jPWQ75RatGvHw9FgdA4NNpgOMC7hmggMRh/wWNAyKK&#13;&#10;z7k8DO/xQpY3XjgGH0KLwRvWSvAr/sqH8Xs+Dz7BX/Ev/wmf8AFMwwOVAfojuyHWLAsRfPGVII6M&#13;&#10;4BgaT72BzA5AWOct3LJMH0jRYOoUKl5uB7pFJJWKspD7w6CB3Gl1dmYetCqwyOJogE39o2ne6QlT&#13;&#10;nPLhbwb+rd1idvHnUBczhdxKZnmgv2fb+AjRcIgaS0ptQQyfolRCU6Ib8T0XvHP4+8dG2U23PpT1&#13;&#10;aBYt67uZyupKZqFSKcBrGVC7kl1TtUbq7TOZr792yZAHLMg86oBBni1bIVcLmrrS0l2tZRmtll0F&#13;&#10;DvR12T/6w0f+wf/+Uibz9VDwRlCZU+xMDBZmYExvBTVTLde02YWVhXRxNYdFMHnk0I99+pO/oLpJ&#13;&#10;aBa0eyBomq/+2r//g0uzuboTdALxSCwZisaorFDHEs9Va2nFKjhGwXbKe3f3fe5TB/tiM3un1Z4u&#13;&#10;lAgUbKOWRFlbMGoabqth12rm4kp+aQXsPMFqPWU5vQcOvfz8s58dGppEgTqyTBH34Sz9jXg4tNWL&#13;&#10;3ApQMKKB0K/8yq8sLy+DyRLkt48cf2QQlf0iQkGKQ3tjZ4mC2oEdCA5LHI8/QQgZTVg7gGkAwcbn&#13;&#10;+CKXeABN8C0oBVh7EH4+hvOmPJvFO20bvzqcjp0aB8QeZ8PlYNfAuOByFR6bD2q+QQMhpCFJMoAM&#13;&#10;UdvRERCIUGcDX34616V/ho/cpW85gFUZERcSPHRUKEDaM5ACHR0gW6qE4Fbw9TfeuvDBxUeOHT92&#13;&#10;+ADgAuoZhcbpqd410eJDDdDOP7SzQdsj46Xig6aPj2KgNNym3njv4vvpXHrn1M79u/eh3yKVz6hh&#13;&#10;iI2oJUQPUF517IYSfhkPJthzxybJZrzWZYZcKf7mPFLjMqsAQ9mNLC83kskdI8PHV9KBP/uLt0u1&#13;&#10;oC0lXDUkDC9LcfSAY8L+pnY0poaEbARBuhLGp1888k//wadXc98MBuciwWXFzSJWGXK7qmVbN0Kl&#13;&#10;qnUFLXXSpUotFo7sPH7kM5/6xM8pEsAC3EeU95+t1v5//+lP37+8kKuaciDR2zdgGk6lVnadVlAF&#13;&#10;jUKl0UxbVslVm5M7ul56YltvdOHR4wMjg1CDQDLeTMWTQSnSbLjIqM6XGkuZ3Oz8cqUWVdTJrq5d&#13;&#10;h4+8eOLYcyAmIU5VW44EYNuL1uQOYhY+BR5ruyJuyQ+PHyK/aD9gCo6P8Jz5qC3qu/Tf/M3/+w/+&#13;&#10;4A+gLGA3npqcwsKGi+GRRx6BroFPWLw5WoHpRJU9dG9OmvTluQ0lotJZMGvhSBg1hC94XmT2CPte&#13;&#10;YAGbQnwkKQiiZL5NnLW23Png9p2JKjUBcOxeZZuFkYKdKTwYvGcwguMFp4VJwtoQ/vUr4vwz+0O6&#13;&#10;7+UvMILlSNQcUCsA3IxwzeKGRE8HDFYOnjl79t3T76eS3Z/84U9Eo3F05yBx5Hxdf/MWlxc6h/8o&#13;&#10;2294m197+Z4OUgEoUt3+UvuR+1W+wqEkXvRtwXlQrOT+/K/+JNGdPH70xPS2KRhKQGE0CRaVjUAv&#13;&#10;0qA7lFkRh/LWGw/wI9bVfU/jh39hXWDxpcufL5TKyHIJyElV6V6YqzWroe7ULlUauXY1f+nSCmVm&#13;&#10;BuKoJEXEFGqvoxjgFcAk6Qigyk61URofjP7oyyc/99nHDf2CY17rSlbisarRyobUaKXYKhXdbNac&#13;&#10;na9ki3ZLj03vfPTppz5zePeTihOV5AhWKZbbaqXxF19/48vffvvK9QzcHCP9w41ygwTHbFpWTVGN&#13;&#10;YMQqNLKaUp+a6vvY0TGr/sETJ0aOHuhKhctGfTUZjLtmMJszFldquVKr2Gjly3X0J4uEtx099OLT&#13;&#10;T352dGgaoTW0GUJGCexHSgWT5YXZxVe/81q9Ad8n7sZ0XJOsS9JjKUWMSt7EgqHVSVUyxMslvGed&#13;&#10;T917JixdkH+mkIAIoYBiYGAAuZvf+MY3Ll26hOPQ+jgaicK/gBd2ctDJoJEPNPmjR4/CPelLF0sm&#13;&#10;bAQkWTE6sCj6L3Y0PMTVIypWqLc7zswRXyx01m74Wp3IJSCJxAMDQ27Y2bNnMfhjR49xbjsti44E&#13;&#10;0AcZp3D7CnSma0PDEeQEtNWLim/8JvzxcmBueeWtU6dXljJ/5+d+vjvV5ViUzACCJoEyXHLoKY+e&#13;&#10;3DP6+7o/1rBIkRD/4sl2gAWShGF/tae47f8g/w0bQZS1adlwB5NdRu4cBxrhf/4vv/3Us0+dePTR&#13;&#10;aDgq0vPx17bKQN6fNri0l4y3G609yYf5TO+yPNYFFr/99uOwQ3VNgslgW6lyDr5EpTcxOTl6BJbC&#13;&#10;N//6rdX5IuwNciMg/wI2bAAuXrtpGVXk4AaD5UZ9vC/xwok9T5yYtM3ZoLQyNmqPjWJfqxQK6WK2&#13;&#10;UCmiF56SXjXrjXg8MXbysReefPKloZ5tihsWKeYqdtKyZl+cW/7rb7/93bcvpFfKqqsGHTUehv/C&#13;&#10;1I2GYTcNRc+2Cm5C3ntw4omDE5X0hYPT8SN7ooPdddUsoj64UUbXGSddcopVfamQC0RSycTExNjB&#13;&#10;44ef3z/9aCTcTc+ZFVwOyEnyylL6e997F4iE8A12AiqThbZBhOUEFsgt4d1MrD20txVhWeLxuYMJ&#13;&#10;02nH4j1yH9DH9Cd/8icRCvmLv/gLxEQ6Hx6EEDgC2wRIgWoRBEGh//MuDcvl8uXL2MC59py/5esa&#13;&#10;DxEg+FQQbOACMA5hVxSeI4kbH0Lbwtpm7YbVijteF6PK5XL//t//e0DeL/7CL0JqoHFwogc5Zik9&#13;&#10;nOI79z1mAmePr4AlFhNO4C4KGFUigabulBhVudF4890zb711+h/8H788gFR3wcqMFz1b4mURzAti&#13;&#10;xxZbm2cA+KIq3vhgIX7z8IJo4SDr4tL0g68LRZR+g29CnBWJSFZYgSpDuwe8fCsLc3/y51986eUX&#13;&#10;Dx49QvwO0GBpW6KTUo4Fmx3it7UXg9f9z9B9T+nNX1gXWPzH155VlYimuc26q2uRYsYs5e3+5NTe&#13;&#10;Hce7o0Pvv3N59upyNoPaLgOeZpCNmJgKZFC4TtmxKrjbgDo51Hts59jURMqozytuujfVGB1Re5Jy&#13;&#10;PjNfyGabNVlrxrVmNBwe2zl17JGTz+7afSSsRmTExsneg1QGDFcpacbZS3Ovffe977393vzsInot&#13;&#10;REE4pKJLhFkzGhVHbwasrrHeQ0d2HpoaqS1f7lIrg6nycHezP6k20IAmC9df2HC6Wpaar1eGxib3&#13;&#10;7Xlk7+5HdowdSMUGFXAoU1kiBUyE7x62N+hzkeuVj5H7gGh2yJcnyI7EC6QqIrjvLRiqr2dvpACL&#13;&#10;O8gPxxcgeKCrRHrF9evX//7f//so3Phv/+2/Qb/AVxEWgUAi7xuUFv39fZBMtERCAAKRCI4mAGJe&#13;&#10;ffVVfB0hBtRfQEnBh/gTvJJ3Edr1LB0eM1QYOCDgTPnc5z6H6zI/OAdQ73JdAA08o//6X/9reEZ/&#13;&#10;7ud+DoYVK0FAGQYLBo77H57f+ANZnKTRkewJmRfOcOJYoTQ/gJojnTr7/pf/+hv/+y/+H6NDQ/RX&#13;&#10;oqZyET8h5czzjopn5sECGQ+MCkJfbD9E9jnycxe5P7BBsMLb1Gp43jBuCIK4GELkveA4B0uKyDVl&#13;&#10;Rau1bly8/MGlc0889cSOnTvJMIH2w0TWODWMO1+d6bQ2Ou3cW3Dk/mft3r+xLrD4k/f+Ub5QyuYL&#13;&#10;rYZl6oH0UkVrBrcN7d81cTiqdttNKb2UT6/kKpUa0q7L9QaaXlAJZCjUCgZyQaV3sG/39rHtQ90R&#13;&#10;tVXJ3WhW5mUrM9wX2Ds1ipT5aqlo6XJY7omFBwcHdu7Ze2Lbjv3RWJ+Ewg0kQ5CRTIUpeHBYocWG&#13;&#10;efna/Nun3n3//XMIBmDLx6PXLLdiGhUAVHeif9sQalz7EyFjda6Vm3GbM+P9ztG90y3kSBarjpMI&#13;&#10;hgelUFyJRscnJndP7xsfnQI/ioSO6rTL0BYlWtQK1cFB+hkBQCwURCySglsqnFImdEvaS5mYj1/0&#13;&#10;UNlnwavtQ8GCN+FXXnnlzTffRHEX7It/9+/+HThvgCBItfjMZz4DbwX2YagVfGLm0RJLl4T2d37n&#13;&#10;d+DdQGI4Xl6hhwidcF3pg6j0d11BbGKwpQNQQ9T24x//OPqkQfg5InsvBexf+tKXEOvFgEEXyIYM&#13;&#10;X3PNpL/3Vbw23dzlxetQ0YZm8rALciZRNkL54KEPrl360le+8plP/cjU9h3YWkgjwR+BcoLd0RfA&#13;&#10;zgfpeQc8sBCyy6FMOrG3z2NdWGR1eoaJWKZk0RCPKz7FpkM6jKO6DlUPq+FKtnT67XdhNR46frh3&#13;&#10;cBihEdoFARYiC440i7u82BWG1wPg6n3PrXg064mGXC7/5fmL5999/zQiIq4Doy82OX7gyUeeP7Tn&#13;&#10;REROYK+tl2rlEphuiplsenZxaTWbq6IoDG2hwKy8bbh3fHRwqCcIhFi6sTJ7sZJfVOz6od1Tn3rx&#13;&#10;ORkeB00LKaFkpDsR7UslB6OJITWYQGKn09ADEdRtBIkJmAn8UBpKRIZOpV5dXl6EsJbQGb2Gnu1W&#13;&#10;ET+67cbjdjzedMxaPh0q5Y38gqylD+0Z+dxnPpEKR3UNaQlgi486SjCaSoHtEu2RA0gTpi5EKD8h&#13;&#10;ag4ENAVYQKZhTyJwi+4vWH8EGYJbB2S7oiSBJhSaKFOVcKIpsYuyn5Pt51tUC9+PACGBdgDBQ/04&#13;&#10;upn++Z//OUQRpZ/gmICWgKQmboxMENROoBBbMdWG/cZv/Ab255/+6Z/GJi92Zi85aoPUis6VhgF/&#13;&#10;9atfRV7mv/gX/4JLY/2/fhhIYfzQQeDvQIoqPCy4R3bWkEuVGDE/1H75qBXOeEP/tjksaTCYchin&#13;&#10;zORGO7ypYyYXV1feeOvN8dHxg/sO9nZ1i7Y1SGxgm4G7SJCMi5vxNIc2IgnEZzzxjhIHCfSgGC2B&#13;&#10;hWeIeGAhGgQh5Vz0SaNdB5QeyIUJBSKLN5bf+PZrJx87vm16B5xSFB/BMKjgUThEGCw+zM3k6xeb&#13;&#10;5LJYH1jU7fRKIX324vs3rl+Hfj4+PrljbHpydNdA1yDZ6NTeFFqlbjuaaWq6jnIevdYwcrXGfDl3&#13;&#10;oZRpQN5Dsq03qsWsUasWVlfnZ+dSocjLJ5+wGk3wloK/FD8qUtmoDj4gO2GATCQQAlxTMAwle46L&#13;&#10;OIUOSUbdatBGnif4CzScsN4wcXy42w73aKFUuG9MSvbCWsmvLEVrpVCzHDSqB3Zv+/yP/+jo4CCa&#13;&#10;xCHhykVhCx4LZeYI8jhqMwmSLqShNmtGvmGIHr824n3JVGQgGuqCog00pKNJJuhvtFpu0iwEWNCm&#13;&#10;IpZZ5783r3oWHqxgWPKwIGBf4FdoPBAepGNDvecog+8ypJ5DgmkWl8Px8GvADDl8+DAoKhhKEJzA&#13;&#10;v/Cz8OYv1ttDXlBsSnDCGFyVf/3Xf/23//bfhq3EOMVi/2EXZX8HjgRSACPgduFh++N84NEyILRd&#13;&#10;Bry9E+kSaIyYI1YwlyPnWKk0ahcvXZy9MfvUk89s3zZB2inEk7hyPQWCvyuKwfk8/gQKckx2bbIn&#13;&#10;m9+KR4ygoHAX4TfSQ0UnC0IKKmxzsJ3AIWEathZHsIM6KwauXLjx1utvfvqzn+kbQYUUlciSZvE/&#13;&#10;JVjoroU20MVyvlQu4AZ7unqTsUQ0FAvB+EOSE4QJPEWqTj8Sxfbpqdluqd44vzT/pbPvlJF8EUNP&#13;&#10;BKR/apLpFldLs1dX4nLyE0+8ON4/Egfhsk06fRTGrDD8LA3grCQiMQQ7RIYiOdPAZmVKLdupSWo9&#13;&#10;EtXDYSBTvQnueSeoOdFcQ5kvWAUrUpPiRc0p54vRWiUJtk+tPtjT/dTjqFAeTsUTUCdQJNGVSsQp&#13;&#10;sEiPGs5zcHM5UjXfWFjIXs5VlvClgNsdDfaO9E2NDO6IhZCqQdsgpZEIW1OAhVghtD7Fq3NPuitY&#13;&#10;YA0DHSBg0OSJw66dycERzc4yCpyV4w4iuEBSh70d71GdBWQRYVQqkyXZE3VlPsrcDFDr+o0FmwOi&#13;&#10;GAPSupAShnKPrlQX8r47ce2Ol+lEE/hxkR4C0kCOra7n5WFD2yPZ3uwFGyPxn4jgriguJW5Hy5xb&#13;&#10;mP+LP/uLT/3QZw4c2OOpAmwmet4BVlv9YnDGi/ZTFFUbHQji+TmYpVqgiCivbHO50tio5Qo8XzoY&#13;&#10;oKKhqCpHqrnGB6cv3bgx8yOf//FUbxehFf1PZOt7K6dj0dyO9j9YmgWaWHoxJNHsA6aiaB8qGFKt&#13;&#10;FgoxJLcmuRUbrgPkUEIDoPii2jTMy+nMl8+eRfpktCuOQg5IF2g/CqvN65cLipY8uffJ3uhQVAXo&#13;&#10;SF3xyPaxwfHRgcHeFKoILdNC90oIED13iAJ0jACeTs21C7adcaU8encJxizLcNVyU5lNt96/Xr60&#13;&#10;3FysKKVWsNm07GK5B7UCpos879Ghka5UKo6miolYb3dXH9AuBeZxJQZISAWjUXB65TL1a0u5i6Ua&#13;&#10;ckmQC9olGamB3h3oQLF78iASw6ggn1yZZPJ62MBN5AUydoKFYITtXF1rcgF5Q94UXJtwT6J8AzEF&#13;&#10;hANoZbdfgIbObEj8CZ+0tFYT+hcORXQ6Hsep4TeBl87/rm/8+5bOekSx87udJ/TTJWBW5LI5dKhE&#13;&#10;jtbd/Q4+muC7KEKFZvT000+Pj41zA1fMKM3T/atC/AA6Yxdk9XMKU9srCQ2Q28nAgZDOZH/7P/3n&#13;&#10;H3r5kyeOHcaiEpGPTgWwDRZe1SL/zedVbMc/xJ7Q3hRIg2BFhPliBfGKYJr3Os4geIvQsokmZEhn&#13;&#10;m7kw88G7F2FhPv/pF2NdYOuio8TXWE3xNh8xLNZebsm3uJu6+rCeded51pXuTfAg2rMIHw58buCk&#13;&#10;08Cjqcggqiu4zrKtz1jadat1rdW4Wq9f0vQZw5ppmfN1a7Ws59SoGYpowUBdDWqwJcG7l8khOqFX&#13;&#10;ivapU9fPnp+/eGl2Zm65WK7CjEl0xWLJqBqBw9oBt54CGg3kcAZMWanDv+nay4aBCvfLuJDZQvXq&#13;&#10;kmVnTbtgmJV6q1wowgmQLRXLLSQ+V+DxRCZm3JXj9aZUqLSWM6XZxZVrMzOXL129dPH65ctXc7m0&#13;&#10;pperzfRq8XK+er1qLFpSBVupVrdy2TLINYJqdOfUniD4VEVEVMi12FFojfvJFLcZvPS4b/daEOM+&#13;&#10;rPfXX38dCZrwYgIX2EHIFoSfGYlfeU9mIpyF+QXETaBKDMKSEpTf+CPnaN7iOHgAwbv7UvNdJziM&#13;&#10;k9DZ7jh16hQcKEAuZqy4y0m4jBVjxvHIJYFiMjQ8BK3Kv/eHNGaPV57WjAhgoukunhjRxiqybtpn&#13;&#10;3ruQSvZ2JcBsjmAtmg5xwLQNO6xZeGDhaR3tkBapKKIFDf1wbyrS5IjKj8laBWUwFT1CrdZcqwHm&#13;&#10;CsFFix0TBjXiIZEbF2fTi+lde/YNgKUhKPhpGWq4BI/XkfB00Q/fij+pt6gVD9nKvPOjWxdYwJED&#13;&#10;XYHyTGw4FVzEKLBlgw0X0uu4ea1+qdm4gsJz7PlKoKCoRSUIBsSKGqw5AcRbLQVZapKGrAswzjSb&#13;&#10;KGFw61XVbMbRbj0SGQkGurWWlMtX5paXl5YWMcOp3mQ8EaPUJ4pm44mC4LclObDtl1r1q63GFcec&#13;&#10;D8pphGBRYCJJFUXVwxHwWgRQ2VDIQcgrtZqB1iQgWY9H+2NReEy7QuGkq4Th+2i2NBTNN+u63tSi&#13;&#10;YbWnBzWybl1f1e2CpDaR0gFRVdxEMVvP5ysgiDmw/ygcKFyJSpOAfFKq+hH7wS3+CYERvGvdUQag&#13;&#10;xv/u7/4uUq2QQAFTAuVMOJYzlPyycX7PegT+CpvltVdfe+utt/AJQqqIgDBhhO8dJGQRjQsfbJf+&#13;&#10;yH3JdzFgYJBw1LNgeHBeAPWgJQHyOPbZCSs3nRPmveNg8IAVfP2LX/wi+HhwI75acRfn6C1j8y/h&#13;&#10;CS7rc2K+PbWC3M8UoaCWUVT1SP5qJNKhHODCpRtg3zcsp9XSQX2iBqCxovRZkxWyoAXHEisFYnMX&#13;&#10;+72Qyg77xA+1Chp7YegAT3CFliSXXCnnylnIgt1cdUyQy7ZEBxMgRRBp3DOX52qV1iOPPx5OhMiI&#13;&#10;FdNF+MQWzpoe47nO2zfeBoZOw/ZvPliIFAOaTGq0RhsaMl5Auluz7XSzcUnXrkvyqhooB9QGCiNJ&#13;&#10;5OSG4MVtwH6ptmywZum6Rln7Ztg2YivLGpyPijukyAPx6Igqpxw7YIKzBD2yGtXZhRtDg72H9uxG&#13;&#10;CB3PG42+ZeSPqy3HQcMFKBSXZXchrKYD0mo4UAtHsRbzpp4TlDyhRq2pupHx4enpbXuaFTukdkeC&#13;&#10;A9HIYF//NhSJIY2LKA/gr4bZYQGtDLBlgbbzxMlDSgjlZMVmqwoeHctQq0VzfmZFsoJTO/btmt4f&#13;&#10;CaCak0guROYmV08yTnDrxZseriChoTp3TkBiOKAkZMfGvvq1r33tiSeeBMs2Psd+y2EOvPdjkPiV&#13;&#10;c6XxCQ5A0PFb3/4WXIw/97M/52VbUG3/GmE/7Uw3F3R+pPzf1wG+oUHrW6Qm4OpwzWJg6G8Kpyz8&#13;&#10;F6AL8J0vOAaj5TtiNYQNK6IOlxVoVRPbEM+hTPaPTCRjDctHog5YEYJGy0PElZmuCO/hQ3csgypR&#13;&#10;IZNy05SLVenaTOGtU+dmZueWluY/uPjeu2dePXPm2++89VdL82dss4gatyj6Q8iGUA08sOgsCadG&#13;&#10;myJxW1yOHZmCwM0FPX1JUkCndK1Vf7dSerteO2OaVzVnpdJaqemlWrNeKJfVQLRcaMwv5tRwdN+h&#13;&#10;nUpEaRmU0id4H9sM/22XiPgvGzp00zeZt6xf+FrGfT3C+z94XZoF6BQISwV1AG2rEnbouuVkwLVb&#13;&#10;r18GwUxALQTVJrh7iVKXJAgaFrWN061AsWyWana9bjcqNgjFSgU5k5FNDdS6E/HoWDyELmHo8ghv&#13;&#10;mdPSGhqocsp59I1FojO63JIDCGIjG0EFdVDg7btsG/MhNRsO5BQpG0T+F/m+ofKB6S+MJVouQ38J&#13;&#10;D/RObRvZv7xYtXQkI6dUFet5MBZHwZijg0JYw4qyrCbcT4imlHUdhBeh4fFeBHCy+UypUEb6+fyN&#13;&#10;5VbD3Ta2++jBx3Zs2xUEZxfVKQq3JrmvOG25/ZC9/WjtEbNZARFmrYFTmCAqXDx+5MjRgYF+8taL&#13;&#10;rCTfL0BRGFZLhYBBB8MbUELgJM8//zz0EQYU/+Wtqc6PNuY9PXrxEqlqBBkwQIAIuC84O0dGRxhH&#13;&#10;MDw6SCQts6LE4OIPiurbwiHcCLJI+AAfiT5sPd9+AF/CqwxBlxnkvgiWZeR3E4c2JWYGQata1eTz&#13;&#10;l9Nvn7p65v2LN2ZvVKur1fpyQ1tR1FIy2ervafX3Ot3dcjQGVGmYZtW2Qe9IZKjisaI0WaTpUtRM&#13;&#10;bP3i2YsL2wHaNqCMVGUp7TqzWuuibc04UsZRKnDAo+RuKVe8sZj94NrymQuzgKpLV5avzqTrutTV&#13;&#10;PxBPJUNhOMtpewGEkmbRrkwXICHWVacB4tsjvnLxN1+zELyNlFPg1UVQ7n1NM5bqjWu6thAIFQNK&#13;&#10;Fd12QYKokskRdVHQgYwmC865cKbgZPN2sWCXC1Ihp2Syqt7oVpyhkDwQVnoVKaRrJnmDTJS3wyXR&#13;&#10;sM36xPjQnp1TA1DURRu0APL83RqKs1vNGbirwoFKUK1IThUk4A6sfiUhq90oM88VtGwW5djhruSO&#13;&#10;0eH9ly5m6jVQxURlJR4OJ4PhMPpp1GqlFj7FQjBMFQxbeqtaLehG7fjJw3hUq6vZ9FKuUoC15I6P&#13;&#10;7nrk2FOH9p/oSSE8TOSjIo1fGLCelXEzWPibAa0xkhzfwqcmpiJVEd+Da5MbeZACAqESpVYsbAAI&#13;&#10;LHtOr2K8gHCtrq6CGg89vjZUfbj73uP7KdnigF8WNwe8gA8FmgXcnDw2/isORuoK15t5eCEyyvDC&#13;&#10;7fDtw18NzPWx745XvwX3vFOJLUt4AClbDcfgSsJjifg6DAoMImi7wULNPHcp886ZmXPnr60sL9pO&#13;&#10;NRSqdHW1tu8IguH88MHufXsSY2OBri5bDdRtu9jSi4YBvIDTgdqbgVOLk72oozJRL3kmJzmSKGyH&#13;&#10;pwQusoLjzOutK43WDOok5WC4ZcYyhcB8Wj5/tX7peuvyrHZxpnZtvnFjuTaDku0yKpkMuKpd20QD&#13;&#10;SyJ8JYcHgRHjEE2I7+5dQwTxrlOt+JsPFqIho3Au88jJHmy0Wgv11qws51SlCLoJKoeQosTiL6Vs&#13;&#10;O6JrCrbGcl1dSlvLK1oD9Z3OkG0NZVYDrt6nOr2OGUfiJkKyYFrQtIreQlZoCW2MbaO+bWTw0J5d&#13;&#10;o4P9eDBoKCSy/dHxLafri7IEFQYkmuDytALqkGWgzCxlOslCCVXntZVVrdmI9/bsHhne/96ZuSI4&#13;&#10;wx00zolgxOAOQIVbrVLUm9UAGDhh+VAw3tTNBizPJ598rLurx9IlS1eiod4d2/cdP/L4sUOPjY1M&#13;&#10;glALQEniK54qpfEI6eYtaG2hM3QIImdawMLmZRGCVNSqNZSNwXTHpiqqsASRQZtBj8GCP+F+pb5V&#13;&#10;AulCFRa7M/mE969UPoRv8HXZKCBQkyU4KZE3wS5YBjhPsxBeO94e/W+xVoIXZgDsGNlsDqQZTN5x&#13;&#10;L4Pz0co7p5hnEymUVEHKwWfypsE+c5RQuWlduJb5xivnl1aJ8iMYMru7jZERY8+u0LEjvYcOpCZG&#13;&#10;7f7eZjxeD4WqsoLgXc00qqD4aDRhOtRRaBSJgsEYvEHIDicaYHZiihfplMjVgQHuOMuGeaXevG5Y&#13;&#10;JTkQ1Yye5XTswiX39Hnj4g1lpdhd1vqrRk9Fi1WMEMhgVmrVxZXlhZkbxVwRpCroH400HiwT8oXR&#13;&#10;CYFN8IWRJu2Zt57eyvl/N//cy5St75h1mSFCtySowMjhRFJRLCY3NXNZs5bQuUdyMrJUEwgck9yY&#13;&#10;7cAioKaOhVIzW2jNLlazObuve8+Bvc8N9e+fm22WC5ijiEScN45poMkhyFpKhl4OKlpQNhytumdq&#13;&#10;+4mjRwb6ekXPIO5Mp8l2STdWJaesKk1o9GQUB/sNM6rpoWpTzha0uaUqSldVZWhi/OjgwO5TZ67m&#13;&#10;8k2k1MKPqFs6eEAbzbLeLNtaHUX0NuWOYaEgLd0IRwLHjh7cC2fd5N59Ow8fPfTonj2Hdk/vB+dy&#13;&#10;AF2UXYyCMrKE6oB5oGiIEIObwYL+LFIexB+p+JDi/Hyk9MZ33wDdNrgwUSHG9ZpUIsH1j0IIWdhw&#13;&#10;sEjfVIAss7Mz+BPKtzie+n3ULHiQ5B7wMi/JGUEahKD5A9kXCtvwK7AD//L9siGGF6migpqKcQE+&#13;&#10;UUR23nnne/l8np2jHwZ/DEz+/DCermnpIoeSvu51bqAJh1qBPKf5TPnbr5/94MpKMtU9PJQEteDw&#13;&#10;gL5zytm/O7RzeyAVrzrGXFQtqQra39VlBdW0JgjoNawMMLiCADJX6unui0S74G5QgQxigxTMgbS+&#13;&#10;YUAoKFGzi4Z+VWtdMsysGgqYdnI1HT7/gXPmorlUTDbccSc4ZgcHrECvpcbdQNRGNbZro0N4Ib2S&#13;&#10;XVqqlEsRFEGNjoB7AH46PH5Rm8q5wAy0DIAdMdTNNUPuCcI/FI8woQrKq8irhJwp+OZEtziKNhHJ&#13;&#10;K0omoDZTpMrVHbOua6VaNVcorKTTS6soGDFdIzY2sPvxY88/feLlbQNTASck2qoj0QhR1JKi1l27&#13;&#10;bJulaNBSbA3lm13JWH9fF4kSLRjiDYC+KctRWYqbVkSzQ4YUswNduhPR3Vix7qxkGtmcVapYhhHq&#13;&#10;7RndPj450NM7MTIYDSOZrGzqBcNAOhke0qqhlSUHDDEoEscIWo6LNiV4XpRyGpLCvfHBkf7JicHp&#13;&#10;7YM7u2MDshvWTRQaC5SgW4XMCp5+b3e/wybP6oSX0cw5n0JC0G0UgUPEMvArZAzePj+cwdvmmnQJ&#13;&#10;Et3r168hbgLIgA6CM3KyVqf8fOiT2oA/+BYBPQxBkCGSxKirEN7j37/6q79CBS0jiK9M0Z8su9kC&#13;&#10;gQAV8PAXgZXAFCSwonaWXTl3f91+yzwYzInoYkMbMh4KRDhAfTdUzZJXM43Z+VXYR2OjPSOjoYlx&#13;&#10;aeeUtHvS6U9lAvbVgD6TVEpBpRRSqxTLVyqyWwTXhGsVDD1TrSykV69dvXK+Xi+KxkVI+BHBUvGi&#13;&#10;q1I0VpPsiqVldCMP6rVgMF6sKpdmjPPXnHS5P9L7yOjOZwZ2nAh1b7MCKVeJG7DHBRwkopGuRLLe&#13;&#10;aL537vw3Xnnl1Omz9YYOJw6ieOy84UQRf3l91Nxs4N/XBRYOglDUn4FCdF6MmnbQEHJ56zVooSgr&#13;&#10;SulmpNmSKjWrVGxm8/XVbHU1U8nm6pYWiYdB4zs20DM60D04PjgO0irsTWgRYDQrerMEzHUdlITV&#13;&#10;EAwBJR9i0z2pFH4EoZFoLkZqZ9iV4o6b1K1YXQs1jFDTiZXh0Ww52RLaMVSX0yhOAZal+vq2DQ2M&#13;&#10;xaOxQwf2jg13S06t2crCwYG0MdusAMqgVkhW0zTrDgLjASsYklNdKLafTES7FOz3yHWSQF4EYAL/&#13;&#10;TVhFmjrR4XJ8S+yZdxRa4aegcJH48c0QHI+1jEAjSjbhCwRYYE1gmxU7rWeneLp6e0lCc4YgQQ3B&#13;&#10;dRBeRW8xpu2+yya8gatGnBojIYFnu0k4I/CGAz2YGBhWwD4esw8r3hsRuPF0IqFk4VfMA9wWSAD/&#13;&#10;4IOLzOV1xxcDKL08gs8O1gxBlsE1OZSwKSwkfIDH32za+XyjWKrFYqF4XE6ltMEhbWJcHx9q9sby&#13;&#10;MTcdkxrJWDiGmBn6BYKAGlExF7k/TdltuU7TwfbfyF+8cHph9rLWKIunSbFOCuILZztyKAAWrlN1&#13;&#10;7Ro8F7gd8DatrBg35vRsKeaGd0R7p3vGdiYHx9R4Eu53ql1GPA8MZs0myB0wlSAuq1XrZ8998Ppb&#13;&#10;b6dzBbEDoFCVcmdYkRB0GEIva2sYG/18bz//usBCEDRzIi2tdhRzgLA3oA6o7nCr1lUrJsp5JCYE&#13;&#10;s2k7s6Itr9RXV5q5nFMqBZvVmGIlxwenJgZ2xAPxMHipJraN9PWGULSnQSGsWgasRICFDkqqRr2G&#13;&#10;wOXwINJ2hoOhsMjzpp4holt6VFZ7lcCg4fRWm5F8xc1XrNVCfTlXRrFrOluHGQJ2qN6u7SNDO5Px&#13;&#10;gWAgeHD/9J7p0WQclk7OtUtBFZkadcCEYhsSVBC9YTmaGnT7Brv27J1Gd8VICO4P3CN8b9jG4dFE&#13;&#10;fjooqphLVTgrvD1NaFdelk77v7xehZ+KKGGFRHFdJl5oywbxQG4FZy76YsB/ZSDAFQArHEZFA/RL&#13;&#10;ly6//PLHIYfrT45e/1LzlRoWe0YNpHuLLV7u6e5BOSnMJdSt0CwgSCxYv/nW+JYh8EIfIdCBcoGG&#13;&#10;JihCXV1FYzpvim4fJHv9+PP2zFN1Oc5MugRIlVz8iOa4VDpGhjJOVq0ZxSK8D82WjkrGVdtZicWy&#13;&#10;iXg2FlpNhKvxgB2x1aAeCFph1UaRAUhg4TYQlFU6ChrhL9OMVm158cb8jcuVYpaiHtirkChEhDqQ&#13;&#10;AfwLhVRz7JrkaPDjym60VJQXF/XVjNMwk0ps0AqFG5JZtWoVo1TXSqZek7RGEB2qdT0CN34T1wZ7&#13;&#10;XrhQLL5/9ty16zN1UNXivJQd4i0qrqalH87ZWbPG1v8k7/UM6wILstuprBdV24TpLvZ5NxkOjiXC&#13;&#10;uyVje3ohsjSjLs1IC7Pm3Exzfr65ugr9IqI1+iVrKBLo3zd9ZGpiZ0RBA8PA/t3b9k6PdycCaDXq&#13;&#10;mjVki7eaSLUEBxc6U+rdXd3HjhyfnJqkdjWCisaCJxMFZlJUDvSFIxOuMlxpxFdz7tJKc3GlMrOQ&#13;&#10;X802ynW53kLDiJHpqaOId4ZCCeyA48Pdu6eHhwaiilTVm1nXqoDOF9EW6ntkg+EbbBtGIh6Cl+Lp&#13;&#10;p59ErSdzlijI5KLea4jaAi9EAxFfO2RdkZawwHxO+PWdTwImyBcmpIVZ8llggBQgsAGNDd53ggUL&#13;&#10;g6+6sxoPlyEEDJkIL730EjQR7uXx/TJAfFlljwOPkAcjsk4I46BroGgdedzoWngLFLKQe/qB+BvI&#13;&#10;o8AkOD09hRJbBFP8VLQ7rWL6rlCo2p510jVwAsO0W5pRLbfS5Wa6YZZsqAZkq1K4XmvqrQY5vytl&#13;&#10;kOPeMPTFSCgXUpct7YpsZ2kF60Gp5Dpa1GqFrUbQbClGExWEeqVcrVZKTSTzoeWEqaGTXgUN7lDX&#13;&#10;iFRELBUqNaaKD/qR0PyiiV0NyYmWGS3kHOyRlQr8YhHdlhBLu7589cbSxUx+plFDP61CUG8kLAM+&#13;&#10;/zAWtAA5ECXippBqjA7VtXqD71EsBVZfeWmJn+8TWKzLwUliw692zhkpGIIUDHzRszOrhYJWKtvF&#13;&#10;opUvgwVcrjVp7hwprgZ6hwZ3PfbYS6Mju5DOg7BCf18S+0kBnQ0zSyDmRlgU2Q5ByY4F4JaQDuzZ&#13;&#10;9akf/sSxw/uTqBeh2BImF3UQWJXY35FUJWhgS4V8oVwsmaWis5pu1RsRx0arod6xkf0nT744sW2/&#13;&#10;qsZonKpUrVdX0suZ7CqcI4iT2npTtY0AeqC6ZiysJmPBXbt3vPjCsy8//wJUARRcECeXyKrE80LL&#13;&#10;ZyiDHDjjEIQIBVF5rfBEiuCP743y/E8CPEQ+BeaHuRuwaQ0ODo2OjrAN4lsT/F6oGfQPGyPsBcCu&#13;&#10;CxpOfN3fUT3mBU+1udv+cAus8GkZkvyvMeR1nsU/7MNOjQPw1Ngv659NKBZC1VRV1KFOTk5hDinG&#13;&#10;3g4GsVLgu2aJNx1OgkoFbzAnIobKGW4fxp8gLuC9BD+AhGog5NLka/rqTOYceiAbIHREQh6KO0kH&#13;&#10;lKFZLC0X0iA01ushpTQ5bu7fKfUnC2b9PVnLBWzsHP3gV0MKEPiksanXG061hsLfVqFYKRZRxAwo&#13;&#10;glbaHYn0jIxsHxyeQAomMmZhTomhUpKg5GpGDT3FcjBjDSs0v2Bfu25mC4mW1duy1Xwtt1JYrhRX&#13;&#10;5Xo5AiYLywYZLQDJ1Jqo1cfWgWgX8vWglsXioe3bRvfu3zmQ6sKpRZq3CJ7S/HoVJ15sxLdHNssw&#13;&#10;WRdYCHkRZrtIIxHWNpklgUA4kejr7Z8wzHC+aOdKUgNU3VbMdMKBUCoa74unRnftPDk6ujMe7VZB&#13;&#10;IobUfHB4dnUlosFWvZRfnQ/Lpqs3EKEAm8WTJ4//+Gd+6NFHDvehlsyLPjgAJLIDiMUCpKxqPI4k&#13;&#10;q3ipIi0tauVioFIJN5rxQHB42/jhw0eemtyBHr/dwtVBKmskHNJbTXgg9u+cRNJoq5Q3mzUwePUl&#13;&#10;I4cP7X75pWc+/clPPHbsWDIWpxx2OJowQhHyoTiGIGhfK/9gvKDPhQHL0ZC2KIq/ea4pyBRZ9CLJ&#13;&#10;Ekz6Z8++jxghvA8EC1h2ba+nt1eLnoMAIIwWoogcamjpUOnxoUhnEEEEoZD7xRR3gwphBTAQCOY7&#13;&#10;L/eBv8J+Bx+thPBTWoEfsrkLUvCpbskK8yGmPTYJnkukdYbDEXCF3DQ33lZDkyhUJ+rJzBSBwFC8&#13;&#10;gDKUSB5AdgnQlcrIqXWpWHSg+0WrF9i+6DOFcqRC9cr15Tdmc99L1y4sFC4vrMyhGAjbPHrToWoL&#13;&#10;Xaoqpdp7p94FEsSV5t4dwT2TUImziqVHQt1gpTccua6j7gC8sGBFcco1u1wzK1WrXDVrDaQa2w1N&#13;&#10;0oxgb+/4+MSu3r5RhEVlkCdS3jIEGCXH1NQOwzTMcq1ZadSl5WXn2vVGoRiynSRIWvUaCBwroUYd&#13;&#10;jXDQ3sJBRaPZAvcabT0oedCIOQneHihYCN3s3T25e/dUTzf649HcY7lB5aVkdSxgUQjXrkkVCizD&#13;&#10;uw+ed18H6/vrOsGCw4KMGQQTIoKI92ooFE/E++OpwQQ4dAd3bJ/cPzqxc3zb7t17Dw2PTilKcv/e&#13;&#10;EwP929CIl/iyKfIkx6Ig+40P9nUN9nePDvVNbhvft3v6xLEjzz715InjR/v7UO1DXZJFiaeIvdGF&#13;&#10;ydOJ9BtEEsKRrnCkNxxC0ccwqOdGR/dNTR7au+fYzqn9yWQfvAxsBGJlRyORYh5MXcqLzz49vX3i&#13;&#10;yMH9j5449rHHTzyNkvVHjz9y/Og0/JpxdEKjuyNFSXQ5ZX2Bd/G1H8YG+n8HUvg2iPdGMBpAH0G9&#13;&#10;rIgXQH/6whe+AJsC+dEcDuCOWGveSoEwQBDUlV64cB6NeYAU0OdFm2IagSgb8/ZqX9G4fSWsmfdi&#13;&#10;NbGqwrLNpgG1jSMOD9JlOBArvuKhyUdqFqwj3PLiC+HMAvioDQbA4vd///dhX0xMjN+OLDwSdnni&#13;&#10;uyhaB58g/A/9/b3o4g5fBGdqiMdNJJ1wWgmwpkdCTGkIq8u1TPniQvZMxZitSZm6WYE3HW1NEYYf&#13;&#10;GZ2IhmEaB+COWl1IN5B400wP9dsYSDgIknm31ZSqLVikTlVzyzX6AaF8oagVClArGuWa0dTBlICe&#13;&#10;o3Gw1UyM75mcPtTTPw6KZQU2uBfi5TQqKkZDZlCtWq7VUdIqXbsBomlQsCLUClu6HrA0FRlEaE5j&#13;&#10;tEDvYiKNmaieRUTIdIJIcwZ8mK2R4d6XXnp2787pOHoD04nF3oSIjrgGqxjizgXBDzgyOAz/Nx8s&#13;&#10;PEjD6qJV4ecisYhgCYaTie7evqHRke3btk2Pjm2bGJ+a3L4nHIpnMqX9e491dw1QVhx3uILPGvkY&#13;&#10;scjgYP+O7du2T0zs34f+Y4ePHD4EU7anBwqI3+2KyvLE0+GJYyVfDgbQzbK3r2e4b2B028TO6R17&#13;&#10;J7ftGhme6Er1YiQQPZGWS8QwWJdzszPolvPs009P7tiOCx08sA8/+/btQbJTb2+PyKSkXZ2uIixw&#13;&#10;EgCRdSuezO2vTni45a9tHbH9NTT4eO21V0HiAO48qNycpMBiTFoG3La4L3blO+7Vq1fQvwtqBWwQ&#13;&#10;ri5lQIErD6PyFfu7SDWLIkMa3T4BFjlO6CTUfHCtxwcfeYum8GBbkTgT5ZQw7sD+QkEqWhqByAt3&#13;&#10;0XlO765FSrvQzmStpZ05c/rGjeuJRHz79h1iwklgyBKEQgF0E1EImiThV4VvwnJrK/mrK7krhlur&#13;&#10;I5tOCqN9VRNmjRTHAggEokE1GI1FIuFotVTJgydNKceS1DeqUpHyZSdXdbNVJ1vQYS+XSvRTLlsQ&#13;&#10;+GZLRujcsuCCjMtKMhEb3LX76I7JA4nEAKiYMJcspmIRQmEMSkoQZkUDGX5lfTVrziyVMxWz5RBV&#13;&#10;tWXVES9Gvy1RpALuNoNr1dEIDw4bpDbaJnj2tK5U9Njhgy+99MIY0nkF/xq3UPdcNEKJEKTRokhO&#13;&#10;eHVFrs+mQAWcDr/6q7/6YAuCBcjDC0+7YH1IbMlE+UMp+qgmikZikXAMDRqS0a6gEs1ni9evzx3c&#13;&#10;fzQWTfACFZEwzu+i7CPsokODQ9h1IUsIv3MnTn9jxKrhcpT2HHlVNjgCjuhYNJ5Kdff2EDdFMp5C&#13;&#10;AyFyrFC8BpNPrgbewJEChO0OEoicORQvcTUnaYKiNsH3vYkVSXyrYr/1dtEHmy4hnAi/BxEd+K//&#13;&#10;9b9++tOfPnToEG7NL5rgAzqxgzue4gVWW9SYYZyd/UF5H/YHdsdR8RRxyRZvQXhx13XcKa4lcr28&#13;&#10;3kKUQmqY3NCUwWs9q5BvB1fHpGLkgIm3334bH3KxHI/cHzxXrNPlBPJDp/jmN7+JYRw//ggwQuje&#13;&#10;9BQgG3gHsGfdjis2wMNmOI3V3Gw6u6hbCLOjjDTaLAeaZcS3Ez3JgUZdb0A9UOQEYmAoZKwXTLeC&#13;&#10;mjIUKGXzCLHL+ZqarzirmXqpoCP9p1YFTAQsO+pKXbaNqnnkE0ZDoZ6dO4/s2/fIwNB2EBQgiYjw&#13;&#10;VqwIsdrhzcLKgfMbN43gBuqVg2XNrdtyxTDgatecumbUdZBF2tCDoM0JUnhoFijXti1Qbkqm0deV&#13;&#10;OHr44DNPP3UAaedxMDxxEgpNjBcKoYROunMO8whWBID7A7MQ3vdCXh9Y+ODA16WVySBHYIGOd8Ke&#13;&#10;DWCzFDFpQt9qtTY7v1gqVXfv2gfB5hXpZ/LxWvEWtVhttOA4VOSvJ2GD+KgkYMor7PW8CgAN0too&#13;&#10;wA7PIBewkB4nTsxqPAo9kdoEVMIipq+3jXZewTykWxxy/qjue47bsuHjFFKV0MQUe6wnHu27JjEV&#13;&#10;nbvgWcDBKACBbxz5nagBQc2FF33k6om25N8dwvzbYZRhKOTUT674wkbt1ad42ECZzAKyuHpKCPD9&#13;&#10;v3CtNoUP2SPY04H7uB1AP1JXfDuIwyisKzFwsBHe1ZWC8dXb23fo0GGsH14D2Hlhm8DxQfmZoqMS&#13;&#10;Bk/qFSVam+VyJlfMoOIQi66U19NL9VZF7o4NJuO9qyvZ69cQYZhFeujI6FAiFejpDye744atLq3W&#13;&#10;03mtim4RDhrB2bUGZdWbRhBDRjAXeIF0PllNJVOj4xN7T558Zvv2vZFoN60lytcV3k0vrVxymmQy&#13;&#10;BMIBVIX19Y/0DE31Du+IdfWXdP3q6iIVEKCoGYUDIPWjekvkcVjwCcNxFoNKrCrjw32PP3r8Ex9/&#13;&#10;+aknH+tJoTwC65Yq6WEgBsAlhTwOODfaTnXmkcEn7FN/sGd0/0+VpHodEds7O1e8yJ9YcHQjgt+d&#13;&#10;KNggg1euIAn4Ehx7jxx/NJ5I+NvX7cPgfEccwJ52sReR/oGlgSniAJJo2oTL4dExoZnnTcRFRRop&#13;&#10;rSVBeyqwH7kZ8EGAmleWMQjkRGHHQy6An0DZOX38AFjrYSF/YMnBF0lVoeYxhEGge0HiJvgyuV+x&#13;&#10;SC9C2Uj7kbd7lOCK0CxQMYHDME74/whSBa08vsX8VH6I8cOWy9ruLRwu7WkEjfi3QSMOoEQu0A9/&#13;&#10;8ofhPWE3J081Z2FCI/Apgu93YdHtwqGLfAUKE9GaxpPJ5XNIZYeVx8lpuJx/Uf+O2k4TtN5JoxAD&#13;&#10;XIdIgo9GqT0XEcx4bEDBhfnF986cAxX03n27DxyaRp7VQvrcqXPfPHf5VLHRzBcbrhmfHjv8zOMf&#13;&#10;P7rvOLKzQVaChFzd0JYW55dWbpRqs5ZcRpwEnehAcGKj8sYq1OtpOLSDjoKmU4qdCAd6kvH+SBzh&#13;&#10;j7Fdu/ZMbp+GQzoYRH9WUR6CwjFUNXPsixcgLRMsOGBGC8tFc8N1Q07XjbM3ll558+3zZ89VS2UT&#13;&#10;7Paa7hoIfGhoudoVSw109Q/39x/YM3Vg/56d05PDw4PxeBRrDSdDvg9Yc4Jw18h202ziqYfUeFCO&#13;&#10;8JImOxRcR9SDkuyU+31AD3b8+sDirtfkdAH8HysPRdiIQcAGe+ON787PzSH8jjooEOqxtMABTy4c&#13;&#10;4eRnZGGfFm+GHZIgVgumDU+IHPaC/Zj5zdp0JG3kE6ghNBrh1hAHAZAxzdBqwUaSz8M/D2Pkp37q&#13;&#10;p5DEwQYzBSzEXuFvdJ1K/k0ifZ+TzaCDU2MrZ98kEErcLHlGmPRX+BqBjF65BPZhHIDaTVFgRl1F&#13;&#10;ffenD2E+WHzYcHzNwgOsdo+y//Jf/gsSK3/8x3/81VdfhUGEdqqMC7gQkkqBTUBzjI3DtPd5rwzr&#13;&#10;9KJqeuS6BqmoDDCB9/gQCIhsNMATZI/PzJdg40gksItsV3rGWAPi2QreQpwkX8y9e+rUd77zagzM&#13;&#10;AokexGWfeOKx4ZG+YNiua+l04dr8yuzCaqZaN7viQzu3Hdi948BAzyAxFTD7gF4tlDPNZlE3qWy8&#13;&#10;YVs35nPL6dWGVbQDFRQlggWlUanlV1He54bkvp7UtnAwhW5wwKy+Hni+FFQOIQMrGARxdJjSLMi4&#13;&#10;o9YeGFsoEjZMHUohdUgKo/hARRTHjkRRRJAt5C0UDjQbrUYNXAtWq+5aeiIW2zEyuXd63/T27aPD&#13;&#10;PYOoV0lCyaVdj4oHANqKhga9ulPR7HqxkjcMO4rC6Vh/Kt6PTGI4KzA3QST+CEfPgzyk+3+u6zRD&#13;&#10;xMMUT/zWS3t/EYEAcQhWdqPevHjxCvLoTpw4CdVUrH7evclh0VZHaRvm9ywhtPi4ZIekmEWZFhjP&#13;&#10;kHCOCBuOh8L/IX85+wk9T7EwLdneI/88ZBKrFkwtaOqFQkl4PYU44Wvey1/HvpIMEPPF9X7nmeUB&#13;&#10;NgW6e6AkBNo435quI5OH+noxaLKyAAMBBSPI14TkAFJ984HtI54NX8Y65e32UfHxnUlTuCh+PXfu&#13;&#10;HCT5k5/8JN6D/BL0OXiDMASQAvo6LgSlg/l4HwwsWPhJPUFKp5efKgooFTWdXgUZB/4EG5BzTPi+&#13;&#10;2rdP+4AIEUgIMM/PL4DlsF6rX7l87Y3vfheVZmBNKxSKCGDu27f/4IEDk1Pb8ZSxC4SCaneqd2R4&#13;&#10;e3/P+PYJKvyb2ranK4YiZlLFKBlH1kGZ1t2jDPSH+/sjXT2JWFcKXDTlalEKNBO9Uld3KBYPgDy2&#13;&#10;3sTWFurumZjedWxibFd3qh/FYxBfGBkoBsUjChK/vGg6J9zB5E8hhxnRbOEYbARIFFhOly/PLFy9&#13;&#10;cW01PQcYGuoJx8N6WK2F1UpELUeC5VTMGO2P7xjrHxmO22ZZ08qgi0PFLNjmTFwewgEuB6eYqd1Y&#13;&#10;zF9ayVzJl5ZK1TxaXMD/FA3FkUICDZvccELD3hywWKdmwazrvIHf9BLxTXqxJJNm5TrpdO7NN9/G&#13;&#10;Qvnc3/os4kxCSVj7lm+JsB3LmUisl1ImQts+JOgRFZ6E6aKRlMgaZlYzOpbtE0y2cBmL83tOAUIW&#13;&#10;/I91eFgi3/rWN7GvYpfj7Gl/4XqahTjY/5xTjx5YeCAMX/7yl2GDgIcCO3kkAp9ZkB0HQKs1SBJ9&#13;&#10;QH77t38bQ0LnHvQQYVliZyGrEiLOQFPkKz4Mqbe/WAdpuwZIdeNPoFC8++678IY899xzfb19+GRh&#13;&#10;cQG9P4ARCNZwqiiSyrF1P1heOU4IMCIWrPbAEBChDJdIZG5u9s/+7M/gMPrsZ3/s2LGj5GcVaSb8&#13;&#10;uEVpCeUtQCyvXLn25S9/9c0333risSeQ33nt+lX0mfuhH/rE888/h7HBxYgcXlQkmVQIjygPEt6w&#13;&#10;14OOiaqVwIeC/R2sj1bDokSZAFT6sivnTWtJVlqlRr3SghsgcubczNzqvBqtJvt1R0ElmNNsOMU0&#13;&#10;soiTI30HHj32iZ3j+7oT3ZgEpOcRRz/IM0XI3ltXvMiFA60FSgsAUtNZXW4uLJaWM0sfXD97Y/Gc&#13;&#10;qZS27+ge6Im6dtXQS45RsVHE2Cqjlj4VGx4b2DXQN4InHAgh2jLW070DLXJ0LImeSDRh6e7KYuni&#13;&#10;zOo5pIBAOTMRmmlFhvv3Pnr4hdH+aQQPSB33NsE7Pv+H/OE6NQsezZ1xTUSfveHi6YF6Oo2QabEE&#13;&#10;99XU9HZ2Z/i7JVm5XgDV29t5ibd3evovGRbQIwRVkRfhpneCe6fD5qdfPGojzqz3sJd3ZfzDJVhw&#13;&#10;B6DfH8SDk504g4ihQYxM+LVFZSRZJqJPB//1w56AD3be/t9RwoA/QVqQa4BzQj65uAM3iH/xwp9Y&#13;&#10;0cCbcrk8MzODlshI64ZfA0MCtLErgaGT54EHyUBws6V26+iYpU7IH7khmHcL8ITGiL/1W7/17LPP&#13;&#10;Do8Ma7qGUAXaGgE+MFToHQjZYGag13wYWHTerP++89oc5YUPEv9jkBUqhpSIx3HmP/qjP4KFxbX5&#13;&#10;fl6ZwEQ4d3Wt1UJo+b0zZ7/9rVfefvvNoaExgObn/zeYjD+xf/8+oZNyUiNNBuKPwnYT7DMkPGE0&#13;&#10;jEH9DjOtgNiC0rgccL7nbMRJs+dMB52n0AJXrWny5esL6WIuGDcSPTB9mxoeuBwCYVI225pfLKeX&#13;&#10;G/lcC/s9AvyoB8YWxquM4BaGs3CDeXU/sB5E85hL1/Lf+ObZ1994O1dcbelpSckO9GuH9nUfOzS4&#13;&#10;cyqxZ2fy2KHhk49sO3l0x6H943umRiYn+sZGukfHwRXUhfWey+bR2OHi5YtXrl2YX72Urc1V9Uyp&#13;&#10;vqAGTaQpoxvOwtJqo2z2D4z2dg+FSN9hV/8maRbrBIs72iDehywz9Ei92IX77W99E8/05KMn2GLv&#13;&#10;lD2WBH7xFzvf+xJCn+OXNnkQrxfxLysponVx++VJPpkjN0Oa+Ba2dOAF131i+frj8cBCxFwIVsir&#13;&#10;uAZZd8dq4ZQlHwQfhkXFY4AGgQgoUADBWqgVsDtIaPlFahcFjfAW/2JjR0oCqirQEwC0f/RXsUJv&#13;&#10;vambp+guEMbTyNFTFlowTQCM4LKBuEImIbGIyyBagTgFUifxOUwzdGYGfS6rPB92y2w48KVZ+2ur&#13;&#10;MGLA4h/2UrM3iuNZGAOokEG6h8mHooEAuf+gcTCsjFdeeeU3f/M3vv3tVwAcO6d3TU2iaePQY489&#13;&#10;jqTGSJRUFeHi4R+6uOAa4+tRzAvJCXiPaSMmI1I94FVGkDLn6nOWft2wl+SwXaq6l66VT78/f22u&#13;&#10;AASN9yjBGByPmmGphbKVy6OERG3UAisrjWtXlq5dX5yfXy2XqjsmR6NouC3SAqHR0ErjeiDB5q3L&#13;&#10;0o3lxlunZq9cXYBZOTwS7B/UT5zseepjcGFWuxPlZLiYjBTjkWI0WIwES7FwIxm14xE8FEM3y41m&#13;&#10;FWccGd124OhxLJKR0YFYKgCHBXpQuAoGBipytBN2i4V6tWhsG981MrgtGkqwlS0s7M14rRMsfC7T&#13;&#10;W8aKwZP7R1TyMJk6ofHpM6e6upIHDx0gX4W3TXYKwke897d9b4nSJAnXJvs4PSYeX3A4o9SbTrEd&#13;&#10;i0kV84qDhKrcgABDWrgpFn/zFtTw5eEjnwbuVxgL9A22GvzvokExOyzB7AIhpKuLgksBjYRHvsBA&#13;&#10;lqDpoBNyIkH+P9ZobkeKW2bqLmPzrTkRcXThmACVNv5FGAiL8g//8A/RRRVYefr0aSgUsDvg2uTG&#13;&#10;PzgnYNQPRX3YJXzdsC28XFNHbgfMOJRD3B2rJ3zL7EvGmZGQihfwCB/CeQRHBgYD+whHouvzIydO&#13;&#10;PnrysUOHjk5P7QJF564906lUwjSJQ1w8UzEn7Rnmt/SDVYCZpzUnOs5ypByeQmvJaF3RtDknWEZ4&#13;&#10;9Ppc673z1Us3mtlaMBDrCnepjgped80yE+WyXC7KjXrE1OOtRqBchq7XKBbK9Wq1pzfV29MNvCAO&#13;&#10;I/THgeICLZcCnHBKBhq2e+b8/Kl3r2D7gTO0t7e5Y4e9e5czOlQJB5digWIkAG9FJSSXA/RTBX0s&#13;&#10;qPBh1yAFH22xkPiJZJCAGusDtgyNdnV3o2DecFpV8D9ZLTCoAcyK+WZ6pRKUu44f+dj2sV2ws4iE&#13;&#10;2F+4H7lA133Ah+4b93bmDvnrlEWP3gHRDyJTp45xttHSmsiKAUmEiACSLtC2/O7tUmtH8Rc5UNr5&#13;&#10;c8snN/8qeCXa2EELGts7mCJBoMCs077Jc7+j8Y/3hF/IJDO4MGrgPcIKwAiIJf7lPZYP9mUeyAWH&#13;&#10;K9YZPkTakqfpCA2IZG894W3RwQyyy65TREyh6KIp6csvv4wLQcsANJAkCzUBoMlZcKwTfcR1WYPk&#13;&#10;baFd9taJrTgJbhE3hZYFuIr/J4RUAUnoQoaKXmAErDN0P4QLCa5fACUSWz//+c//5E/85KOPPbob&#13;&#10;xGQH9h44eABs4Qzlnu3hT3p7DCJBg4syCaloXXocKxAomB2llp3TnIKlaPlK5fp8aWbBLTdGpNB+&#13;&#10;JbJPd7fl672r+Wg6EyrmI9VyrNWA0zEZUnsj4R54w4ulyuVr17/xre/MLoC5ExnW2BXgOBU0JUBA&#13;&#10;JJGi5hROlus3Zuav11oFw8m7gdXB4VZXMqs417oi2VS4kgg0YooekcyQiywsMyAZKnXhKjtO0XXL&#13;&#10;ppUtFG/M3Dhz/ep7IIsOhcO93YMjg9N9XZONcii7aq/MNXPLmmInt43sHu6biCCIS7EDf/t74GV7&#13;&#10;H19cP1iwjeE/NFo8vkIhvBJk41FMrphH12GsReyjfqTzPkbaXpltpODQtv/jezJ9+PBW8s2HMYLQ&#13;&#10;+sZ2hyxyqL7C9yY2vbu6JO5lqKwgiJ3VOxznh1qBSwwNDe/evYc8c+LF+ouXdSZkFf5FpH4gpguR&#13;&#10;Fu4MiiN4ovigYIGbgmpASh0xRFBj1G9/+9tIaYehgQ8hnGxo4KGgO/HP//zPA9TgNDlx4sTf+3t/&#13;&#10;D6YQUOPD7tqDMOGXIqxou1H9xQuFAqoErCqYPIjU4rQ8OZiKfC4PjwkQ5DuvEFL823/7bxEkApL+&#13;&#10;s3/2z/7lv/yXUHkGBwaJm4L80BKqMHdMToCwoNFsMLUnJ9PSwDq3qjX4EMEwBCjIwY2Jxo7VsqSG&#13;&#10;pbYsVQdVXqGqr+TcQr1XiR7oG3o81feoE9hbaoysZrvmF5T0SqhajBu1BBqSKuBbCAAyokDOfLn8&#13;&#10;9runrly9jJJln1qC9D7WCimZSFpaXswWVsC+WdeWQ7FyIlUJBldVaTkeqscQRYXXxg0GnEjAialO&#13;&#10;VLHB14YQalPTSy3gi4FEj9XF5ctXr8GdWceURgKpwe7Jkf79ij1UK0QqWYSghw5MP/HY8ecHe8bg&#13;&#10;I4GRJYJVm+SwwASvEyzWttWOVeU9Q7GTYMWw6LhLi0vJJGpRofDT6lozCe5FCu98DBtB/pK545vO&#13;&#10;PYiGIUK5XowDiw88a5QKKIL8Dz4Q3l3boU3s4ejix59Af8GmCveheE9pC3SYcKhzcTfjCkQIGjjc&#13;&#10;ihytFPkXHkkEqyEPNja+U3iIMAxxFfI1IhkUn7AnFYgArwEfBuCAowTx1F07d32kOiOeLRlTlB0E&#13;&#10;bwsCDqISDKNFzjhCwrg7aG1/+qd/CjcqMuvxV9wjpmJ2du4rf/0VAMSv/dqvIdcDg0Hk5e/8nb8D&#13;&#10;JguMRCSVGMAJABkpREKVAGZ+85vfOnXqXeEFvxMvTuf08FyRegGdVmy9iHBiaAEVgRLdVOC/bGhB&#13;&#10;W+6NJrYnuieD0XHbHtQb/c3aQK2UMhtditmj2CnbCOsgeEWCC+EtqExkkHGi2VWxXIQegegpJUeB&#13;&#10;wwUxVDgwwLNAzYusIPj1HNBQZ7tTSLxsWnpRsqqgWwjAkeWGZRfsBFgY4LhHQW0APXMa6EkDLrdS&#13;&#10;BmiIG69WS+n0vNZA7AMYFwgFu0eH9x47+tLxgy+dOPzys09+5ode/PHHH3mmJ9kLRmkkma0p1g+2&#13;&#10;Pu7zW+v0WbQxnoOTN70Y/zl+LuHGTr37LhzvY2MTKEVmCW+bmvc15FtMj04sYB3HH1LnGz6Mt3vP&#13;&#10;ymOZxIIGZEBOOJ/yvoZy+8G+nOMNFAp2WwIpQJyJDRNXAT5gHfjsD5AuvMcYvvKVr8BlgFI27OqU&#13;&#10;mCR8gYw+vrXyYGPjODErMpz9hUwKCC0CtPCkIsAAz4WfT4EBYx7QKp7mTrzuclHPhmp7VSCclG+G&#13;&#10;VuQC7+CjASL85//8nzEARHZgf6F2FiHhb3zjm1CakJX32c9+FnMCgwj2Fw6GvgOHq9BRKPoTAOUW&#13;&#10;AgDkZSZ4/aM//AJ0rqmpyVQK9kg727XzCXvrAv8hsiKqXUeaI2nqyO8CYWa52czAzkPIazXrXJ0N&#13;&#10;reT7bGVQQwMqiGmtotebdkuyGkiliAXcuIziMUM2kWkJSh1Lk5yW4upgkt29c8eu6SkkaCHDjOqM&#13;&#10;KHOAnCLIIIEDcnZmKZPOVatFVa0fPzw43C9Hg42Aa4CKNiD3SU7MdsF0Q+zB8PmCxrXRQv27Vqvr&#13;&#10;hXKj1QzWqkq5hI0kte/AY6FwD/obKmj3G4z3do2Mj03vnNw3PbVnqH8sGUmitwbmJYizsuum7Yl7&#13;&#10;sBVy7996WGBxi6eTrEeR8iBK71250Wieevf09OTUyOgYeyw4Y2odflyWfD4DJ3owWPj/ejGYjrmg&#13;&#10;vwp71rNE2FGPmD/wgkmoWUjuffrWsErsxezXZH0bb7DkkSQKmcSvEA/IocinIq8blWy1mSCwyf/F&#13;&#10;X/wF+vcxr5Qv3ry93z0yei9DxYXYTCDLq7sHphB6AKGhEQQYbgvRVHnNZSPAfc2dcpfz++PEV4Rb&#13;&#10;hG9cRn3F1atXf/3Xfx35FEABIAinkwA9cUXUuRw/hgKx49PT0/BcII8TM48pohDAyAg/GuL0RESJ&#13;&#10;GNi8Z4FntJrGqQwYUDS3/sPHO8/DzYsBTgQqJBFIAUZcCqvDiehY1Xopnc1kDEvOFOzZRWW1EGva&#13;&#10;Eeo0US/r1YrbQLG606zqhAmWivIuRPptHVWhOspoQKGFH5S3Hjl84MC+/X09fV51Ehc9CU4a7Aut&#13;&#10;prG4uDI/P6MGmjsmQttGo91xgBaKTiHTCUqUEC220PUIJwYtKCpkqzUbdWvglG7U1EpZ0lrBru5t&#13;&#10;hw9/LJEYJMoMBb3yAqFQJB5NdsW7QBJKkkP1xrgp4fGCYir2vs0Jh6wTLBjPb9f/afp4X0RAC9rv&#13;&#10;KhLZ5uZ370IYbLAtkg+GFLdIsn9pHyw6B3PLUmcoae+ZQlMFDQbSJaFDj48jV9JTeO5FAm8/hk13&#13;&#10;ljMIDAAI2IHe6GgUjsRqBBooctl25HOPQnZwADhK5RIsgp3TOynFrN06hC/BJ3ywIeFbvjtGCKEK&#13;&#10;NwTUfsRKsY37NV18ctYU2qx/nt7wYddlZOSxkecF1E9QBVQFToo33ngDcQ04I9CQFV8HjqBsD5eD&#13;&#10;HoEUONAIjo2OwYFHN26iXzz1TAHuADsApkLtongHLBFRh6yK+ZAGBvsAu/Pzc8AaWDyecLSjYLQI&#13;&#10;/QCiqLsX/YkBFpThKIhMYQJVymhCAQ9B0VrOgudO1mypZpR0rSI3W2rDROpFq4E2NEiJEu3oMQAL&#13;&#10;heTI4G7C6wHlOB4Lfezxxw8i5TcWp/JXj/GI9kX4RwBuKODJ5vILC/OSWw0Fi9vG4j1QAtDfFC4j&#13;&#10;tJawzZYNYqxmU2sBJipVFL85lTLyfQKNGv5V6nWEjfBQjkKziMf7ZWSUC14F6qzO5dLUkxF1aIIb&#13;&#10;TPjrSfjINbNJYLEun4WACsGpTKFm/0dU1FJKpVACFTjSqnPzMykU66OHJAWnye8kdvgHezFCkRzd&#13;&#10;rFOIz3wzRaz/24/xtGuRmoFlGY0Fs/mVfClNrQyIrJyiYgJG+Ocmz+3dh4szEw+9SC4gJyUYC8Sm&#13;&#10;itAGJATY4Y1IiKVIeSBvH/ZbCAl0cijkpJhQw0vaNljI15MzSpMh6C1Fm1VK5WBXCHtV8ZZKTtt5&#13;&#10;aKwK4SUSnEQrh7t6VflmfTACUgAfYeAgS/U3f/M3/9N/+k9wpvrThYORVeHBCqW6mbhxhku8YHH8&#13;&#10;6I/+6MT4BI5hfMFL2Gt4IqKgx3WhdAhakx6urPFnsh0U8/zWggdb7PZt9ZwaiIHtTO1Pxqf7kruc&#13;&#10;RtSF7SGZYbmo2AuSMavqi2orj5CyVaqhs65taobWsHRwOLfQntWx0UwX/mZUfMhTOyYnt++ALoTJ&#13;&#10;QaUGDYNXCavRrjMy3H38yK5jh/bGw5GZq7Mz15YKuSZYs+otB92Kyq1asVko1LPZcjZTgJ7TyGTt&#13;&#10;XEEtlSLNRqrVBEl9V0/PtsnJvdF4D9ijOBLMKWDiloFPYK9ArioxfXNNnUfuyNKw8a91aRaCnpxk&#13;&#10;kswNodqL/+OuUFGrgalMc8CCWgfanrv0bm9/N7TQeCxFEigIKdatPfm6yZ1w56bP2r4MAWO8GuHt&#13;&#10;kqgfbek73/tKIGbs3Dluuk000cXoKDlEUJaLW1t70fsPhzgu2eBEbI4jQNShUCBpgpNE+USsJohf&#13;&#10;0RhxFc4/cIpxl1Ay+EExjZxLtFyhrdVrFNr5xXtcEr5JJVK86TEBHljfYfUHyeY8JN834esv9F2R&#13;&#10;DXH3a7Hw4wRUYaVpKKUFw9Uf/MEfwE1LLt6OF+YBGgc0OEg7DB8BENTxhKeIc9hwNsR0kZQ1RIS9&#13;&#10;CuZBcEaAxpaSMzFmpJMePnyYZtJL8vORnI1HkffMa5A2YqKIIQljwlSQYIQioMABy36lbuWKer5Q&#13;&#10;R09b22xEbBMsF6pu2a06YhUSOkKYBjLJRVKXAd491TGDqtPTk3z+6ac+9vjJod5uwgZkVoBe14v2&#13;&#10;0Q4IwmeUsVK1i+tm0rPplYuJeBC0FHjUTd3RTbUBZh4QCje0ctUogSm2BFZacPWAyQHV8UHDRoOh&#13;&#10;/m3bUfFysqt7GFyTuH26I9SnU30j8TsgWZV6qYE7WqTfoL+wZ3Oz22LjX+uqDbHRuV7kW+Oe2CVn&#13;&#10;U8wZzU2RolIqoOX4wvlKrVSrNbKZ6tjQwccPvzzYPe24QSI+ElLzQPfYCaS3ncD/461/EX+gOK4o&#13;&#10;xFI0Wa0h9n6jcP70hdfRrDCZ6g8GureNHJkaPIiOyPBa49ZCKFLFt3jfIva/DwUL9i+wALCY4T3v&#13;&#10;rgAO3sAhUXjDhVW4eXgZIVpIf/on/+SfwG5nVYINE7zxT8XqOm/C61wPfOZ1nuT2r8NDCacDMi8R&#13;&#10;XgHqIckNigD+jcfiZGqJghS8gFP4vL+PyL7xIco92BATpXQIE0h/8Af//dy5s+gLv2fvbogEQVa7&#13;&#10;1BAwx85gAaD0TNpgimI8jbmLBJ9tO2hNhATCSqFtidqFSZIOaKhWMsiY+N7pS++dv7GQLlTgqnDU&#13;&#10;sBSLyFHyiboKojioZgcIossPyPjQ2hI5UQCuPbun/s9/+f+amtwGxn6O5gk2SHLMedonMkdVGeYG&#13;&#10;6tzOn//e17/+B/nCleHh0M7pgd7+sGFVYVXg9LpeA6WL1rSaDSRjyYaO+qCwXo8gt35qCqVxx/bs&#13;&#10;O4zyEIAtblQ4JMgvQejHF2M7l5YXq9W8/6zD9Xc/q2FdYIGeYiJ3h1BOmI1kVDlSA0n4VWPuysqb&#13;&#10;mcKVequE/mJaPZgITR/a+fzO8ZOp+AjuHYX4JFf3M9aHcCz5v8jaE3C/ulL74IOV76ar1wD3GtqG&#13;&#10;mKmIsu3o9PP7xh/riY1i6RADB6XeCD+bX+D3IeKGJeTbEVBnESOErQ77HNY4L2Gmb2D3JwAL2Qcf&#13;&#10;XPwA2d+f+9znuP7yjjdIK1PgiKDvJSelEBUqu2JMgchBXJG2gIxy4BH2XvYm4DAEILHB+xoEQ5iP&#13;&#10;ROucT07cQogHvg/cI9y0EHvYXJzWxSTdt1+Ckz5wFwivCjvLM47wyeuvv/61r30NcPPLv/wPE4kU&#13;&#10;hkrFLB4DIN0v4FVQnOVPnHiEM1ZwCcS9CWTbJXZCltrSxPsDGQqUj0Mp6TbCk7VcrrSayaE9x5e/&#13;&#10;8jVwhoAT09BgkYHjG+2jiJaNaJJxXgs1O+7I2OCRIwefeOLR559/HNV/BBPi9H7esNiCYC8pCGaS&#13;&#10;soH2h83S7OzF5ZWrmlZw3Hqtlc0XFx2pKSlwgqCRjQaFDN5QdNLAVmIa8f6uXRMgnN19YGpqd19P&#13;&#10;P6jF4AQViezQXmhXZUi4aW9dMxI3L9NifWYI0kqYOJpviNQjuH6adSufKc9cn3/PdMuWiwCyDvwu&#13;&#10;l8x63U4mBvt7RjAVVLC/ifkkvGpJaMnrBQnTqq3VG6vnFzIXmlYBLciwoKp1bW4mgx7OA71jPYl+&#13;&#10;oqNish3hTaLgjkipvMuoaWUT8Rt4a2oIcMAfMTI8wumYLNWMCHiPtgV//dW/xk77Iz/yI1DOxVr4&#13;&#10;0D2fNQ5B9u2VjXGtB64FwYMIQcYQoCU2fREc9REBWqvv9fAVH9ZZ1vnykFGSkKAJTATYoU0BQr+I&#13;&#10;gCLGgc5MNzVM58lvv3zM4rvGtMB7Aq8HJgpwA3MG3YZAwCkmxFOFeOoAhUg5/eM//mOYJLDv8CFN&#13;&#10;CKkbLEziQbHCKp6S2HG5jwu/yFkGIvj+/uEd23cM9fdfuXx1x7aJYbTaFowGaC+CrZ9it+jlHQkm&#13;&#10;k/Ed2yeeeOzRl19+ATEc6Bp0Qu9kaxQqvLNT/MWk6jLkdETj0eGRsckd0yOj25NdfQEVNmkQxg1q&#13;&#10;0tCpr9UErERaDSUaHURDjJGRPYcPfWzPnqPgqe3tgXqLft3EviluyOOqEDflZwa0oWotf/Pha4t3&#13;&#10;XB7r0iwcpwWPnKgCxSLlsj84oMr5xuzs8plrC2+pkRaqa5HBKLvdCzOaZPa++NTfeu7xT2HuqIW5&#13;&#10;1+p6nev2Pr5Orn48UWqXXlktXnzvyqtz+dNytIVmty3DhaYxd7VxZO/zLzzx2QM7joVdRKqo5y1W&#13;&#10;EpUZoioJNdLCf3bHS0IWILq8nV69eu1Xf/Vf/8RP/ARCAJS5ANODSSgEWRZEAr5AREng1AQTJ8PE&#13;&#10;3TWLWywI3tUhDpVqBRnTX/rSlxB5RdIEvELQ2KmkWrAHbYTR4d87q8SoPQMs4l5+9md/9uSJk8lU&#13;&#10;ktUr/M8P93QiBQdQ2LBipQmjRTCFq2DAi4OEdPgmYMXAbIG5Dt8KII/BAgfAavulX/ol+IPhE2V/&#13;&#10;p2/W0cyzJGNu1iSLXRuc6esV9Qv+FAUw99//+x8hcxQcsdeu3lhcWr1xdTGXKSIYkurq2rYNeDS6&#13;&#10;bfv49NTk+LbhZDLMOCR8Im1xbZOziT5bos8vRTWBT9Bgoe/AeYdNCGW0lVxheWV1fjUNMo4cGqPB&#13;&#10;RkKPm/6+wX17j4xOTI4MTsTi6EgQhkQQ8InQgHcPgmJFLCpGBL+IgXxebQvkBwIs4C4mtyzdDiMt&#13;&#10;xbykWqExf33hzI2Fd9wgmkTVmg0QmkWuX8sH3MFPv/zTH3/6R5ECB3fApmsWYmtDv1z4r6TKSuHq&#13;&#10;uWtvzucv2IG6rVhIj8lkGukV4+Shl158/Ef2bDscRltTwaBGj4XZIpEm5DvSbgMMHAC1XyjYOiyC&#13;&#10;3/md3/nlX/5llJn7BLn4nH0WWP0QA5yAWrlTxNErjf8wDMKZsalixRBnb4cLA5IGKf3n//yfIyT5&#13;&#10;qU99Cu4A30fAp2I15z7Q9H4OZYHHv3BVQK+BGfLpT316124v+1NwcFKTR1+j8Tb3m20TX83xszZw&#13;&#10;Qk5R5wgOvuVHQHBCaE+YWMAEIs2IxBMwtWmT6PysYrDn3JMgHyzoUjwYLFcwMKF67fTp95955umJ&#13;&#10;iW0IaaItVrOplwpVPBrwFgwM9Uajgp9UJHSLyOztYMEnFwoo1agLbZk8J9g3YGQ5MtW141NEYsH6&#13;&#10;byKGCpVBkHJL585dqFeb6ME0tXMn2pqQ7knqq+gPQhy85GnhiCFd1g8M3xTtw6U9N/z9PLcHP3Z9&#13;&#10;ZohoDyc8swS52HyhAouon17XqtnMCurpDN2tlM3MSqWU08aHdh3Z/+jE8CRuknjdN90MIbVW+IxE&#13;&#10;TzMMEg1v6+VKPZct59Aru2S6ZmLXjsN7tu8fSA6w4kOPXpSTi07InY/tDpMurGgV6apADWgNqDGF&#13;&#10;B4ENAbYOsNwRF4B/ASoAcX8KfOXN9sOeIf+J9mGU5dmU3chOQfwK5yHyyrEJI02bar1VfE79WnlL&#13;&#10;x7f4zA9dxeAT4uRchAb3AcYAGwQZZSK6QVdn0hDWtlg18G+T7wjQybeM6WI/Ds8SO2WQrIGTizQt&#13;&#10;L8nN94CgYpXz9KlWGLsTaXNeQxbvHDeBBV+EUASSiKitcAYEy+USojYgbJ6Y2J6IJwDZ8XgEXa5g&#13;&#10;CoFSfmAwFU8gbSKAQDaXBvsQ5MGQp2MIaOIf0ZjJ52bDasEzE3kioMnD1TExEaTaBwOJYDAZDHUX&#13;&#10;89SaJBBITGybJMOYSl5wBkHAi2bOFPH1Z4xX3S0vVqLaV39wBLiPb64PLIQNL25FsMUg6xX8ZaKi&#13;&#10;FE9laXkpg86S2Uo+UwdedCfGTj7y7IE9xxLxHtJR1xoA3sdw13eo1yiSudRNx2wZermMcuzMwjx4&#13;&#10;eWqOHTu4++TxQ49tH56MhRIsweLWaFMCnVoHq/htj66dpISsAchFNBLdvmM7FjRzwLDE4g2Y9aBm&#13;&#10;o2AMEUS4BjkFa20W73R7vnVDjGCieBT5CNjJ4SmAzg8HASSKvR7EkStE1CvToCGRn+Whv3h/5m6M&#13;&#10;tGBlGcMALOI9wp/IW4dnAb96PRzEqvbwS+ztvOeL2jb6LvYWDqDye4AI9naUjcDAASYCc/E5p8by&#13;&#10;SXAtTB1TojAQs8qAsZC1ws6KNc1iDSxY2eDlimz3ixcvPfLICWSyikiKyPWkzFG6iGBUElF2Pp1I&#13;&#10;DODE47bCwqdls0RcjRJf28IrdA2vQ52wW4WXFusnhOC4+AloLTezWkL2185dU6yfCMBkq5fBYo1H&#13;&#10;5bYniAt25kzfercP/YnzCdcFFoJ3igWKHgN5m4RgCNqYABqxgH7IMhAOTgz0bj988PFHjjwJ0g7M&#13;&#10;Gq2PNbKrDbq1O5xWZFmJGjaxBIhNVkUkHFzCXf392/fsPP7U8ed37dgP7kawvIqom6C+4QfPbvYP&#13;&#10;ET4sVnYWoJEuhBkWAUSF25ryQue1jvgiXAyIHWAfhttfiAcJ3l2UC/yVM6kwbCxr2CNgxEPVGc6G&#13;&#10;Km8YJgwNVHkkNBfOE+X4izjzHfeldc05YwSGxHDgp3LicjATUGwOLMOf4KzBv0i4pPApI6bImhKz&#13;&#10;SPInlgoZSrgX0fGIZlcEeqgvGcKxoDJDxTp1VxE+TMZcvEGSONK3gLyCcRuaCGk67Negsfm2/Npd&#13;&#10;evYCyx9gDnWuMEOeeAIc60jH5Ev736ZLsB5JkMEltUzaxsT/3ssX0f8/e+8BZdd13Xe/Pr1XDHrv&#13;&#10;AEESbGCDSBVKpCRLopolN9mSW5zY8efleMVxyZe14iyvuOWL4xqXOJFkS3KvaqQkipJIgg29Te/z&#13;&#10;eq/fb+99752HSmAGGFAKr6Dhmze3nHvO3vvs/d9NA85JVXf/YGqMkBi0Y0U9nDqPmnumXBMKREZH&#13;&#10;JihQvnXbFslTk4Ep8OdYO3pzw9adKbO7Oy/ifrYvvy2EhQScavyaY1N5dd/gwqbVA+sp49jbvXbt&#13;&#10;0NY9Ow7u3XXnIP0KQ+ThS0FOSqHfeCp+DRaQOVWMxVYm0tLUQWmA1Ws2b9my9/Z999594IH1A5tb&#13;&#10;GjpCJBOLKsgak8skO5a1HdGFvPwzbKeFJUAr0G937NxhUIUUKy+LI5MD+qZwA1FYH/vYx9DYPb3a&#13;&#10;5MiVbm06vwIEEvF54viJp55+ii/hIswcz0tqj3AIyq3o6+n2LifcyP9a1AOPMK+EfSCsm594NEAi&#13;&#10;ERb82tRMCIPLXu7z7ULV1JSj1Fox1UCzyOgY0E3EGjfB68FNrM64SV7O5FcewTzjoOUpF4gJW6TL&#13;&#10;aRaeAE0lpaLi/PzCnt37yJpjexd6MMNYdQoHT9S1l1BSTYa8whopUSERtL+Nqi4mKpwCcSLoKSyo&#13;&#10;CqZKb/XkEsLTED5x6szYxDgx/nTfMmnqgpqG9mrdcK0f7ugzi7TniQx7z3pHybK2gatfvFz0SzVA&#13;&#10;CVwQitfKiKJPUaPcJ9m4/Z3rd2+9887bHtq37a6BTjpERog0YFJogHsT3+k13lg0VeBFiJOi0KgV&#13;&#10;bY19vW3rulpWN/s6UBE1EoaYWiL0wlrcxL2daCSmgF/mgNqgWvJH2fOp4MA16MlqBfiBFYzQoW88&#13;&#10;ix/60IewutkPUbY1/8rp1mE3FUK78FCJI1X5uWR0ZPRv/vZv+EzZO1yV0JOXMGoX2g1t/3TDhG/8&#13;&#10;TNs4ORQikUq8sLdFkfAlKWE//MM/jJ4FOoPz2HsbGaHg4U7qvahCylRWIgBDxKSP1Q1CZQC1xa+M&#13;&#10;vUAWonl/TB5Znxdujp0Cz5s5Y4cUBb/yYSzHI8jEQfvjESg9gLB0pJPIMfOsY0xLIEgRDjfXAwNj&#13;&#10;7sVUudqdVcTgD7SoCGmJJHH2aCXSXEtrU+vkqDqtRZcpA+4PUOskFY3PM41KW44w8Fzb3PAWMsql&#13;&#10;r7tMM8R2W0+vN7FqyjrTxm5AWH4D/6xVuqXWGpDlIgI3npSvtqi2HKofEkjGuiljsZpIfkZLsgj4&#13;&#10;u9NK08SeKp6q27pLKYQrwYVmYBPYLn+2KCmK07EZgtLvP7DfUidMzbZpAVnAcGCr1BgiB4Pke8P8&#13;&#10;BfDTxBAbv/Ge7cQwiVXEwVynODh4Bzexfhz1uoPqFm5JyrrU0Rs+xZ4SpEa+Azd4I+EDFhZaDy8L&#13;&#10;XmjizA7RrFU7MM1eVAsrAqQdiUxDEfhAkReEAglviFfgD6K/TacQRwldiwJBFBZ0NLocIjSBMEwK&#13;&#10;6FqYneOQovvunokg9iSRXZOTU9u37yBcQ3lXRqIBo1yu0TSmpdmQFbPQn1fT9t0zjbqkcLAU4HEL&#13;&#10;O4ookGhAGZcUKKFUKDU7spk8vVGzmQ0b1tJpzQhJdl81lCE8TBt0GlM5jG7dtzIHqo3H+3fD1/ni&#13;&#10;Gy5Ls3CGaRMqyyFmiapEIizchk3qBNJ3vVUyov6l3UV1MAhbUP1FFkU9X/xj08Nj4pKIQzFGN3LY&#13;&#10;BqhKgcOcEBekjA2CgU3JbC6F+UXcaD9nWJ1yDPwJ64NmeMYh9YaDiQy7rW2V/JVNm5twOUEZL7zw&#13;&#10;Aj95NH4H+MeYRzjuAntbIDqPM1fgg271ak+4ssmmmm8st5VXZti/8zu/A6aLh8hO82wN3lc1fPGA&#13;&#10;LM5JUGZS4zsFy8QeIbX82PFjTKDjV1L5TVzWxg0b0S/Q5pg0u4+KDCfYwsQHv6pg0o4RBkZqqRFm&#13;&#10;T2vtiHhSoWwgqTAht9HMEpERblyD3MywzMseYoc4poJJFoQ4AsgTNGqqOKqjIzZ5X4ihs6t9fn5G&#13;&#10;+huLGDV7xwGALZ1x0ex196o6MXHTpcNFD1iWsFBjzeZRgqLVfST/nEy8uuglFSs23RYeY+bLCh82&#13;&#10;gMVhKNyitZmdnFnJLqCkifvPhmo1h90UAEv9cHA4p7Wih/DBIRJQtHGDQ4K6c7IBkqiOgwB12mA8&#13;&#10;lFpvc3Ysdk0ANcnCCXZDviG7hAp02DVkYfHZuEtZQDX6CyDxFZ7Mqz1ODSKEqZyDoCQQg9oWTz/9&#13;&#10;NB4cU5f0BYV0RCMD7SOFSzsemqBRHQG5KbISwTExNUHhnOMnjnu2gGTchcObNm165JFHzCrhcgGJ&#13;&#10;VJn3CMvhT7V9bNo4ga5iSGGtwNrp6XFO5KeM1wMGrmPHtihRN9rXaNuhcKU2073FLSLrHpAATV6z&#13;&#10;s7ODDp7pTMpo0oSF3EZ2MHMbaX3ACwZSj1bU0/NKrP7yhYUW7xZ2sm6j8tPKH9vEuw+QF2PH1jaO&#13;&#10;yoGeXr8Sr2nP8ESVK9QUxhYtyFJ2NKqCETJ+G6qG2siv9l5Wl9Z2J8+O0GKR1i48RJbH4cOHhdyR&#13;&#10;CLpbQpeY1iSM2b5ql3sE6SkXsITtjeq6E9cAXMQdiDKkiBa4vblIrZyXxTLYC12Iz6/cVF79Saos&#13;&#10;SCNC3gIBSjkP0Eo8QYSQGU8wLWa4CZ8rkzADHBbGjow1R5LFYqBG4WGhRwGzIRwvmRuSJ4NQ/vCH&#13;&#10;P4z+YmqdQKSiu3vcblr94iETVpPOlZZBY4XFvcPUozqt3kJ1PQa5mg1iYsKt1HORaWBMwDtJ1IYQ&#13;&#10;HPpjmdidWmtbK0npVj9DrBT5h1KpAsJ2MOdfvUnlDeMiM2Qlln55wkJ0danf7Sh/dbqCrphJW+FA&#13;&#10;lbwmQTxxuBKvd+EzFqdfWdbZD5TnTJYtShN3nKY42YvJD6N1qNOijC3uEN5lW8NraOQumQ5SS1Ks&#13;&#10;CWuDzDng9tQrtohGUx9M6Ah4ArTTINUubPsT9gg7jc4p90LYAnAmlenQWo3w3Z4jjtt15efxWp7I&#13;&#10;S8HqTAs8iePm537u5/AWm1pheIRxKVKP09jszcTQ2NayRZ1yjnSWDAbRIKg2iFbyj//4j6KSiJ3i&#13;&#10;4BeAlFyMm4mrON8A4kVp4c2yghBMNQOgJRrCAhGjE+4EudRZGMbb9aLB++a137t+r3d1VivR42jg&#13;&#10;Ggov3MBPyAaJhd8+kYJy8mYAiwPEom+MhSwy5eLDJIVQ0EXYzGsPcRlnLA/glKoQOm51n+vgTUDY&#13;&#10;OziT7r21KRT2igodXrysy3iR67hUrSR3vEKxjhIq1qaWVXTfRzcExaTkEsVlRImy0G/VlsVYCIix&#13;&#10;QG1usrnQbAkspK4LEoO0a/7Kfki+wxNPPEHuhlXNNQva8/bZ7mcxjqKtqDfR0rr5U3dXz20HxEVq&#13;&#10;bYTR7dmFrMSO1Ghwuyh7Rs11zMJNPtXASKaZl0VNYCe3lohwu5U7d/rCq7UFSmrvK0ETToSVg30y&#13;&#10;TOYNoBT/BdeSpGtAidYERhaVvva1ryFPOQdxzJc6hTofDtkZBuEEOKGxfe2ZZ/jznj17SWyFdVWG&#13;&#10;WLyVsuei0l+vIFxgCVx25jjDdGalFtsSPetW1Ff+YYNKdQSsXIk4l1HRK3l+fjYU9nd3EsOGAHUu&#13;&#10;lee572BS9ZKH2jcXybWbu6jL0yzUG6TCQtyNOnR+Wms5gzlN+omO5k6iCZEV8gxfOHmmWaDhmdnh&#13;&#10;DMyDWvSDSQoBZXX8MlS9xN7E8eU4O7w11/DVzp0/R4UoKUwSxikcgnDhBEtwAI+kZSnh2BaCZbuE&#13;&#10;gXme4BA7yI1K4m4joyO/9mu/BgNAw719vdTOUQKUvCxHxCiICavwRB3UrZG5VydMs7CMsaVtTLFI&#13;&#10;U1UOhAh2GfkdKFywOvxv+IVhx8rqojjwvsgUwEvTRIjjpPz3wYMHjXM4GeXLIGHu+cILz3NPxqO2&#13;&#10;oUyHqIhawk0vdy5iOTAGCfRmgXp7+zzqXJxAz5xw4Aczal5jeo026nQKT4FV1MH+uRiG4nnicuO/&#13;&#10;dCjCp9M32Dc2PkyNUHXEiMGLTYalZea86bKm1V74nNce2A2XHMsTFoLDqJlv8oIYblL05af8c8Sp&#13;&#10;i06rkiXdKA1MfM01uOGvKnxlEl57rF8gsBZtI1eWySuY/WT+LysFKMLRyJefZk1YOCAAJJseyi10&#13;&#10;bLYGMYiQu0GeYA3G8CYpTFiYxNEPDsPDPAQaAXDg25PWR0qlpomYfs44PMfB5bTTmzFnS7yncKDG&#13;&#10;UJvyb6/AvawUEA7mv/mbv3nqqaepxAtXS3yqcnS91uYZa7w4b43PGEMGowPAGJ43SxDpjIPWsniB&#13;&#10;RTyGcvFzV7aov5YBzC8soJcBAKmrktQEtQ5kAfRSEzMXsn69GHA+Xzgl3hWuUDHHiP1UPbrOm2Yh&#13;&#10;oOoo4anVxqZwd2/H3OxUPBkrU++zhpiQ+B+12c0fJ/9cWWRDNBKtt3iWuEbXe9nyhIVJCucf70j9&#13;&#10;M0dSqLxQ20xVd/NGWQiDU/Xnekd6I86vw6k9YeFqRo7U0+8dSaHCQqL0+VLqbyjS7sQ+KBHIykOp&#13;&#10;tvVZugcnsJGCX+BGhSUgbn41N6dnsXtbmdEy36vSHoQNCAYneQTczlLXDfVUa1zQPu5j0CbfwyhO&#13;&#10;8sWNmJkbfg+BKlUeyitQ65RUDsUa+ID0fO973zs6OkaUBDYaKhjTY5MjHs4qyK5YJez/ZnxJuVDX&#13;&#10;nYwx8sUvfpGe7/JNzUe4FJOwf/9tnIy8EKTQzHwrcSiyXbiuXCvlS9lUNj47N9XVgzu2S6EBiXeQ&#13;&#10;s82pav+MH+uPeq68FD1wJYwJBmNlc6Sa31NuJmLDuYt60oT/cXxR4z0SrjW3hVJZanbNZ0uJYoXC&#13;&#10;UQWKDUu/HcX43MqVdeOr13rs80ody8MsDH/wDESbG0+qmp5nBonzPs7flmlpXX1Tvbpa7gxKI21c&#13;&#10;0nCH6Lq4HeHtrrPzUi4VGVl7C8Rn6JXYB+SFWOkqIXGUYkpgopMGwpdWhMazPpSObc/RZ+iBFEC+&#13;&#10;AIh+9KMfBRFEGTGE31wqJhouiiO8+puuFAld/jkM2/pC4ha1M8xqQHbA2FqAl/alIgvAGuB5TxwY&#13;&#10;fmyXeDPjdmkLIyz+83/+z4S3kbZLpLaaOUFuxQ0x9JhwkTjKWbK+AfI9C2VfNkuXsMJsLDM1Onmm&#13;&#10;sTU0uHoVTaclHEuqadoSGJV60JtHyRfQiEfPF72zRw2OdHBIxVQKQy/QGeSzpVlq6YuCv5at1BKx&#13;&#10;3MQrJ5/tXdXW3BYpVihEQMIZ8YFUJ/dS1LWAnzzSoHalW7OPFk2plVht15m3tGep/F4UxZeTcSZP&#13;&#10;6oyuOjZb2kOV08wNAaGYsmpwI4cZCFe6cT2u7AoLPdfZMRy3iK7EYsFL9xVsq9LT1SVhgYZ8Fpyt&#13;&#10;VPJK42FEfPrTn8YGefJ9T+7avcuI3gbmDdJ4w/yvtAKYnpFi+egOWOmWVcn3ZoAo8yj0aYRX73J6&#13;&#10;XaIVi1NU12bd+9Jmg5+YErwv4o954zPZuk3aJF2yYAQ1dpAL5AgnW4YrQasIi3/+l38GSwa/oCWq&#13;&#10;hwQx20wUmghqAjAnk03PMHbpii89lTo7PPPKXGwkX84l4unGUNemodu2rTvY27quSpaJEzKIZ7NO&#13;&#10;WFyFMq9A5JfTORZnQhyGrL4Uy6M6A//J+33pVH5iMnbq/MyJkalzTEo41NYQ6Bno2nDXrodaGnpo&#13;&#10;TkifsxA1T0RkcqEiFyYrJGxQN1wbjCeilspQ13jd8jQLk22LCkWdPHa/dP/uGW6Lp1/jEK90micX&#13;&#10;bP/x9PyrCIt66/GCsTp/cCde0XFvoIsf9UHmHxVzoOYjcAC/HbxtrXqME0hYAKInuIBKMA2RBtFz&#13;&#10;XTWbMXM5lG2eQm6Cpf25z30OhcKimwlYtPhoLXDgtEQ1XNO7v73v61mtqJeP3mjrh20qBroS84ak&#13;&#10;wCdKKi0CEQVBZlhj0lS/0A5lknovByuCEBkcGKThEHKB2p9ehyQmDfjjm9/65tDgEG3/dDeXArlZ&#13;&#10;X/T4xPNnp55byJ/L1uYy5RhdhbKZckOoa6B3PbkXUqNbKmjWZaBflZ4vS411MVmLmrZ7G7UTrFq6&#13;&#10;GuZS1tVXqPpT83RonnlxLnm2FEjkyNfNxOfn6cGcXr16U2NDJ4mOlpHgLrR6Es3UMbWi3gC54v64&#13;&#10;TCa74PLlYRYXTeuNHNgV7+XBhDaJ3qatOtoFBsL1D8fe54rgq+ARij7YQ3H2U6MF56gFZdv3PBQ/&#13;&#10;H+4PCklK7VwtnGkDMw6x8ZuXFJcHoY2vHpVADG5oIUmeFPDUkOt/kdf7FaYP2oTwgXc/duwo4Wfk&#13;&#10;tts0aodXz23kzJ4FtiJPKQtGKxabK5suvp+ZnfnC578wOTGhvRz8VFShc0ulVqSZaDafpp5uxVcE&#13;&#10;bI0lo2fOnR4mA61K1CzojwR9mjtGZu3KGsJV57Tej3JROJVRqWCW+kbOU4DCUln6pCyQHkJ5Zwm0&#13;&#10;8fvmY3PnRs5Nzs/QJVXj7TBGLEza1SfdLcNRKzwGXJEFX56wWJEhXvQQj+WMl7zDzFf79WaMy+5s&#13;&#10;9GrdxggoPPrqUaoqeN3GwTXZJ8EvoGYvqgJVgsRTKzPBJsnlhoOibxMBTUnrQ4fup1QnqL70N/R6&#13;&#10;ILo2zk16nZsxRdd+TySCdDPVrq7MxhNPvJMyeShZgJcYYtqUTOSFSVVm2zMzbWvFM4JawTksgayI&#13;&#10;Olw4KLr1jWeeXZhbMNEsTc3wOFfDgUqjr9hYygRrxYZkrDA9HV1YiGnTMxZUbmmF25ahz9dvm3We&#13;&#10;ChU/QrESnSl5H2QXakwHxBCulIKFrL+Uo4Vya7XQlI5XF+bSsYVMJpWn4CujQWDK7mE+uHqTwxRh&#13;&#10;I/ObQuyXX8lvP2HhKRS2DvUblJHItZPs9Z4pi6wHT0EoUM2Jb8g3N2EB1aJovPrKq4gJdAobDFRu&#13;&#10;5+uaS+KZhlRIv594Io7hTZ3Ow4cPs1saP7h23aKf9XVublzvHNr5ltJu4Zi8IIEpRKN87/d+L5Ga&#13;&#10;uJwJgVUfmvzP640mkVsIXNoca2i8FQTAn4IZKJ7Xmm/N6jV3Hrzzr//ub8+ePce+gXOUOgPAiqh9&#13;&#10;6VQ5m/SVcpGZqVR0LuOvNDQ3daiSr9UiRLFf2ntcdNUluolDjbLHiI6p8k8kmFS3jzSE2gK+lkLa&#13;&#10;n1qojI9Ex0YW8ll/b8eqrrbeRhqdShUVaULmiDHH8eHhE3Xu3hsy9mu4ybefsDCdU1U7BzWEeoQT&#13;&#10;baVeq+/eNczJ1U6RXGaNx8UhOjszu3vPbpz/jATmp7ImWjR5kFCe5UFKmUyFMAnxhAdM5UbKoIxA&#13;&#10;99ae68BtB1pwfEhLPymraWY5p3Gy+Vw9TXuZI3/9XG5vhIAwuWlSA/0Clyr55gA3TAYg8cTEpNSn&#13;&#10;0tI4ilxo9ofITseBza9kzfzFX/wFiA9fI3DvvvvugYFBst05SasOVRsCTV1tA5FAe2K+ODmamJlI&#13;&#10;VEvNa1Zv2bxha1OQgsxSK9PxvXhg4dJnyuXkCxAEkQ/2plKoV6PFNJi7obWpt6ttjb/SHp2rzI5n&#13;&#10;y5nIUM+WPTvuXDW4tjHc7EapmfYgFoyFO660OlE3G8sEOJc+r0u+0nZaM/7rfWwWgCBTrBF7S77/&#13;&#10;lS60e5LxwaZnz0KPJYgbjynoGir0H/3RH+HIYHND1xCVWGOQTFiYgKMJM1lMRFJgnFMhBmhDFdQq&#13;&#10;LkARfBrobYejPbnvcjNe54bPz/Xe0JQtNw5bSoHxK0oZk4nLg5AtstqtiZkJF9PUpExOMGTpufyK&#13;&#10;jKYNAhNOxjrX0gOtu7uHXJLmFgw6SXEMUfeygb6FoXyRJmDlrtbBtQNb79r34IEdB1sa20SzMaxQ&#13;&#10;TBFlxGURjgUA13O0+dfkGzVgpR6vZh4TZIH7Ayg2LBHnFE5q6l6zioJyd+zZcfvqPgrKqWYhokxN&#13;&#10;DlOzlDKcu5uLztMzljXsa126bz9hYURm2oSo7mDeqsrazlNfOepa5+B6ztPSA7q5+WpkdkGmiAMU&#13;&#10;B9KcqJH18MMPWw9kTjGPiY2N/zAwYrSwyVFAOIHTwPNNo5amYRJLKKi84+w33lBz12THd5K8sBW0&#13;&#10;eAqbKH71kGMmjWmh8C9BVqhpkUgD0RPMnqhaWs3U4ujNEsHcA2DGJ8JCIKm54bp1a5tamvWeSGrC&#13;&#10;m6rNjc1tbR2Uie7qGNi6fs/OTbft3LR/oHM1DKjlPpXjPPNvWVxXJyw8PcWJ6DGYE/53XPKySYTC&#13;&#10;Lc1oVJ293WvWDW3dtnHP5g27hvrWNoVaVehofT/VmB0p5kkKoVj9gyOYXEDjeih5CefeXCN/CQN6&#13;&#10;zUuM1EipEl96ULIzUTuZz2h0gX0GovFcqq95q+s6wfiWA1Ken6OA4zz5XRAuflCEBdAm9WnQoonv&#13;&#10;dgwQQ+kczpClJToAHyHWx0/8xE+4bcp01fWQXFJNEpGv9FnGP4Z6fIcJC+8dmUzpY0pOOg2/pAym&#13;&#10;8+5oEEC/YEBMF1gG02VxWVa9wkld1w4sTDuTD+TJIVabz78QpWpeMtIY6e3vKgdxK0idAeI4S9iO&#13;&#10;VX+jvyXID+IXKLNKCzFaHNN22C2at9SUfyf+wcmCMh1ROFk9uNqHS7+R/CmjimQqChzf0oITBONE&#13;&#10;AsjE9+EmIshX5L9o7AeH5CZdJMVEb8KjYoiGU4rtuuh5CSe/HoWFx5aXvo/Hfg6D0blF2+pi9p46&#13;&#10;dRJcwBIxPPPkemfEe7Q9yLu8/rkEZePFoPb0z/zMzwBt2hbHmdYdR7jasljdQpgGVfCTAE14A6+H&#13;&#10;9PjQ3HQxamqiWXjCwoE5LzGjvvOEhc0Y8pDlM/4X/SsSdmp/BQQGwtnBmhKgaQUBOEyYcniyw3RM&#13;&#10;z9xj8r/81NMvvvRiX3/v4+98rLmlkQ5SViVIw/ZR7CO0rOA0Uv3IUyqV1SKQvpva23ZJBqySivgv&#13;&#10;LDl5EVgQtyzgq/Sz4+3QdSRnihcvVkdGz0YagquGBkRpkgQyzaBBBFQD2ldeqcj5n5PafQEx3wph&#13;&#10;8boGOE1ZNeu0no09I5ZZtUoQUAJZBqBiSxYT3kpoYIRTb8JUX+9Xdf77SXDkIIzCcqLoxIV9wXPZ&#13;&#10;9CzLS2wKqiGpzsxPLBQS2LkJQdy4P7CuJfRbzROSIEiFskdbPCgfjF69d/wOs0HqX415MJONQ/J0&#13;&#10;NTDcZo8P1l2ZaqN8ZpIpt0UQvZ2MgDCXqvU9Q9oCcwAbWTGxHTu28+H5F57X6qDoDZEgHY99jSgU&#13;&#10;YX8Tpdv5nuYuZn2EWQrp1IH3dFkWiK01qOoiS5u2oXGXIin0V1aYwY+MjkYXEtUKS84+EdYC10hB&#13;&#10;gk618aRaRZfpUlIvLRzMwjV8LhAkN+uX16OwMLnAT49h7FdPcNT/avnHzDA8iZWL935pm4M3wUap&#13;&#10;JqG8W5m04leMDtQKmJ+MaWgU/YKad9Rxwp2hda7lKi+nA/WY1PU//dM/hY75Ewa2VJR221uI8qEZ&#13;&#10;3BfJhe886XAl4q1/fVMNvKmwCecb6wIPeEEXhT//8z8nOhadwtZFUSGJiOVM1oVqyX/4h/+TLoSY&#13;&#10;onQc5pvTp8+kUhnKJAaqFGoPB4E7tYWPdRkT3FAT2OtKSC9RXmjumkZDmGLiGiVeeRdL6nAkXak0&#13;&#10;fP5cJpML0y+E8lngJpI4ZrVvxDnjOksdtOKKsOviU26WdLjovq9HYcGcepJCVtVN97hIv7Bt3yQL&#13;&#10;pIY/EmFhC7/kyTMG9pxzzq8u9GByBFwTXwao29zsHBSMOqNZSRfUrUJoEH0MpA+iCXETpnVRDtiS&#13;&#10;R/h/yYWeemUEgJaB4oaL9K//+q+Hh6X8v7fKRgOcgE+aKPtnv/4NtIw777j9/kOHYEjgAvoIUkBX&#13;&#10;eNIK1rkhujewSoKYnqI1SMlnbSZm0LT8M9GxKEHU+DpxApM5JduGIBYSbH5BGT3XhXLFtXbQEK9c&#13;&#10;xgoRxetRWJji4E2Ap2g4c+66QrwdmBPY1dEsIKb6C693Ck0YOYeTI7doDtjdrGfHj/3oj0GaLxx5&#13;&#10;gVALvKf33HsPKrSU4dXTIQLkGOMBn0Om/MAP/MBt+2/jwusdzxvnG7iLYUghb3rEU1uQeh8TE+No&#13;&#10;DVLKIiLNEGxrQV5jGNIS/Qtf+sLY6BjRK+977/toRtDW2gYDWxK68aT5F0xkcHjOx+XNtukNoNT8&#13;&#10;82oGawSWHKR1yA5m1i31gl9+5RUAcpUnOgbzxZim4P27aEAXfe+6cVYyRf11KiwuKylMOrCToJSy&#13;&#10;XVtykXxTrlB+BubU7d2BG5a29o6sqVNNPHUGwmVDw3hGMR5cJR5THvr2d7yd+Eu7SoILqb9Zkjwx&#13;&#10;DBBqZP38z//8j/7oj2J1G37xxnHtMyDFfgT91UNLmeMfpcfCz/7sz4IQM/mkljKrWv9GK/H5ajin&#13;&#10;PvrRjwAeF7TDT2OkoburO5XOpNNZWDBChYALHi/MZwlgXuL34gZ17QN1zjR9VpyZ0vhEizubJGDb&#13;&#10;kM5P4gRxvGOQLhXbF+bniEdDYl2tjZAjIPQ/Xv0tEyfqW11mWMj1vuXrXVjwPh67mrAAJAcpILpJ&#13;&#10;thTd/4HEcLaTALoIiV/vNOj5sgVoeqiz49iXVkJen2utCYky5kH4xx977O2QLxGHZjZzDtsg+AXO&#13;&#10;PBx+4vwfGKQop0VbLEflWdLbfHtfJO4PXy2TzuANMTuUCURMI3mBJAjlJlzlL//yL9HvwDjN+8AJ&#13;&#10;6HFPPvneTZs3Gc3EYsk//qM/nhwfA0iGvwTSlPM8bYKFdupmLkNM2KNls9D/W04aYSPi52LUBKhm&#13;&#10;szmJ8RaExl8qlsdpbTA5ksmlheMXw/vr1svTdrxhOd4WHbCjdBu0uaLFb16PwsIYT1i3zhViksKY&#13;&#10;FkLBf6nyWxQ8PpCmYa4Qz5RdAq/YQ+3p3n08XZEnUjkyEU9wZ54FMo9fw3pheWKLIlef/exnkFxW&#13;&#10;yd7LOKi/4RIG9n/bJUyXukhlZc1d4oHHSAfEt7mogZn/23/7b6OjI7m8FLMQZgyF1qwZYlFmZ+cm&#13;&#10;JqcQ4s9Jd+XhfDZHuLhyprgptcODNXkQ9nNrUi09rUioRbYuWWfNK+XGIimyuexCVLy/0shSTdRo&#13;&#10;NH7khSOEgaATi4fUpJcIMCIr+KeNNeyohzqsLJPzT2I3vD+vJG28HoWFsZYJC0fDr/sGcoEbMQeM&#13;&#10;S9FF8VxS/ZVvliMpbGuqB+TtGwmXCPhRHXkKAgJ9gQ80DQIf0d1DJIsFcfIlQZyMhyJOdq0Ey1zQ&#13;&#10;d3slV/bb+Fm29KxFBBVCk/RMiHskAUNu3boFtAjnCNVAxsfGDQeVbBq1Q19+5VWWA3tw48b1J08c&#13;&#10;P336lGKQEvKgnGb/HC2/rlDzEidNgysWI0HFRapOroWFeUJRk4mEhnj7SZo/d27YMG+iS0JhC8CT&#13;&#10;5FJHWHgDM0khN/UKMpkeVPelJz6WOOrrvux1KixMENhhdMABAbFXYAXAtNAB5wiX5rKkbwEf2K/L&#13;&#10;0fblWW5BKke4u+IjHouDiQCwEdaBXsOehhOU84HoLaSK8RCgifIMDveud73LJIj45+rMqOtenP+L&#13;&#10;L2AdmT4rxgnviQNVc2dwPzc2NfIl2MS73/3uj3zkIy+99DKxW8y2m6mlXeBmZ6GKl19+6Yl3vH1q&#13;&#10;cvz4iWOkYUifB0dSGC8uGh8XWJ5LmnbhXGv8IdxvwWN+wDU8dKl02pQWvDNYqV/92ldzuTyhNpYj&#13;&#10;J213qLJn/XdMWFhIhoOB2Eg9i8l8Lfo3gyyW7vq77ve8NcLC2yjqNw2PP+sZvl5ZQFigjqJZsI0b&#13;&#10;ZMiZeChxmKFWsDzGwFefgys9uv6hpi845CTNMqVUNw45hAVyCntk37791gcE4cUuwag6uzo/8YlP&#13;&#10;UGiXLCbLSeXASWatt657Wf6vv0BUPLcnta2F+Juk9bxk01hHWCQ1Ke2//uu/fscdd4JcAHnqIkrI&#13;&#10;9Fve8sidd95BccP+gYGt27aTNqKKnsdbXm1+WWor4C6goR5XokmPci764NDtovZTA+dWUVSdm52n&#13;&#10;LrF0vVWDJxaNj4+PxOPz5uCXWFVhfI/pXVVhsRasbJpX+HcLSOTWCAte1GZKPujaX/rqplbY9w65&#13;&#10;hEJICpIRrc413/MT1kX5x2f25je/mSTla5lCy4m2M833Zrcq5AvQgf7RcakY6bC0Q6tX01YTAUF4&#13;&#10;FWmmNA0ysxmDiFCLI0eOIKqwPqzDoKV4cJh7z4vCupaxvXGOLfcFhys1zJNqWhs/WR2qcvb19TY2&#13;&#10;NmSzmeeff+7//J//k0wkWc/+/j6CZQmZTWeyb3rTm+++6x7lcGM8SdCQMOwKMKT6UQybVEPFI7mL&#13;&#10;VNR6OeKFFF90jpVwh/eJI1d/aOjMmbNHjrzc3ESfRJ7oe+brX/vGN5+lzA+1jjo6OqFDBxW1bjvk&#13;&#10;mFk9x8toC5cGaq2gRuES5a3JOjXd8iJx4EVYGR1AGWzj01NSyRYGNrmBBUhYDvKCCpewrsVKolDA&#13;&#10;vZyP0KGGSv3OcOlu4KoM8nDcalbKjdOILGaNpASCtAsTYc/uJZ2vitIdD9HGCcb8uOhwi6IycCFF&#13;&#10;8ZBcJKQQqWX1uy8mdPf3N6TA0mbAm09PiHj7h1l5dgK7CAo/hEFsHq4oDmBOYuFoJgQOHQyFqV4X&#13;&#10;iTTqPiHwgWZ/8lMRKdLGyxXgDwBs9p5WepC2SkcoDi8X1vaVC17B1USsvolQbNBSnyUCXako+A//&#13;&#10;8I9Hjrz4jnc8zjYG5czNU1StgdhfxsaoOFB5JPlNvKrWaMJC+xTwki4AzhP5qytEnNbsK2l9eG99&#13;&#10;azQLWQdSd6RHhEyHYQ0mp01S2M5PaZMjLx6BG6U2gRodgIuwKJq/EQoXspl/7GMfQ1RbzoW92EUi&#13;&#10;v/5L2V/k6Y5agSCgQzcYhOOfQ4kVN6cE8DM6kyxkglBRmtwTvkTvJbsROwjS5EKgCmSHlXhbGjO8&#13;&#10;cdXSZsCbcNvnwUFZhV27duHbpgMzqwMUzXYCN7LEJ04ch2nBC4je0MWV2F8lAgnR4sDMRD1ET0RY&#13;&#10;WHo796xPL5CT3KI7i5ucRYAocfKl9nYVUwiJxLWIrampaeAJTCRVYH179+6hYcrhw4fZWhTUkMO9&#13;&#10;22KYmIV+utGfWvhGqMsLPb1llHZrhIVNU328tnE+HGt8blIcjwPhK9YHlD8BbdruIRnKasLwPcCB&#13;&#10;zbsFO/BBXGh6/kWH6a5CARpMwWJo9ccnkPqSJS31cqVzjwT5qP2pHyS7ETIiK8FEg/nw+HJ0ZJS7&#13;&#10;0TYd88QwzjeOFZgB4+F6SWGoEKKBkmXolVgfiPWzZ86aUsDKIusJkCGFh5pahQJuCBbLqYfCvWzM&#13;&#10;QKSQ1tvf/va3ve1t69evgzfNVjVz0jYwtjePrmS7gcT0n5yAv6yQh1zZRXDg2IU81JoqWmNXPoDO&#13;&#10;mqEKIVmRZ6Nh73XstvZQ78PrZx+6ZcLCMji91hum8lk1OmbQUpIJZ2A3kGZWKkSYerBMPthUyiKr&#13;&#10;aDeFAgCSJb/U7rjoG9FZ9FnWAgd9FeoxBcfwM/7EDaWtsUZSkTZGviMn88FcMEQWtra0PvDAAz/9&#13;&#10;0z9NiDEjF+PzjWOlZgDzEKvBniZszM7udlpA7iP9f+RHfvTQ/YdsXVhcNAsIAwlCjTI+QGCsrxVJ&#13;&#10;0gJ8jiYL90IMXqNJS2w1wjNr97KkZWOwvpOEBRK5iyUK8fAUvGZQr20/JrksQdYUZ8Nobc/z1Grv&#13;&#10;g72d98SVmtrXeM4tExYmOA3dNBWAqaQmq8bAyYE8RpWAP1VjlAOrxOwFKZ0Ukm1fhL3bSRyxDbrh&#13;&#10;WBl2wSUH12oWo2wRls7ooAxONITIHZ5rFfG4FWOjXA06BSc/9thj3O/P/uzPKMoi4EVDBMJCN+FW&#13;&#10;bwiLlaRma4lsXMrBQmj1I8GbqGPKHt7T3Y2iAbz127/92ywfjSAxRojE4Sq4F0PD2W/UkrW140/s&#13;&#10;SV6RIX7FroE2TPnlBAGqdWezh1o1QH6aXsBNUD+hVUiCX7kKIBwVGDlllGb6r9nOmE2MBxqGeLwS&#13;&#10;kM5tVb31Xo1HSxDa0oPFbvCy3LLiN0wBYp4JRV+wsDz85+zrzDsgkFVkZKVZWhKxrHUVXg9iGZhB&#13;&#10;ZhknJe3FBU0qldj2ibkma4vdA7tAMY7LxO+aHGHNWFEqu9LH2HRa6lZh6/7Yj/2YiS3ub4aM/ZXK&#13;&#10;mmwReDpQJVBlkV/vfOc78aFysm1K9iw+f4fVs7rBhHZDb2dz7q0yk69MKIfpAvwkIQBlkLx1IsSR&#13;&#10;HYDlgAhPPvkkaDT7iukLrDLLjehHKSBFmD/hVmPLsbux1ljBqAzWclkCPcyf7j5d5IUeiAmMDvgf&#13;&#10;T5lVSwQu/au/+isME6A04kEYA7JGSuBIVksBHYeKaps2bkLSGW1r7Jn0UoOUNmxYz0gA0ZFf3Mpi&#13;&#10;WG/o/C3xZrdMs5CtQBtbW006wiWIlUinCWBJ8SufybDAjIQnsS+iC1G+Y8ZxgpD0yXLyPachuZEm&#13;&#10;fCAMgqVF6Gg8RMrCIi57cGdOs/3EdAePzuwbZwfQjGMoBoXiR37kR8A12ZQQRtgdIJpGlN7+ZpLl&#13;&#10;9bMDLJEWvh0uEyZ3E8xsvKyF5wu3FRHIsyp5IkCJoNHAlqwykXIsJbUFHEND28SZTmG6gGdoeNPA&#13;&#10;s4w+U6k0NJZKC10psQl1QW8ceGqhKMQQOi8yhc+cwK+UEeZBBN0AUiAIODORTNhVkB8/2SmheS6H&#13;&#10;ho1iubFeHudXyT1z97bXz7LcGs3C4ytWyGw5Iq0kAFbRB+PS//Jf/svv/M7v7Nixk9AaVhQbxTr0&#13;&#10;MLn/5t/8m3/1r/7VoUOHmFNtMkodPT8nnzp16j/+x/+XlplXksTG0qbyGVWxcr/wC78ASf3QD/2Q&#13;&#10;kZpZkpwWi8fYWMhxxAPH9sJGAQCGpEClNO3DFAq7p6egvn6W9jtyJIJZ5gvan0hIxRQEU90dE0F3&#13;&#10;f1kdLajNZ+LBueqeu+9hHadnZtACenq62W+sW60RAwvNacRlsCvgqvBEv2IN1vxlsaKqLb0jqhQu&#13;&#10;OX3mzDvf+QQdrb/ne75n3br1s7MzkCikgjhAi/nlX/5l206M6mLR2Kf//NN8Dxa7ZfMWyW9yCVKC&#13;&#10;fVTRMBHGr0hGOlTVP/EWLust0yzM0FApILDi9LRIZdvnbcMntRTVkV8RIvA/0oS5QyXL5wu4owzi&#13;&#10;QjNEbJuOZual9dGVveUKh821JzXQ9AxVNUlh/A8tzs3PAU9gAaHg8Nf16zfQDQhrBUlhyidjtjKQ&#13;&#10;b+gUK0y+MM8FiyU6PCkkDdCGwF5wtVQvcgxDvsFsfPzxJ1avWU1Yze/93u/+9m//d/qqQj/ST8BN&#13;&#10;MjZO9vgZEaEWgXrW6movOQKiruoSlgXSB7XA8HJzpYGz/qf/9J/+7b/9t1QPZW/zhJrps1Zy0QQZ&#13;&#10;h2k0hncyBoNOTGpg7vCyrxMbRGZjhVe6nleZI5Pc6mt4SkO2aVQlfgoACKw+nVBnFTE7jVG9LcUY&#13;&#10;m/NNT2G6Na7Wjca73IuZCDcON2yVnwJlUeDIjdo0oY7FS8IP0go4E2uIJcQDYlimqRWytWlNep5j&#13;&#10;l7x+FvWWrOnKPNTmuX62L/pGWkMokuCsdaXa1NjU1tYKG2NQkJ38v//3/yY5mJQi1q6+xQyL6KFO&#13;&#10;XC1Z7SYsZJtXYFJjjg2hIFHIuJ1LyCsFAufmIm60yg4XoMWgO1j8rs0MHzwryaIBhJLdfq72Vxuz&#13;&#10;UZeefEEC9MrM8FWecmuEhS0DB0vItGALHDt23Jpcsj3AkMTVWDEbZIQsv55pgQ9oGb09PZSBlgUI&#13;&#10;ATVLI0w+gzBTMF4o4LUOhAzixVaFn8gm4X/tW2MCiN0AYAwrlNL+aBOah+5AEh4V2pAcgEPxlzcw&#13;&#10;ixWg5npJcZHUsA3cFlEPB3jWikSyKwAiUH8EOmFxAa2NCFl929LtGtNPhYrU2eLdkM8QG5IAcAFI&#13;&#10;Qnosup1rQM3A3ZEgklWIIqCyypJlEQi2w3nEZk/hTAjbgi8s8NejKx6u8cqyKb7esLBbE+5tU4aM&#13;&#10;QCIQlMnWTdw0tiKTyEoAEPzhH/4hADVrBrwMu7IenMbJbPi4xMg+xv3BVAIpYR8SJ0d6H7olvw70&#13;&#10;D3Ayv3LyRQfQNN9zfzqMQAQ8iztAGax0R2cH9qqtDQ8lsALHBw/C8iTOp7+vn13FiMCoyuSCB3+Y&#13;&#10;5Ww7wwowzBuPuMoMaGaWMKegnODQGixj6wVz4tWCAFBa4WF2AhgSOcLCQVc45tzKOhIKYXVSjN7I&#13;&#10;aQaPhHggQojz+PHjgBFQr0VwEPtDTgrCgqgwtiv2PCgQYuPar33tqyinPJTPPBeChESJAABzteg+&#13;&#10;O5nv+akRn1M8AklkERkeLvY6oatbBnCyHswLiACcyaRTxQS8+q677mLSkR3wqjXvIYb3Qx/6kAEE&#13;&#10;zB3ymKn8n//zfxqyzZe23vx8+eWXMWTI0qnXUeupynibm2BS4tRABiH+eQreeOwXhAL+Ks7nWdzq&#13;&#10;M5/5DD+xPA2nMK+qxPxLf1sHLhFoyvp/qKfd4nze4ORbOwOeHEdYgA+aNmoHawSHs9z44OkIR4U+&#13;&#10;yMlMSwyTT33qU5QXgDD4UhKXglS5qr169FWECMxsFgTri6CBsanWxaFVdma5lhvyXEiI2xLZBTXy&#13;&#10;IBQZFGQ8aPhrTX0wnQViI+gDI4U78JMRmsBSASdqESYM2Cci5vVWt/WWCQubNSQFcpr1YAnxUBJs&#13;&#10;i+eJwE0LnmcZcCN98IMfNBCU6ZZsnLk5TkaywNuIZ7MzOQGJw6ST7mWBtJflW9tkYH6c2GwjohGU&#13;&#10;yqSfQChc8u/+3b/TpDXpkYWm81M/9VOQDlA2WxCrjH100T1FDdFSXR5Y/YawuOWSwrQ8U+NtuRU1&#13;&#10;l6hKtnFcWr/yK78CkxNcQ5oGqw/lsJ9/5rOfIajnN3/zN/GLWbqHaZFW8QgiNKQMbid2A52XOB30&#13;&#10;CAiJTYXqftwEUiRUBw8dV5lNyh0IMOcO6KdQlyFcYs6oIiN9UtTQMGFhjzNhgQTBB4e55E3m64Su&#13;&#10;bo0ZwlQyoUwWM8JP5AUqBp4nEvIQtxvWb6C9OJ4n1D+c2+99z3uNt4lvQeiiDgBTERaF9MWJjTud&#13;&#10;L/lAlAun8QF5wU34cNmDm/C99cU0qBJS4Ibokw8//DA3J+sZyxOlhlEBW2AHbd68pbOzw+nPbras&#13;&#10;HqwlaoVtZVdSZ24t8/zf9nTWAi+GJAO4wcEGHMKVLDR2BKoi5irEQ0tE6eEi3Bo8P3yekCpECemh&#13;&#10;XV2dNmmmhGKrsn9AYEZ7EOGJ4xJug2KLEgHJcRX34Vfoh4DAe+65x5QOOx8dmY2HCj1GkFAmB9+j&#13;&#10;NUBX9WcaDdvP3p5eGjubbKontlu+mrcG4LSVgO8sRo14J+YUBmbe+blh4wZWCPPP1DDEAV/aYSfw&#13;&#10;JZsDAtj7hu853xKT+RJDw/KULzo4h6s4x2pkGp9jhXI5+WD8FclVLEliEubP448/jtRHlJBKyGg9&#13;&#10;vJpLHE+Km5LAN3arN45bPgMSgi3Nyi3aQhaNnwZb8hkTA3cmCiNsaa4NzoQ/+QbWxQOKWWpKgd0B&#13;&#10;AjDSMsLjSKYE4KTzgH2D1oncQSNGOvANR3tbO+cbffIrFM5P6JCT7Ru7Ib8acRoZ89MOPmO/iLDT&#13;&#10;3emWz2f9AG6NsLA9mfVgA0epA51mkRxlvm5+xL6ga5PrfLJxm3VnjivDEeqVtKvv8Itnut4QbgLa&#13;&#10;xJqxOUBJpgrihEfcUE0HY8fif+fm5r/81JcJvjBhb9JB1tKtyvE6URRfV7S18oMR6yMsoLWJBlxt&#13;&#10;IFzHjx8DfkKtYJUJ//3BH/zBO++4QyS+ppZzJrsRyeysMphXPifhEnK4KV7eW0AYwJbDI8Nm8Bon&#13;&#10;E6OJhovVvBiUrbCV0QN7j4Em9qsRpycCzAly6SxZcrqpsCs/h1d54i0zQ8zLDTJMpSnc1OgXsCsy&#13;&#10;nurvLAZCJJvJPvet59DuqGGHsgeWyU++nJmdATdif2CFOMtwUPAkO/jV6u5d5ZDdwycZ6KasErrH&#13;&#10;PoNmYRSAcWsCHRrCGkLF4NHYKX/913+lQRlN/AO/MKfpRcv5elvd1xWprcBgjBsp9s0KsjrgX+xD&#13;&#10;RMpgz7Kyzc1NW7ZsRfqvWbuG+Aa+QcHVdKQSvgiqhGMHrBpc1dQsjdotsFIDriS4G5qCLMnp+Md/&#13;&#10;/Ae+PHjXQZo8QDBGbxgm+NRIVkJlMPIzUiSwEDWEJ/I5leQmchDWbSkOHrna93wpAeSptPSIliCM&#13;&#10;iwperMD8vcYjbiXAiYD45Cc/+Vu/9Vtk7DFMMAv8l57WgKgGc0KW871WQ3Zye1k5cn7AFwA1rL6e&#13;&#10;AI2qZzLB5rlQOriMVDahjqZHFhn4KI/g5J/7uZ9jY2HD8WBRi9qC2oqF4t/+3d/yOLTKt771rX/y&#13;&#10;J3+CvvrEE+/ERWJBO7IDKf7CTy+kp37K63eSN0TJDaH3qyjnNtsa8hSC7aiTBPpoORr5PK1PT73v&#13;&#10;fe+nNic2ABu3Qewa6ROmOg5n3n77nagJKCAeRRn6DhGamsA58D+4A7lhbFdQiMUBIgugZFJReJC5&#13;&#10;NqBtSBGvKhoNJ/MsDtOCTSn2Qvv4oJeIpWtPYcsk6hxAxHPlLHZmX5zBegtlhRSQW6NZmEqGNAVM&#13;&#10;Rq1g92ZeMPxgRTMFsQiIpLB+wsBRCGy0RFaRDywVSccsFZaCGX584EDR8M65EmZhp6EysBLcihBb&#13;&#10;lgg3Ld+zPPVQpWkNmI1/9Md/hKcdOIrzSTwF8kTkWxkL3sKS2Q0qN1ljZKFblqSlmp5pf3pDWNwQ&#13;&#10;YcFNNBZbpLm3K9gHm2GUBdYIDicOeOvWzQ8++ABA41//zV8FQwEoZ3DVAMFTFuHJ4qBBUBchFoue&#13;&#10;PHkC1MtSVM0rwQnsTLA9WwWrj2bBDXHGwczQJBgHhGS0B/WiwlgIHzSJompgBGTGE4147EzDKexz&#13;&#10;HZWSsQ5h9nJJS0srRMqFRJ0armcRH5fU0ZPSxDqf/HWFhMWt0SxYDNgMoYvPEnwR3kOLw3WK5wkp&#13;&#10;i6xlhXBMIK1ZZvzhJulldfE++GQPt83fiK+eCT2Gv3T/MWWB8xH8LD8bjqWxUcMGNxh9Bg2GkAdx&#13;&#10;Sw3BwrX2//33/w8BwSO4BN8qWCzUwIBNBBjSyWer9G12jWoZVGEUV4udY0rHG8LihggLpteLnhR5&#13;&#10;ITVy2a5l2tESvOg4dhoSCzdsWEew5je/9Q2QC8pk/dp//fVt23Y0NIbdVkA1MhExKs+cPvOXf/VX&#13;&#10;O7bvuvfe+9hNTFhwQ4QF1oF9+N3f/V10TFyhqKXQJNqogVycybN+6Zd+ifKOuFShB9NY7SYGTBhp&#13;&#10;XaRy2iOU5sqa0hYkhofKPogeNr6GSIOQkk9aIshTFgWCiQn7Z5JihZDHW6NZ2HqjwiFc8TZhfaDs&#13;&#10;EU9FnBULgHw1/JnYFUw70tINIhasuLODHA0QZ4Gd3cMQZgeL1i/r/+qd5mHREooTkNBdeJtFRbVh&#13;&#10;i0D/tN3J5IUV8oIKWXjLQUajQZZBImwpmEVSu+3sOSSa2UemYRrp2PoblaiskAe9ISxuoKQwzJuZ&#13;&#10;FekvJf4DbiFMHzv/+PgYy9rT07tu3Vq2cQBstDw2dTahD7z/g+zx1pNSdhndmIOBMN2ATp44uWbN&#13;&#10;OjQL/Bf6tfyR1YfY8H3w+fOf/zybPyegCEO0UALUa1THycRl4fhn11HtoAUqNZfHRZR5EdE6v9K+&#13;&#10;GScK/zrauYZywRIkQrleEzeLvWxM3HiSQv64kprFCsmkiwiFNYbN0NYI2UT/Z9M2fZ7DdntjOYF7&#13;&#10;Uimz8RbFsJumcb3EV6+JQCxyW62L6lTvtUwh19ui/C4/oAzpk37PPZTbgQjIeWWEDAzp9ld/9Zfs&#13;&#10;Wogz3sUzNEx5IXWef2x3gsm70UHXO+A3zr90BlgR27TFxLcyIlrKX8RHrUaQ/7PPPvOFL3x+dHRY&#13;&#10;81DFE0FQ39sfe8ee3fs+/KGPUM3A0keIwpVeIQiKACYkMh0QQfRBrbJt+Y1yWN6gKQhsaaifH//4&#13;&#10;x4mw4FfzuRitMgBsamsl4RDqYk08B9K6SLPwSFq6CqF6iAAD+apQ31u6mEjrEDwAWLjSOrVOQGgX&#13;&#10;orp2aitJJLdGWHhywTM6YDmLvLQEUJbBxAeiXRpquxUQZfG0mtaSD1tg8CRBj8DE3SRUW3JTKxiD&#13;&#10;JKr5pc8YggwwlWg/sCvkPb4X1Ap2DKxTQ7xITgUwV2Q7b9gqd9a6oSyybgVuYYWVXNfv1GehoFmO&#13;&#10;lrejYCYw7Xw/OzdLgCapAOiArA62LHZHsSilmHfv3vOe97wXoEFDgTmZtE7kiOQTai9y1p06mgI0&#13;&#10;GkHKomnAhuzqdBasVFhQ4m6QF2wYdhpPFGxStgRNPCMOIJc14WI/5YPknUsGun15pQNy509yU7mg&#13;&#10;SCqZdFrUrse6ZSEdrFlZvU7hSJuVXOhbg1mY9IXBsADNLPwP/+E/4PW47777bHKtZPPf/d3fof9T&#13;&#10;VIJvzOw38Wxa/RKmyS6HYqAnVEomn8f96I/9KE6vf/2v/zUrZSnDUotJfatCB/I/cGxxmOeyud/4&#13;&#10;zd8g/IZof+iDiim4VPkADeEes1HZ+JFxfM/lfGMb4KV+1iWM/41LjHKMV/nABsNUm1cCnxoW5f33&#13;&#10;3wem0Nc38PLLR/7kT/704x//BOGSrJ6oHuIB8cJt1Y1VtprdgRMnTn72s587cGA/eq7UxXHrm2DU&#13;&#10;4Ly3WhV2EO7NuqNpol9wT9vSyCujMRq1kTBmjQZsuU3uWGwhj7uUaPVL63Uopq+51ZBHRCtT4FUk&#13;&#10;hY+tC7qyh7vbjzMWwyzQjJbCC0ugpVsjLBQXRPqWcUQBTLAYv//7v0+REryhWkzdKUXFqqDws37s&#13;&#10;8PCqQQBIDWPIpbytZpGwS4BRIyAMKCWkH1OTZAGRCmDjmopq4olH2Ofp6ZkXXnge5cJ6UiAaqIkE&#13;&#10;oZA4gFqBooEpa6Asl2CAsMyGZfCrWdSKvd9KPW4J0/U6vMRMA9gDfwefWQLALOYZEsL9AZB0990H&#13;&#10;Gxubz52jq8s/vvjiSz/90z8De7M6b370zV7Gh7CuBkjq6ggydfzYKQDO227be/fdd4FECM6kOxbo&#13;&#10;O5lKVsBGTg4EEEnkkkE8yCCW21RRtj2iyFFnwLNMNzFUxaSGh3deYYdjI7He63I+gxkcHDh48M6h&#13;&#10;VUOCjIp+4V3nCQXDNdE1DLNYIbq6ZQAn+y4lsilHaPW78TiwP7OoBmeYs8rwJH7C4YhbyMIKajP7&#13;&#10;MLz9eu2HFREAcOIOIJpAXywP4CXQFIoGTzfN1rjakDNXZNPhdhqa42R2LWgFyrD0REscgLx4C0Sb&#13;&#10;STqL9bBEQ6NLo7OlaUOvQ469hUNSlV42DCtIg4yg4DPkYQRDchB/wR4kdOqFF44QaAfMiceNFbnr&#13;&#10;7rtsb5dVUHVecoa1+ylqfnQhdv7cOb6D2CA0819AllIOU5JNpNg3lGZJzwgRI0uhSUK4lK6QHfg7&#13;&#10;+QBVt8iJLfzFyJWDAVyJYvmem0PO/JP/NjUSIdDX3w/MKTqFaRSOauH8VucEManxHa1ZmFZmB7yJ&#13;&#10;MfLzP//vv+/7vv/hhx+CzaAAlt9UCTvHtnfj4WWq9HZD4144HL2G1EAUDXwufG+5gPzVAaK1IwGn&#13;&#10;o+C88srLnPn93//9pAwSFIhygdGE0DEpwAn0VWQL4nsOBm8lMGzkF8Wk30Jm+3Z/tKdR8gHZjacD&#13;&#10;zIioJ3Nma9RjDdP1z/7XnwFhEGj31FNfwUNPgAy+No/rDAdgayAMig+s7+TkFLUnjp889uCD97Mf&#13;&#10;4KRwHC5u/TS5lh561eqXvvilY8ePWXV4p+OMW+2KIaEvi05a323MbdR6LTOvepNU0yO6WPVo6Zzq&#13;&#10;xn17jlKVDoLOmiC5lhvfmHNWSIG57GANudSdXKwhi29ljpDHMlN4ztUfgVbPylk+r7MtLPXd5Xbq&#13;&#10;EzWVD6wUXYBQTrRKE/xujB3Wo0ZYaY8ySjuiO+DWRdskPp2TCQmB/uqb0DE8NhY0DlzxZLuIRFv0&#13;&#10;eC1KxksH7gnNpb7Td9p13oRc9MHbYMwSYc/HJPzVX/1VFApEtpAHCWNarox1Qab/zP/zMzAzZWmw&#13;&#10;bXG6mZRx7ol1KaVxoARVH/2+gcE+Iri5D2ICMjCATCikWjGkk2udeggBideEEpwtR1vf2RpAqPwE&#13;&#10;3nKQUbfvrT33SuvEX8wXg9jiVuFwYyhE7X+c+gCuXhci4Qxrhqpt31U3co8Vo4BbY4bY6zE1mmEh&#13;&#10;oZyUTmdF0eXse5EgMJsTZifrYQqkGphL1+e9m9gHaAJjBOcoMXle+TNTVK3/oZkkFqDFyZYUaKYH&#13;&#10;wsUceJ76Q7LAwOAAkgKBcu899/K9iUKL1DLA3NUn69ZXaOWCYpArtvav2wcZfukNz5IMPdMAcU9q&#13;&#10;OVF8CIvDhw+T78fyebH2kBRkRQVfSWhWtxqBlZiZjvdEw5xsf7LcVPF2BCxOr2X9hnWg17ZX1dGn&#13;&#10;0h6eTI3XZn0BRwgghgYM8/LG6bXNrCcz/nr5FcPkjAAA//RJREFUdV+cfXBWGYaQm+oJMijHaBWb&#13;&#10;i9u6d1CEQm0p8Arejt3WmqqtzFLeMmHh8KG+J35TdHhUO2xOE8NGHI50qJMUF3H7Mn/lEfXVEL0Z&#13;&#10;v/S2RjpsWRbGi2TB4sAYQRM2lYRLsFQHVw3yK+ewm0F/XuyQs9i6u3hWFV+apuMomiu15CtDWMt8&#13;&#10;iirhctTfx6bUFEwkCAkBDz38EAqduRvQEycmJ6jJDgTASukuHYb5Te8welPWtUUQT6QGaajGIWHB&#13;&#10;QWKibM/wONyjBHOTcQBvY9dYQxCzWL1z6re0a6dMuQPWBsQu+rVzP8s4NZVFhy3DV1+v6kIqUQxT&#13;&#10;QzaumLC4lWaIRwcmsz1N7So62zJJcDmXs2aICYNFQSjY/fCrkepG+jOrJS70inhDME9IOeONrNYj&#13;&#10;MoULVYFS/EXBTtMfzbdqknHF1ns5M7Ay1zIVF7jGa+J6NN7DP8qU4vJg/oEMCHxYNbDKTuYA+cIG&#13;&#10;JHlMnRfiy+B8RIl2FZJp1xbn4ox0wp8sCIrsEB8fKBJv0YCXtxccWVOTPCCTTXKyFihY5rSgTdgb&#13;&#10;qMxSD6q45cQsQYRJ/xOL0RKNQn+q2cIBTYGwLX8A1z7+14WwIEKGRbUwW0faL8kzeu2vvbQz4WrA&#13;&#10;cDBRkhEpZ/SmN72J6ozgFECe0CXiwmwNyJdf2YIQJfiGuUREg0JlpgObo8QL5jHZsbQhfedd5UlS&#13;&#10;p1YI+y12RyAI7G2tngA1nYoSVafdBjOJovHCkRcod/Cud33X3r376B9G6AT2oJkwcCLxU8Ro0Q4V&#13;&#10;hz3SgUBNUMhgiJ/YgPxKRIyETl5pPj2AwDwvrKAXwWlyf8krqJ4ZAVlNTInoktgeCSxgzAzYBSgk&#13;&#10;LksjO0Ur0vDjxatWhgxusbCwNcBcJJplYKDfYZs6z/LKzMK1PwWyoKjBn//5n0MrKKJkygKRYj+z&#13;&#10;fVk5ZjQOJAWCD00VUUKxDELLxD2sUBk0YYlniAzDUNEkNXDgjeOCGWBmrHWg7LkBP9HzVL6jRAA/&#13;&#10;SeIEg5DsCQ30tpomQAlkc91x+x2HDt1L3Slywz/5yU8BLmgamLUsp3NdozQhCpF9KpC6hEUSKClV&#13;&#10;VAl8otuIw7ZXkRf8CTwV04afYigZAq8K43J2eNQIZXzRHXgtGWSYHcUHVEoTaEVjERkKgcor6z/0&#13;&#10;C8uCWK5mcx2Ed8swCxujyWPmHQUeE9SSNT3F8jre4+afalSBRMCxT9I6zhFMEqvLaOUVbQhmbkDo&#13;&#10;7D+oSxCrlWnifG2e5iicptZ6+rb3/c1/j2+PJ5h1Zgo/qhmhUATLMoEf/vB3M5PIYiQyB8uB1DBI&#13;&#10;Avq5+567V60iza/4L//y+ampySeffB9rJBEZyAJDNJUhq6QxVt2o6gBZIopfiDdSUj+vxH8m2TkI&#13;&#10;1bEOprZ89VDFEibXdArnh1ocquPYP7FL1GpFXoiwUAzUATgUynAQ0SU8dwmX3DJhYbxnqjiLDWtp&#13;&#10;PJwIEEOSlvAyN/USG7DBZtavgIg9XKo4R8Ay+JOXh27gHPICCcIJvBrn4HOx4F+raGJEZlkwr0/h&#13;&#10;eFMn8yo3ty3apoXDPEpoBggIAm1BwZEgVvRIrDl1jfHBcGVwzWpZyq+9eOQlwqIee+xtCpKSAC43&#13;&#10;RaWXmwvjyUaNKqGuNcMCDElF6FhM5MWHSXN7ltU38GSErab3c2nzhmhAV9BhILygE/knPg/EnGoT&#13;&#10;GlnhZM2pE2dxkMtRaq5rtLcm3Jshmpmndn6N9EBrBmPsdAG+dV1vczNPdvRNRSXBLMg3JUMEAmWp&#13;&#10;oF1rEoNHjW8MwycQwDz2VriND2jFUBiCw9AZDvIUUWX5dcXW+2bO0I25t6PY12pIZGYVTxmqRCRi&#13;&#10;BdAAwtE1BKqASBC7ABmEY/MZuUy7Yya+XKqSbE4nIFwbb3nrmxDZyGSUC/VQU/hfwrAw+SUjAwbV&#13;&#10;7CwLtgC79Pua/JJq4dSzq38fU4FVBXAsDltlWzj+atL/+qfABbzVykA6OPmm/OqMzVeqlIncQOUR&#13;&#10;c4doi6pkyhLcCT5mOdNLeu71j5R5+cVf/MWlXLfsa8zS4zYWFa9JPlJ1xtyNy5TTyx7d5W9gewtr&#13;&#10;o+U595IErZQtyalnz5754z/+Yyo4clj8hRkd+iJyN77ErqZPCvSNJmL6BWKEc+yV35AX3qSb0xRz&#13;&#10;j0h8fBz08qB8posKS4gks2duSzK48JUihVmRPmkch34XaGlt3bBh46ZNG3EWcKLEueg6ScSdy43l&#13;&#10;SjFfzCQz8XQ+WSrnVfnHXMHtcrW8LNvMFHuSfU6p14nor4/Bu07yU31BBiaSAlCrQkWeci5bSGUK&#13;&#10;6Vw+ncwm4BEgXiURv4BfaoiocUKBJYuzWAno4pYJC+Mf0+vURURgdclJ+nxdtgI0ZkYuMGzoD7Ba&#13;&#10;NCCVbhTxhXSA4lElDP3CvjB/h2d68CvJI7RNQmQQ2QVps/x86fnqPRHpbGJ1FPedJ0cufcf612eG&#13;&#10;KXIFisyMkVdO9I3sLGquivIPw5TR1SWkEhWP0+hgSkQfbGOlLhoi4abGBi0yIDG4cKJsxUGkQK3i&#13;&#10;L1X8+UxpYSp+/vTIy0fPPHdu5Nh8YqpQLQRCkcYwlezCEKMYK5f4p3R3wy4Qzde0YPOIezrFUpZJ&#13;&#10;Ayv03dUUAtWtpePZidGZk6eGXzp+9sUzoyfjqVgtSCm2poZwE2oNzhvcOIxC1CG3Id53vrCwTdWb&#13;&#10;aw/wq7cGr1NI39zTDbMQpCxItlKOVBGeByqBFc3BBxwfECshABQmMOTFtAY1sIOUeASEI1GVKhhW&#13;&#10;GNakiYhLPUxzsXfwtPH6L2/u663s3TU318GDeUcv5IQPZIX/we//QTqTfuKJJ5goE6mOpFCUkclh&#13;&#10;YhEl/+t//S8yce65515qWHIahbN/69d/q6uzZ3DIwZu5s6ZrSL0pLRFRoE7NZPzE8fGvji+8lKxM&#13;&#10;5GrzU4nxsZkJYJCB3nUN4RYPELBWlWYvmwZRT5keudoCLUVSyIQbFqFRm34S5imJMTu88PJE7NjY&#13;&#10;wstzmXPFQGYmPh9LplubKbw1WBBjKaIJZqC2Dhz7na9ZeFPsffBWYhlTf9PpXWWF/A9nHsWyKMkJ&#13;&#10;IE9peUiZ9GQkCM4RdkKTgPy0eieiCVfxEEu2q1XrJO+eyE8Javfitdx6B6bi2iTYDvZ6npAlzLip&#13;&#10;CWafSX0oZUjTMbmbuZajC9Hde3ZTqA41jfMNy5TIA3WWmSA25AK1ghZ0FtsyNjr+1Be+TAOH1evo&#13;&#10;ISTpYtoyTqveAl0QqVVLZ6vRkbmXR+dfqoSjpUAqW6Emf3pmPh6dT+/afKAl0qGxmhYipft+nb/D&#13;&#10;1rT+yyW8/gWXqBdE7A9xbGDYpGOFiRNjX59Nn0mVpwuBVMFfiSZzY+OzLc3dQ0MbiVAL+8JBXkrA&#13;&#10;UAU6Let0JayQW4dZLHeWV/x62+qdbV9RLkqqokpAQNRBsV+3bN1iFdyN7j3LVpJQFQ/jA8oFqWio&#13;&#10;FZSoBr2zigzcxLs/tzLUQ9VdMdZWMqR3Zea1biZNAxcGJbYNHzMQJpgOAhe0GPGK3LTsPrMCmBBB&#13;&#10;K1XckKmze/cuHJlobZwwNjr2+S98YbC3/7YD+zu7O6VKokyjWgoWVoEUxgapxsbnT83FR0NNvkIp&#13;&#10;n0hTDi+QilcWZrP37HuotbE7KPruYqqBCaabK6/ReeD2ICZTLlGYPX7uuVR+PiD4STidKWWSvrHR&#13;&#10;hZ7uNds2720KtoT8oQBqhThPRDFz1IoVERZLwG9Xhpxej08RGnWD6yAoPHmYHqgYYJYU10IFsJIH&#13;&#10;xFYQiMGXnI95YhVxzLFqhi67JXsBAYUvv/wSZTKIR7RyPsINuscq/Ckns3dQSNJ04O+kQ6wDxRfg&#13;&#10;c5OtSAqi3cg3J0qb761Es0W4OWIUR4U0+BKTjaZBWHPMs8VumupBgSKydXbv3d3bTw00p1WcN2ma&#13;&#10;2ekL+5oi/tagr62cb0gsVLPJUC4ZTsVr2WQtWGngCZdlOs8kvPFLoFVgDeEUNyA7TqDVX2n1ldqD&#13;&#10;5U5fsT2fDKUWCpU8UVotkUBjWEYoqoSauK79sSKSQgT6jX//79w7ygJpi121Dug3ESKCE7UC7UCq&#13;&#10;MLk73pEXjvzH//gfkRf1gX22l0Lc2OqyTQVEIpDmQEg4IczEegrFC9do7yIN9KQ4sFVt8/bh75ip&#13;&#10;5e14fSaTCeEzDE9aBw1c6MdFpWuDCcz+MjezxePYVCCFATXJPJydneEE80/z/cBg/6OPPIKwaGpp&#13;&#10;cjRA1xvlVOiV6CvM/cbWSE+o1hGbKuZioVw8ODuRziTLa4c2tza3aZE+xxtqjzPXzM1aArUhpDaF&#13;&#10;WRK1UCTQ0tGy2l9um50sjJ1NzExkx8Zine2DawfWN4dagHlINl3MX1kpMWGE94awuFYGXMRWtEk3&#13;&#10;+h80BPRAMViiACzZyVRWyrqjX7BJEoCMygAn8AxkhBZQcAqoGZWD4VO1hZQHIhTjsbgHUsAbyA3Q&#13;&#10;DYpH3iwyvdb3vinnwd6oDIgJpgsFAc4niQbr7Lve813MpTqbJMXOczfI5Cs3Eb3yhS98AbUCnQ6Q&#13;&#10;yCZcZWsZ1+ljb39be2e7BE1ozTy5SMWGJqGLrR/2NTQFOlrC/cFqV2zONz2enxrPlnJNm9bte+C+&#13;&#10;t7S3dAXxm7h6nCcmbqJmobPrumsJBkFbaB7s2YRmMX4+MXx6vpxtXN277c7bDq1fu5WXwJqS4Vk9&#13;&#10;HAvMWiG3qWo+tyrO4qbQ4M28qZkJSnkO6WJHY3ZA94gDDnjbnGpaJa0JOIOAwqHVQ+73hpstImf8&#13;&#10;atUxEDQW5WnRWcYX5k4WfM7NYb+ZL7fS9zaY0KurSkA3LmcKT2zZssX+ZEE3Ij0FqNAkGj0QqfSI&#13;&#10;o+4JWXwIC+keKP7GInmo7MvgQTpjEmplOAPLhYhWjtRK7hK06Uc7bGpu6ezqa2vuKRVCfd3rDu6/&#13;&#10;/+C+e9oa20PSGeCCujLeHuAszY2dKheadCwRtTCaIk2xWCadLvd0rbl9/6G92+88sOvg6v51kWAD&#13;&#10;0KYUGNagbx0lqtLKpSy/ISyuY/FZHI9qjXRMcRgbHyOCaM3qNVbU23ovEllIypOlSLsgpW4JQr6C&#13;&#10;X9qtwOcA87RAUwt9Btg5+d7u4z3OO/k6xvr6PpV3hMMBa2ByKWa9Zs2e3XtwFdWrUVKVRhvQWWCL&#13;&#10;vRDS4cWXXqS4JoCRpfkyOSdOnqCtMfdE4Ko2IdEQNr2aCiKh1Bp66SvLX3zUuuzrHli3dlNf91C5&#13;&#10;EOjtWrVzy551A+vDqBVSisqx+zwxcbMBThkdAxNJgXss1NTQPDU9Hwg27dl55713PrR57dbBrqGG&#13;&#10;kCRDSMK6py8pxCV2VV3o901d9jeExbVOr5EORGhKqQkLS2d69eir//D3/4BN0drWaisHt9918C72&#13;&#10;SeK1IGjDNQXC0KJb6ieTZUfQoIqjViAyuIT4TrLO4B9RN8I0c3e6ot2UPe1a3/umnIekINMc3zNF&#13;&#10;0lAQsOMkD9SdWNEDrFSayxr2wcQo6bzmnEZYSF/SWvVTn/zU+XPn161fx61gdNlr9W4iLJxqdPIW&#13;&#10;ll8hpdlUdw/WGlqaO2LRVLlY7WrvGewZCkv8gnkxLwip8KbgZrCledicIEyJQMe89b/w4isYYTu3&#13;&#10;7V3ds6Yh1IQ2IXJR8kxrIcle0Sh1HY1T8OumrNLFN30Ds7jWaXYMV1sktzURFgeuDZAFEMqZ2Rmv&#13;&#10;r5rIC2zvUJDa0AByTkC3a79Ai2axc7mQu+aqA4PgSSXEE/SO8I1CsQDeKfaI2j52eMbzRR+u9A6X&#13;&#10;Pf/Su8mu6x4XPeg171w/qsuO8NITeHfiqf7H//gfJJKigmG0mWfEG4OmgWguhxtvYjioQDnhMPoa&#13;&#10;7lVmzBrBUawMzYLZRtfgWSVxpogXiYOsHO3KQaA3nhQfLkfimTho+0W0MPEcDf7m7ra+UqE2P7PA&#13;&#10;FTIAYdyLQ+8N5rxWQrne80TV9ABOxkvbGl8qnmsItvX3rMJmArwRcqJWoKDrGFMSYepAONp4fcWO&#13;&#10;NzSL65hq82va9mJ0hZogJbJUcWCfBGNDlxZ6c72kX/j8F/7hH/8BNA6ZYlfJnqk2iH6WkpFe8A/G&#13;&#10;CFoG2RDkRGDDo5x7l9hDjX8MGbGn2OivvuPVW0/1JxuncTeDXeLxGOznwXue9nTZCeKv6tZxkiO8&#13;&#10;mTFQ0J7iOTU5GYlpYCR6EzoFAhEtgJJigJrWJYh5UI8HyaASG2E3sQBfuDebyXLJU19+6uCdB5Gh&#13;&#10;er7wCbkhIKOYM0TNkgSMYMWhqNOrFfREa3c1d5UCAoTYNi4beC0ciJBIQpORuZmZA/sOiFai1fO8&#13;&#10;2fbW2hxbN0Oz0PVzbBA+IDZjidTE5NTqwVVbNm7iDxLaLWMWxYjpAM7VNFlH7TL14jqIeBmnvqFZ&#13;&#10;XOvkKZzk1ERyTGu1hKEtqlpQTY8kdCvGaYIA0ufWXd2doHe0g0drMNJXNpNWFF4hVuNP2INILWwZ&#13;&#10;3LFICs40PcUCNExM6FaplG5BSq438UrvYOfYjn3pOdyfRHsGBrOx1b/yyqsYBRaBfpGicdn7e0xl&#13;&#10;M3PRI7gJJ/AlsWcWamnaATMGjkuN0scee4xQbmtEbkFQjghQ5K5epPL9Zz/3uRdeeIG22Na2y5sQ&#13;&#10;wGOEzlve8hZKtMu8ayg+P01L1xFaIKY2EHXfSut1s01LZ9O25jbSSIh5yRWy1l3ZDnsdbyQ3DzYS&#13;&#10;YSgCzZQ7FMny9ORUS2NLd2d3WLsnioAgxlPT1eU0BVX0882SXVcipzc0i2sVFkpBjo7q8Kq0qZFw&#13;&#10;Pyu1BkQP1qA+f4kL0Pv6yVmg5w0RBLAHzhH+qo1IrPiFRSE7W4SxHNSPpCB1FR6AqTiZzd9qcFk6&#13;&#10;v9WDMTp203avhofLnr+YbmRX6sik10kGqwdDgNFSK5BIp+3bd/BQrch0eaPdmyzlcOttIQdj8djJ&#13;&#10;uJQvxe9L7pZKDU4mOtMAGhQoEkmZLt7FSwkx0reb8KZeDBvqCQNDrUAiv+997+NyG7wpdIyW8aOC&#13;&#10;cU/73t1lbbMVqaH/MfyCT8Jv6nO0MvGUFClNToxlMikmvKOlMxyUbGC71QWH41u5Hmq5znNtd6FQ&#13;&#10;6HPfeo4s27VreSlelqoWohJpzytRQazkjQZ62wu+oVlc50SvwOnCAxph4dGQt/1C4uyQ2Bro2GzU&#13;&#10;EDGUDLnzAYMcTZsON1RkscqRHDCJCBTCa+q2fdmHfZIVwodtW7cN9EvluKnJKeIap6amuSGPtkhn&#13;&#10;LrQdz1jxNd7dKqfU4R3yUFUECHAgBRZutKgHBq8J3TzCEXZX2bm8d7dwKZsTj8f4IOkwKnTUvigT&#13;&#10;fgZCAdtLc7lmmSubH50ryfU2JcgmxGSx3ZnhPf/88ygOeEAssMKEFPdhJrktZ2q1Z28qJBahXjO3&#13;&#10;BmRSd9NXoZqFZHoDHmqhG35lU+9sa28MhcfPj5Cm4k2UN6vXomQti/xUP1XYSNSmfD43OnaOIo3d&#13;&#10;EjAiXZt1kCYmtOWQ/HN88Mt67vVf/IYZcq1z5umlRj22tYp1UCpbwStol3BjtGVK3TQ0iC/DvmQL&#13;&#10;pTEq5I6RYiEVXGtSw1QDz843e0RQPSUGmBnojsz3L33pi2zLxiGcQIC58ackuatx/hqH7kE2fufQ&#13;&#10;xu6xWBQkFSvJlKNF0aB8axx7lTsLwECqOKypKEO9PDKth3fgtihH+JVp9kPXYnhbBIpuivYIRIan&#13;&#10;K9lkcqHqXxYMHiIUBROPfnFmaJg8sp/c7bOf/Swpql5ZU9PkRX/Qfzp4i2BQeeluw4qe2p/FAkLh&#13;&#10;jwQjZ8+cYVfXmy9iUpfKjtea6+v+u0kyfrKasijRBdJtqcXVQtCNo1A43cccZEP9NY54cdTE637o&#13;&#10;0i64BlJb2o2/E68S9pCt0Ak99nY587RB2ZgMxGKCdEKz2sDKaaQGGEFalMU1m6YNF4EmgtUZGAGB&#13;&#10;qmQR5VqauStvcwK4Hb25CQn/i7+guMMp01QJFzVONmXnKiwt1sElbOx5bakZY5lsnuyTW6l8MLjh&#13;&#10;6msoSKCa/h4WY5NjyI4VKLZepMSncStehNB4/qTODqd4Yj3wIeIvRJkGEbKWZsrlSEzMNyn/oXml&#13;&#10;jkSr+YiOpT8ur2CKhsQgWPUKPZTjbcv2hIR5TkUYaD6qFvKHRf2hzo5uqkWMjU0SX69iaPG9nRVX&#13;&#10;EOdmUbRmhHF7potWZ+MTYwQAt2m/VXfAhska0Gn/VJytFK7pvfgbwuI6aMCUbdk1pbGDY9hrWqOD&#13;&#10;z+G9w9agU5a5Sy3RAwEgqRCh8OzMLDYF9fhUKxE2s7sZs1kumSRWkYWsbj9oG/CCFGy2VimoA/vp&#13;&#10;YLmvKe3G9lcxFuyvno7giRg+oFBQYEaaMyoIYmqL3ArBR8yzoqpXmRq7rby55nRyphlE1kfORCcn&#13;&#10;8JMQEpyd1M6kNaz5d4TMXQyYmcG7bO9ud3OFaWh8YhyvEM4OeNgTZ96oiEnBsgMJsuSR+jd1x+0o&#13;&#10;Eq7A0Hfz9nHpv+EgGG2tHR2tnfkcgkl6dNfPmElte/p1EMr1nGpV/axXejabmZ6eXLtmdXsbaAVl&#13;&#10;87StkFW7MJ+pVvOVvzg1fq1y500TZBe+yBvC4loX1nhD9jGpFu3UEK2/mBNosMweSAIlNAfveQa5&#13;&#10;8RKX4zXErLA0U9UihDRVWAitwGiOs1Bp2nYz9tUPfehDhw4dsvDEUlESzFwzwWngfKV38FjIaN37&#13;&#10;yZ2pGIoSxAdLn+fQrUzcLiKPXGjmSnc2aWXYh3fY/PAUC2zFr4ksIIYKFyklajAobAyeJNKbOK9p&#13;&#10;QzXm5D4oEbQLAhhWNUROMoPF5gR5RMoZuC9iFP1L0Q3K8Dr9ZV3WcQyKOhXDNH41IYX3nL+AK/V0&#13;&#10;97W1dID4mp5lhztjN0tM2Nya2iD4Uw2AJptMJjZsWE9zDDMcicPitQRpkZ9OpRzHGVL/+7VS8bLO&#13;&#10;W56wcLGZRY3vMoNxTlJVyythbIWMX/P61zzhul7e2Va8tGD94KJLRkfuIG2oF5zpuiE9lrBne7Ac&#13;&#10;n4E5b7vtNmI36bXJr5K6rmERUHlDY8PmLZvRFChCS/MLnJSW1W53MKZFGmGJIA7MXA9rvykOSyEB&#13;&#10;8iBSi/322LGj6AV8z2lab+qKG0s93Tuk6WKH5GLRHgkzRJwsFTENzL9g0WI2pKtPrtaLcNR+43Bj&#13;&#10;de4AwoJGACCCWISZASZBaviT7dtmGanUCALuMDMmPuwEDj7g00Ww8iWtTK2nub2vjYqfdIrERrM2&#13;&#10;kbYENhgHqFjcbV38wrVCDP+Uipa29NJLPdDV3bNq1ZpMOpPLZu0+nqfJyTG5aDYuIsxFMvKoyD44&#13;&#10;JOVSeh1BKaTpeqZk3JVaJZsn6b68arCfFidCGDWMU0U5GbzLLo7EqMdgVsoeWZ6wuICa6ljP0d0c&#13;&#10;+axchx1erPnQJ6k+QAdqWr9Q7oFfJelWusgtHja/nsHpiRVZweuSDZeerDob089gZBF0vbxdhD8x&#13;&#10;EjYWBpat+fiXkwH7GKFUXoZOCRkwcrcdwVNNvSgD2OyOO+58/InHMTHgpWaphSV2u40EkfHwww9j&#13;&#10;qoD2YYpLzwtiNLU9t0Og+n4EI0K+gl3opmp8ZfFagHk0NPqt3/otbBmySLSBndgs3jvUTaOzNzp/&#13;&#10;cjV/GwlDgp9R47X4dYAnmn6Ry+dhbwMyrj7VskAC0C9igea0tELnzz//wm/8xm8S1YqYM4lmr2+5&#13;&#10;5CaMrDKIJ24QVSb4DMSlUTby8ROf+IQjg6jeTxVbDeg0mULJb0wbfuWzyGJtIKJj1vrYRj+q30sd&#13;&#10;7xp/4p+KM92XXa1Ctm5/xd/c2DLQP5TPSrytQhqLh5l66kJxKFNn1mX7C/YaebxqA7Q6rtIB3ZVt&#13;&#10;3qbEVR7Tm5xdFCnUI2D2eIvmZi0FquvqojCOllS/KG67oSu3Ubv6El7/X5cXZ1FvLjmYyyKqBE3I&#13;&#10;NIuDmIZxEB8kk8lXY8VK3BcsVHx5yv2Uy4VSuQAOqEXcmWfxfYsxri0eL9Q+lEGXJUTthiXWUuxV&#13;&#10;H3XWWFVKuKq+Q38pEWeUrImX/dkqaR++rHVqKFQrcDNIGNGBklmgwsKI2NPzDRFksa1WDZaI4Zee&#13;&#10;9W4+UVSPoVVDO3bs2LBxg6GbXGUQnXs3x21h+ouY1Zp1yq92B1gIQYOw4Cd+FqshbvutDUz0cZUe&#13;&#10;3jdOWQ02Jy0jzIEXE4EF9Iim8453vANAhLQ30lK+9dxzZNbDeBY67UnDS+nKONbuhhGgCpTMDOGn&#13;&#10;2Fmw+vvf//5Dh+6zzl2mFAgt1OGm3s35UgLeLW5Ag9D4yRiYJUwYUzrkHZ1a8FJND0lnChfDQMRY&#13;&#10;nT27XNna/CH6P8EpJCDL+c1RGGW9IQI50SIWZL2rJ4+/OrR2VXd3Ly+EuMSRjIDiHBmDAYraKJVD&#13;&#10;yFMsBBcEkR1NniWqAOWEfVWCz6B4oTMq+0m+hzUD0R5oTo8SBSrkKhU9gdrk9MTk7FRPX++q1UMS&#13;&#10;1SozIlQgMVmO68aki/0U7MIsGENtV+BYtrBYHKMr6dxvmFMV8syT7Ni5amwqenZk8tjE7KlocjqV&#13;&#10;JNaIDS0ipUelPBhWmZpvjnVtMa3eP09SLGdaxA6i6URZhBfPIRAgIJautKuCeAqlWipdnp+KnRuZ&#13;&#10;Onl++tR0dDxfygciwP2UkCd/J0hEna7coozw5IVDqcoPuWzu/PB5lHyo2QgaIcL3ULlxOzU7Od+T&#13;&#10;EfWxG/UySOjSyz3TaYGGuBwVA18AoQpelzOREXrY7OnMqyEscsP5kyR6K/SICYPHEWEBrECINAGj&#13;&#10;fAmUiM/i5ZdegksJrIRRry4snEV2bu5EZHEf9B0sLAKlHn/8HZIw7oacmaTzZKsJDldNQIQ5MtFA&#13;&#10;Vg6QGsum82bYvmcOkXQoLxhlaFv6vvquuterULEILIl3lC8MxXRVUopjq57Lf4IQJRNMe0CNrEOc&#13;&#10;EdDx5fUbB/sHutlR0Cipf1HxiRubseLj0R5FwrfOI1UaOwLKzYInwbWswkLbnIlSQ4lxqQJKXXFf&#13;&#10;yRcoQma+AMoLJU6KjgNUNkdpGfLy8aPnR85v3ry1t6cvEmpQPUglnR72KHPnsJVyvr2c/WE5XHHt&#13;&#10;UuYGmSGq7y3+0/WTyoiy3aJbFouV5Ez8/JnhF06ceebEua8fP/uNV48/d270VC6focoLRVt532BY&#13;&#10;2EckvXVIuADRMJ1imXOi/OOZHjLHSHSCnQDG8Phl0qWZ8ejx4emXTo4+++qZrxw/8/UXT37txMiL&#13;&#10;8cxcQKthukO6/PQyZqn+JF4QqUlP0OHRV4+aiWEYBJd50AAFaYk1IkhJ1YdFs83UctuB5TJNZrfn&#13;&#10;mXuFX9lvcUPC0hJtSSs+YA5NsnJkhMuRdlu5obKS7Id6WwQNvci5FZELZNCjm2B3gBGgaLBjU86H&#13;&#10;greqOFyIXtar5qq2eIM0AQWcycvC4VTZ/YEf+IGOdjFA7CI7WaZbDxugo/vAVG7LaF5wbnbuaa0z&#13;&#10;aKEfXIix4t2BLxnq3//936O/KIXIwf5vbyovqaIfiaB8iKAVc0MJx9l1hAAqQgMaRs1IClV/qhaI&#13;&#10;hRpiTe3ztdBwIv1yOn+8VButBqYL1emqf6HiT1BHt+rDOEVXKJOsKvA2zxKcG7VZtjp5hOw3ZKjJ&#13;&#10;+1XEbYEhEYgEaqFAGZeo3x/3+Wd8/rFq7Wy5dLJUOl6unK7UzpV9Y+Xqgo/csZpvZiExu5Bqbumi&#13;&#10;vxpFvJkVx2Pr0b5IP4cPVkiXuJDSlycsPOY1GSdUqXPn8qRITBSzWi6enRmdODE1eyZdmKoEYvnS&#13;&#10;wsTUKAgWMJvZhMoXjufY3Qe8SVqmjPDeWPEmTSCwos9CxrITIaoK5Uoylpk4P35kPnG64p9raM74&#13;&#10;g8nzoy8/98JXhsfPlNkWHCP4tQUxtgYNsthjh0eGje4tZ8S6Y5rFHo1FKWMP3RM3KSytcL55Tyyi&#13;&#10;kfNllG4hXwtnNLbhbjt37Vq3dh3ngD5gPhCeZLEJnqyxvcgcN4awWi0v7sAlpHh/4AMf+MEf/EEM&#13;&#10;GVGFQOGzWS5n2AAB/JX72Div9LbC9GoXYEJay3iiS5AXjA1fqayo60+1m3BzCz/1xIe5g/RPkrzP&#13;&#10;fRgYDY1/8zd/ExlqsRgm44w8FPsoIs5IY+GNCF3xjBrZax1jRxp5ueqDK995aYJjpRMAf4XR0SLY&#13;&#10;j2qRQCUSTFZq46XKyWLl1YLvaKD57GT82bG5ZxayL0ezx+bSJ+ZTZ2KZkXRxFqwtGK75paZumb2N&#13;&#10;xXAHp2IICRKg601JjYqwrxoJ+kIoRRFf0V9L+KpT1cq5SvHVUvb5QurZVPrZVP5IqvBSKvdiIv1q&#13;&#10;NHU2kU4sxMkKCDQ10g5zkGgTsdsrtZLa40p4ejjqhfPNDWeP16Ts5ZkhinJdsuU7NhSbEywJKxbL&#13;&#10;qdn42Mj48XR+Nhimn3g2EU8U0+HxkfnO9r4tm3eQOix6mOTUufPhmJ4eonlDZsb0H6mxxobEVm13&#13;&#10;l/wAfy5dmp+LnZ+YOp4rLhRLyXIFpMI3PjGTSRaHBjevX70tAFU7WugVhZeSuON3hP2QGqjK2O3G&#13;&#10;xtC98oxY2HzP9g7ECMcYpG/2vygmFzYoMw7nckUHpD4tbI86JpqCPzA9M/1TP/lT8Ce1MzgBE+Ci&#13;&#10;EAlHia0jBKudDSqBFoA+T+wDsWTo9ozn8OHD6CyYDyatvN37UjISRlaT2sKxP/WpTwHTcCuMIxu/&#13;&#10;7faeKmE3dLQJ3RY5jQAUCV0D2VG8A52COBRsK7LpPLCD07iK05AshJzSVYjRPvjgQ6TtcRcmVcSE&#13;&#10;JW6oAENsuIEItg2JqBEMUzADeaz0EuUQBYHiWtFyZTxTPJfMnovGR8amxgulqj/c6A80pLLluWhq&#13;&#10;PppeWMBLW64FGvmDzx8hKlW6/ABEaKtiIVh5XR7BdsLvrAuCyBf2V0P+QgBJUZup5s/mEyez6XPp&#13;&#10;3Fi6FC3UCtlSOZEpzEXzc/OFyZniqyfnT52dnZtNdHd07dyx1SSt/E8lH9Pp2BruLmpGD9RrE/1t&#13;&#10;glnIHNmwXWjXJIe+jDI+mkW5WM5EU9OzC2PlWjYYBgIHcs9mo/74XHHd2q3bt++W2oiWhqvB71or&#13;&#10;zHAqF81xov2XaYkoniW3lrQAZzGk0hAkVsiXU/HUzNTMeTawSq0MNJ1NF8dH5/zV1h2bbt+yZo9f&#13;&#10;+zUsvt4lDORpy1AvHNvfP2Cter34AitUbWY5J/BXnIsgixgUIAXGV7ZDCvW5uzoCoh7UEGFnOVB6&#13;&#10;cH5vXy8RSoQzwkXcFqYlhoIDcwN13errWytW3BOEPCJQuDn6PMljaHbIDv5ElDrnkL6JYYJOxLWo&#13;&#10;CThfOLjDZQ9uyzlc+NWvfhVmfuKJd27dusXSNGTPNxNEdmHRihSFk9GaEPHwTjOs+JKTwFYRWHSQ&#13;&#10;1YoVDnhh06wzJlKDD8TCkoeGIPYkmqmlooYIZKEpnACGFsikvwhy7tBSSGA0Oavg88fL5eF8cbhQ&#13;&#10;HiuUF7L5SiLTNhttWIhGZuZ8p87EXnpx/MjL49987vzzL5w/dXpqdDw+PrGQzZYbGhqbmht4DoiG&#13;&#10;iCEeJVAIwgi2hprgbqyPbMAf9ddGa8WThdzJXH7YF8pQlKJQDc/EqqfOZV9+NXHkxfgLLyZeejl+&#13;&#10;/NTCsZMT0zMxIGMib7KZYjhCNS+pXsFbUYbDER5mT6nI8NR4AzEuleY345vXiP9/jUcC+i6CCzZi&#13;&#10;jUV19hAWkSUpFSuJifnTR45/dWruVLEyXyynY/PFxES4o2nDY29570MPPCq9Xv0UYhfEUaFsW856&#13;&#10;p6ksvwP5LH0alHohHYGeZIql6LNoAhUfVWOLM2NzR5898k/5YrRQSSVTqXgsPzocXzu477ve9gP3&#13;&#10;3/E2TFK2lSuJK5MUxgneAFEu4HMEgX3jxmhewB4w8Hd913cZ6ZsB4roAndswiba7Gm8YV3hAhu26&#13;&#10;wJMICy5nY+d8C+4wTcTCw8wzatKK7/kViYA+jzQhronP+C9Q/n/qp36KmAiL/rhIEbho1o3huQ8i&#13;&#10;hg/33HMPkaYmKWzAICluDohsv4Syef4OTjBPiolFu4QPaChIH+4DFuPNlZ3DyepbdZJirATGouLj&#13;&#10;uH+kXoDu9Y5kEC5WJwY7lhibMoUNgjeIRzxeKg2nMq8WqxO1ULriC0VTLUdeDbx4NJ5MckIkmykl&#13;&#10;4lkceNlMmXYj7a3tBIU1NYbXrR7Yv2frgX3bNq4fimiALoQqnjSRR2xC4qMVXMS/4KuNlUvHi7kT&#13;&#10;hdw0+Kgv1JoptIzN+I6fS58dwcEcTiebspmGfE4GRxo/pN/a3NDb07F6oGf3jk133blz8/p+Jka6&#13;&#10;j9m+qx5YpV9hBmMU3ZSXByZcM0MtzwyxaAXL2Vn8ZxQgTmKIgneBbKHwuegC2ZMzaBjzqXQcEdp2&#13;&#10;YO99B/Yf7OroJRhIigsEiE2QpaQrpTKlByjaXFzG4Lnm17QTFaSQyXYYT35RwWEhyqxoLJqIRlEw&#13;&#10;YnPTqXTSFwn27Nx65+7td/Z00u5Ylk2lzGUOTx3QMG2DEvH/RaD++fmFjo52WEIYxlXF+RWhgN6x&#13;&#10;ceOm9nYx8rnELHOzR4wZ6ndjT+/wtmU7Ac6Ew9FTWApwD6kJroknJHfCdWAB/BQ/rlpASCUDSrkQ&#13;&#10;2QGkwi4NH5qKgWeEk+00C4sQk+dyh4U28BPxRIFylCOUgpHhkbn5Oa0VSASFiAN9kARfpNIpvDDm&#13;&#10;FfK8oRYGxuNMdqxZs5bBmE5hmIWJPJMmjBA1hzflud4iGKzrTZcTNa16hZt8auzkarvQlL/sC6Qr&#13;&#10;lals+lQic7rmTxKtUqq0z8XaXjkTPD0eiWZa85X2fLmtVOsIRwZCkV5/sL1Sa4wn8jOz8YnJmdnZ&#13;&#10;BZ7b29NNEgeKEUCkylbGiVqBmsTC8U28UhkvFM7li6OlaibS3JPItpwZ9R05XnjxdHlyvi1XHaqG&#13;&#10;1lYD/aVaM6gp9I/FkUilJ9EHsX5npkgAphgKUyxZMotbstCvWtP6TEdYfFtoFuDDjrGgup6jDokK&#13;&#10;IJgw1VElcAJxT+un1MnRo0dPPn/6zCuj4+fSqcy+rQcfe/O7d27fFwm1oHpFwoSsSUExhEw4rOCY&#13;&#10;CIv6QA50FnUmLeMwVd8yDjUFS4I7sDmlIrS/mC8nxibPPP31z7/48nMQ90Dv0OYte+84cP+WDbua&#13;&#10;Gzrx6jRF1La+wgC4s0Ztya6uCdQUZQhSt57d+8kn30/LdRM1gtm7Dce4Eyo6CgjKPlwH9CDiy5UX&#13;&#10;9dqK7PaKhjB0eKwemLCXMjFkrlYOC6+0wRLM5J0Agxv7ISYwQ9jMMT0wQ0gJ5elAnhhNXOVlgl75&#13;&#10;dV1rQtjEj25C51cABcaG2KL2BAc3RPQwcjNnECJ8ScI+iIlJRnPiMEKmiDB5Q0bt9W3AzksRxpfJ&#13;&#10;EL6B5P2+7/s+T1hwjuWbOraMhkNJ/VrPeHVZSp0IOCixG8rE+Pj984XC6VjspUxppLGpoVrpmJxt&#13;&#10;OnK89qWjgdlcb2vrYGdLG3Ism8zVytVynp5gyXw21RQO5LOxdGI2UMtvWtf79rcceuTwQbQA9jiW&#13;&#10;lGbF1bLEFIm0CJKQNlbIvZLNv5Qvj/gCocbGrUdPFZ55PvXKKV+s0NPSuSHSOlCuNqQT2Uw86isk&#13;&#10;/dVcuZgt5tPFbDIVm8Mq3bZp9eEH7n7rWx5au6oHweFloLq2uZpTKysslq9Z2J5dz0GOCqArTYd4&#13;&#10;MGh/ONTQ0d69cf32NUObW5p7Wxp6bttzB/VIW1uQ2YABSAogcdFHRLaI69SRoJfoFMsRFiqSzcZx&#13;&#10;nyBudy2sLIWrApH25q5kPBcJt+3ecceD97/1vjsfXD2wIRKhmlMAQVFXoe1igWEca/oChyn/ED2I&#13;&#10;Hdih9SsEybNIB9sw7RYoEOl06jd+4ze4Cl4iyBsGUJDC6awj02imh5uxJspcQCIXPThDV0AFrIU2&#13;&#10;aRiJIX8WW43YQkUQz7QGX6BbUBuKvRojiLLaSCvYFXiS3BaCOJz+A3X1b4xvLzrsoZxskMGOnTvQ&#13;&#10;XwApieAAfaBzEuID4JMqYZ/73OdInKXQDvIC/wvYJNda8CivgDfnV3/1V/EHA5fI2FXkXWBlsE3H&#13;&#10;44hdkBSiv02O2AQaHmwDc0ISXNeBQ5Vm3LvLRcUKKpD5fLPl4vlMYdwfzjQ2tqWSTa+8mvvatxbm&#13;&#10;K4Ot/TvWrt81OLAGjDORLmRIFimQ6lbKZ/IEdzKDTeFgMZeZmBhLJRZ6err7+3tamhqFfMy5puvg&#13;&#10;xzPiWyiVJ/KlibIv4ws0p/OdL5/IvnKiHMsP9q+7c8P2u9r6VuO2TWRTuWImWCsnknGxfyrlhsYg&#13;&#10;sbuNkcDc3BQlefbu3j7QR+0PgTKdsFSzO/R95csrKrvL2FSvcOmyhYUGs9Xt96Zf6OKhXwgfSnlF&#13;&#10;ydzxNzRGWluaO5si7ey+xVxh1eDqjrYuwRrBpg1HkAAYu9zG62kr9XbO0mfBokIFHpfGl1ZJXaqz&#13;&#10;OPavuFVDzz//Ykd77wOHHhkaWNva2hF2mjWIcqlqxRU1C4d56swH26LxCLKHIy/MgWrYgW2tKiwC&#13;&#10;BDIDFoIUQvdghPolmrngF/XGiMc/HrzpfeNIiou4uS4WW2WUBkEpH/LiJE3R0YuDgS1EF4AeMCVw&#13;&#10;nYrjRsFJ72aXnW6TjGIFKIDCVSgRWFVoDdwE3gYQQR3AMcyBMOJuH/zgBz/ykY8Q3IFqwCsjxZCn&#13;&#10;x44dR54QA8bTLTbceSl3U9Atp4a4QXkhggNBU2+j1Q/SIRHFL0ElfEQ3BAkPz+O5x99pchQftc+X&#13;&#10;LlWniuWRYnWuTOZBsO3M6fLzz2dmEx3VttWh9h7ycOmamEglkokEiV2FXLpMRGGlUCtmwojoUqaY&#13;&#10;SwaqJX+thBmydmhgsK/batIIECm7Hcod8ihaKE/mS1PlWt4XbJuLNz797NjJYeztNeH21aVgKJpN&#13;&#10;TEXHZmOj+VyUMPtMmiLjBT/9xnDDlfHEyWd2BIJIdu3a2dyEWiqjV5+avbSFrq+osFgmNKKmQV1q&#13;&#10;i0tYFg3jxNQJdQIEVWCPQGOkra9nTW/30OTEfDaDQsj2qyH9tjGKN84W23Fr1n2wyVnOYZqFZPk6&#13;&#10;6So43EGnAhjMTrA/plM+V25qaBvoGWppbMcDokRgL3mRWXTxSLztzpjc/sx2zcEGboqA1KqwplKu&#13;&#10;Z5HlJzXj8OHDsCtBn/gd+CvbmdkgHtPWywUzNC7LMw7zOILNRLZKYfeQ26o0JpbJGjLbOAEscL6a&#13;&#10;hu/pPp7Mvuyke2OwkWCAwO3koVPp5+Mf/zjlaqgPaOoVZyJKUCtwwQjIqtUDEaOYP+CySAHrGGRD&#13;&#10;lVdWvUkZw0kkYVo44c47D9pDLz8wi6kOAEmAXyYzOVyh3xqe/NZc4lS2tIDDi+nUDHp56WqAKP5i&#13;&#10;vlLJlgIzC+WZGZ7VDl6fTSfn56enp0bnZsaxOPKZaDEXr5ZSwWrWX8kEKllERsBXam0KZ1LJc6dP&#13;&#10;z83MaliRA5Go98WoV2LaylUCtILFSmAhmgHyqJCiEohE44kT506fOHNsZOI0pXnLxWg2HyejABSb&#13;&#10;8dM5F/rE7ECbiMUWvvXc8yg2CmfK7qs7q3h5TM/QbkrLZIrrYKjlaRaOw9dkuh7yXw+PlDcxZQEL&#13;&#10;Q4rNBgD5REsjBujFF57ftm37QP9qgQOFlNG+rGOdAb0azOrc1rt/3YOu4x0XTzUGlN9NZZSxCRBr&#13;&#10;gCygXDqVGhkZ7ejqQiVmsIs4syPKlM9eCzcxPrcDikezgGfQ8DExJBVKu5wqH8vMcDLE29nZhVMT&#13;&#10;E8AaDnmohHkWjIuW8MYmIjx54UkfnWTHzLG4LB5NgIPGPkiylodBXumh3m11MsWpRGEKXb4g42f2&#13;&#10;zP2JBAStQDRQ9gaNA3mBvQPKbRUGUTqQHUgBnClILlVWHM3NsF7RXMRoCqKbcM8NGzZaBsoVRqWJ&#13;&#10;BT4KBC8gKaYWXj0z9q2JhVOpHJs80dYRFFvlNJYgVazMxjPz6Bs1f/fpk4Xjx7L5Unu2HMwXUB1y&#13;&#10;xWQyizMsmajm0v5CLlDKBYoZXzkbrharpYyvmo+Eatl0rK21cf/enVu3brTg8sUNDoHlSxRL0Xwx&#13;&#10;XiwXcoXA2GjhzPlEPNVQrDQnUoVYMp5NxQvpGCFHgVyedCUQvhBbF1tqMReolbh/rVLMJBP4Td/9&#13;&#10;xNs7KW+hLdNNLjs2tJGwxZisyLFMYWG4rPC/KUTuZ2fswocaGAArVqpFAzuxv/DuvfLSi5s3bRkY&#13;&#10;YD9xfKJUi+MycxPWqfv1AmK5wkIIGwRFx2kBC7IREFCs3e6KpcLo2CgBY/0D/VCwaXri0HGjlQXo&#13;&#10;1je87NKYjLCVE7sbtEZ6oEdQzmFIr3/vxXETys9wDrxKpgabMzxmvCrzUKcWLJkePPXEERZujAbu&#13;&#10;ko2bNjEworAYofiSa4K2cr6FWr8mFdrmLxqkiEVpcCFSH8O+qYkb8jpYIqCeTALqxsc+9jG+B9T4&#13;&#10;yle+Su1PlAUir3B/gNTw1uoTEQHBu5sAtdB4g0jp9kbcinKKI/suNxuMgrDp7Nz8idHp5yeiL84m&#13;&#10;T0cz43MxnHDzbM893aswKqnQW62lC6V4OpsmyKpSbTt+IvHqsSjBbhgJlQJx//lqOoOdRnhssJgP&#13;&#10;lQqBYtZfzPgrOfjXV84Fa9ggBV+1sG3rhoN3Hli3TjJ9xLRVuSmHtEnMV6tZCptm0uhT5fn58pmz&#13;&#10;s5NTsH8lk8mD3zZVK+FcvppKV1LZBlakXPRXi1g35VKuVskT6IPegw92jdQuf7PUwlFdXW9u0QX2&#13;&#10;0bH5l0wb13Xh8oSFZtq57GMfnF8NktZ+z5bHUy2DRaPzS7kfbObK3Cy0gvOpg4IGyhjiFxCAQxyo&#13;&#10;VgBWZqPun/frdb1g/cmKdGn2o2VL2FMk0lS+ClIr9fkXjkDZG9at7+noliWRPdPSJSV+xJOIlx2B&#13;&#10;5Yl5m7lAEso8BnnCGxZzYRq7yUSDBs0/AlcYqGFMYjoFv9ajmEt783phYUMy8ceoTDBJ2qjW8mO+&#13;&#10;pTOrtq65QHe45MGGWTjUq/ubvSbfmAXBZ7wbBKeiaBAJzk/KTwBM3HffISIpNm/eROkd0meAQtEv&#13;&#10;+CvOWrNZzDKyPiMgpszG+NhYcwtzA8wsbu8rmiGyuvh9MqfPP3d+8oVkabwSyVUjNaTC9FSqkA0P&#13;&#10;9Kzpau3DFYxcYgdPZ3PJbDGW8A2fz87MVHzBVsnIKFaKmMfZZDmXDpTywWox7CsFfQRBlPwV+D+H&#13;&#10;Z7kh4s/lU91d7Yfuv/fAHbd1dXYoXemMefsIwVpU380W4rFsdAEwt2VmKpeIV4ulEE4taviU89la&#13;&#10;PttYq7Y0EKdYSGUSpUIaYdEYxlT3lwrZSqnQ29VxO/EFd91FrQOxoeqQPJNLDnt8e2gWxr9GZc6O&#13;&#10;a7LOyEjZQZQL6dpAxL7qC16Cng+1DEc+0fBcYCzhdNwRtF909EtI9AZoFvp8S9kTHxdD1a4t8jws&#13;&#10;6q985elVQ6s3bdzc2NhssS/CERoqourTa6Obpj8b0QtZ607Idg3mD8zJZ8p2G5ZjTMVtzTnCZ7iF&#13;&#10;WEycCLAZ3hPZ3hXg8ATQ0oSF+VAdlcfFfYwnCbjm3c+ePfOt575FugqWgpTn10qjdslVlAuTQV44&#13;&#10;qTdOla2OscCLYD6AhsDrO7bvWDW4ig6PREC++OIRxAFh3dQ951moG5///OeJBEWkYr8gNzXsKogJ&#13;&#10;QzL+V7/yFfL6mRB0T6oTXnlUUpGEyZ6cPbeQm8j5ErlaPlcJpHP+ZKxWyje0N/W2N3U1hgk5AcRs&#13;&#10;ioRboklcQvFz5xYmpxJRhEqxlMlncrkUFhJ+cHRNfxWsMYtCUS0RkUnCXqZYyBYLiIzwPffe89bH&#13;&#10;Ht20cT1CV7x4XiyHbZmAccHmoL85UGktZBqHzyWHh6OzCwW0FvzFgKPcp1oABCkESTapoKeUQr5q&#13;&#10;WCrgUAotm07EGkLBPbt2vOXRw9u3bSY9W2Obdf8VkgQQQXHVZijabWhphHG9Vy1Ps6hHIQVqcJnZ&#13;&#10;HbzT4sZmT0F8FSHyryHUfPz4STYkQQcAnCrORmoqqMuXnO/Z//ZhWYisDUT/WT48C2CMJLv99OzM&#13;&#10;C88f2blj14b1G/hGIhvMWWrcetUwD49DVAQ4ZTU9nuFLQpIoEsdpu3bvqt8bzZnqMQBoHyo6DleU&#13;&#10;c4pNqMhVbGVJBFGPnph0MBEu8+h0NqpRifPUqZNgjVLmm268TU2m/lxdSIle4abPmzYBJmWIg/cu&#13;&#10;mpYuGV+YJJh12qmwkaI+BG/hUiU5hT5D+GJQK8yZglBDWBw7dsyS0BkGwDABIIOrVnFye1s7D7LC&#13;&#10;pVegcsitXCylJ+dH51MziVIqWSgmsrXZheL8XKmab2oJdS5Mx8aGxybGJhLxtL/WUPPTga0tGGjD&#13;&#10;fZ/M5qNZcX7kK/lKNecjIdVXIBenXMqWyxSwypeoVyAlDcpNzY179u56++Pv2LNvd2tLE6/Nt5Ky&#13;&#10;ZwOzDh8wfgB+b40QqBymIHB3KNJR8TekyaHk2cVcvpRD2w4TISZxMDk4gBRVkAsgDsz09pbm7Zs3&#13;&#10;PXT/vQ8/dF9nR7t47R1JYZFHVsPNCFikyGviaNcrFy57/vKExaVJiQ4LOpng+kiRE0pFvLB6SYVP&#13;&#10;g3SFfv65F2DEDZs2SszJ4iYm8IHOuyeKPIWinkqWIE1daFPNIjEsib4T40g4PZvJAG1OTc7s3bsP&#13;&#10;yjaJZpuERmPKIrmaxWUebTaFGjd2iRN3aJyJ7sDWisotwmLXLoMk6rdiLxIJWwTmobQEagXD4LMj&#13;&#10;PZchLLy5XTQc7Cs9vv71Z4hf6Onpldy20RGCoySh0xGQV5tkD6Phg4nIxTVUK8Y1Vfy4PgBuLOkW&#13;&#10;/idiAtn08MMPbyX5LRjkicwJYaDoFFxCAuvw8DDOVw7cyXRXIK4Uc8YuNyK+krxgEYrl4nxiYSo2&#13;&#10;OxWLzSWK0wuV6dlSOde8umfzlnU7yvlKKpYkFIoIvGLRXyoTn07Aa0so0kgXgHS1VowEYXP6jVYx&#13;&#10;B6t58glr/nIo7Gtsoo9U44aNazdu3rB73+43PfrwXXcfbG5t0qK6coSlDalq2ALBKW7NHIYINmxB&#13;&#10;TVy7bsOq1Ws7env8jWEUlQqJ65YLK9FzJbZK3CANoUB7a3NfT9em9evuOLD/gfvuueeuOzaiucjW&#13;&#10;JsayFdjRpyigagi5WuvfDsJCRcGVXBaq/UpbHkIZmBiEr1PO3EpbBwIvvfgSF9N5iXBkUdfdTd/u&#13;&#10;aLNw0T9l2vqnOhKwnqgXXRG6j9rZegg4IAX1BH/Synqi+1sKgz8ei585cy4cbsBHA9sguoXfCfGW&#13;&#10;bAN0DGB2WtQIjy/er078QhxuhLLEXBkjaTizU9MBAUEQFCIDfcHKW3nygpPNB8GBwwzHBOeQqYE0&#13;&#10;Ufx/6d4QeWfXL68E50Cw9ixjZrh3emq6rb3t4MG7SHVH0dNK4m5fjSsLKbmDlY3SMDNGfhGa4D2C&#13;&#10;D2hMBmpgZ2F0EHOhXU6BG8VqY4UMFiU0i2ZC+F+RlVQwIOcFXQMly/QOAmSBUS3X/nJbn0h3iWqr&#13;&#10;+WKZ3MR8YnK+EE2E/JXuLav3PXTXIw/d+/Du7bu2btyycf3m7q4BKgeSuzUxOZ9IZQg0bmhviXR1&#13;&#10;NHS3N7ah9QZQO9QLWwlHgi2tTT09HXg9br8L2OUOcIrNWzaCuy3Q+DGdyIBM5AvFbD6TwsuXo45m&#13;&#10;MkuQRjRDBGguk8vnMvlcOp/1U3C0va2pu721q72rryfUEC7h/JBUa197U0OwXASh2L93FzLi/kP3&#13;&#10;Hn7w0B2371+1ql+EgVMdWuvpiNpCqTcmoiBShnInUubZLaV1waQsYTd9Df1jmYlkFzKmo0coX5Lg&#13;&#10;VJLGGUCWwqMVwalRGXgz3bClRtWnPvVpiO3ee+9BXmCLShk+UDdpFGyiUpUL8wksAkeuANBzDGLT&#13;&#10;P7vpu65sUITeLlOQ1e4m1K1sUENYSP0M9AF/gO0leO7c6LPPfnPN0Op9t+3r6OzEjUp9vHKpGgyJ&#13;&#10;sJDaAgREBGFyp5TjRfPq7qKu8HKp2fMFcoLlXCELDMi00Cy4wsv74htOQP3GnsdctzAnlZvyHvV6&#13;&#10;gSP8PIjxCixte77ZFAamqkSWw+4A0Af+/nu/+3svv/LyT/7kTxIZYckgAjODsNbp/PUWjffucC93&#13;&#10;5gp7/UtHaA+VxynFczLjwUWijlIREACsngjzbsuZQIJe2iuxGCgjuF3BR9Ey8MJ60vbCVTD9vEqs&#13;&#10;zFRy8tXRY0fPnEplKt0d/bs37dq9fkdfa2eIQmk5HKaCE2n8k/xLZrILqcRUauHFkbPRQrpYIbcl&#13;&#10;ncukUtFYfC6WS+SCRV97qHmwq6+3o6u1sRlSkyLgvFMkWJKY9SK7SEeoCVeGKhPoq9V8AVuGshkY&#13;&#10;I1QwqaaLpQofQEpD/gghzP2D+RL+2Vw+mfPnsg2AmfHolo0bDz90eN/ePQ3EO9MPgv1UdQqjb9IR&#13;&#10;JP+NjIIasGwiW8gy/rC/ZaB9YyRI3wB2FOdUXVvPWnc5wGZqeQJkecJCWM4dhQsc2rtBAfClvK1W&#13;&#10;TMM5Kf5JCYgSzJA9KeSrvHTkyNFjx6iqQHoCxUJIPlJhoaqmCQvRtST4AjBHWF/uF0TxKxHcpsUJ&#13;&#10;jf0FQxe215Hoxu9U49VEPdMEnJBf17jQyABxOYQCbG48NXDsxKl//IfPv/e9714zNKBhCKrgaWk0&#13;&#10;rEp2NWqehEOYuNQ0ufyUX8ROF+1+pnowQAuyMG1CxqvmqO3JUu+7qv113KSy+hwQnCRMql3usLoG&#13;&#10;etV/c6kIQxxYnLi5XWQW3aKepnTAhH/6p39KiOTOnbt+9md/tr+/z16ECxEWHtKhDFwy3jYslnMM&#13;&#10;OjWbq/7RIjbcLBWLRuN8floku6XhasOkxZrgDhk5WrXzgpxvLQWGSVGbm0WAjo2NE3gKEEsVddoL&#13;&#10;WOQ4AomQUK7Bu6OYH47HfIowiUyat49EmjuaOtoaW7VxoTw1T8YH0VENIehkaqE6PrUwOTM8MXN6&#13;&#10;PHrW15ht7qpEWoqUU8iksoVUcepcNFRsu3/fg+t717eEmhtJj66SipoHl6JkRSWEeVCi9HATUoGg&#13;&#10;K8RDpIHQ5WQ2jX812NpeCTQuJPKTc6nxmfnxmZFsKdrb2zzY34rBlM8SC5rP0zG7mAlVSqv6BzZt&#13;&#10;2orXvjESaWtt7+ro72jra23p6Onqkh1KFApK5IyMz746nxhOZ6OFQrlWbO9t3r1n+6G+ntVuaQdt&#13;&#10;tH5RSQdvcW6lsJAyvPXCwlPRRTCYMSHhnVr6UjAZ2dLt//BweXZm+vP/8s/0mPn+7/9YADtFPKdy&#13;&#10;OMwoglLr6Ep1bbtQZkGgZPpWGgoswsRH3plkKEi2J2qoOmAcbFquDXC1tNKz0C/UFpl4zbSSNKZw&#13;&#10;uJnnwjWvHjv15aee+u7vfn9XRys2pMgPJyeLR0shXzVMMJckpvMinryWX43HxN6JxwhMwgi3GhY6&#13;&#10;GFWf9KfHM0wfkUvnzp+DVQ7ddwjfoeECKGsCHIoz14FFzMN62TGIik+RXg3BskK+Es6gDdCk/ni1&#13;&#10;irKDGwKNBhDhy19+6ud//ucPHLjN4qNMhNXrC9rA1fH4Xj1qy15Wy/CKGLRfqQxGPMWjjz7K/RmG&#13;&#10;nKATYnFWooO4s8E1oBWoYMySKDi6f6BtYccRHo6BRmUvxsyXFO9bu24t8CfWk6X5W3idkIWja7Lc&#13;&#10;1nRDou/wmGIOkJRBOZtkrnJ+bPb4ienhibFYcqRUmgxHFrr7yt2r/U09aAU8sFQrBM8fm64lm9/+&#13;&#10;wHvu231Pe7g9hIPDj0OXBQuzF1XwYQjyVcb/bNU8Ka2EIl2Ur6jYFxxdyB09M3H01Nj49OT8/Dm/&#13;&#10;b2btUMOqPmpIFnHZE1GRT6X8hXRrQ7i/d6C/b3VLawd34KVrlUZfpQWrtKW5q6W1saXDF2pOZsrD&#13;&#10;k9Hn49nzVM8plwKldIc/u+HBu967ffP+CCF/kveKuLQWrsKMAhTWi/GLdfRrodzFc5YHcC4iCF6W&#13;&#10;un3QZTc8UUW9RVmZOurCU+KPPH9+mPyB2247IERlwXnC8Y7dYCygV7gOCQfX0a9FEFDHxiLapHKR&#13;&#10;Ohqd7raOIaOWhlChVNHTUG8pe6NZP7rVCqkGAol4bnIyylebt9DaWzZPK6Li5OogoCQkXK7VukhL&#13;&#10;ERYmFHgWBW/+8i//kmwIM0ZMRng8aYyhWCnCIvr1Z7/+pS99iV0UTlBB6jQu06ucG15JUizKHXuE&#13;&#10;hnRobTtl0YCERf71X/81Pl3qbpKyAUbQ1tYK11mPD0eKiY/OKdjvCAhdjXpF4FKKs/cSIEbBXbQD&#13;&#10;TIk//uM/Rj4SrGnSTYSJVt+0cFJPXjBKBMGf/MmfYK0ANrOOaDT8tGLFO3bQAeAuBokhQMwrYtes&#13;&#10;FaANfmbT2fZ2ie9SwnPHqEq8EQxWFyHf2FfxbPmVk5NfffbYqyeOj02eyBbHOrqyq/rLfT3FlvZi&#13;&#10;qCFfreQwK6qkl8fiwXJh3VDf+qG2xnCBjFLCJBoaQ03Eb1IDR47G5katAoDHlx4opAuCv7S1V/1N&#13;&#10;w5Op518ZeenYuZHR8VIp3taSXjtQ2LYhsHFtZaivtGYgtG6oYe1gZP3q0Po1LZvWd21Y171qkP5o&#13;&#10;Upe2QtEohltCoCcyYB+VZKowM58ejeZHi4GEL1xELcplajNjhf6e9f29krkvlp2WgbHVE+3YVGoL&#13;&#10;irafSyRemczlCQvHYWAjE4vRAAKTEqoNOKWV5bP+WTNLdeTI53DDDK+fydF9h04zGvssNRTN+6Qy&#13;&#10;wlUo5A3FcFB4Um+vSCVMv+hHMQ1BPbQuTmHBoVrBX0oYqW4iYaQOf8ESITQIv394ZGJ8bHrV4MC6&#13;&#10;tf2NarFr5WDd8+XlvKJsVNq4PMB5LSLa1AcclQgLIhfZZg2rM1jBClIaOCrxXZIqIH3D8A5YbT4p&#13;&#10;z+t0G4iYXgC7mZlwFXnhvqruesqlmtUrK8bNf+VXfgX/JQcAJDX+LJAUnuRBWmLf4Wrb9p3gWgnB&#13;&#10;ch56ped6skZEQK0GU//RH/0RDlRak+HyMJvLjrqP+jsB2+Xy2XNnyVJlGCSD8HaG/noGETdHdCJt&#13;&#10;ySh5+OGHEW0k2gNqPP/c86lUEqkH0zqbjENEriWqOwCSIlWonRmee/abL41NTIYbygODxa1bfbft&#13;&#10;b9+6taGNWhbEdwJY5kkc96VjeVLI25oCO7asIrAukzmfSY4X0rOVci7S1EoqsmjNJlelLIMSOMkN&#13;&#10;gRBmztnR1DPfPHfkxXNgoKv6GvdubbtzT+Pd+xpu3xnetrG2bqC4ZpV/zWB49aBv/VC4v7vW1kI9&#13;&#10;8WytkiDLjy4RfT0927ftum3/nQMDq1avG+roaykHcvPp6UR+rhSkNkQgma5MT2Ynz2ZW929ZM7S+&#13;&#10;taWNhBIpuCD2u0b42Iw6MtOxxpcjLJYVtuCYRq4M11GZl1EmUBQK41r9XiwR/UeBG7EYlKB6qLve&#13;&#10;2zcheVYQhKgkWr+qqHntCm+abJD/iBCQosxSP9NPyE5EdAoxQ+VEMTTERSvKhkgIESOaXuLIWFc9&#13;&#10;sXhtEbDMKJLChFtsfi4Zm1s10BsR3407n4ZzqHrh/bsWoXDpOR7z8Cewfaichl1YGWb51wMTdq3y&#13;&#10;ZpWIpnvvvZeTf+d3fgeRYfGRbGBoBHC1dV32LJcrDcw6FVsYGIe5bLg/uD17MhzY2tJqFa74CRZg&#13;&#10;Q1LRoLRBLp2Wv/Hu7yDHVzB8Fk/TtCC0GStvhaDhRagbLmulHiKTcSY4HHrWAF66rqFMAUbgTDV9&#13;&#10;1IprmNliGLA6XwTZQTtDLfrpn/7pX/u1X/uZn/l/7rv3XgVEvC3Kg72VDGWzkGwttMiXjpw4depc&#13;&#10;uZjv7gjt3NZ5xx1dO3cS4kmE9XwpM1PNpptruGrCuXgil5oJ+qKRcKzmG8kXT85Fnx8efXZk9Ehq&#13;&#10;YbRazhqtYG/xULF/Vb9F38WCOX585MTR0Vyq0tvR2tWUX91b2La6vHkwO9g+2x4Yb6qdD5dPB8rH&#13;&#10;AtXjDeGx1ub5ztZ4W1Ms6J8uZEfmZ46Pj74yN3uO3NlVq3pW06Ssb7CltYtKJsl0LRavzcdrc7Fq&#13;&#10;NFEplKUbiRrlVqvTkcI2pbZYN+pYnrAw8MFhLkvKdJKylPPF62iDVfCRPBlMvLLFz+IryRfLvd29&#13;&#10;hPQdPXqM5rgy3aowyuu6yr5KbqdSgMoSyEyDk/N54nJ9uME1YkKqsONfAeCQhm8IGnNEi+iR1I8K&#13;&#10;rmxxf6jkkbGY1mA+p2KhnIjGwJo62hpA8QiLIX1AE0YcuaIOcTV9lxES5nE1SahssDCt4Z0Kc8ob&#13;&#10;a+S1E0dgUoAvqYhDl1MSK9iQbcnhEOSFwY2Oo+GqtCA6C7m0ThCElyEmhCQjKJZaWlvgZ/Qdohuw&#13;&#10;dwidUihBRBgqj7G0Mad9lgVwv7/Sk005wlfCCbwXPp3v/u6PbNmy1QApUSHdjkEmKUwQ2CvzEwPk&#13;&#10;rrvu3r3bkSyqocrhihhpa8TNrW0as8EsYZjs2Llr7759FPByNwgrwKkbhogJ9aypQZtIpEdGZ6Jz&#13;&#10;iTxJ9ImJgH+qq322MTzS3pppayoGK4nswtjC6Km5kZOZ+eHWUH71qpbeXuozxQLBuUJpfDZ6anj0&#13;&#10;2MjwSWI9LQPU6JvhMdGA4VgIk9NFavDOzyd9ZbycCy0NC31t832tc10N023+6Y5ast1XaA9mW0OJ&#13;&#10;puC8r3DeVxoN1Gb9vqivEi3lZ5LRkenJ0+Ojp2dnKbclCf7Nkda+rqHBVZsjDYPRaPX8+cTwWDqT&#13;&#10;jWxcv3NoiH4OzfqyOr2OQlGnU9wgabE8M0RmSMe0WAJPTGntJsnQtQydszcjKTTG3kd8Kym3QMWC&#13;&#10;QjZGGuPxhSNHXti3dy+7hPYmF1TMGF3dJx6yaTeTcodOIVbdiGTxxdkqBFWRGqoKeoIxiFIogTEG&#13;&#10;hIhnhS+0zJ8T06EkKNDAwsLZ0ycI+9+/b1s4wiV4cKWwoiFEzgtoiAZ+U+f365x9o3LjMfZJq4iF&#13;&#10;Wo4KrRwoGmz9Hms6pDEP53AmZoiGw4s0MXTQPlw9uFOGr1l83I5LgOw8LcZsCjx8xHSQnUEEFPyG&#13;&#10;V9LKVQmC5Fa7E6aU9lzizjA3DRfWj/bSybD35R5a779s0SVEVThnquXs3cETE555wofdu3dhhgCX&#13;&#10;6I7teH+NIW1zcjZQNeLscXhwGwnYUenDFuYGDNq+YHKfaBlWMXhmePaFl87OzUcbwygps5s2Zbds&#13;&#10;zYUDE81hKfdfpJg0VY4nZ6hH0xiqblg3sHvHxjVD7ZXCDImnRHvHF/KxhVIh39Tbt76tvZcaKCoA&#13;&#10;bVji6C+UQhMT2W986+jM7ALh57Xq5JYN+a3rCwOdCy3BqUh1gWKuJKtrujy2M02vyHUtVsq1UkHS&#13;&#10;zKi4E4+TSEJ0ObUR+3u614YjIFYisWsRfyqbnZ6h/kiqlA/3d6x/8I5H9u+4rbuTYQRx2JnIUIrS&#13;&#10;uVLZ4aj3Jj1cGXKdJCynL1tYyHDMVjCdX3EBbVFtLC1tWCT3FjFBv8Ksv5by+/iXCwepu4kzIpSI&#13;&#10;z736ysu7du5q03heKa8eoAQAUoPmP9JKAF2jWPbTL4x/+SJblkQiEHsTIE3ACkNL2onUpcBQLGqF&#13;&#10;ZfSNTKGUQ0uwLlyorPAVcwe7aiy5O20yjxPDZ2enhzs6Qtu2rQo1FMiH9vtRL2lQqhVTVBUmm0wC&#13;&#10;MhQhWcIsG3FbMgif4VgLNHIYXmMQHCq3MCfFetVUE7aU5K5gEEwBRwC7tAo+rU9ploLDDZcZF7fV&#13;&#10;lqhS5g+rhzt47TYYg4kh28nRd6zirukRcDgSxMKowBFxmhiQ4QEHJrauNBsmbjAZCF0nPBRJoSHw&#13;&#10;ztSbU0aGK1ryoj3CF5ZBhxpFRqzNCfexmlomKeyJnhmiJpWTiWN8YMJEVFRXwTBqVL1CgqCwT0cm&#13;&#10;o8dOjM3MzjUEi02N8R07atu2FH2VCX8p0BJpbwhT1Feu7uxo3bh+9a4dW9YP9QeruWxqrpwvFzKS&#13;&#10;aRJbKKfSFHDf0NlFuSAc6oK3yWjF9vXjdE7ESy++eHR6dopEdb9v4ra9kU3ryt0t8QZfNFghoLvF&#13;&#10;V23UrmhINZJLG3hFUueyGV8iWSTlNQVcksRmbGxrWbV+w56GhlZRDaW4QQMCjdYZrc296/u37t98&#13;&#10;x937713dv1qyabVQsxa8MEtaZZez3V1BTFwnLS9bWKgr1JbJlRRSDV3NE9M7+F6AW58vRXm0WpXA&#13;&#10;pBma7FSrmVo1hbqaTERnJgk3Hujs6AqB6GpseA6iERwuQGxBIlOamsmMTCyMTEUnZqOxRLJUBCuW&#13;&#10;dddMMOmbStwFkiJf9oFyx3PZ6Vh6YiY6Njk3NRdNMPdiU2pLDmEGl6nEzpT813MnX8lnZtasbV61&#13;&#10;urHmm6tUZkolSpAnKjWkm5iCmAjWVncx/n9JAsOY0GpVQF6ES8KQJgi4n8MPrn5u39iXxg+EQlCH&#13;&#10;EgCvqbnJeMZVOK/ItLArqRZs7BxnzxI6+RReRlpGOrKGvIi2NqQAkgsZZDLFQE0kC14bgzAoycNn&#13;&#10;Ai69KHVPQl1FdPIIkk3BHUFGyDflrUXWmDKohwhCdWB5yhFOE6QSh4WQCqikYR0SrefaIJaZ6ghW&#13;&#10;019cJM/B1bUOmlrvDqDtFMcWIEPyi5FA0VRpZHxu+Py5WiHe0pzatjWwfk2xkp+mVEVzpAM4ub+v&#13;&#10;c9PG1bu2b924cQ1V7QLV8vzMVD6VJTU0Ha+lEv5k0oewWDWwqbtrVTjSRNEvNZXFHBaq8tMmJoSX&#13;&#10;d2z8XDY/1dgYPbC/bd3qWltDJlzNimMt0EtkRqmKszNSrVDKvDGTwzkVwYu6ECtSRiOZ8NEBplZt&#13;&#10;J7Fmw8Y94XCrdYZoCER623o3rtu8d8ftB3fds3/zgc6WzrBEFVqbLuuPa6ThKMbOGnlkb7jAkrSM&#13;&#10;ZQsLe7BoFo6wkBx02YsVZZJPLFDRTyXC2kK1NF0ojOezYxQxTMfHE/GpIjUISflPk5Dr6+rubWlt&#13;&#10;k24tEiUuoW/gGDPR3JFXz3/h6ef+8Utf//LXnvvWi0dffOnY0089ffb0GcqVRJpaGuAcKiz7KZZW&#13;&#10;m4oWjp4Z+9zfffmpZ488882XvvLs81/6yje//o3nTp8+n83kWptaOzvQ/xVkUVhD96ri6ePf9Nei&#13;&#10;GzYR/1JIxI7HE2fiqfF0jlZDIiyCwUbaFAQkmMMR1EsSFHKRxUeZ8c9u+Wd/9mfUnoNLuzq76jVw&#13;&#10;R0BYHLR78CXOCwIN4D1zu3I3/me87fGSkYm9GB+AQql8Cc+jUJw5ffqf/vmfDh26v7PTcS7KaZrz&#13;&#10;5jZz1yZgfBOSDA4iHXgQiAAMj8RB7/BMGM4yk+TSqfCezgn//b//d858/PHHUWFMJor/xm0CIIMW&#13;&#10;4SH/5T5IChQfcF8E0/Zt24FdGYYoHoq8mo7jcoJApJIXKwacXi4BSUKBanOZu9CxXx2LVTQLWT7q&#13;&#10;zMhJgaZUGq3nVHJhsjmS3rwhtHaVP+KvNEd6cJZQQpfoSjJRyPXMZeKZJMXoU7HZeWK2YzFpEJEm&#13;&#10;MKJA8YvmzZv2Da3Z1NjcIQq01nbSCHhCvspEfA0TQDZxPpGeijSkdu9sH+wLNUWKpJlq7ZS2UoVN&#13;&#10;LlCuibxIJEr8S2ZqiURlfjYTjeZTafzHeHUG167evmbtdtqImJWj6xVqCDQ0BVsI3Az7QzjRoClV&#13;&#10;72nLy16ojioFmrwdxdUzdLnqEc8V1SwcR4UBh44B4miBi74QwMWsrxavFacK6fO5zLlyaRwgp1Ki&#13;&#10;Wlk6Hp2LLcSQFJOTs2s3bO7qHhQdUlyiwAb+k8Oz//LUkS8/89LYdDKVr+aK/jRgZDobi0bn5uJn&#13;&#10;z42fOjM2G82VKpHh8cTXnjvx9NdfOXqKen2ZdCGQKwXzRX+u6CMudnxijurq6CMUUGlvaURNFKxT&#13;&#10;esFg2Cy8/MLnicYhK93nn6hWJ7L5Uco0kgg4ThO1sclGvGktXcgLreu7CN0vQWSYaa2ItWOxAyui&#13;&#10;pd958E5DEDBT+GfeRIE/xSJYrHMNw6OJ4FME/5eKeFLcVK4yQWM2Tv2uy5ckkn7mM5+hKw+6A3X6&#13;&#10;n/7K03hJ0SascxonK5wh/1OLBxTJKSYM2IlL4u677gb+JAeUUp3WP5l7GhjpCSn7VW7lJaFoANXT&#13;&#10;Tz9tBT4BTaXophb7sHcUa0Rv5UyIfkAWUOOXdFuEC3FWXliqyRRPmHoMoKNedMHK95pJ4GLq2jnY&#13;&#10;DHjdulSIiCEPHBWKUG47DEyOBQrA2dVWWtPf3NPWSTAH55XK6VIpKbXHC0WCOLPJPA7UOGIiClAR&#13;&#10;KBfot4qTJNvZtX77rjsHVm8iro8a8VZimThLRcwwlKTpd7Gcn5zCeDze3Fjo7Wnu6SQJFZwohzEM&#13;&#10;uJ3MF2OpbCJdjMZQqRJz86mFWI7qOABEhVJDKuXraFt96L43d/SsppT0Ik4nWCDTR8srymhJnWmN&#13;&#10;DBCP+KL0tep7elyeUF1v8nWR8fK8ISrH3VA5bRLr+BjdMahjUmawlvNXYr7yXKAyE/LNRIKzzQ2x&#13;&#10;hnCsXJhMxs7Foucmx08mErM0K9NADD+gw7nx6LNHznzrpXMTs7laqKOxbcDX2FkINBX9kVKgKZ4u&#13;&#10;nRubffb543/7z1/75Ge/8Lm//9rXvnnyzMh8PFPr6Fm/cfP+7bvu2rztjr7BLY3tQ/la44nh2b/7&#13;&#10;wjOf+9svxOLgEdRtlxxBwKxifj4UTjY0p8AuspkTldpoKDzf2Ii5nspkp0ZHjk6Mnkin5jXUgje1&#13;&#10;QJKlHB5X2xJC/VR5ALagHyqKN14J0yOkbobqBRKjbdCUqyxgL+BJJTTeCdByi30rnzujMrCQgw3H&#13;&#10;jFhQA0QMNzE1xIU5hIoMFBDo1g2jMMSUkzFDqHBl/ho1lR3zRIr3s4W6UQ94pQjAtXqICAgTHJqZ&#13;&#10;HkBjevjhhzFALF7TRmiGFVzLOdzKniufiyWeSFQV6C+JfPWNCC5FcBfFR72s8D674JmulEIiNodC&#13;&#10;p6KE4DttCNXWDHXde8+BXTu3UWtm7Fz89NHE7GRgZiIXWyAppESsdoLGhTPRhZk5+TmXziRqxVwj&#13;&#10;bbzTaXDiaijcOrhqbU9vX6SBwvSq22h5JFsszYHybdo0dOC2nTu3b+vpGDh9cvboK7Mjw/mFeDiR&#13;&#10;DcfSiIlMLJmai6XnFnLJlD+eCMYSpNsFc8WGdC5UKEaam3pXrdowsGptiI7qZutrXiaxzvow4BHp&#13;&#10;OhBCZGjJa/1ZNwtXIVLDBi7SMq6BqJdphmj/SE+t0FgHb3lclxViFHgiWs6NVopT/sB8OJIMB3Pk&#13;&#10;KEGkeM3jsdzE5Gw0nl2/aUff4Go6TUprh1rtmW+d/Pq3Ti1EC53dQ109g+BS0TS5xWn2BjIB0ApY&#13;&#10;+myxPLcQH5+aXYin6NTS0NTe0NLe2NzZ3TPQ3d0XDEWoYZ0n9QZZlc+RUxCdn9tE3NVAN90iNDsh&#13;&#10;NTtzNJ0529WTbe/JVmrTtUACJwAgRT7vi0fzM9OpSrmxs3N1Zxcqjyeqr1N7U+Y3YSGs4oY/ogsQ&#13;&#10;d8iEbdywEf8xf5JtQr2ntnWb1LAPxlfa0ec2wD/pD2pRJgZ3u5CHWDq6gVsgE+V8fv/3f5+eY8SA&#13;&#10;oSwQRvnImx5BszDswIbkyRoZnNu7mDJWBHd++MMfJnLshedfwFdy+PCbEDV2Wxskh+OJkNhIrfTt&#13;&#10;IqCcQ04auefY/26UhASq2wQwA3ayqSemEy3ML+CaQQkiFgOz44pb4pVp2sSCaw8bLZqAcH7qV2Dt&#13;&#10;+N4ldEqKczWEm6VtLLBlKhVLE99Nglg2XUihTaQoQVKJzmfwSmRT/nxOqlgBlyEsQqHuoaE9O3fd&#13;&#10;u2HT3qbmHtzqWkhJDQX5p43QfAGwSDFiG5s6OtriC/PasLlCvEAuU0wkM7EEJXyLiVQ1maxmUn4Q&#13;&#10;zWwmUMyHC4VQsQh+ObBl8+379987MLQ54G9yi7S5Jr8KJYfXTFR5/xzaNE2//qj71YSF9/MaxISd&#13;&#10;sjzNQsn5MnutRTHJkNgtpbwHZQVz2USOKsbVDHE3KKq4KkEnqCbd0ATKUWxoCeZK9FDI8hKEbIFr&#13;&#10;4gmfnIz5g01dXf0NYSA9mhtSlYziJCTgEPNSyxWLVCbgt2aKHzWESAWmyefc9DT5FKfOnB4eGZmP&#13;&#10;LqTzVBkBKw1QXCXU3BTNZf/2i18cnZwRJ0ugVqykz48fDTXn2ntqETKI2qvhEBZgIAdiMRNNRnEo&#13;&#10;Jug/lUzGqJBG8MWS1QqP9Ou1ABgJg+KhBx8itMFwO5G0ugOblqFZb3aFxFOWipRUkmpjkAfKCOCF&#13;&#10;FeCruznRQebxFwkCPgCTI48sjUJKYJFnmde64Uo5DuigCrrxLX/iM0gH+AhuFA80MX2BS0TF0PQQ&#13;&#10;Ayz5FW8l90GtsOgPrmJgHIrjoo84YWOWAGIHp2F02CvLE/0UvGjo7OokooTALYpfXDP1XswNxkAX&#13;&#10;BAN61KlKbgiNDWGBV6Oc7W5veOuj9//IJ37sXU98f2fr3vOnS9MTgbnp8MxEaGIkMD5Sm50Mxeab&#13;&#10;47FGqgKlU6FYtJaIk/fR29e3e+eOQ1u2HBBJAZbv6jDivAuQ2R6RzA4dxWD/wP0PPPBd7/nA4Yfe&#13;&#10;PdC/P5VsHz5XPXO6cPJ48vSpxOhofnqyPDmeHRtJzk4XUtFAJhEq5po6Wtdt23LwrjsPb912m1hG&#13;&#10;bn6HKwqFKiy+0dHjPRlpQ3EEhxNO7QSBXDSnJjquc9dbnrDwVHKjanEfOS8gQyEpHUFNu1OpZSHv&#13;&#10;RhlOVM9ShSrsVeqTUdo5VcinYf9yvhb2j89M0toQMie9bm6+ODVLN8oKGTQoIJMT47NTEzmYtpCh&#13;&#10;VCGKIF1fysUM+uSq/vYN6/q62yOlXHx+bgwQMBWdPnvm+HNHvvn8Sy+cHzmHMUiPGGnZUyvFUonn&#13;&#10;jr46m0mQtEAz61Q+cW7ytL+xFmkNpYuJdC5ZqdJ9JxiPF+ZmEtH5JDG/wTBFQhtRUmiquJzDOBPr&#13;&#10;wKKJEGKwLuVtpAB/hJx0CUzkMM1fhbATiQQvwXjCWkGsJmSGJFyw7X/605+m5JQXcKnnO1YMRADL&#13;&#10;wbc4MmBjCyTnWrF3pI6esKv3INVnnPBtrRLgB0bBeDGxxYFSZoaMpzhAkfVRp54UQF5QBe+3f/u3&#13;&#10;yTeR9uiS4a40qSFnJtS8R/OrRXAgp5iTlpZWgFj8IEvQKerWZdEJ5/CM49dX0KIqTbrZv6SiXoQ0&#13;&#10;MCpIBzq7O++456Hv/v6f/uj3/lw+17cw15CItS3MNU+Ph6bGfHPTwUQ0nEk3FAotVV93Z/vWTRvv&#13;&#10;2bv30d27D3X3bcL7rBQvdq1knqr7Revg4HwVfy1er1ZqF69Z9/4nv+fDH/rht7z5o/v2Ptbfe1e1&#13;&#10;sj660DY1HZqZCcRjADpdxUJbrUbC2NqB/h27tt9L7Zs163eEmzp9ATx0ytamPehsahgi3nzhKefd&#13;&#10;F80K77x6TWuJtvNFBL9sYeGgzibTdFe0Rmv8A18OEi7B8gAoVsngyZdQH8LFanPF35GrNiVL/ulE&#13;&#10;Zpzaj3R78gXPTkyNzy/QEBGFO50vElyXp2RhIZOOz81MjURnx0rp+YZqtsVXDJYzueRcU6B0597N&#13;&#10;H33yHT/+g+/5iY8/+aF3vWnHuq7U/HByfiQTG69k5wLFeDUfL2awgOK+CjoLpQyyw/G5RCkP9xBd&#13;&#10;nygWJmLzeZxz/nChHC5Xm9PYk9Hawmx5bqYwM5cploNNzW3oLdJZzSO7JckMN8ZZU9nUhredmQ0/&#13;&#10;nog/88zXsNhte+f23gfvV4oJIzLoMCJu12CAIjH4DhAZZp4YExoPKxIh/Am+SCE/1ArPTpGity2U&#13;&#10;vRVokJORPKY7GLd7EorG7kgZT1igHXAhpoGhEpJprhKHQzUbQSgAX/hVs0KPoZhgTXghG57sszo3&#13;&#10;nFwn4AQz5rZf/vKXhofPq1wThcV79HXNtKuLi99eMjVUa3ZxC+dOBPgLOiibNQ0H5a9S9qaRprB9&#13;&#10;wciqrdseOnjXe+6//8P33vWBHVvf0t+zv7lxU0NkbXPTut6e7Xfc/tjhh9//0ENP7t//SHffjlCI&#13;&#10;lkigpNxZc6A1n5G5J2+Bwldib2lhOPXP+JtbWgcH123ecueeA2+76/4PPXr4h+6/+3t2bH5bX88d&#13;&#10;7W07B/r2tjSvG+jfec9db3vi8Y/e99ATazftjzR0UvG7LkLaVTVd16O8milR9uaeZaF7jcmVun/X&#13;&#10;NZeXP3mZwsIQTdco19gl9WbrB+oYhy2ME4suUgu3UGt5IVWZnMtOzOXG5lJj5NDNJ2aS+WoDBQdW&#13;&#10;ZUvBaAakuEJuVwuwMcFq6fmJidNzU+dKqdlqdqGWifrSC75sLFzJbxzqffT+g+9/4i2PP3rvPbdt&#13;&#10;P3T7lnccPvjBJx5+4k0He2k0m5svJ6fLqdlgMR4qpsvZRDETR1ZEqHrU3V5k1wWLrvrmsVIqIR5f&#13;&#10;qDQWys35QsvsXGlkJDo6FkVSpHO+ts7ewTVr2zpbKz5CeCmWpeGj1384toSa9OoBDML2BmHwmd31&#13;&#10;X/7ln2FR+JBfzbl4Ec+YfJGdXykBFwPZE4RLkSpqRXT4q4oJUvURH7Jpc8Ovfe1ruCThcy6yyFFQ&#13;&#10;DPCI02dOw7megOCJwqXqRrX+aUePHrUbciEJlXyPuoEXlieaLLM5MHXJrBiQTtQKHkdeKSFeGgFn&#13;&#10;vc3kPlbVwnQTwVnVG6Le0ABS8ktf+iJ3Fin2WnlxV597j3csX1D3eaSzW4RO68BK7xqLzsW4o8Kd&#13;&#10;1kEB2pqczfQO7ti07d7tuw/vv/3t997/3gcefPLww08+8sgH3vToBx88/N6Dd79t7+2HN2y5AwQ9&#13;&#10;FG7z1QSqcHKeCTOzAiu8MoqxJDa5oQ5q6vPiRAOAprV3ru0f3Llp+4P77njnvYeefOihDzz88JN3&#13;&#10;3fO29ev39/RsXDW0Y+uOO/tXbW5s6RJzBkZyIqwWXcEu/6s/w+KnPcmwKC/q9Yvrp9crXLE8YWGc&#13;&#10;oxMjxq7YUdrbVDIxqEFUkFR/loayIKGmQFNHwdc4vZA7eW7q1VPnjp4fPjM5OxHNZcqNjR1re4e2&#13;&#10;tnQOpXO18ZmF2WgiHAn09bc1NlZSyfHEwrC/GA2V4qFCAqsuXMrv2rD2iTc/8oHveuJN99+9drCH&#13;&#10;4BX+rR/sfNvhuz/+4Xe95b7btgx0BHOJzOxENRNvqZVC2KjZFMXdW5ob9h+4rdbSej6VOT01PzwZ&#13;&#10;D4T7K7XOVKZhfqE2NkqHoThlViYJ6srXmtt61m/aunbThpbOljphsRSNTnZhtdlNQDBnpsYLDWko&#13;&#10;1MzMLLyNR8BsBJlUdYU4UoYWXjjuNVnDVAl8DdTFRmSgPlgUudKMq7GqWoEcIe5LU860dkqpDBLx&#13;&#10;t3/7t6SKE86AfPAK4Rk/S0yPFA04jxHBSPjS7sxPxobVQxNT8tnMprAn2h3k0W4tH3opMTDLbVEN&#13;&#10;oU5NUH3H0Rp0pFyOcMHkWViIMg+oJ/UZa0ujcdX/xASQekgK/tk82pYmABr4OcalhPNRU6uIKoBK&#13;&#10;Fk2mzo6MR1o6G+kV0NyHOFi/+cDeAw/fe+gdhx58592HHt9/55sG1+5o7RoKRURMGCokaLUG6iEM&#13;&#10;KdKEtS3BygFULSA18ha0SlhNHBbaXUFmVGJDeV6oubVr9bpNe/ff/sDd9zy6d/+9Gzbv8YdbYyni&#13;&#10;CllliXYRQgnj9JCSLo4bzoosLLqENU7awqcXzRD7rMqTq+w7M1l/zpImd5nCQkWFijcV6mKCaAIG&#13;&#10;0pWiyNl8rZCvFlPFbDSfJmiK8AdsgJHpxPD07GQsipqfqTXVGnsb2ofaCLPvWZvIVF945fTXnnsV&#13;&#10;3/RAX8f+Xes3rm6LBFL+4kKokuxtCW1e1Xtg+9YPveed73n8Hfv37G5raYKifZInVqIGanujf+u6&#13;&#10;/u9+z+PvfutDt23b0NcSATzl+o5wgALStPQeHBi84+67s1X/86eHv/7SyZdPT9eCfZl869RM9ey5&#13;&#10;5MuvjI2MJRbibDfUGulbvXHT0Ia1oZZgvBCby82mi0nibZaiV+jC2F5qfGWH6fB8AN6j6BOcDKNy&#13;&#10;gikR9XYBgga6gwNhJ0uH4QRyyd/5zndSaQ6kwO6vG74ELPAoHJ9IBC88lBPQKb7xjW/8+q//+j/9&#13;&#10;0z8BXtRTixkm9kSUEcKiVAMyh4sPtJICOf/1v/5XbggO4kgWS4zVghSsvWhDwQAtC4mSkIB0SRWV&#13;&#10;vDgTjnY3M0wMmvGsJ94aTYeCvXhPRJRI2cOliGOXH7wd1dHKVUKIFqFJiIqj6e0lK1kUInnlLC2M&#13;&#10;mfzh88RLNjRJCwiaolOTrOZrqgVAJZp9lQg7jnyD7WKbueYtOUJIi+oQsiPBO+yM4bI/hJlG3DoZ&#13;&#10;jNJOl5QNch9psoXlR94ipW18kBhRHCUgPH+ZDLWGlu7+VZli6fzYOM5ovNNIFGQMRfnUP0DagRRn&#13;&#10;sAaaCAicpjiA5Z++2eLhGSPylfcHV5bUmyoeoHE9UmP5wuJKT6PyGppubiY9+uLwc19/5ekXzzxP&#13;&#10;Kh9ZNZHOod61BwbW3da3ZnP3qjWtvQMBSgM0tUU6ulMV3+mJqReOn/jc3/xNJpO8c/+OB+/ev2V9&#13;&#10;X39n4+a1/Y8evucTn/jen/rJH3n0zYeGBruIStGNg7WVLrVQLP/Cgeq6oZ53v+ORn/zxH/rxH/qe&#13;&#10;w/fe0dfZ2tHatH37lne/8/EPfvgD7F8nJiePj0+OzC+MzMVmU6Vj52ZPnp9bQCL5OzOlYKCxrWNg&#13;&#10;oG/9YNeq9mRt4bljX/27r3z275/5m28d/0aumLMl8Bje9knv1yvNhfGhxyfmWdC25iIXCHB873vf&#13;&#10;y19HRkbMu+Fsv6Zjuqo77GkXCgUpUoA/hUgtfvWUCzuBS9AF2LHNf+laDTVwSpjTAqUkbc9Y3QSN&#13;&#10;MjZjAK0gfBMHDYfVv2PzJ3kEJOLw4cNIKMsoM8aGZ7jKmhISAMZzPQuFCzWxVnjGUmydl1KlSXUO&#13;&#10;GSfXcuHb3/52LBexhrD4Xdfy9ZDx4rmGOKo+bhaysY3+4y8N2icGI5k3qIUb/URhVWnwk84mIk0h&#13;&#10;Wh0RtKD7uECV/KuWMOvQHYgnjkg1FYvzciWSpPPKVJCl1BAgY0MDSGgQRKluXC6KWfgiJHIEqahA&#13;&#10;NRvK2ZCBokPCHo40UvCPiHYFf8BZe7By5xaiUpcvLKUbWRvbmRxslkgfq+6th0WauZ/rpmpxN6s7&#13;&#10;17OdL/ruOre+5cVZyJqYGmRvILNsObtIVrLF5lPnh2eOTMy9lCycz5YnFzJni75MuLU51NwQaJTo&#13;&#10;klI5lCUkLsvZrZHW3nKoKZbJR+lgnYglFua3rl3zlgcO3XfH3ocO3f3Qg/ceuOu2TTs2Da0eaMWK&#13;&#10;ZlW1kro8jR1V8HxVcDRbqbm5oaerc83qgd27Nh+8a999999976G7Nu/cWW1pOhOPR1kz0ZPpHRel&#13;&#10;liH1F8vVTEdPS1tnG1CXv4Gu18FQexAcI1VLpGrJaDFGafnoQnKwY21nS08o6JRXMJ65QAW4UsCc&#13;&#10;Mz12+gXxiParVfQGhiCuYfGGAv85l1g4swd8cj9BPhRiYMMHTUBMcAfTX+B2sMZNGzd94AMfwBLB&#13;&#10;O8udER8EmCMOPvGJT5Ajj7DQZXKUHT5zBxLVQBDwXxL9hSVikdqEcj711FMIpp/7uZ/TIIjFzoY2&#13;&#10;eFQDiugggAgbE2EhaAUCQsSZxphJ7LXhFPZEDpFuWtEbtQgxwfAaGyRhVATI1XqOvZYAcaMrLCRA&#13;&#10;5YXUY9WoWeV/xiPZG4KjIYSJ4Ud9muC1z53ubG8j1VVaQzvTYhdpuJMzckFC9DaOvLDFFGvEsXcU&#13;&#10;V5V4P3QoSrhRKkn+YvEwIpHRFshjEAHBP+6mtYhkpNXGhqbh8+cX5hZ27dzT1EiOqcZuuLddFAwi&#13;&#10;I9xkbouI9ASG98sF8sLhC31lR8zUXeZd/1oTq39fnmYhksJBj3QxJM5V+5nyC/0Kc/HM9HxihLZP&#13;&#10;+epUvDAWK04TcuJraqCffK5E0Gu5FqymC+nhqdGXTx09PnLm/MzkdDKWq9CzyYdaeO7s6UI60RoJ&#13;&#10;9nW1dHe1kJ6zkFwYnhg+c+7MyMj5sREQdI7hc+dHTp8+e/zEqZOnTvPr+TNnhs+enhg5k4wSKkpx&#13;&#10;59a+XoCl1lK1MDE9RSVVxJiEoJdLeeR/OII6E83XksVQMdQa7ugtN0YKNJSL0KA2HSvOZmrxQiCT&#13;&#10;KSdmohNnR07HyfJxq/vbBDu2uX4w7fqyh7ca9fLFvYNggfhQYRvj9vrDziEQvH5nttMsEQvuBVkk&#13;&#10;KJvN375HENx99z0f+chHHn3zo2gWpiAYKACmQB666SNeTpdZCiCgSIQ3v/nNH/rQhwh5wG9iagLf&#13;&#10;cz6xmKgkXqasWT38HB0de/XVVxibnS/vLnu4YxapdJMhOQPWqZFH6+UYNUgohkR7Pps6zxq6JuK9&#13;&#10;5CQn7kAFoNnF8kl/UV1B/PpW2ErwSIkPlypq6Vgsn01t3ryO/jWeODOPkoRHejLOqbm/KCls3hxl&#13;&#10;w3lEiJY4tBcitFILshk+aTIHnITv0SaQF1qv0+1xx0oiK3u6u5neeDxpvXftH1Pijt59Wwub9nAK&#13;&#10;e279P+fEy317xZOvab6Xp1k45SNcIElErsLM8irlvC89OXt+emE4U4hW/MVULoW25w+0hyN9lEEu&#13;&#10;FHM0IcvmAlOz2eGJWDRVjaVKUToukFRWEDwyOjne6i+3RXyJudm5qcmF6Nx8LDo7Nz8zPcvH+AIJ&#13;&#10;ImT3RNHc5ucWpqdmZ6fnogtR0UhmZuMUZJzh1Jl5idKaBT7ESkdSjExOZHDWBPz5TDZGeklsPuKv&#13;&#10;5nJpHLtQAlo5bR7m4zFU4caWdl+oIZ0tkPBTLAUyyXI+Vu1rXLOuf3N7W6cFZRsDGB5pn43Urmni&#13;&#10;606CSbRQmB9lHo0AirGkqXp0UFAM3Rzk/ov6pzBhR2cHezsvyFU4QSyeSrF5P3jk3//932/YuAE/&#13;&#10;CLAlKWG4KmBOxoz2QcgWU0vU1ryUsJTDorzY9vGGPP3002S4ckPUCkQyF+KvxR6xxFD3mOeeNDR7&#13;&#10;4oknuC1SySBYc3N4Is/e1Zsf+4BNBDgCEIutxHtZ9LepS0ubRpUQ4j0Qx6mDoDmqr7pFbI+1jDLF&#13;&#10;P4XlxOA4ffJEPBG74+DBtrYOVX90BS/lK++bSxd48WTVX7yLF1UOR5a40KOqLwq+uuYSEd9xypdZ&#13;&#10;n2qGobiVyFYXTfLu7CkLrl6wqGBcL+ld3/nLFhaeemOie1HXERaYmBmdnB3PkqkfbMqkaU5HMBKV&#13;&#10;CwHAWohbSCTys7OZ2TmCXlFIOqQxJBWTy9VcIlaIzwWy8e1r+3ZtXtvRGm6g2wINm6QmhaA87AlS&#13;&#10;EU90OXEmYBfQMzVC+FSQn1QH8AEGUCAvEgrQZhZXADGHtIQrl2g/m0zQ95a6rolkSqTMXCoan49H&#13;&#10;YZFICEIPUVZkZi5Z8zXTssPva8lRf6PcWMqEYtPZzHxx76aDW9fvamul252uorNzXMwG17cCro4K&#13;&#10;fQA9kieGNQFve/ii4RG2iRkNmSfS+9KSMhE0wA3EdHMgOzA6+MA3NBDlKqwVnCPkjBP3Df8DZ4CA&#13;&#10;StvCUyfpGEJwBL/iMUUowMBAJ5wM0skwuC3CAsnChZYwwmlcyP15yrlzZ59//jn48P3vfz/xVDzI&#13;&#10;eN4cNyYUvInyhAXfIJJ4BIArfl9KmQDfGtpi77hkYaEzb5qEwTEOTVowtm3GqveLeiMf6CFQKpw+&#13;&#10;dSpfLN5z733QkqMKXO8SLvd8YXcWNZ1JxWLzdCFjIBhzDFpKtagR40oZq9btbhi2Ma2UsHCxtCW9&#13;&#10;LRl6OlLb6XgBKXCoy8VuW2KfPj396ktnvj48cSxZiNG+aSGWDoe7ejqHmpsjvgBg22Q6CUTUWat1&#13;&#10;Fqr4L5mVJnboTGK+HJva0t/6/rc//LaH7gMIxMmFfKjgefYBdZCui2FJDr+0I1V7WNEew7BEzSQM&#13;&#10;iYFJUxYts0QUqeDLiXzhldGpzz7z3KmZRC3QhJOLTXhiYa4l4t8w1LlpdV9nWySTnJ2Lsrf7Vg/1&#13;&#10;dLQ35wqpXCadjKeT87nOSN+Pfe/P7ttyR1OkWbLDKyC4jr/AVOsl6BTerMNjVjni2WefhevI5gC8&#13;&#10;wF0qFoQF/CjXOaEKkmHoZG1adQxYDiWCZl+cht2BZqHhFWGww9/7vd8Dg6AFMZz5B3/wB//+3/97&#13;&#10;MlBF4deDc6RfjvwqUQKIXnQHvkd80ELxJ37iJ3BtkGmOaPilX/olTvb2fx7Ko1GCuJwBY9qYg9bG&#13;&#10;yU9BT+vKYXl/kmAQ1T1/4zd+A9UG9AR8xIRgPQ3aK1/vYV0mBSNx1HRTJQxH01h6CbdEt4RuCGYR&#13;&#10;ownVhuQXNIy3P/EO96HXrRte7zjrzrf3lv/n8pkXaaXzwvMf+e7vpkEcLCStnsQ0U+zDkQpmUy3y&#13;&#10;nBLeMp5/PZcuU7NwFljBZ5HiDkhrYIqfuNqmfLE0PDl9AifHdCFXoorcQKHYSV+VeNQXnfMXcx2t&#13;&#10;DWv6O7d0tQ4tTKcAeIjpLmfn24OpPdu679q/av1qf6U4WiyMlivThfJMoRoNhivtLdgyzURhgxuj&#13;&#10;UEQC/IdYSNlhqZYSbiqEG9Jh/3SoMlzhX3nE55sMhuZ8/oVsIZ5MZWen5+k0laFrdjrf1tC2Z+uu&#13;&#10;VX1riaiOAqvMpKJJsjPbO1r6myNduUR1amQ+u1Ba27vp8L1vPbj33vbmLrM71Bp34DrjEPv+soDF&#13;&#10;a35pSgqQAV0UP/nJT/L5s5/9LBUleB8gRvGYuliGbdT1Vo9p7wgXpAAqPaxLFDk18kBAwBFI+ia7&#13;&#10;HIZEcKBZ/PAP/zD1b+RMzl2zGl8yHwapB9vfv2rVIJdzcCGyBrPlox/9KEgKRTdYyo/9wMfsnhyc&#13;&#10;wx34QIA2P1GFGAAWjEnMRXNDDZF6MSERnIIs1jB8KORDxQCSaAn6steRWXJrhS5V8jr7lrvzurC3&#13;&#10;GSAibdVO0cbCglr4/K8ePZ5KZNasXcckuKbK9TDQcs9VnUI8HwRjhObno6+8+sqBA7cT/K5zJ7CG&#13;&#10;i87ak1wtwsIt7KtvC2Hh1fXXN3CFhY6fPxVKRaoi0g8q0tTR0j7Y1bWxoWGoWOpMp5rSqXC50FzO&#13;&#10;t5QyjbVSS3vzwJr+9Xna0RcLHc3Bdf0t992x/tAd67ZvJExnNpM6ViiMlKozmfxUPD2VzafATpkq&#13;&#10;7V4mTWzVp6VaJr1dKgu+8rivNFLOnchnjubzp/P5c8XSBD3SMxTQisWamnoagm2IFDSPkC+yjlCb&#13;&#10;LbvDwdb5aDaZgZgbcnmS/3DmhFvD7Wv61m1dt2Pv1tvv2nfPwf339Hb0A1MpFAes6MYd2X6l4sMz&#13;&#10;FpbwgTtIk/EyTcZHYFFMEnoCs6XDqwwb7uX+GLRmnhgvGSjIZ7Z3YEhEAwfnYD7YB8754he/yO7N&#13;&#10;DTPpDIbJk+97Ep+F/LUFU4s2zPKPXxFJ/JQv9GDPx8p48skngTaxQWguiXfT+6udY4chLDoME5Ru&#13;&#10;/HhdEQqG4elEAkn4fWCxWsVn+549uz1pwrvzQssxQ0xUWKC3MpbtWY5+IYCnpJu6LEbBvlL1ma8/&#13;&#10;y9Lt2rWXrpKuPblcAXAd1zvJgrLtQD3zC9Hjx09s2bqNlvGSgyfiQsWovZap8CYuNDzLPq+UrFBx&#13;&#10;ex3vduGpdAZDSGNFOY0otEaWqUlEcGYLOdojoUvRMDpdK50anvrqN4++emICuDcSoJEomaiZKKBF&#13;&#10;Ok2d87sP7E+molRfX72qdVV3bef2psHubHNwqlI4m02drwVKRPCncv5oIlAo9YaCGztat/R2b+9s&#13;&#10;X0+8la+sFf3JVq0kaqWRav4UZWxK5dFCZbLmz4IdlqqBYjkUjVVHJkO+poOtXQfS2YZzo/Pnx+ez&#13;&#10;tKrr6I+nirF0uqkZkCI1MzuViKOVZNf0dTx8z4E3P3xoy9o18CjuWWJsEFGgULlcHmHhxVOapPA2&#13;&#10;1aXNp0V5s//jyMOUoH8Xnk4EB6xIyBZhS2gE5FygAiALOOp5FTNkZpr82FlqpjMMi/VCfABD/tZv&#13;&#10;/db73vc+fBknjp/4l8//i2Wde05fbTIG9CND5ukIHf7EnQEmPvWpT/34j/84Sgqu08mJSVAJTtBi&#13;&#10;9xInzsGZ1hgVgUItT/5q4Cg7tgWYe4eBFCI9JN5RG6yWSsggHtTb2ydGgptWzyVoh6ayLWEajZZV&#13;&#10;z1U/neMNccwQiUDXrF21U+TnQjT5yU9+emjV6nc89rbGJtWLFXVcuYPoK80hlej0oO/U6TN/9/f/&#13;&#10;cOD2227bt5dl8pILtFSgZZGahFBHiX4y6bEyAmOZwoItXgduAk7zHk1YqNJRy9WoIkY9i1AmX376&#13;&#10;uVf/6ennJ2fyHZ1D/d392eRCNjk/PTk6PTVOf4ADu7b197c/eOj2B+7d096Ie+JcIXu0lHmpVjkd&#13;&#10;CcVohOqjOEU+uBALxJPNsURzKDg00Ltr3dDe3u7NwYAUpK7Vsr7SbCV3Pp85HgpO+fzTvmA0RLnJ&#13;&#10;cjid9yWTZUpenjhD3aw9b337j23ecPd0IvuNl0998ZmXRqaSZV/T4NC6tWvXvUSJkjkqesUzsdls&#13;&#10;cm7X+oHvfvJdjz5wz2BvpxNZWKuB+Y2Mjli6JGxg6Ztmzy+ZyAwatPvw06pRYo+QCSaU4B7s/xSz&#13;&#10;xe+An4IDCYJpYHxFkCVFsdiugTn4CUtDbQwPEGTL5i3r1q9DDCF6nOagarnwULjdDCi7CRs+nIx7&#13;&#10;hXBPAEgLnQAN4Vr8pggCAzgsFhNkBMmFSUIU6WNve0w6cdXHqqtFJmqCIFiOwwga4dXwg1idC4lg&#13;&#10;1QIcAktdyKPLERbKU56wUCxTI6zQfgDS7Dn8VKB39ItfeGr79m1vefMDmkwif1xRYaGSQoEUcaeO&#13;&#10;jU8+9dRX+fzQQ/evXk2VYxuqprcsojCyN6lXdVFx+jYQFij9KtQETxLlQiEt7bMob0YqOh8JZKOa&#13;&#10;wvh8+n9/5h9p5RZpHFi9egveikkazs6N55Lz+dQCWV79XW27tq9777vf+vB9+2u+KX+VNNNv5FLP&#13;&#10;NTdOdnbWsqWZAhUI8g2JTFMs2TA1U86mG5sbVq9bvXvThn29nYOCVVRSpdxkPjPsq41HQtGab7bm&#13;&#10;z4RDUGQklfHHouXzw/Gjpyhltv3JD//s9m0PUNr3pZMjn/6bL790Yrzmb+ntX9vW0RVLUEpn3CeN&#13;&#10;avPJ2HRDJfvEWx5+/7sf279nq5k6bJ0vvfgicQ0wJBsjNM2uDhdZzPWSD/MgmN0OEZNVBWSA64EQ&#13;&#10;Ke+e/BVBAEZAFQwa8BAfhbDYsGGDZX/A53A4J8v+b+YJdY/zOXAKhEX/QD8sygmUz7EW5LIDu7Vq&#13;&#10;TF4AOljVGX4llAuXB9EWWBlcyAtaea567cmJjJBOPy0dHe0WewomZwHV3pkOEqGX8mrcGWuIJqZW&#13;&#10;DdgUW4sltdI7klyrjdqWMpnmA7E9V5pGCAAuHSE8YSHTItllvHEilT7ywstnzo3s27v7noO367bn&#13;&#10;YKFLefTSrlEzxEldCfowQ6Q88sljb33rW3bu2Ck99qzzohginmahwkI6qjp5FmJYLWm2rnfIy9Is&#13;&#10;8k4PSal3CGLLb45mQQKwkoxFqGKrjM7Ff+E//+7kQqm9Y117Wx9bVDRB77izvmIiUskVMonVPR1v&#13;&#10;e+TBxx87vGvbmmpt1lcbTcw/n0m8EAmOt7XjhUsn06kodU2zkXSuZXoqk89DZyRcdw1RKn3tuo6O&#13;&#10;1qA/VynO18pz4WCKSlwBP5VRcYOEqGi/sAD7pUfHExPTIGxbPviRn9m+475SJTA8lfijP/vr54+N&#13;&#10;zCXKwVBrV1c3PtR0OpnLkqJKFeZsLjF/7+17vv8j73nogYPaVlEo3yrKmGZh2jhf1sdWXu8aqKnv&#13;&#10;FK3iWm6IsPiFX/gFlAK7FYgDuzceB7R9DBA8FKgYfEB3QGDZtZflLv6EUgCfW+o6d75Kppbtb3bg&#13;&#10;XkbQoFZcy7t4Ie8mI7xLTKHwBAd/Qq6BoaAx/fIv/zIQqYVU2Ot71woIeoXXee3BmF3v8D006DlH&#13;&#10;VDhW2bdoSYE8FS6kTPyff+5zQ2s33rbvjsHeAa4iNHul+M59Fa1IAa8UyGgLshXlTp4+9um/+D/v&#13;&#10;/q53HbztbieMTKJHpIkc74A2KLaJ9OsNErsFeIdc/fYQFmRKaGKNBNCKZqH5tGaUqNCrFUnY5ZdA&#13;&#10;YHI+9nO//NtTC8VAuLvmA8YrZEuzscR4oJBsrBYoeTzQ2fb93/3BR990f39vS9Af89WmEtGX07EX&#13;&#10;q6Xz1LCiHwgFludi2XiGMrzNcSr1V0JoLvj7enq6N25a30/2SKQc8KVD/nxjqFQt54kCpWN2IReM&#13;&#10;xX1T09nJqRTp5/li6+DqO9/2xPetXbcbjHIhWfmLv/z8l7/+0tmxaLESolsktWUq5QLIha+aaw77&#13;&#10;KKWxd/vGH/ie97/1zQ+q2udE57421S7jDCrBnDx54uMf/ziRUWAN99xz96ZNUmyOvAywDO/GxmPm&#13;&#10;CrnSPiz6hQZ6OkCDxpKZ7mB6gceudgfDTTz2XvJLeKaNxYOYV5UvseAwl2hN+ou/+IuIvCXf/4oX&#13;&#10;esJCNAsn1VSEvOzdmlvjo4M6VEkhhPJCLPEXn/2rg3c/uH/33Y3BVsRHg4rcFdmknTeQYVEUqkxd&#13;&#10;KHLYqQyZG5k68wd/+NsPPfzgbXvvaG7oaG3skvpeAHKSVGKKG4d4zhEWIMKNUupgaWrYdU//UrzZ&#13;&#10;3kMuDA3xcFqTlUowvKJqmARUre7vpRpOGpafn0ol5wv5FFAFQgM7uKe9nVDY7o5OMHq0CIxiX62l&#13;&#10;VmnL5ZrJXZ4YL42P5aeny/Pz/uiCL7pQzmXC+XQgnyyjBCRi7PMSxplMY2JICT3cGam0Lx4HvqrO&#13;&#10;zpfHp3KjE6mZ+VKuRCGboZ27bu9o75YeiPS0Dwe3bFzb0RxpDpUb/IVkdDKbnClko75y2l/KlvLp&#13;&#10;SLDWSp1GcATVbG/SmsC36ClqwJNqRNyaWPVgmQRHkMf58z//Cz/4gz9ECX8khYca2BJ4e/JVll0A&#13;&#10;SfVQ2JLUX+L9Wm8ycObSN/b6cejz7AtTavj19GlJw3/Xu95lnpobf3gIoLwwhCTgO8kU+EeEKGki&#13;&#10;5Kcm4/R08tT5+SPD8y+G2/OBhmzVx26EPqPlg1b2MKAVgYpDKRAq0CSnFkp0Dwbi2fNnxp4bmXo1&#13;&#10;npqksJxsUhJtwT+pzatLL321pIGakze3EuNeVpyFQrn6uovx6yqaxczSBGZyeonKBL0rlycmZojU&#13;&#10;jkVjdKOlIHo4SIW5dCmd6m5u2rdjZ2dr+yMPP7h+3Rpxn1DiHCwgn40tSHD3/Gw8Gs3GEpV4OhBP&#13;&#10;EzUURFgUsqFcVuosk4pG5CXgYCFXzfMvU42hgMSKVJBMpQPRWG18KjM+lUjnw40tq1av3XXgzge7&#13;&#10;uocYlG666EOhEydOEnhFpM7M9AR57g1hqmMUyoytmAZJufvg7Qfv2Nff1wUlLRmlf+2V1ML8ViuG&#13;&#10;gBGsDMAI4AniIZAa4H/CbZIp6VTAtxvKr68V72iCwEtIs6vcn7qR1onAxXiHZYeZiVWquCnKiwIi&#13;&#10;1FttINYLI+7RRx+VosFLCrt6rZn0uF2J0P1NYEQp7ZovV6Jjc8fPT78yNn1sav58qZpvbW9vbe1u&#13;&#10;jLTBfPCiRTW81lNu4N81hExzKgtQbn50Lnk2mRurBtKJNHvgTDqba+/sawgTdgHy7QxOS8YQ36l1&#13;&#10;vg0dWpExL1dYCNkZhuyYexZCosqFOIlV6aUXYKFEr5bY3EJsfoGQ60w6Nj035qvkVnV37Nu57bY9&#13;&#10;u3s7O/bt29nd3Wn0qytNEe9SJl1Kxovz8VI0Xo6mfOlsiE5NqTgL30TRxv6BjYOD27q71gUDnZm0&#13;&#10;b3Y6MzOTQhZF5wuTk6nxidTERHp6tkgJrM6eLVu3371n7z3SsoUyRzSnr9E/hBaKDcQsA7jSUrJM&#13;&#10;lmklX6tkqe5JjYyejtbbD+x99PCD27dtwdNbKOTMq3eT/FTGV8ZC6O2WhIq8aG9vE4VCfaICgmox&#13;&#10;C8nmth5fr2XeWySlJxG8D1wOoqllMhdviG+TusAG2XpVM5fMGRZsYsLKbCXQE4SgoRX1QmrJj7jc&#13;&#10;hXXahemDWgQCRb5cTU/ET51nu86N5yrReGYOVXQeJKwcAkfriGjR85VivLqRm7lUoove2MzR6fnT&#13;&#10;tWCqUqMmQHphPjE/G2tvw0bvawhJzwFlKqmrI9uzNgUwSfHtIizE+SH+Dx2xYWTmnKpQdlP61shm&#13;&#10;SHRad1c7cUAYr7JpFxLtbYG779j91kcevH3PThp+tTU3bdq4sb2DjmRSbEuojMr+zV2t7X2BYHu+&#13;&#10;QE5XJFNozJdbAsEOOkdv2rRnx8479+59YMfOQ+vWHVg9tH9V/+6B3h0dbRsyyXB8wTc3V4nH/IVK&#13;&#10;R1v7xrUbDuzYcz+129et3dXY1IlaIVVKNJOabr0TE+MEMO3csWVoqC+djGIfNQR9a1f333PHgUcO&#13;&#10;P7xvz86uTrZBbdLgcOaN33nq2R7SwX+JXIC1tGQ2tfYkr0ybCCw+up4Vr8JsxququIqjwVIwRNXQ&#13;&#10;vE9rYmTiSUUVtrE0AbLS28vkZ0wqe5bFZSYTSdwcGFPLF0NXFS46RV5WuiM6IEy8tKnxeXqcns6X&#13;&#10;ccazheSr5cDExIKv2jTYu5GIO21AYMS8YodGE0qZ62IyOz05f2pm7mzVn2aXpFMyO+XCQqaVzLIe&#13;&#10;gnGp0BWQDsASnKA6he3L7r8VGPGyvCElLTykxSRsfq2ehViKiljIX3Xjksi5ULgxGkuNjUyOjI3P&#13;&#10;4E3wF7Zu27Rjw2bq7X/jq89sWk+Nsf3d/V2sMmWHAH1CQUwY2DlLpvnc3BSoRDyXLlRx7/nXD64i&#13;&#10;4ps2na1tFNFvN08SxbKqJez95NTk+URyLp1YAKgMNjS3dQ50dA109qxqbydZm9JZ0lRHnbuCqVDS&#13;&#10;6fNf+NJCLLlx06bevm6QRXJUMaBwMW5ct3792vW0vlRvoHZUlle0lJ4beZimYAiCbcI072GEfMDL&#13;&#10;CBxI60CBNikKB6vr96aAvCbA6Y3SzrTDLucDIQ84XC2LBBsBhUJbEAcJskKd4VlL3v/tjThUHEmH&#13;&#10;V1Iqn/vWcwSZ4/SlULBXj+9GziP38lynJiNc8xgbhIyhXHHmpeGnjp59Jl+bCzaUUhTezDRQzHDD&#13;&#10;0F1vfeiDezcdaKEBoGSk3+D1vco7auC5gErFWnoqeuz4+a+eG30uGCHZmf4ioYXpytx06f673v3w&#13;&#10;ocfXrNrkrwLd1ySNXhq2qktV6N6VGzd4Ki9zu2UJi7IkkjFi7XjhhMJYnSPhLhBEg2kJ2EOqo0cR&#13;&#10;oC2cRj5ytZbIp5pI4vcFjx199fP//PnHH3t89br1kaYGKWOoCcsUVJcWjmqbSfh8rVyslRFPaB7U&#13;&#10;llNUpMHvpxV1iEKz0u/Q9Bl0NHokY6BW6WtJBe+QL0yzckqkUcxMICzpTkRWGaiXNohkH6USxImT&#13;&#10;ZwaGBt/86JugFeoywlgCnKB9UPZMXo0IAq7U4Vhp6Bt6GCcrc+muLt3hnXXBe0rJTOpo3X333dj5&#13;&#10;anpIpLkJC0wMUtq8/NTLDsoUB1QVK8xnykIikUSfIpacjHiLoWAARI7gi8X2If6KUCu+986/3tfl&#13;&#10;bpbhZuMkOY1JpkgPUV5ktVkkxY3HLDxXiEEVukrW5JTidbhN80VQza+8evrr6cJEhRqtKfTI2uRk&#13;&#10;fs+2w28//KHta3e3BRtk6ldQs9AwCyl7nqslZ2InTw1/4+S5b5aqRPdncuna/Ewpmww98dbvOXTX&#13;&#10;WwZ617ILs/xq1yl8pnihUzbjeldoSecvi+6VbyQiS9/ZBu/4uRHx0upOPO01XCENuINRNOgPUqHh&#13;&#10;UCXor3Q04/QBg0jQto6b9K4aaGptlKvUO0/AMDE6uDYIFMJWoGAt3R6o6sK/qr8pVwlnisF8JVj2&#13;&#10;hSu1IGAy9Wwk2EOUBQKngr4K3qbmWriDGoqEO+GWklppFi0klpIIY2vSwogHBgax38coaceWV6YZ&#13;&#10;MsKbQBGaR9G3KIOI1wIJGlEuCsmN11FNoYC1GhvF82JOTUMHMe9hXWLAKK7Nr9o6QIIdHaeGoMFO&#13;&#10;oe0rSQq7labJOsoLIolQa5JQ6SRARikJXeShkJz6m7/5m0QE4a2woG/zqi7tEDPHSQWXpwNqEl5B&#13;&#10;1AbxpsuKubqW0ZjIcA77RXJMRW74Qw3B9qZwV63cmkkEYvOVmamkv9rU1z3U0zkQDpLKLE6TlTxk&#13;&#10;fCLPYP1wYyPFugYbI33ZdEN0nm51pVq1ee3aHRs2bm1rQ30GoyX3GqrQIqHkrlMhmE5Z9a97k4e+&#13;&#10;LIBTK/Sa1ST7uvtZhizGiPp/AcygTvG0SxKP4HMajQaPi8+IbItkPBmLJ3bv2t3YTJs2xaP1Vlr7&#13;&#10;Q8I3rB00Uf1SiY1ikb4I2gIhwgEqG5obSYESB8eWK3U8chm6gJRl1bgPy8ZRxcaEmkk4f6CtrXV4&#13;&#10;eJTEij17dzU1RMAGdDeW0kawpkQxayEZUXi8+mk3YVU8cMHAAowChsFWT/mMz3z2MzQWZ8833EHs&#13;&#10;FEU37RLvwssOSjoSgxm5Lcjt5Pb2jm3bthI2zq2+7/u+75FHHrFMEyrukZ9qceLLRBZseEgKXgRj&#13;&#10;ihQVkl9xBtttTcG5wcdFmoXQhD5BsjplsZnY1pb2aDw5PDIxNkx+cTHs69q15Y77Drxp6+pdzJJA&#13;&#10;WTdlZK/xoiRSQaat4SZq9MbJlRxdmJ1K1YrNG9fuefjQW/dsva2tqU1FCt0HVKUQRMYa2FkNzxXS&#13;&#10;hZYpLGxBjP0cJlRWN3xWNxgJJJGAM607KM4pM1wEYqsFRkfGJqdmVq9Zu2rVaglnUB1LKrEp84tP&#13;&#10;2QhL/6cCQOqgYachJvggD1Dx4tltdfBw3aicO7jM7g6Z6ZenhEILs3Rez5Kj3dHeoXLE6Um9GOCs&#13;&#10;8LPr9rnBRC4z5roz60UGnAyTU9WCnXnP7j1EMV0U3eidfCUKNwXEg0J5ECovjhVLYAWnoAoOIgNp&#13;&#10;TtoI8deHDx9m/zfJskyWNknB062uN4nzSAoLxHIixG6GvNCtwzYr/Wcbgmwn7FT0YGoINre39gz2&#13;&#10;bNg4tHP3poMP3P7o3fse2jy0rS3SivKp77xCjLdIQ7JExBMSixRuirT1da7Zun7f7bsevOfA4dv3&#13;&#10;3rdl/Y72lg5FUmzf03/q5Q1SyUWr+ih3rMSxLMziCgMUzaHuTx7QZHCTHKp9iX/h688+OzIySg5C&#13;&#10;Xy+1pEVYXHBPSzxfvO7iu140AMcKsgc4KIpDOosed/uLROxIOrXoCkH/yy++cvLk6Q2b1u/duxtl&#13;&#10;QjUObb1nMakX5vut0Mq474ZqQB4qgCu6qPEXzG9IhCdirkQp+o4unONGZXkwB3VfKLr3wAMPkj/y&#13;&#10;zDNfI5P9/kP307tURPDygiBMSHnRpbwCSCppJpa35ulEN5jAvWQrz3kqLi9ZSzxAWlfANiM+F4sF&#13;&#10;aR/Z2twaoigmxECLJVF8nUCLGzywq91OomvLxBqLrwuIB1DvIsZntoDh7d34YZCZk67pnLsyomLZ&#13;&#10;WJ2n+V06H56iUSf67K0UXNB+RBSnz+ayediAzUwBBS9J39kYnNBJd59wygMrOnLpP7u5/DPdwVN6&#13;&#10;PLVHbA+rAaGWDgCHFlUi0YKddm5u1uKdxe9hHSwcpnQWyBFAK0hKPIptmbgstnpgQomeVp53tn2j&#13;&#10;HzdQ8vLj0jk3sSJthIKSaUqVPSrokagGJtLd3UXhYywFzByUDhwxxs+vcdurToJdzphxtZBHw0/Q&#13;&#10;WS9t7GZp+t7Sewyl2q2jaqi6aosa9De0NLa3NXZSox83l67za87jTVp11QpEadYkCREdxBfR1l3+&#13;&#10;8cGK91qTEP0nbRmdPfQqzHdzBrssgNNFMy8yFmXzq+Nab2vW0zRey2JU06lsIp7CDUCpFkr7KyNf&#13;&#10;+Ja2/PWT4oqbJc+GiiNHTIubVxVVnIWt7a3T01MEWyvhgIcCzuJV8XBb94ErJcW9F5SdpVIBkqRi&#13;&#10;JrkV5iiRfRtXiFSLuWjKLp4YO0dZ39GuuBuqCogjJXkREOgsiCHr+gG6KYUnrHmiKyqXMNWeCUN6&#13;&#10;O04QbiuuHsFYneZpS7jndVxiK2zvLMHUhnHSt5gCodlKjU63BTqIodCL004rDGMfg6fdJMPotUaO&#13;&#10;mS6tAzTAoEjABTEgwQj/pDmZgJryOmqFyD+XYb1SvytIkMsUFsZ2Zne4mv7FW75t98Z1YJTWXokt&#13;&#10;rjY5MUH5JsA2b59U5cL9Z3Ps6Q/elC9rdtRSMX+aASt6N0J+iSxIJKjDHhOd0HmEDUUpz4o6LuvR&#13;&#10;r0UzV/g7JG9tfii9i+eCX81GgMYtjOXq93WSuNyeo5xsvcsBLPCPUpCC21DHDVyTWGxyc7i/FK2o&#13;&#10;1gxhXeKg9TL0FyoDIiysgYDjjFqeznK18Qj/OD2GVFGQGAYVTnyE5Ao1XzYchBszVIet1fJwpobP&#13;&#10;mOLvodfLeeOlXWsryFLCHQwypf+oGk3n+jxRcirxHP6RbVZrZN0SalymsDAZ4RmLl50szx7xxIq4&#13;&#10;fzj13Plz5DtQcsZ0CjnvIuL0LtXVdP7Z56Uewl0aYyX3E9RU3oAISSpB8mludpbAPrm3tpTQ6Bfz&#13;&#10;CLtiYxmPXtqQGTCGA4xtLYutuSlfYrhZHMRV5IX91VA7g35hVe6G9XHfffdR/9ISugjioIIexg51&#13;&#10;YsEsTLNYZttRcAoqYoCbcn/LBDG0mDsvEzq92jQuinfJ5kSnUHlHcGAu74vFy/TkPjcRPTE6d2I6&#13;&#10;fj6VX6DJpgGGtm2s+Nraq4BZkEEtnQ1LtUQ0PzIWfeXczItj0WPx/DTaUE27scJjF/yz9mT1DLI0&#13;&#10;8rqeq5bpDakXE95U1/OWjkW3cxOf7gcpW/S1r309Emm87cBtWpDWo2t3+PX3M469wChYysoqXwlU&#13;&#10;obCXAyOblsfWPTk5QWxUX28f9Sg9NjMus51KXuW1dvLrmfxrOpcnYvwT940NQi0c+Ly/r1+4Tp3T&#13;&#10;1kPwSqMyE2bxXfST3Q3LCw8F88Ar4zwmQhSPqVfCR/tsXVDq5prG6p7Ec1FMqLWVyWbw41AQ0BQi&#13;&#10;M6BuorBQ7U+2A9mm7TPWR55MkFh+Yjp+bnz21MTMudn5qUQyRhhQY1NrOASgKxXPzG+ywuurTxX4&#13;&#10;zhco5cvRueT5sdnjk3MnpxZG4qkFImopwC5ZZBbNWHdcuqte1wIt7eRlCot608MGoCxYJ+AXv1RI&#13;&#10;0X5lhgqF0pEjL+FL27dvL18R3aA7nwqTOmCyTsRcZJ84Quj6X9v4S8nCNhMdMsBeMpWampI2n13d&#13;&#10;3RbB4Yluk3+6/yxFSF3/IBevMAaD0zRqqxHzgRwzi0Yx9rOM0ss+ol5Y1Eu6RWeHBhtbiyOvRZCd&#13;&#10;6R1LGbzm3VDCZ2jVEDV70F/M6Wu3Wn7WyRWHpIOWKnQqLzQ2oVj2ZRLFianYqbHpE1Nzpxfik/SK&#13;&#10;iUXjuWyhvb27pbkDn6Vs3G7YylLe9/9v7z3g5Lyqu/+Z2d61kla9S7Ylufcm2xhssLEhxmCHTkhC&#13;&#10;SCOdJG9eSEjySd4XUj6kvn9CgEBCdyB0Ay4YjLEt9yLbqlZZabWr7bPTd+b/Pff3zN3Rqm6b0VrP&#13;&#10;Y7HMPPOUe8+953dPu+dM9h5TlZzRPlcY6RnetXP/U7s7n+0f2tc/fLCfDdr9gyOp7JKOlTXVjUWb&#13;&#10;vs1DvU3spIEvz6ScohpStDsXNb8x2aFULgiwwyXfc3YajErUEyM19Nz2NjL5V5O91xn5j9ZvjxHj&#13;&#10;PkxmfIrSQRCoJSOYkxqs+t7Spcv7egeHhshDyRk2VlvvzDqdV/xf2QZlfNcsHjifp8wPsdKUBasl&#13;&#10;HtZlyoUxLAXusQ+7QOmhS/aGBJ2WV4XItlordGzZN0dHEQeEO9pvNvkjapnKieBgJwiBG7xIgRva&#13;&#10;vWbzfWrWkKMjo5P+zKLprBVasdigmYuQw4KB3d3d/1KGXSH1Q6Oxgb7hzpc7tx0k32oGrdMF/szc&#13;&#10;PtjjDFDA57l4bqhrYG9n97ae4T3pQl8uNtgb37dl25NPPP1IKj1CT5RJX6lt6ZTLDhGwS3mQwlB+&#13;&#10;8hNCGGfGltKHBLAnuX3sr8QNQ0ATG+DAoaFBpN+WVjbqWxMw2bs5NPZvzGAaNPFI1JhS27nZLISu&#13;&#10;vaABe6nmze0YGUkmRtKAhdk1XDz4mIdmvEFlqm8/+ftBBBesjSG2lXTbYn4Ot838BFmCMcdwvSXD&#13;&#10;KOojSpzlvNfmUsFJQdwXiz8XKK+/OS5cQs2TEaPUkiMPnjx/3nwabDl53asDp0wxxfHJd39CV7oN&#13;&#10;BvbPUj64O0EMytyOpAeGR3ozo0Nkis8X2OI5QK08nOUMOPuIXCxGeQ0AQa+koiPcZWzzGGU0q6N1&#13;&#10;zZTQqMqMpg72du3r3J1hh0TQEW/9F3AcwSITotTEL54aWBgEeDOLVIjDlCnWJ2O8IKhpzCCDEXHX&#13;&#10;rh0LF81fsoR9GTbjXQFdZyyVMWfs8BhROpZTGlckBXsp/CCntaJFqyhl3rByxco4eTf6+xgNdkjY&#13;&#10;9lRt2bK6xCdwUk6c+Cd1h5hWojt/sa388z//M3vAvE3h+Kt0UYsxU4Xki8Be68QKtynUFByepsBK&#13;&#10;wYRqKZ/MoS1wulKbShhNmvepT3+K8FDXyCCEzBs4i/LcyTx+AtcEK1NxAZDBkgGORsg/SpUDzChk&#13;&#10;rYwNDQ4PsAe2f/DQof5WkpjWU+AOE6ITMQ+bvBN49RQvZWLVUeYuGyHTC3sYSV0y2B9HFhqJEznm&#13;&#10;NOZgDVWPTMcSV5RNplAHpwYW480IanzgPvAUdPKHizax3FlMLNJbpV7evYPypa1tSBZKFRGsY7I7&#13;&#10;6jFFYaQUGsbj0YTGyUkxUjucnCMbhNMv+H8E8jVrV7OZZXBoUPHktvnFifJF28aE3jY9F4vDnQBv&#13;&#10;g4UbFZ8IB8ELXqo/4ZvkjNBlTjCxmGvbaUqdV6p9ZtJWybGTUkzsyDME8bUIj/VkWUM8TgXRCo6+&#13;&#10;5O+mWjKBITnSRTgfyDg4G7OYnLDdE7lAXGVbJpyN02m8/D/xC3VV0eaGmnn1NfOH+vNd+4e69g8k&#13;&#10;RwrtLSQ8WsDOZ80Co26Zmc+NhhsQJInWhqq2WL45Ppjf8dLe7Vs7h/qy7S2LVq9cjwnWmeMDyBBw&#13;&#10;FP14EyHQlK+dGliMyQqlyBCswPTJYtftDU7mNaRAZmYrajqZGuob6EYgZX8nPMnCFqg0SqSj+g0B&#13;&#10;X3vhxYPpUUSYk6aDzVsxnuM964CJM8aR7GKoWrpsIe734fgAkmptHRfKy62dIQg/FVp6nJ1efcRa&#13;&#10;QfJeAi6pbHpCh8WYkdK0KidDFf2XdBxBgMpDlP8g5SeyAHEWSlnOZX6L6nEIK7iRWUSqDWYU4IbS&#13;&#10;yoSEsBNkxfIVNoa2q1rSmZFZAHcyCs5Jj2lwoZuMzrgZpIt2yxbWkkhjc+3CxXPXL+04N5toyY60&#13;&#10;pOMNLfWLL7/wunlti9guSGNYF5z8U+7xdQsXaMoWg6YFc1Yt61gfybQdeDke74u1N604f8NVV1xy&#13;&#10;XWMdRT/l5WcSmiFNSKHpO6XFc4IknhpYBPxc+s4xwcBp2UWrBeNXha7BwpVOpfu6el6OVlH5ypIa&#13;&#10;oHrLhez13sCQoKd6dS1QKUu1ngn21V3uFp+xBHZmljCfGUZpqgEUFi6ek80P9w92JtN9rOJI5bbf&#13;&#10;1WndriEVWHrsrZbSIyAP6Tk3bdqEPZKl++Tnthjb0wugBBmBBoKmSGOBtEJiCwLAlVxHYHFC4sLz&#13;&#10;Zt1wJU6xjAgL0JKI7wY7Nm4822pqleQQt/hN99iZQArNFYNEPDsujN/MgETTFEhq2zinftmKhRds&#13;&#10;WHnN2iVXnbH8msVzz12z5NxXXXXTwrlLcYW4SC5TTcs/ui4YIIYEFinULZy39qzVly2de+7KBZef&#13;&#10;f+aNV118yzWX3XzxuVfW1TYrjYoJfQ413N9gOk5JIT/hGB9+wZTB4iiNDWR9yxSoldtUDzZKk2Qt&#13;&#10;ESG9fnzvnr0vLFu2oKWZ/BQuHMUC7JhqjJelyQng3Q9dgBelMDHpYR0DYlurDwvlZEXKNDXg0sZd&#13;&#10;1ZPM9BQKFkKHJm7GMh/1OUH6Tv1ySQcyRvKH1Xv9+vUEUDU3seAE5XlO/BZHvOBRRU8EiIM0oUBv&#13;&#10;WY6sm04xO0lNAeOorcdFHzTQgOBDhpu3v+Pt8+fPc/qOrRdBYqITt3KqV1iWaDN6FQUEK1NheFEb&#13;&#10;a5lTt3T1gvNuuPqOm67/+bPXXT63edn8tiXVsXrlY0HRrKlBpCq3ZCHZVvV1GqtbWuuXtDcuv/ry&#13;&#10;W19/w1tfdcWtZ6w8F/VE6bxLnKTSt4wFpsy9EyP41F43nrb67jgZHSTIBUtUDNFpyWx0MJE/OJDZ&#13;&#10;fbB/a+/gyx0LmxsaCTUxozVZsGTVDCwIfrADTJAmQlN9ePzk8VTKn/moA2eUs6iwUyBKlHcyFotT&#13;&#10;PCRS298X30Ge5XjmYCGSspxd1eQ6mPxLJzYmh19ta6SV6DQvKZBBgh48F8Rfrt+wnm4c33Uqksoy&#13;&#10;KuHf2xpAByokckj1gMkxahr9TT8O8useRwRQq0j2YbXg0CdzVhVNO98picQ2YgrcG/q4Pa96joeq&#13;&#10;UmPHVChzxL0GW2as1YZu0xsRkaivgZrE7ouG+pq5C1pXrl6wHoE/n6vt749nSL4vt3jxmNb2nPhh&#13;&#10;LtovAkzZzI5WpYfzPZ3xZQvOWrX47I62ZbVVTdlUHr1KSVnGtqgXN596+eLEb5qOK6YGFj6wMlCd&#13;&#10;xtjJTW43Oc0nxS6DxODIgX3dL+7ueqZnaHsu2k+oTDw5kM4kXHiRecedpZPJ7/KPeBgK6FHcNzOm&#13;&#10;jEyu94F4EnirLR7YRbZYBH4qlx8cSO2tboyPRns6Dz730u7NL3duOdi7J0V1Mqd1V2DhUS+dUOBs&#13;&#10;hfy1eU3KKWKoEQqOHxAhkUEKyBhDuE/oC8Ri2wYQK3Vl6KDADW+qPA5SBLDuykHzWZ5RWodmRDQ6&#13;&#10;HwgPlWyi826AyX1olqKZVLIDWJTNy+VDcVq9BX5jyrAaIqRwrYs1tDW2R0er9+89QKC1letRwR63&#13;&#10;3XZys2oqd9ky6NJSZDP5/t54d9dgQ3VbHeW+8zUYKKwfxc2MJaK12S+c87Cs25WmDhYS7L3TN7Ap&#13;&#10;Fx1XSIEWyprODR3s2blrzzO7O58eHtlNStJDvXt3vLy1b/CQ+UwNCsxsYQlt3Oh5h/IYf06PJcdF&#13;&#10;hTgzReB9CqxE2CSSidyhvYdeSBUOpnIHAIvtux7b8tLmLVuf7OntcgaDyoCF+M3iIcygYDFU8o9g&#13;&#10;a3jJHUqifdRDYKG0Wjq4TI5SEupQ8UwWSv1k9gWcVc7McJKz3wQ0dzGoQTPIGEpiPmLSgQ9DfYf9&#13;&#10;er5eJCnjOCGnJ/neY/TWrSguA65GF4MYmQ8EGc7YaQox82xOW1tTfeO+3XsQLy17sQGKlQKsQOhC&#13;&#10;EQCY8ol4cngwju+jvqbB2VvNGl1LvtXD2MGvmjhQXZxqGVewqYHFUXg6sM8W5x91kVFrs0Opnq7u&#13;&#10;nYf6dg4O70lmu3OFoZ7e/c9vefbAgU5xoWJXx+a0BAo/aU929p54sonlA7VPZmWmUCGTzscHk937&#13;&#10;9r8UTx5IjR6Mp/YNDu99ec9zz215/EDXPnNuV0YLCXoEw7uqZWY05jMSAWIFxZO/9rWvISMcp9sm&#13;&#10;s7ld2FzjbZzQGRGANJxsTnO5FIzckkEcj5+USUiih0QSXoEr96GHHsKnS9uCQseHFxMI0MqMdVOc&#13;&#10;dcfuLkOrhJtBvB2+EHbEkZzZAmrM61Brq8R86tO0Nu/du5tqlXKjg2qkUCzaDY8/izSDSv+deNaV&#13;&#10;XHHEvZr4UWro9qWS8dUrV7S1NtbUmkRhK5sccOPsd8Hjyr18TX3YXGesX0fCnNv4R7xtLs2+nf6B&#13;&#10;PnPju+pkiZF4OpXbs3t/V9chZ3Y3BROSkMSJf2OU9TTyEtiExuWIi8fARw+0Aq1mgsWtSyaLeCI+&#13;&#10;PNyfHcVrU1WH/72pgVz5XT0HyCps3sFiSOrUmjDhu7V0Y1MggNpSBLlEdYRasqOMDzgpYXhdUyo+&#13;&#10;6DP8XEd4Zl2dIrL8wUDgfCUPMEDDNTI38KuJA6YtHHZx6Y2ln+Wj4XaeBnLhBKEN6EcURlLSDR+y&#13;&#10;aS1x67p3yghoSp925NcJU0ocjGWH9tvztTHMhA3zj6Byku/WIDNCFQlym1IB2yXtMLd+oKQFvsgj&#13;&#10;0CBgcMfVzpVejDRWWLnDmyMxxPNy8aeiOKsnuHsdFlimrmy2u/vgwGD/wo551TUmDOWobJGxXByy&#13;&#10;wxeVEe3CD5bWMfF4EsSa+C1TBAu5e2V6VKovr0FQEjrrRose4WDDARnLZWqyydrRVFM22dzVOZJO&#13;&#10;xHLZGovNL+Cfd+jK/jvMnY5Ch/0rBdeJd/KwO5ztWUHq+mspuyx1MjEV1dlcXSJRnc0QTtfU25fe&#13;&#10;f6DHgkVqYpk8fhzLED7Fl0/udvGY57QiCtStWLGC/ReS/I0LXAJ+/wohiEwVuoUjkyaJAxWYegiv&#13;&#10;hMMD7cBdgAOV55DyGxAplUGO2maux9TKT6rSyldS6bDDbePGjeCaGMjzv1QPPWecKeTINpe6eCdG&#13;&#10;rqK4aFvITNkP4mgYZipFEFVTDXBgKs6P1tfXzke6mDuHql+ZbBrVhPgxEutZgHipUHUUwZZTKs4e&#13;&#10;/HMx5cXrxq30RxOHj3KvkyAIgxsctAJXGzecIQKaSk4vLNBHhDvcHxJoxZKSy3RMDSwCdCixPhal&#13;&#10;fBeyaTt6zGIfq26op+TY3Hy2wfKvd6Z7D44mh6Pz25fPa19SFWvAHqwCtqqSZfNpHFhMh2RRCv0M&#13;&#10;NaBtGdVk4sQaW9VQU91aFW1Pj9T390YOdqUPdMYHBnN19W11DU1aCoorTpnGRq8R12mVDhZkB6eI&#13;&#10;A/gdbr31VnZqBSEPOZPS8EF4ZNHS7dWQwF4Qi6K/PPDAA2ZZcFHecPvg4CDVjP7hH/4BsGC3qEl5&#13;&#10;DgKO1VVBD85XOVNwgpBxAx8N1QlLN8Wr/R6wPFhYgF7xEDP4d/nws4lS2S3UpscXt5zK/O60LJcL&#13;&#10;W5m7zfAZi7W1tQJt7A1JppKccrIHlt5AUBivZPip45XsQMRwDQ8kpJPRTrxsUiqKuO4TE1IYbaiv&#13;&#10;nTd/roULKnTQFMKj2e8MjL0sX75QsqmBRYCvxSkVeC78EqK9pFEyy7SRtbh1UWS0qa8nu/flPkT7&#13;&#10;eXOXnr3xgpUr1liVMEumbYZOGECS9nGm6UTnkL9eIKy/tojY3j1zBZidHkNSVUtTw4L2tuWxwpzu&#13;&#10;rvTuXYPxwRhlyVYuXz+vfTEBuSygWqon3YDJ3WirslMOSmMfzbhQVc2msksuueSKK67A+yC+hm8F&#13;&#10;Fn4M+CBXJSf5QAUj4jWxRFL1h3wWpAjA4sAZtBJEAxL2o9SgSjBfTcQrwtORLadV2q7KT8rfTb7f&#13;&#10;iy++mJ1jsm4KIHR41PMAoRLQ+tUF5gVZ/LxNdBK0Ekf7Rd/Wl1I+0iZ02A/cYJNxQxNgQShafGQE&#13;&#10;6ppnEvHDWqqNncWJ4oUFiS1BfvixkhBB8LVTFRz/uiA/ryp4i4Nb7eS1H/tXzHvFC+ODg/W1tQsX&#13;&#10;LhDZg1kmp07RWRB4PwQTCukM6vZMglqTuWXqYGFWiUCjKmkAVKoh8bqlTkYDIw0Dm9GXtbYsaayl&#13;&#10;xCsi4LILz7+EubVo0ULhghm9jPB2THV/9DHo4KHMi3VyizDbo5GGmmhrW8Pi1cvPWzj/jNrY/KpC&#13;&#10;+8KOs6667HVXX3HDiiXrRnNVLKKWNadCh5wLHkMtds1VDFMxMZfLlzJfFNo21g3wpWh60FcuQ9EA&#13;&#10;SvCYIjuAFERDEN/FB7QPtBKMDphC4PnzzjuPF6maUandYYzVldSzUAAasKQglVADSVjmZQch1BgW&#13;&#10;OLOFRw1FnWvczcBhOTXkhwksHZMgs3TgEuOZafZjA+bFeM6OFkggSPUJcpGSkiAIAHAL/Nhk9kjj&#13;&#10;Fxn9bjZH57gsSr/uFU5ksAc5mdUJoTJtHCZvuNvH/ll5PN0d7erqRuJZvGipa3JRmgjoNaboFMli&#13;&#10;sBW0Yaxfk6DZxG4Zv8lnYndbMUEIUEQ4ddLmi7G9Wz1yZtStModIJpMksGJ4hNyt1CttqYm2tM9Z&#13;&#10;zF5cZontfYzFtN/Rigayb8rxxgQbc4LL1bRg8dH64U45LzcjTSPT2F5TaWpgDiczZHaoaqhrbWmc&#13;&#10;W1/XbAovFaDcHJ/eVp3M0wSg/EW+kPIvMZ6v5OMmOyFiwplnnokWkEqlKW4oJtRdLuWVq6nsRAwE&#13;&#10;BzaM4bMAIIjUQKC4/fbbMWGggHz7298m/cTf/d3fkY9TSTqFCOOsDJ7hTVSuorh8mphx/CDvec97&#13;&#10;eKCTOGq5BlSSj9YLNUFgqKNfNpN1wpJ1h4NrKOnuXsSHrMucNuHR13hqYHmQGa8dK45J8u5LYE+J&#13;&#10;RXr7ej/xif/vuutfddHFF9fU1aK+kDzbzeAiH0qx8dw4NvJ+KsmTZ69xuOAl1+BSJwAEUOK4wsVG&#13;&#10;+Oc4QdWekM/f94N7eMy55503f0GHK5xjFwV2ieJTgif5GeNXP/Vr5o8JD8nRmuTg8wgfj03TKEVG&#13;&#10;yY9QnR+tqa9tmzdn6Yol69csP3fl4jMXdCytraljZggjrL+BVBqED0573z1tbSYR6keEr2GA2Wad&#13;&#10;DYxlsb461tTWtGjx/HWrl2xcvXj9ovYVTXWtBPAAepYdpTxjckTPvcTuuddMO1TIdQGLZMTDCSo/&#13;&#10;qHaLiv0MTVDuHDfaJg5XygxBADfKtddee8MNN5ATTH4QCSOgAxoNpYb47GUEiQBHHjrPY0m0CVi4&#13;&#10;isrBVnc1v3S3mIQOGmy45Y4a4gfI3FCCvE4/MGA74YbXY00MNwvlZTDDhXBDbB0cnqNcf6yAU109&#13;&#10;oMmGdbd7sVSJKcaMewFCjwgEBcGQ82yWwIECPIopFmzxd2/XY/XXWUOFQSalwjVuE3Z29MDB7pF0&#13;&#10;uoF8jkWk0K3jrUZCLnXE405ZkIIXThEsin6QsR4URSYr5SL+R9YipsjqQUVts3BjLEquZyZOjVse&#13;&#10;A7H5sGF1AYvTDhYivgbKRMliHbPiJJFXm5AnIueozFoXzddXRWrZE8u1ig0/tr1vJhpbMskd99o6&#13;&#10;rE0iLieFFDewAIMFxgtcG+wcpXcS0wL+tNsML2RWEIew/oMvCxcEoAAj2/pWKLBFDR3EHJ+uqOpR&#13;&#10;MaL0pBJhsMcUFQaNUp5dLpCHxYOFblGrgqAseWf4VgzZcuAStHnSZRNLfVyBa9MS65W4vMXqMj4Y&#13;&#10;AavATXSovt7+cYYBG+nAV2lFIVx+Z4c+0k1KIUPZ+5yS5eaIPfpw+3yJJlL0eQYCuJuP6F7kuB9J&#13;&#10;JLmxprbOVQXxKk4JzJXChE7PCIscbyZPTQ05DLeLr3GAZ5kdcWtXmwdI9nY26mjBM9XULEXVSBUW&#13;&#10;DOM2F3gV12YW5D52Xskp8KWzXBksMfASL5xE5JwiRvzi7ngbXs0qN/JmqLYM4MV5NoUWTOLWw3QB&#13;&#10;F2HFGalpSrcHrXBkIFmwvF944YXYEXiLuSTMx+MCC6gN7WQHhH/HlqYA9PX2PfPsM8gFr3vdTVgr&#13;&#10;Pve5z7LrlPLI4Ii8JMfHa7WKx37rW9/qPdT74T/9MLYP7gKziA01S6qr8KyQEPE/UqSMJtyI8oJc&#13;&#10;Q1Olbnilw3d2EmpI0alp4+msfzYRnYpQjI122rEWZIiWTKWeeurpp595+pxzz9l01VWWNTdi2z/d&#13;&#10;mn9YlgS3jCsKQP72ooiptd1Kbo86WYE7CfMIpBH3o22ZPyy+Wb8GthRbTqnrtGvn7gd/8tM1a1Zf&#13;&#10;c+0mypdoqQya6uTEw3DB60AeL6a44p/0pJwZsHBruMDCxVkofYvZoTFjuUxw2M9wggTYqCkyVgCM&#13;&#10;hcitUSfdi5O80Nmc7CBjEiQ3T61GLgALV1I5gASPg4e3QntEynlYc/GJuilkAOGcGiarCzio+V5N&#13;&#10;Jqj817/+9a985SvCAoVp+SWaX+FYzuP10EN0DcYL4jixUGAfBW54GroJn7kAKQPoKfXXjusyz2cB&#13;&#10;wGPKPnTEijvvvNMl5qNm6stPPvkkm1klYmB/BX2EI4AIm0cQ+/kJZQdViKyiDewmLBlrPXaywoWW&#13;&#10;Adks3EIQgIVUBsfyBqMODKoobUg1+e6vf/1/1p6x9ubXvdaFZtn2T8fJYngJBYqkEIebmDyWR9KD&#13;&#10;RcwpGiZ3uAvsVjdvghklvLDB0XkTRIRAUbIZpR599HEAd8OGs9ZvPMuEE9d622PsHHVHMIK7V/Mz&#13;&#10;mK5lmo9TA4txMUpjqpTkMtcp221gS7PjfyWDt4Vd3m+XiC1P8tkjRYkZAAsbM2d3tZSUTIiaakxx&#13;&#10;bi1xpGeCoD1SG42l1+adEyjAE9UWUXemH8FONNABkDLFnUrvL/cIS8OsmOhIgkqQEuIk9vsrtWnV&#13;&#10;h0VBc+wFXIyZk+0h119/PTxMJCjxGkRt4Ey1t4z19yiQbaNbNItIr+HQBlPejmeETFkgFxoKooTT&#13;&#10;hJQH1OwmtBDh/53vfOdb3vKWlStX+lGWC0xXjhv60q+23h7vKMr81j6xo8Gsu8sgwyOvXpRKZf79&#13;&#10;k59auWrFG95wi3uqS75qVzo62yOKrlhNaLAgD0wfBgdOYXGxU0YqCxcKGhggTIkaYgKLRQE6WDGh&#13;&#10;h+kEgt/zg3vB3I0bN+AcNJu0aY6WrwFOqao2oUzIEignRxBgBjjl6CSeDrAo7UswyRyBgt0eMjOZ&#13;&#10;j7vUnqWeB0L1FEpUnIjXSn+3ZgQyjCO920t62EgQR2ZnfaEQB/OlQmD5wcIBrtOfXKGQUrDQFOI/&#13;&#10;F3ZxsrKYgLyvv496yLhR8IaQCO+nP/0pOfuvueaaxkarmXKS20PGIZf4HOQCL9jhRuDG3XffjcxS&#13;&#10;yuGYV971rne9+93vxmsrW6aGRNJTaS8ESQ6gxwBLooeMMv7ekjF2DOiQ0RalvPQpbYqxX1i5+Gub&#13;&#10;Cmx/PXwY+/a3vltTU3vppRdTRwW5LQjgYl+jm8KcwVEDiLjV3oEIm0EjJtbZA92GGzNWUILdjQRy&#13;&#10;XuCH4aMF8ph6QvJ6vtn65Gy4or9ZQTDYVUUwmnzpC1+68orLLPi1xrIlAxZOBLbtSAHSBcxjFhgp&#13;&#10;mG4XvsluUjAnwgWTv3ZqdUOORHkH3+5fEO/oyjiUrhaHyU8a9SMXk8l36Hh3auY5SlsorU0j1zyd&#13;&#10;tH9qi5tX7l8xoaO/YGYadoKnFgl42JzwJx1vH9PEYHyItuL8vnyGk/mAsBePj+AxJeaCOUogJjrC&#13;&#10;2WefDSdL/D6SS4/fxNIWwvCsk6Tn4SDwCaFDgeQ8gVcToo7aQqAHXlv4hDNKKS4BpBR9vBLk2F7F&#13;&#10;iw0J9EEQ42eO5FgDVSX6K17mRpMIb4vicIsVdAiWB5sAsSgSWTKR5BzqkmNhe4mzZxs3OjoUlQh3&#13;&#10;n9mJcqYiOEC1X033CRKymNEcI5JSAgViqPPywA9Z0NCyCtotZqe21dTS3A8Ojrz40gsb1p+xYAEx&#13;&#10;Rxb0rLdKkLQWC+fG5AsHIsW5cELr0jTO2KmBhYPXouJUtOJa74QU+lmHPvi/41xS09ij4z5KHq+x&#13;&#10;f/5i37DDBYkjH1YmEJ9OgijOMpBKLLTdZh6LHjwMu2I4MB7I5wkex+KIvTlQWNwATnrVgl0wVVCL&#13;&#10;DAkCp6x5KAcGOIm3hTN4W7GYsFGVjfb8xAcAi1+xVnjhQhjhcUELssQr1377SZ2SKBEAh7LtmMYR&#13;&#10;zE4DEJe0wy5m25vLfkzOHvfNFOGDXfvTqeTatSsjMSQIVUcNnhZImVYHSIu87VB2QZa2QcDCK22i&#13;&#10;a9sASUEor1yFMOHMIryDa2z50VjaySgCoEkiJHmxz9FYKp3rOtA9MNC7etVyUo2reoF8yDzBLbzy&#13;&#10;IQUisMv5ojhU66R7eADs0zljjvGsKYJFUbQQ0Yqqx5h+VYIlxS1nTpY7DDvK0M2SV5SqkMX5VFQ2&#13;&#10;ShHt8FYF6tVhKkl52z35t0kId8uRZCvHXI7NkMCXLVsKi2JoJMpbAV3GpS6F3xRXLaQYXjR/fgfC&#13;&#10;CxZNMgzjdgE+/vqv/vqOO+9gCxxohZJyzz334MohmNKMKc5wayl5ij5gLToYWcyzY5mvgiyewhQv&#13;&#10;NzkeUxeDPto4Gws7yDP51diUr2kqitI1mLUw6vaNRHZu39bX273x3DNJysHOOJDTBbHxfN3s0ENT&#13;&#10;hfNVtUSrWD1BcMX5P+xCgMPtVyDLDqJNVU0M3OBai7kwTJMBBT5HLWIjX3KU9K7EgEWrhwbj27dt&#13;&#10;I4X14qWIYE1O8VGpdKvvafI5u1bERFKNvZtOPnQnR3komfwUObk7pwYWPlDWuhMYKYrv9Uv0uFiM&#13;&#10;MVHk5Fo4rVd5pAjgPhiGY4gbh0OMvs1CycIvwuIuDwFgBFsvKfVEzCVuCyq8mmRfTPZJX6cIFsXI&#13;&#10;rgiOklWrVqKbYMzj86WXXSoXCQZOkoBjKCFyFGUEMwfpOT7/hc/vP7CfK2kVKoyFgTqYEAp4W2lR&#13;&#10;dXeoZyp+kDrcEiSKy6VUmjiA+dEskO4HdirVmE3K/GH4GghtqN65/aUDXXvXrlvc0EDA6zBCgMX0&#13;&#10;miiBtdLtQjBlg13UFCuiQlEVaMB/IE2+yhK0Wo7jaJTdvAorA0EyVlDBWJh/ThBwH6oAX/JLknwk&#13;&#10;ns71V0ezoMuBAwef3/L80uVLVixb1lRv1iItpc5d4lBP21GK/0k5NuwyJ2M+O5qzhMNOa5lWPjn6&#13;&#10;w6Zm4DTrsQ6/8nqWKu1AOXpyUsQqFSuM5m5o1PbDZAfn5gmi9IoYcWyx46ReXaGLLBKjKLELLIIR&#13;&#10;CtwZNptlZoYtZdEImG0KYCENgkR1LuyKRdLyDFOaBJMq1gowAmMq3llvr0XEQBNRTlA0I4I18Oly&#13;&#10;8Bw2s5IBGHkEe0qpQdTGx5ljjKO0vAb6lRsnZwhWX/ljYZJuccdwQOhoYTSbH83W1MQsC1U0+qN7&#13;&#10;v79ly5ObNp2zZl1zdTUrf1MsMjefb6ltWBCL1qNduDgKFQ20zQvoKGTVSmUjw/HcwHA8kRipjo7O&#13;&#10;a24Dd1ubYiTUpIKYzX4wAhHGmiekS0ciA4VIbzrfNzTSXVNVH8m2vfDsgUc2b3nDbW9etnxNdVWt&#13;&#10;85uy70Gin9NyACNSzbmSGm73owspNKJagmu3BcFyjk45uvKkZucUwUK18zwWCBc1RCdCu4oASGB1&#13;&#10;LWm1mlFUp5x85ORX9cvjhXozC/HCo4OfDoqw9N6EUuXfOxo8XpzUJDriIoEFIRtghOotmxrgUu9h&#13;&#10;oUBqwPBJxOexPDiEiqGzcIAgAIQKuyKSYFJBJEGpQSrhDK8dF8sX5AdGN3Aj5bVMvlqsdQGwyBM7&#13;&#10;TP4Ksuih8cSIwmLD/tObn3/20QUd+fUbaayBRT47L5dtX7DsgurqNkKC8PvjgeAfckQ8MdrdG+/s&#13;&#10;6t3fM3RoYGRgZHgkMURk1aLmlmYqYM5pWr6sY/nKxQs62migaRGK8TL2H8nlD2RGdyezB4bjB6KF&#13;&#10;6uRQ/YvP9O3Y2f+u935gzrwlOWQVq6lArJ0hBfCC/wSHsorvKMjMwhAocGMRQibuOJAw28VskSy0&#13;&#10;OivopQQgPPsdOd0qxnJybgUxfKWRO0XhQtUM9W8cWAQ7jAJhZHI8VNG7PGp4l6Sa4+MySoWOgNWK&#13;&#10;wv9EGy5XBTZL4ABQkBHEuZYCl2epCCN5R/Bk4S0s+tksd3EGLMCtS3YfRBLsHQDHgo4FZ59zNqiB&#13;&#10;hoIO5dSoFuk71n7zjLpIKDMu2LpFZFnabdHNILKz2bQFz0usFtndImkwXqRwjh7Yv3vrC48NDT27&#13;&#10;YUOmqTE1mm0aGWxLpedtuOCWuvolkTz5VqrhSxbGnqHstpf7n9my57kXdu7q7IqnM5lonqKk1JVu&#13;&#10;Zd1PJFoaGtatW3XZFedectG6FUvnNjWw6xqDZ7oGm0t0OJndMZx+PpnanUn30Jq+A7Hd23LJ1Jw3&#13;&#10;3fFrDa1L3IZKs3yQY8BigbL5keQooTPtbbUE+lfXxurqrEdZBI2gcIi5V2uiLklnWY4pShZaqSXz&#13;&#10;aYkOQH1srR7XjVIppCw9LHmJ2cXHPDV+l7HEB9mP5MfxAT12s2S8YrtPJDCVu0/Hfd8RSsfYFlIt&#13;&#10;/l4RELN5voUc9quSJ0/8CNDB8ax5PZGW3aOUm1MGCPuqhCIlwWaugHMQwSktQ43kA5XTwAt8vcRu&#13;&#10;oMsgA1BQ/vLLL2dDPRWYTdCwluazyZStu5bEsjqVzhzYP9DV3Tc4NDIcT/LsFSuXNjTVLu5oWzAf&#13;&#10;JciUCUselhze/fLTO3d876z1/XNaRtLx+gOd9QODc6687hcam9cWCi2FaB2J3BLZ/JNbDj742PZn&#13;&#10;Xty9vy8+kslHa+uitdUZCiEkhttJgUeigGy6uqawcGHDReevuuE1V2xYt4rNRblsvKmeXVEDI+kt&#13;&#10;g4knk+ntVdF+qiB37R7tPdA8Z+6Fl296W3XDYiQGiJ1Jj+7v7B8eziTiKUqf4tjtmNdBZNb8jtYl&#13;&#10;S9saG91m2mBEoE+uzpU+mPgQTeaOKYLFmPgexLMeabsYJ2JUktmK0XhmVBYKFDcfOUPYGJS4eB+T&#13;&#10;H00lkQhYHI9Ktn/CA2z8hnSrjSTF6oHif8V62mYuluWoyRfoCFgZhS8eRCYHFjKUsAXFbcUxDAIm&#13;&#10;WN5t7xmGPn5yId6lKpK+CsK8p0Md9g22sqyp9HB8mFh1LBo4UNBo8MViAUE9McuspfY3KyPi/8Bg&#13;&#10;+sXtex95/JmXduweGk7gseD3xMhgXW3kNddfedONmzrmN9bVYh5IR/KZ7u4XXtr29Q3regGL+GB0&#13;&#10;x9Z818GGV7/uN5raNhQK7aOx+qHM6LMv9t7z4DObn93Wlxhtau+oqmvAqzFiUamZmnSyPhGPpJJU&#13;&#10;5kwnB1PpgQXzq1993aU3v+bas9evra0arY5lY5G+kfQzQ4nNmcz2hobhdCKzb0cqObR49dqblq5+&#13;&#10;db7WwCKTyu/aNfiTBx/du/fASDxBDVpyDiAU1dRWbdxw5rXXXHz+uauo7gLkopi4TVdSUsoEFlPz&#13;&#10;hgR6x+GrrlfvvbpRemYyC9WEmeTYNxTbpHCrQKYoAQDFuxSN0vKWjdlfZhVSjBFB0Z8l64+XIGyf&#13;&#10;uNOn4c8gFtAJWMa1xWCDyVF/LPChaIA0HcSx8lEPDwpjoRPF6zxk2Kby+jp0ELQPwtIxeRI5zsG+&#13;&#10;W9tOErg78GLGDvalHnu2875Htjy1c39PinU81pfMx7ORnoHhnr4BojuGhwYIfSQ7LmEl6dHhkWxX&#13;&#10;brRrTtNITZR83w3xRFXfwOiCJRtidfNHq5riuZqX9iW/dc/jj2/bdyCRGW1oapw3FwtKpK4m63L2&#13;&#10;s+WjMJpE3chRFAjJiEp28fhA3yDOFILoOzowfOAsGUqMbB+Jb62uGqitSuGeifejZdTWNS1tnL86&#13;&#10;Ut3WPVB44tme+3+67fmt3V29qWHyvo5GhjK5vniqfzjRfajvQHcP8LFy5cKGWnI+WCCYg1znHykL&#13;&#10;W00RLEom0jhEONbXyU296bnLo5fXLIrQYK11FNcH57EKUENffXempyVleorYzV7mJD59lgfBBIpC&#13;&#10;pHN/JxvMd+zYQYA2Qj6WxVQyhYRfa8lgAmadRFuPCgcm3pT8cNTH+t9P+FLQAWsFrIhHVsZON144&#13;&#10;CaIoBC/u6v/x5u1Pbds/WKhrmLckX9+aKFSRz8NgMJrr7iGf3rZCZGTt2hXNTZg0hwZTXblsT3Nt&#13;&#10;osr2Ocb6+nMHDqU6lmyob1leqGk7MJR/6On9P3r8hc7hVLauobG9fe6C+SBUbUMdVi4Sc+dzKcAi&#13;&#10;PzoSGc0QqQJuka4b0ycr/7z581avWlYdw5JK7vhtI/Ed9bXJ2tgo3pBkvGpwsDpfNXfu4vXJaPOL&#13;&#10;Lw//7NE9Tz2/dzBpZSBjLbWRhkgaLQmBKJPqG+w/dKgH28vGDWvntDQ6jy4Qr1lbHvvmVPNZnHBM&#13;&#10;T7ULHAoENojijvQxXPO/ykhRvHJ2IoUnvRZ5yfx8cHYBMwG88MILRFKyl+yBBx646667vve977FV&#13;&#10;BPhIZy2TTXkWq2mcH7I5URa5ezD10q6ubXu64tlYc/vS9gUrW+YtqWlpy+HhrM7UNudijSOU0dze&#13;&#10;+cRL+57ujnem2DFfKAwnie0EdGpGc4VkKmMZ05JpQjGy2ap9B/uff2nXcKaQi9bGahuaW1o75s1b&#13;&#10;tLBjUcf89taWOgqTKCEg+0ZqsJ7ic0mb0bFQONCFerODEM28lTqqJh0t/8gWkmd3SbQuVtOQj1aj&#13;&#10;bJD0v7Ove8uObbv27UrnR2pa8k0d0eZF+caFqbp58aqWoXzDYLZ6aCjdt7vz5Rde3IEDBleOWWnK&#13;&#10;OzPLpO1M45wIHzVRCpQ6R7kXuYEzTz311Kc/82n2m1KTHWckkgWbNUj/e/75F8xtJ8rgsKoCE31j&#13;&#10;pa7HKIUlcue+zme3be3s6SlU185t71gwb9HctvaGOtIapRL5nlhD77qNtZdft2jV+rq9vU89t2/z&#13;&#10;nv79/SOZQ4PJZHqU6EsUg/oGwt4bKG6DENY/mN6+tWvfns5IloRINY2xuqbaeq5obKhvpCQLUeP4&#13;&#10;OyjygZMTi4mFaeLPSSG/UJe2q/vA088+++yWLclMLotoE+UBrYWa5pFMZDCZ5vHxTO7g4MCevgPP&#13;&#10;vPj0cy88drBve1XDwPxFyaWrUivWJlacObLizOSStSMLlyZb5yRy+d49+3dsfvxhQuSlKeo4pjNh&#13;&#10;uochBIvppugp9rzAiFjUQRRkgT/yJz/5CUoHSSWI8iZlDhtDNm/ejLFw7tx2bWdATyk1QJ5i3Tp6&#13;&#10;c7BBoWLt3Ltn78EuzKQESdXXNVriaALDsEOOjmSjQ2vOmHvx5SvXnz+/bWk+Xjj41NbHfvjg/Zuf&#13;&#10;fj6RxlpYSxKWkUQqgUyRp3wMvhg0hZHOfV19PQPVhVhjNf6PqmgmnxpKDPdRQqwvPjSQTSZw9o5m&#13;&#10;k/xFJaFGDtGekWiG4Ix0Pr334L5nnn0OsEhksr39Q32DI2ky7NQ0VjW05qvqewbjz7645b4HfvKz&#13;&#10;Rx/ZuXtbMt1bWz/S2DbcMnewZe6hlnk9cxcPLl2JE6d6bkekujadive/9MJzXV14Xo0CVmyjjEcI&#13;&#10;FmUkdiVeBTSgU8gNKccEasjzz29Baye7NzZCxTthp7AIKLwUzpYhhWVyrpBK9HLsnYQ77DpwsKtv&#13;&#10;EBGBAg/D8RFCQoeHh5LJYdKbtzZH5i+oaZmXr2oaijYM5esS/cnenfv3bt93oH84TfJH/AyICGTz&#13;&#10;ItHK/s7u3Xs7t+14GbFilPCGUcItotX5AqERg729XZ37u/Z3DlCGPhmPUU8rk1NB2mwuE6tmQzoV&#13;&#10;tnJ1DVV4R57esqXzYPf+7t4D3f29gyOpDAEeWEZrstSXiFQPDKd4Rd+hPpysrS3VjY3cFa+u78tX&#13;&#10;78tEthdiu2vrextbErX1qaoqtszkDnQdONTbS20kq13AfheaLE//zB8hWMw8jSv6hjGTojNCCAHY&#13;&#10;7YkdjzBqhTPhg8QTiQMSX4OtVy7N56wDC9ksQMQeMvDGR9jKQVQYuHGgq7O3tzuRGKoqZOa2kKMX&#13;&#10;HwVMinsiM5To6x/uP9jXu2PPni1bXxrkLvpuNuACYdzbtm5/8omnn37yGcCCwOpcOpNnExoxXonk&#13;&#10;cP9AT3d3b093fLA/n0pSnZ2YcNuEh8Ejn8WdiSUSfK7HTxuN7nh51733/+hnjzy68+XdmBsKVTXO&#13;&#10;VIHZEh8oruSG1Ei2Kl/d1tjU2kj1DCLuUzW1RIsNj472ZrM9ydTBTGZgNJsg6hRvEi5VQmOz2Qz+&#13;&#10;aCu1FuzJKsckC8GiHFSu4Duk1pp8obAoF+OEEwHXo52PRNmOQSI8sOMd73gHngWaGnhOK9joSb3a&#13;&#10;ew9Z1lEHksmRwT48PAe6Du7p6+tKJ4YpQFCgABO+UUvXjkwf6e0hWy/QMnSorxf7Qno0TTxNDpND&#13;&#10;lniJNCk/hgeHkvE4kQ5gQS6VyqaSFFMALFLx4eTQQGp4iLK9+Uwikk2TQovNG24zCPmdLUUPgKEy&#13;&#10;aDB2Z+e+7u6u+PAgdX/dZg5KKGRIbUYCzmgeu2vNaDqaTeYzyWzSFaIoZAqxLE7d6lwyMtw3Mkw8&#13;&#10;1wg2EdvybtnbXO42q/tu2+fK588PwWJSE3OW3CSjg8KxdEgZOeuss7BT4BCh7AiVTWGpTZuuufHG&#13;&#10;1yooyxL6FgsUzZKOWjMVD0i+27mNzU3VsF88kxgspAfiA10jgz25VDw1kuzcdyjel0/0VfXuzx3c&#13;&#10;l0n0xwopvAo189va1q1dS/hGdX1twhh2uK6+llwcm8jke8Vl61Ytr4VBMUZksUKkMFJkR0YKiZEo&#13;&#10;pQ8zqVw6AbCM5jI4QeBeHB6j7KBzjtxsKh3Lja5bufLOO26/+XU3rF2zgh2v2XSCWO7RXDpN1p2h&#13;&#10;keRQOp+K9nUP79936OD+vt4Dwz2d8d596aGDVcne5nRvS+JQw/ChWC5RXTVaB17U19S3NLewX8bZ&#13;&#10;rZUfNFRDZtE8PYWbKrzwpkpt3KQi6atf/epzzjmHjN6YNsmIecstr9cWdW+tcDmNZ99BOGpHa9u8&#13;&#10;JkIgsjWRdEsNcRfxfHKokEmiQVDfeufWrhefPXBwTzbTX9fdmUgNj86pb+pobSBKYjDOftDhofgQ&#13;&#10;f4lhWLJk2Yrly1cuWzJvTnM2Fa+J5Grz4IWt/vzLpZMFVINsYjQ9kk2OAAGpZAKHCDAxmskRGQYG&#13;&#10;5VJZ9JcVixavXLRo2eIF7XOacaxWWxrPHFW3sH0gw7CdrWPugsbapiiCwyjW0+qBbiLBE127sgdf&#13;&#10;jnbvqRo5VD9yKJZla2ueepE4s+rb29Cm6kjggxe2nCM0fUFZ5Wx1+K6TpkBpmJM3QwAZGDXZJM5f&#13;&#10;AqVRSdi4pUeOmSqKUVkn/apT5EKiuqv6Dw3s39uZTo401MVGRgZSI0NVuTTFYGDR1PBIejg50p8c&#13;&#10;7E+sXbH+youvuOLSS1Ysaa/Kda9aWjeaHeo9NHjoUDqbbTzjjMuWLD2ruWX+0HDmhS1bnVyGSQNn&#13;&#10;RzZawASazBhGjETz2dpYAQ2FzWmW3jOZYitLS1MjodoEua9ds+r1N11/9sZVLQ3knjhEscemhsxo&#13;&#10;enjwUF//wXQs37F27WXnX/iqhvr58f7EQD9WWHaG1Y4MpgZ6RhJYKuI1A12ZQqoul4im4pmm+sYr&#13;&#10;L7nkmquu7OiYp6z0lkOjXPksQjXkFJniM9KMo0ZSysfBXyEFaW/8GZ/MQj6U2eUNsSg6KuxGoutX&#13;&#10;L9u4ell7XWw0PpAZ6q3KxBsimToiqjK56tHazGDk0N7kgV0joyNNmy56zU1Xv+7aiy+78Jwz161e&#13;&#10;VlNdnU6PJtEzsChkcjV1KA2F9raGM9YtXbNqUTSfjObiVQX+jsDthfRINTARGa3KYwpJslOMvLxZ&#13;&#10;8oWnUuwxJWZqND3a0tB03ob1V112cWOdZe2d29o0r62ZdBp5apYMxzPxRENV7bqVay4974LXXLvp&#13;&#10;gnPPaa5rSAwkMgP5eE++vzM/2BlLHarPDzfm4jXDfclkPLFg3pwrr7iUSuuWvI+0GT6LwoxMn/EP&#13;&#10;DcGiLGQOXzLzFLASQBhcCvn2ptozVy46e+3yeY01ufhAVXqkOVbAB4JhMkaphyz5rapbGzouXH/p&#13;&#10;JedcuqxjKSVVmuuqFs6fS95s4jVHEoS3pvB7UCnC0mhGC4sXtl526TmN9YVYfiSaGy5khyOZkao8&#13;&#10;okqulpDRXDqXSVTHCLBIsoO8zlIAxrCPgA+rV6w4Z8NZy5cuqCXjTiFHsq0CwdupUXAkHc8mBgkU&#13;&#10;RQ2pam1oOOuMlZdfceF555zV1tSYGUlnh0cLiepcvDo1UIjl6tgogpaD9nHuuevPPvus1rZmy8Gc&#13;&#10;cxnzS3ahzjSNQ7CYaQqHzy8bBVzp0AIlnSNnnbH8VVdfesl56+c0Vmfig3guiN6sYpdXIkkg57oV&#13;&#10;K29+zQ1vvOnWJXMXuoyj2RgeC9Mq2JYaGR7Kj8TxijTU17VYCY/C6IL5LZdfcvaZaxY1NbCttD+b&#13;&#10;GGiI5epjufRw33BvVz4x3FgT6e89mMqMELCCApKnCng6uWr50ssvu3j9+nXanGNVCMifk61OD3FH&#13;&#10;PjFEhNUofpDG+mbyAdTXFDZuWHHzTdddf93l8+a2jhK4MRqpyVcR/TXUP5gaGV6+pOO1N2y65ebX&#13;&#10;rFq5xJIq2xFExJSNvqHNomykDl800xSwdCQEnaFm1dfVz2lpa6xvBAMGB/oyqQSJgAnNbqitWbFi&#13;&#10;8bWbrnjtDa869+yz6utrUAlq2AE6muobOJBNJYaHEgcPkvyiZv68deefd01zMzvfa0nP29hYPb9j&#13;&#10;IRaPA/v39vYcRFBoqsPiCSpgmLAMOoQ8sOO9PlaFr4SnwPDXXnfVjTduOnPDShJbkYiPmM5IfiST&#13;&#10;7Ke46vDgSN+hRCLeOGfOWWeuv7R13qIYRZprq+e1t85tn5fB6zs0hPOVlTyfSRGrsWLZwqs3Xfra&#13;&#10;G6+/6IJzSa2sIBhwLNgaaFrlTNPW2bNmXUhvOagSvmNWUsAqGBfIXJUjE0kdSaQGh0cO7O968aUd&#13;&#10;/X1DVufDjDCFZcsXrV23fMmSeY3IA5HsaD6eyhza37Xl+RcfSiXYUNJ5oHMgn5uzccN1t978zrb2&#13;&#10;lQVLw1lNnu5EMvfoo0/fc8+PNj/2ZF/fANoG4a6uvF2WZJiRmmo24EXSo81VtcsWLbjoovNuuOG6&#13;&#10;c85bD2QR1xllX0hhIJXYdrDzse3bHuk68PKB/YcS8TkLFlx+6VW3bLzo6tqGVpqCwTKXye3v7Nq+&#13;&#10;dW9PT38mm4qaspFZuWrJ6tXLF6EOWeU3SyAelEzRdr9yRVqEYDEr2SJs9NEoAEcDFmzQgDMxVtZb&#13;&#10;0EUkgjMklSSe0mn3sXxbWzMCQD6fYqMXnE7xg4OHdj/9/MNbX3qMXeqHDnWOxPPz29defNGN11x9&#13;&#10;c1MLVZfYJKp8fZGe3oFtW3c+/vhTj2x+Ys/u3ZmU255b4EHsISMnTb6lvvGsVas3XXHppZdfuHbt&#13;&#10;KhL42kvJqE60ZSGeSuzev++J55796e7dL/YcGkK/aW1dv3LNhbfcdkdDc1uSstWjeRMwKNo8kiNH&#13;&#10;FrHjVkw8mpk7t626huBatvfRRysp4kpjuZzA5RIrQskiZLpXEgXM/OAiz9h6ipDONnBl8lHS3CCv&#13;&#10;rRWWtsy71Aeh8mqBsIVt21589IkH+/r24NQkd18hX7t00YZzz7lyzZrz6uvbkPddETIjFKZLknHt&#13;&#10;339w8xNPPvPEMwf2HyQbjW23iUaTuUxrW+vKJUvPX7/+4ovOXbZyMXnCACMy45AO1F5fwA7a09P9&#13;&#10;0raXHtuzZ+vAcLKmalEmQzq+unf/wi+T9sJKKubY/mYZhS2NqMV1ubj7aksfxhke5cohumLJGExd&#13;&#10;Oll6Je9WGQYylCzKQOTwFeWhgAEFXK0yI0r+i73TEMOAo8aQgxiJdCpWPVpd72p0w4iRmseffPLF&#13;&#10;F59funTOimVNucxQtFDb3rZ8fsdKtq26otguNaurfao6RiZK5HJDA1hDBhMjpMGwAmQkyWqfN3f+&#13;&#10;nPaWxnoy31mQ92iS4PJIrLa2ulFCQIz6AZme/t49yC9sNKmpW7CvM/HkUy/93BvftGb1ivo6V+Ep&#13;&#10;b9W5+X/KFJHGzJLCWpszMSu05GJhDHh4HkoLiX3J9F1btiJDIViUZx6HbykHBWAevYYVGAmCLJVk&#13;&#10;/LRq5aTmHa1iBxe7yKM1sVgNrglyzmTr6ppSucjdP7hv//7O22+7aS71Awm9jtRW17RWxRrZQmKm&#13;&#10;RKsPpKytPhbWbeTFuWF5hOw8YEEUfcwYV2ZHDA0oDOzd4Av2DrLjUH+AaCvbJDY6mhzNjZhqEpvz&#13;&#10;0tY93/nuD6+5+trzztvQ6iqSKSqfLuBfRUaqwbyJmxTxoVCdZ18r2EYkCdXq8xlQBaNJ1LLplKlu&#13;&#10;SOg6LcckDt9RHgr4IDSrfA0jWS5iqz9qsdcULGcbVo2lDDbei1rNRkR6DIpkE26qq8URUVc7t75+&#13;&#10;YX39PAJcqS2Ea9KS7rMvN3iusgIGsWoEYFDNrK6hpq6htqG+lvjyOuoXWQ1Drud/Vu2sipIDQATC&#13;&#10;APnNTbUASdhX2lxbN6++oYPcAHPmtG9YfybuE1IQm/yi/S1caZmUkYaq0JT4y2er5G2yRpDmjW2B&#13;&#10;KCxFpCiHDsIIhmBRnmkcvqUcFPBZ5hxYWGEj2MnYHdSosZqDiBVmCbDCX5RGRluI4eYkkUTH3HbC&#13;&#10;LuHkaLQhgvvD6pe6GmdEZTlwKMKQJRI9MrZV8kzRMWE6h8MFcnHyzCrLO2GmBVVawJJRPTrKNjBq&#13;&#10;F0Wbm5pWrlg2ONhr+0oCFSNIBwtAVFXjr2FDvdVNtZorIAbbQVwcltVsssKFhmTlMViEYFGOGRy+&#13;&#10;o3IUECNpC6iT8VVjqpi7EoG/u/sgZsSFCxe4+gPwHms3f1Wd+GRX7OJr/A2c0EOCWAierWzFyAwG&#13;&#10;HbYBzBKqNzY2NDU19vYeSiSpgUpKvsNyDrls6MCNe7wHwgAcXL/KiBQhWFRuGodvrgQFgm21TrGQ&#13;&#10;daCzs5MvVFQtQ3Ps7UGARLDths2j5BChYovLZ2PFQNWq0gq1ZWjYSb4iVENOklDhZbOeAo5Xx3br&#13;&#10;0x/4kxRhMO6CBQtmbtect6SIgvrqP5NDhNKt1ILm0EnKFgkv+KDrTxHSh2BxigxE2IxyUECZsMWu&#13;&#10;sCJZf6hphg0Ca6dSBM10IzznCw54Ha9GriFfGVXmJVm4BEXWEO8ZmelWneTzQ7A4SUKFl816Cggj&#13;&#10;PAci/KODYDlgk75xpovnmolOChcsqqN4lOoaNIC0yX1k/uvqEnwoPYAXPWaiSZN7ZggWk6NbeNfs&#13;&#10;o4D5N7Q/xIFCNpMlxTmFxUjqMaOd8WDhhQXJFxIiaBLp/ECugYEB/vITm0p98bYZwq/J9TcEi8nR&#13;&#10;Lbxr1lKgKD3kRnOUVmJV54AnJ10y/qQIUXypBw4PB3ygDiPSDWoRZk5riSt0bI5fc9CcKgYLa9JJ&#13;&#10;dTW8KKTAK44C6B0D/QMYF+FVlT6YuS6WWh+U3NSrJHwgp6FVTq2tJTTLfCJsXEmnwY4ZbdIkOhuC&#13;&#10;xSSIFt4yiymg6vDpdBrvQ/vcdpCCBdzbFGaiY7zOdoc5ecFUIVeTQbKD5Av+rl69mg8UcOEzMeR2&#13;&#10;C9Gjp5iNMwSLmZge4TNPXQpoSWcN7+3rXbJkCYlIxbczt4x7W0kAFsV3qSU6uXjxYj5g46QlVtvF&#13;&#10;yjEEvHnqmC1CsDh1p3XYsumlgHQB4UIymcRvCouqVIqW/UqxJe8l0zop1ymhptAsWWGLzpEZ1I8m&#13;&#10;ROEQLCZErvDi2U0BX2+JAqhYN5EsiKHEJTEuWKvMnQQaMHBiuRCEYdTgDE21hp1KRwgWp9JohG2Z&#13;&#10;SQr4tRqeJAgKV2VTUzMbNLSAk5WiUpKFRAmsJwg4O3fulGlTclAFm3TkUIRgMZPTM3z2KUYBmQkQ&#13;&#10;KwiCwvtARIPbVW6cOXM2i+PTQHDAX0o9tba2AhbUlJSZI3SdnmLTJ2zOaUMBuRgEFkQ0YLCAG+Wb&#13;&#10;MBeJ2xVafmL4aE6qVVOvmqBvLBeqX80RShblH5HwjSEFnLBP5tx8YXBwCHPAunVnsC+Dsz4+qiJg&#13;&#10;4W2Z6ESEciJnWMHqDClCi1vOZiQGfTLzIVRDJkO18J5TkwJKfXf4vyCHBQnzSK03avV/UoOD/bga&#13;&#10;Vq1aYcXiXdiFYGJmtoacQAtRe2kJ+lBTU0P73Lah4cFEMo59kzYrcZZLw+H75XtUxgLqrhMhWJya&#13;&#10;0z5s1eQpcMRKzEbvZCQyXIgMpPMHB1O7+hK7soX+JooaxigRQL5McARNpAI6iOuke3M0m48mYg3J&#13;&#10;OQsi8eyeofTedKGnECUjTpp0nEr/WXK43MOTp9Ak7wwT9k6ScOFtpxoFlLw7Z6yF+YEEuZGc5eTO&#13;&#10;kia3KjaczB08MLDrQM+uwaHBrgO9dVXtV1/62qUdZ1bHWvJkxypQrMPlrnMpqcp2IDKQtiI1mq6p&#13;&#10;ymYKvft6X9i644mRVG9dbUNb85JlCzauWnxOVaQtEqFoiAV0FsULJeu0ramW8c9l/irDEYJFGYgc&#13;&#10;vqIcFMD/CeelC1mXxpZUl5EMpclimVhVPJ3b2zXw3M6ux/sGdyeTiUwa9WPewvYNF2+4oWPOmqqq&#13;&#10;VrLpVbl0d7BdOYXtPMpRIZcCLmJD3YPP7zz4SHf/C4l0dzqVzWfa2hvXb1h9zfqVV9fVzKFoiCOi&#13;&#10;eXmRNQQWLqu3Nbk8bS7PW8oxV8J3nOYUcKur0++djO4WXzZlVI/GRg8lel4+uK3r0K5MYai2MZeP&#13;&#10;Jbt7O7fu2LJr/654esTYrUCWfXOKlGeJ9iNlogF70qur0/n0gb79ezq39w3uj1ZnautHhxOHnn7u&#13;&#10;sft/cm/CcvmSkVwWCnPcePuFcvuWrc0hWJzmLPZK6r6xkup/KZUtuW5d6vwYK3cqnk3H8/G+VD5d&#13;&#10;W5NvzqeqhvoSIwPJ0WweI6cL9j75BL3TSzQKpUaoRRbNVdVGGuuibVXZ5myiNt6fPXSwv/tAD0kv&#13;&#10;nATh/1Hh3QQKV7qwbEBhXQ7BYnoHPnxaJSlgEkLR7GAJtgN+IpqivirSGMk3VMfaRzONQwOj5NMe&#13;&#10;7COSM5fN2pZxVmfqilTiMIaPoWJQHyBblUlWZ5K1mVQ9jcxn67KpSCrJjvVAfCjm96ZykRUvKsoU&#13;&#10;5cOLECwqMUPCd84IBZyQbsWRqWFKUJNxoSkW7OGM1tfEWgrZxlS85sC+od07evp7Ug11czvmLW6q&#13;&#10;b+EaCpgFXokZadhxHmoxWdRPpchIXW1bbXV7eqTuwN6RvS8TZJqvq6GFS6gGUPSG0DvaKXTwpQHK&#13;&#10;1+IQLMpH6/BNM0wBxz9mrUBWwLRpX7AfUuanqX7OvLlLW5uW9HZn9r48MNA72tyw6My1561cdkZz&#13;&#10;I9ZNdoXLFFD+I3Bo1Nc0trcsbG1alE7U7dk5uHfXQCTXvPHMi6+58tX19Q3OAqMmymBhoFj+o+oj&#13;&#10;H/lI+d8avjGkwLRToFhV3Bx81BLDVMErAA7KB9bVxGrrrJhgf+9wVbRh0fw1G8+67KLzrlq19Izq&#13;&#10;qnorEWgVhoNy5OUT6x3bu20gVdRDY+t8jhKsiVw6CZZ1nLH23KsufdUVF26izGJRkJACYn4QXwPJ&#13;&#10;ixnTTs8jHxi6TstA5PAV5aCAAwvLou0kdXZV4EFw3BUlKCs1Gknk8qlcLpNIpyJ56pO28S8Wq8tk&#13;&#10;UAJyMGo9pUrLvj9EsSG2Q55dr5F0Pk/Z5Ewyk6BJdKKuprGlfg5lCw8vjyYFxGy4wf+Vy84ZgkU5&#13;&#10;5nH4jjJQoCils+HcmIismnwifCJChZB8qlBIK2e2hShECMGqRz1BR3EpI8AUhIs8LkxXSrR8RxBI&#13;&#10;RpH3GDXXsxRjZxes+X8Lo1nDi0hNrL6kRV6MkLfHqi0WhY5ytDkEi3JQ+RX8jnHZnLRL0u+2UMeD&#13;&#10;vAzSsxUOUdyOMb2UkXDhIi2cZGHl0oEOLBf4FEatorDFUrgSpBQoVmsCj6nlpSJPZvn3krksG04E&#13;&#10;MuOlKVAKnHCWF/OSFt2jMm3KyKh6yMGXsqFbCBbTO11Po6cFuVmQ+62ib5CNVthRmtIySDlTRApx&#13;&#10;48yBhTZNFOsIG1Id/s/xW6D7jzkWfIxF2RjPTxQRxhpwpNHSTjk3TRC4KeQIDBblb3MIFqcRe09j&#13;&#10;V4MsDKOugpaZE4Mcll6ygGVdJEAxlySLPOu2k/GVaWYm1vAxxhvfVUVJyz5Y4oik1SaFjAVkVRIs&#13;&#10;zMxajMd05hZthXUo4vPrWfiIQK78YBG6TqeRg06vRxkuODjwbO/VDT5kMlb5wuOC5ZgpIoXq/Zbl&#13;&#10;8GJF4FUdQwot0v5vWVpzgpfIcKnjMNDydkzJFBU7QsmiYqSf1S8+agYnV9F3TGrwOFKqm3AN2S59&#13;&#10;HY3pJYLkh5K4bYFFkQu94OHfWsQLf0v5eXGszWqsP8badBT9pLSbZWtzCBbTO11Px6eN5ZUtYVNl&#13;&#10;nZV6AjrAsJbDjgo67iDtvX6a3iOIqxrDBy9ZyE5Rsm77SEhpIsX1vFJqiL1f1glPldIWliLIEaJH&#13;&#10;2docgsX0TtfT5WlesjAHxOH1+GzRKxRU/0KJJAEL/nPJoPBWWjmMmUpFWypa+I2aYsG82yjiOZDG&#13;&#10;eTWkFEQqOIDjJAvfwtIm+aZOP9KeuOchWJyYRuEVR1JAmoUth0AFdS7w+VcHabLtpIMDJAgJF86E&#13;&#10;YUklq4lTLBbamn4Dp2e2QLKwzZzOOigPiDNjBsvykXvRy7Y8H0nLw7WMw5BLTlR3i/rhRY/AxHmE&#13;&#10;mDGTkzUEi5mk7iv32YHf1AUHyE6hNNnABAoIxQHBCP6Sbp/6gHzmZC6bQ/uorqm2cOyZiGgYDxZ8&#13;&#10;F1jwr0ohC8UDsJDQr+VbMU6VOryuJE9NERXY3KJWeVOLwGLMLqsbS+2iM9uFECxmlr6v1KePqSEO&#13;&#10;Nuim+B8JAozYt2/fZz/7WXaAn3feeVdfffVZZ501tjZGIuAGabXLKFk4sDC88JKFEzoOA4tKiPVB&#13;&#10;c9QSDwOlIoRr1SseLCxglaQdUlktYN/yF5tIZUXZ8pR2QXb1EmkpR3lrmWzpqL5MPoq75XI8LSql&#13;&#10;13vv+aAS2KXWMinM/KRE72qJRQNYGvg8ArMJxm4E8OaBy/yazdruAK73bdaNqNraLjD9M7t0mSvy&#13;&#10;m38L783msnRNXRib1e4u71wYRzdbJV1cg5f/dYEWfM1Gu8BGIyiTof6K28dREpZ248bAxRAIRJBx&#13;&#10;hC39qgs4nnrqqf/6r/9aunTpmjVrnnzyKQb8j/7oj6jlqcbIZhHQtEhYu83pMx50JknwUok+kCnE&#13;&#10;h+Ocjn4xN/Icf3EWcUTDcUbZ4tQy0qnmoNzDXCmpCrp5amtQxAXjJ7w9mXfwk6XkLEAeF7ri98Ey&#13;&#10;brYvlm5UwRE5MxRXmalYsKsRFF+oqeNeMV1fZ0qyoOmyh6vpzP74SJwz9LCurr6trVU1YFmIoKxY&#13;&#10;gq+IrBRl0oxX5yXTch6I4UnUhFHudvWfW/rdQc0YBqajo4M5qjmtv7yFWgwaPz3WtGvwpWDDyV38&#13;&#10;5GrS1jCLGQDHGzYWuoVmc3JGZOaSAVRnxUgabGaYUS9mWElFHGYOjWxobOArpbTEurqS1lIjU6XA&#13;&#10;BW1I+wIF9cLBAbmjNGkdZJMSPx9MXIGFLkskkv39fRCTV0O0ZcuWQRY3xSMMUzwepwaOyOhgxfiN&#13;&#10;9tAYrunt7eU8d/Hm7//g+5/+9Kf//M///Pzzz//oRz/2yCMP//M///OCjgVQ0jDL8swGy3ix4zww&#13;&#10;Nj1gMZ4tvGZypKw+/iehGA+gd+l0muKGfKUSKgsVXaOWB52VLUaoyk+aq5BL7OpnOwSBYlDG5lLU&#13;&#10;fmK+8ZkpRylTDq7nsUzXtrY2vZfMoKlUmjt4ZrATrugt4tdMJouYlk7zTC5oYVwYFBVDLQULRtZX&#13;&#10;NpgJyJhBsJD6ypRmf04ylXzggQcgEzRat27d2rVrd+3a9eKLLzIF/foPKefMmbPaHXwIeNuNQLAA&#13;&#10;QnKrRm9TDXLD6tR627x589DQEJOVwWB+b3BHe3s7MPH888+/8MILP/dzP8fTBB9iFf4Ox4dffvll&#13;&#10;foX3kJPXr1/P0ILZDIYxj20wsEHUi9QSMedMjIFHRsUpeCyAOJDo8ccfh2jI82eeeeb+/fu/853v&#13;&#10;wJNiUS6GeqxgdHz1qtX0GgoBFopicE01uOGTiXJF+V/QIK7Q7Gdmd3Z2IhF0dXUxRpCOeXzJJZeg&#13;&#10;PvAungAlOW677TYoqdsl6IksUPInP/kJs/m6a6/jxhdefIFx+fmf/3ke/m//9sldu3b+r//1vxYu&#13;&#10;WFhbV6swLRqvVVprI42kkKAf7hldG4+zxmp54wJIumPHjh/84AdA8MqVK5kbtPbhhx8GtbWw0VQ+&#13;&#10;QPbly5dzAV0WxwruOcTDeppGis9MUebbc889R80xBpTbmefg6apVqxgCfuKlkPfKK68UfTwduJ3R&#13;&#10;gaR79+7l1W+67U0trS1HSpc2XynXKpG5xCQ0jTN2BvNZMAW1CsHeTMG/+7u/+/GPfwxzQhGm9Q9/&#13;&#10;+MOPf/zjTz/9NEsZ55999tmXXnrpnnvu+elPfwpmn3HGGa68taGnBwvWQ4iORd3Vlcr/7Gc/QzH+&#13;&#10;/ve/D3XAY1YD8Ojzn/881Ee+4LFf/epXWeJe+9rXLliwQLPEPHYIioVI5/7ORx99FMZDYKY9CMzM&#13;&#10;DKM2Kgmxh+m027YcHBp+e7XtSpwRGc+vS/75nGFyfPe73/2P//gPMIJae/TrySef/L3f+72tW7dB&#13;&#10;KzEwZ77+9a9DN8rqnnPOOTB2XX0d7ddsNvpLy7AM0IGIpJVQ3gpJZNu3b//iF7/4qU99ClvDwoUL&#13;&#10;meiPPPIIZ6DYokWLQIFvfOMbn/vc56Ak9TglAtiouiqhDCht4AKoDQ+sWr0KiIEHaADD8cQTj3PL&#13;&#10;pk2bLBSL0TQ6jqbSKfCdNvAi70OVe5WmzrQcdxy88CS6//77P/jBD0JMqApBIMs//uM/fvvb36bw&#13;&#10;+rZt25g5zNu7774byoMg8Dx91MC5GYuWbfNET6PHrIJIbf+fOxg4SNrQ0MDsZfqBAueeey50e/DB&#13;&#10;BxlriHnxxRczcNwowUGPBUpo0pe+9CW45vY33Y6YaVPUyek8XMBhGOGk4Jlb3gKB9jgUnPRP9FlY&#13;&#10;a7KRW09e5Y6NG88G+JDrGInXvOY1b3/724XBTJYnn3ryvvvuYxhuuukmfmU9ROzlXoBDrB7o8JEI&#13;&#10;QAuH7N27721ve9t1110H+vCQrVu3gh3/9m//xmUbN26E0ExKpHR7OKS35GVRbAE0DDS5+eabYT9W&#13;&#10;b0YOUGfGMxV0Jbcjcq9YsYKlgydrTh+pbU6aMuNuFFLor/9JkioHE/EP/uAPEJeYIiIUi/Y112wC&#13;&#10;H2kqExqB+WMf+xiT78ILLwQvuJEue5Yz24cTNJyoZOnu/U+cACIh0X//938zF++88064GiEFHEDE&#13;&#10;eOhnDwG1EOfyyy9narIwahRgB8lo0noQPa699lrEaeQRiMYH2rxnz57/9//+H3fRbCQUIImFmhHn&#13;&#10;CRJnuJIVG/ozyqbwW+edY8WtzTOEyCccL9M6LRufiZA09Zd+6ZdAPehM31n5IM7tt9+OUCyZbmho&#13;&#10;+POf/y+kqoceemjN6jWQQhjh8NnEXkZB04ZRA0wff/yxG2644S1veQt9Z0bx4Wtf+xqzHYz+7d/+&#13;&#10;ba5heWPd4r0SYL28ydOQK5mK0Iq5PTQ89KMf/QjM4hY9nCFgriLjgGvcrrEWKV2lgGlb3mYQLEpX&#13;&#10;CYaBucIKjyy9YEEHqjGUhQ9BZZnKmfRQsKm5CRCFsnLLDw4Mbtu+DUUDUZyZd/bZZ7/uda+76KKL&#13;&#10;uPixxx5jnHjaG9/4Rua3YXAk2jG/o7WlVdKa1+RVC9fwFrxGgXRyWn1dff2CelrI8MCEqkkL5EuK&#13;&#10;4S8znjHgr1/6TjjVJn2BH87i6mTLr7QtqMQUga+ADD0fKq1evQooLDUZfvnLX0a4peNMbh6CQoGw&#13;&#10;tuWFLagkKH3oWZyXLlZXZZPJlj+nCEAB9EFAlp6++fY3M+EUarlkyZL2ue1ILrCKRADxMMRxK6dZ&#13;&#10;6TSnq6qqoR2gIN2ei8Hx//mf/+EJNJt2QlXee8455+I7Rd1gArMiNjTUI70zsw3BvL3T6TVH4uak&#13;&#10;CTvRG+3VbgMXzaDLzEzYT+sH/eIzPUIItSUQ2I1FH3tsM5Nw98u7bVWPxaDkz372MNO1t/cQkwdw&#13;&#10;gfLQARj96le/wixlCWT2GuCOjnL+TW96E+sWA8dXGThogBDH+LxoqgQOGGumAa+mJUxsgAMQ9+oq&#13;&#10;ZxhcDsaCR3F4CXoakcL6OFGCnuT1wjYTkILMYVHJxr71DEbpV51nnecyJp++Iux94QtfALmRhBG3&#13;&#10;0FC+etdXEeRSydTmRzdDlGuvvQYZgedIJGtsakSoe9e73gWsjD3fAaswnjXRKYQWIyTk5rH8ClIw&#13;&#10;rVlCL7vsMpRGPrBE82Snm5gOIvPgSfZ9EpdJ5kQO1xTRAqtOSZSVTKFDtPUH6x7TURENsCX0QV5F&#13;&#10;BUiMJKAbc5cV7JlnnrEnx4zbNft5mZZ0zCLcdcEFF6xes5ogCIuHwJcUi9J9llbkAlDACyNO4jW3&#13;&#10;iuyvPAo8ymYNXiEpD0csZ9R4O4MI0PT09MBCXMxzYJ7LLrv80kuNwlBby6DIq17rLVq3J0HDKd5i&#13;&#10;yFcspM5HL9uL1EJGz580UpZ12HjBwgV8Zd7edddd3/zmN3p6urkX0YyvyGsQ5ODBg8AuM4pDMI11&#13;&#10;DGslKyWiCsodA2cTHn5xu3g1QEJtG25nqtN5KAk0sEZeddVVVxQPxg4ZDbCoqQmcVrpebZ4iWUpv&#13;&#10;nymwMMrLxO3aDZVFEc0MLZvQGiIym1ECH3/icdS2b33rW+jnGNIATgQ5JGGUZxj4E5/4BDrzq1/9&#13;&#10;6qeefOp73/se5lIUB9gD6mutMzdVjZmFwItbb70VWZHPAgITLI3kNhK62FazwDlg9nyHYlZOUoeo&#13;&#10;zF+xqDhWK970kr50GLQgmIHKKe0gnZlm3HBrxvjhp8EIApAFuOQAQNGckSlYbVgJQQ3og0oF3v3L&#13;&#10;v/wL9sU3vOENL77wIkqKAIXeuL4EDmEeDiV5I/NPlLFX4/ArFLj40ksvPWPdGc4VFVDAHCvOlyFP&#13;&#10;XhGzjG48hBtRakB8ZEZTZB56CO2DwQXOrMyv8085mA6EmlKCi7zi0pmj8wk5R006bKypEuAsjtgX&#13;&#10;kGc1XaEnc/WJJ55AQIBvM9mM6cU/vAda/emf/ilz9fd///eBCaY09iCmNLdzpXmLnNTgJCwbBfAC&#13;&#10;TdxFBmiqmQFYwx34+J3GJ4J4yNaUtmlsjpIM92nsOMnFpbLJCfs7oQtmCizUCGU602dZ1MyxV+RL&#13;&#10;5tAnP/lJwPXNb37zW25/y1vf+laMoJhCX//617MoYTdG9UW+xZ0Ba3MvCIrhk4XLVr+ceTeY0KIO&#13;&#10;zyyyfT6dMhEmaECR/21lJt06pZ/SVJqNyPhnI0cSpUzRUaI2F2+x4SH/oT0+CFKeuRXP3sFbnJst&#13;&#10;GD+bLLaUyfQjYw2zBFb8zGc+875fed/tb4Zyt0O0//2//zd3gQ5MR2QukAIm37TpGi7GDAnyzps/&#13;&#10;D3zhcA8vIG6AguYfcQejAKqyyLPciec1NfmcSWecvcy5PIMg7uArE5XngLkkwvWPkpCMpP3Lv/zL&#13;&#10;yBE0AyECfRspQzDtemlqtnXWzXhBjCd76eo9oXk89YtFDZyUEEm+s9Lh5gzo8Bu/8Ruarm9/x9v/&#13;&#10;+I//GOCA/5mTXHnvvfeyvCMmoHaBy3ym+3QHtRpC0bzA4lMUEtE6FPgjVjfdgdzB9fUSMTQ5AQIM&#13;&#10;UuNmnf/q0UHjJZlFJ2doYZspsFAH6L8WRoSuUplCiAhZf/3Xfx0hGQPbV776FczpaBAj8ZF777kX&#13;&#10;ciPBgsoItB/96Ed/8wO/+Zu/8ZvIF0A1TiwYXgqCAiVEGkONqmoGZuu2rW4pCxao4L2MTCSazqRZ&#13;&#10;HLZv34YBRS3En6cB01eNnOYuZ5CAtOWBqU4XZggs1H7jQmfN9j2iJXSHpqoxah52H0zCGLpEN4AD&#13;&#10;85gJus89DwXoIMsdssY//dM/fuhDH8J18uEPf5gVHthlfYNuLI/c9e3vfBsLP4/lFXPb5+KKc1xq&#13;&#10;aO71FAaCa7p7uhmLQBxzJCUi4Mknn/jP//xPzGyMkW+t1kyEYQQc+ASMADWwuWI08VZMWE5IId5W&#13;&#10;x9W1IHip5MzU+X+iT0CygwgWzlOU//UE2gxkY3H4p3/6J8jOgaL313/915ghsFlAUhDcxI2Hf4ZZ&#13;&#10;91d/9Vd/53d+B/kCWzsCCAqg4F7dtIF2ohnzClIjf0kNFF6YxOs0EQf0VQe7DmJ7GhoeLsZ4W2NY&#13;&#10;CzU/uT6YNsWIDE/PUsJOlAjHuX6mwMLTJUANZwP3JBPXgbXMJCaWliAOfCX4CKEvHCK+ZZ4x+ZDW&#13;&#10;sO5gj7jlllve8573cJJxAm6wCfN8PdnAoqYaweRv/uZvcPszxUVT2UrhQ1iFVRd/LcyjXzmgeE0t&#13;&#10;y3YQ6+nn7ji6AzVuGk2nBlg6KnodjbF5Y+FnRfhwC7s64qmHRQY5AqKhoKGaveMd70BzxhIMZHAZ&#13;&#10;yh3WUNQKiIaRnL84jHCgcJK5i+0dJEX1AJrRZZh5LIxIEOiDMusIL3jp8HD8s5/77De/+U2YIfAF&#13;&#10;VsVoHr4q7uUC+ATIgJhqGK/mMvRHDhnk8IzIfhzITY4BJFN4So7R2cUszhyFT8gzBp1OPwrAyyge&#13;&#10;SHk6ifUXgmu6Yrm89ZZbzzrzLFZ+6MDDkc5QvpirjA40RysEXJD7rr/+eqY0Hcd2g2dUkpoohp6C&#13;&#10;moYnS+IDZ4Qgku8Y0M/95+dYDOLFhU3TYAx0DscINXKGYELUmymwkBTnZTm55aV9qcNa1ph8IrQW&#13;&#10;NCb0/I750FQwAfXBCDwg73znO9/zC++B+owWZh0m3IUXXMgTWNzwd3oCQXRgwsfPBDBRpOnuPbux&#13;&#10;0iNZ6PnCZjEGn82qp6iQoxFd0vIMTWW1xKtOmhPSYXmjfGl+ritoUpYU/tIw5qXCTEBAfgIgmK/A&#13;&#10;7h133AlMIDOzwmNQRMRVnAuGHsV34bTnrrXr1vJ8AFqTniAvvjIiWPkx0QFAMkMacWJV6DJ4pmgD&#13;&#10;WgbPRPbGaBLMJEc3Ncy3VkNj88wdXqP258U2HLqg9PwJ2Xt6L9Cr6ZqfFXzVoIi96Zp0WD5AEKAQ&#13;&#10;hw4XA74K0MJky+RkMWO6QnkwhaAJiI8EjRsFaIZ0FhOowL9IBIDG/Q8Wmw7ijM2B2Tga4ZnPPfsc&#13;&#10;k5np6iSIsb5yu6dn6SoyozAxs2DhuyG25IAc8sB5dPTBcIoLgI5OpSWS0vgBazzznouZxApTQZYm&#13;&#10;dgtXExcwEgjkUJ9QFtRCBObdu3fjtQYOkFCwbmA00qyVEMikhx+4DGVS3hbHoraSeCuRrSUVOrSe&#13;&#10;iESy/ppdxkmnfiHipC5DN3EcaFNZMww2FjFZ1TGYcXL//gMItvLMMU0RJbgXOrPWYZBDR4C84AU2&#13;&#10;VWQ0EBmgwWPN1Ny3by+URAb54Q9/AA0hJhTz2MQtvAJhhEdBfxosRNb0VZvNTOfYqUK0nPxr6Q7G&#13;&#10;ME0b8Z564dcV0T9YNqIRrOlQWF5/ljGghAmmQG/QFsUEFQNSsOzhJeUnUXjP7j0YpHFvI6MhBv7C&#13;&#10;L/yC1DSew8hyLx+whjBwGKFs5hc39atVgYpUXIlnaAE7KhFnMM5C3QjAwnkrRWtNLMXGMecgjfiZ&#13;&#10;o6G+AclicGiQi9FQGADQ4W//9m+R+lgSITQzGwsTCynDwzyGoPhWMWQAKwh1oAaveP/738/KyRN4&#13;&#10;flNjExiE2Y9FlRHCRPIP//AP6DiMJc3D8C/jP82oralVzNLk59oU7gz0IJcpW9NUuxJomOCgSDfb&#13;&#10;OwBj0ztbhiO2TwliLl6yWAow8RQEm/3rv/7rl770xaeeehLGhjgKMYQmimrnSuwawAcGBXrNT5jl&#13;&#10;IK9ihLAoMxwsemA01eqAFQUyYiSiGVdfvQnVD5EEcxLER8Bm8RS0eUZCOKOFClGZAkkqcCvEhGIY&#13;&#10;FaCALFmSOjkYCGyZnlHFt0gTCoFFuyIyDTEBWQDxlrFjGWOO/eIv/iKTkOfcecedEBzy8hcVknvR&#13;&#10;iKE5YVqIfkxDXoS+xgEZgRVEZsRDcJ8PXuT0+MsHJR+jwRI0ynPMVLi3F4okYSaSCURWPJrMV2Ye&#13;&#10;J5n0SHHMYOBTsIIBEnMjqgdTkMug4Ly58847/zzWPYaE8UPGwzOC9AuxGA90SHhDO8cYRZ5GKCc4&#13;&#10;jZjNTpt0OsUAn3/B+Uz3H//kx1u2bIFnGABc34wxD0GdZrpjQGXlpGEo2crIUE6o1hjTfqynsoEr&#13;&#10;8ZTmB6DG0oRPDv2rsZGQpwg9ghrMSzqLji8jLuSlL/SIjjChYX5owrLPY8EULn7DrW+ACK1ttusJ&#13;&#10;mw5GOKY10gHGDkybIh2U4eA5THEYBphGBoHgnNE8xmAEuDz11NM//vED3MI85jI8UwwfMRR9vX0s&#13;&#10;hrya5iG4Of6ZQRPPDPGG32HMbMGaAKszGzXZoC1zkjVJAcGSjvnLBYqehEQQGWiQi5o5hp2ICSmp&#13;&#10;AVoxQAArxJGFAvXkjjvuAKblTwWLmZ88AZDF5w1V0b65Eunjvb/wXm3JwT8ITDPD0YBMYUG0LDGy&#13;&#10;zBBNSh87U2Dh3wEhmNOYzYFVZpLClpl/dNgMFC6MT047LadQH0rZfr5IFEIz7zk6OhaI1ogbdbWm&#13;&#10;wzMddbGGirHkyWgffNbiyQgxDPzS2NiAXv3Y5sewWaByAxY0hp+4hcsAC/gKsGhvZ3PqzAZTHGs4&#13;&#10;Xd9dQn34n51ghKU7aROIpMGABe7P5maLj2SmQhx0YFM6gnzwZu+gCxxMOCYlM5XPS5YsVeQF+tqa&#13;&#10;tWugCRZ77Dvs+ID4SGrMYyjAZ4Rn3QKdtTNKlFy/Yb0FLJtDyMCIseMrWh4S3PWvup7bIRqSNk8G&#13;&#10;sjEtM60ZC4ZJOyllgCjDDJ72V9BsMJqJAZgywfgq+pig6sQlyRqSjpnD8L/WPz6wzkFGyA4BIYuw&#13;&#10;RrORac+vkIgDCoO8kLSl2W6Uj5xXIDgD1oRpIHSgdCNWABD8vnLVSmYsUglKN60SvojC5aTzDIKF&#13;&#10;I1Pg+EU3o5/0v/dQL6SB7pCP4G6/cUPd5mBgIKutS24vOURsbGhctGjhkiWLQRBmLtBjvjfnDJeE&#13;&#10;ApXhHzZBS1SWns9zKD+t7YAssDyKEO9MNv3MM8+CUEx0WJH5zXjwGURnALRQV2SKK3+BJAtnuzFj&#13;&#10;MFIAyzWSLe2nO9IFAvuOk8Rk6IHOnPchJwgm9Lq5icjChcuWEYTK/LYYUAm32CPkSYH/gQmH1FTr&#13;&#10;CoJ5hNQQkyEwMHIPpyVcxnuhD+jAcrds+bKVK1bSqs2PbZYQASVZiiEj4gmARevKOYmnBS9suuZG&#13;&#10;RdXnn99y111fpV8YEeg78Ad51S+tanyAGpzxI+J8n3kwHepxKDxfU1G3OKWGBcwoDGowb7WzThYQ&#13;&#10;rQQMHG+0qHy3iQa9ktXi4ksuxrn0/PPPEeiByPPe975XDy8/Is8gWEiV5S/koGNYH4BJlncmIqDL&#13;&#10;/m+xBBd4H4QwW1SQWqj5KhuP/aDAQftiuS045EfQ1NRnTV8huqn11dUA9uVXXH7dq67bsGEjCzXb&#13;&#10;SRBSUMvZoso1LJKa4oqZKz9YqMvqL7W/fbQFCIuBgPBtTLPAKwsRszbQopXAxiGsOitgNQph9XS2&#13;&#10;D13gDJCmcmODwLuBdZPPWOCx+HIli6GZ0Hit7cofIyNs49oUPMcTlg8gPtYf/M3sPUFRAmqHBoc+&#13;&#10;8x+fYTiuve5avvJAH/M2LWxcnofQXcLzpIoigmEVZqowgeFthIUAIJylQJPTza7gsEFxcYNwv36F&#13;&#10;tnLPK6iE6zTVcWHZkuDsUAxdXZ35noKhV/JBMwxdjQKIUxxOYej//u//vq+PLdRfwdKE8sh+P+WC&#13;&#10;YljLPF1nMJ9F6RhDOx9cBHzCmcorMzYGclABDiUBBW662n8ey225ixoGGU4czX7msUZbd3kRI5jC&#13;&#10;yFyD2lIP+6GusxFLc5prFBogZtBWqIqARbBzjLQ02IAjQUoL+sKEQ+w3SaG5eUymcJSV1VOWUQlZ&#13;&#10;EJDbvYtXlOQPJzHjAjroIKAD55hqPA15mAwUzS1BDis/XoY4bsM4r5DowRMUrc8ZnoMln7BuZJML&#13;&#10;Lrhw+bJlJrtlM9wg74BgWnhRHj6flrcU1ykjGnGcQ0ODOOboPlv+3ZmMNnT6TtHH0q9aycyT4tYn&#13;&#10;Mtk407m5NiSeSHAuvUXpJzRwDDR/Jb5JbeHrE088iU/qV37lV5Bg3N4FuxgBUzglGArW1GkhwYke&#13;&#10;MrNgocVNO8rGoMEnrSqGFWvqK1GFMFvChTCYv9oNHSyqDj8suZgTLTx7KGRDwyM6ykzo0rQA9rb9&#13;&#10;ib8sg/UNDErgrBU6GGsU0xCciGLT/7swUQn+aIZMgzLFS2oQHUyqcsuaJCkpXH7PvoQ4L6MJSoyN&#13;&#10;M0YNaMl0lGnNRRlbL5CZEYb5VRebrcftdtWQ8Z/0Mi/CiLD8BfdRYaSHm0TmzFJ+7sr/JR6YfmLN&#13;&#10;2BMFFpowfGDN16v4KnlBi5P5Vp1PWqihFV59L6KzPUSJlDQJvVghyhRFDEv1yBzWW/hJV9pwuPRF&#13;&#10;fGbIAGWUDk4qNZkNh5sGmtvj0GfGaBM8eGbBwrdesyeY9CVRaKKviOXRQcPmrxeBZKn21yvLnucc&#13;&#10;Y3htUSvykn8XVLasbe4YvxQ4LhVC6fDrxkzT/ajPt8nk6miLIOqO74gAxXOv75Ga7buvLmheOkxh&#13;&#10;mRoLIR/3Xu3IhpiSaT2ddZmntl6qtbQUArTE6UpP29K7KkLGyb20dCoyL0rY2LjU984UtMjY5i5P&#13;&#10;Oj9/9Bxxvk56ivlBKY6v5YX1rfUD6id/6Sh4ptBwl/JI2SbtTIHF5AYsvCukQEiBU5YCs0lQPGWJ&#13;&#10;GDYspMDpQIEQLE6HUQ77GFJgGigQgsU0EDF8REiB04ECIVicDqMc9jGkwDRQIASLaSBi+IiQAqcD&#13;&#10;BUKwOB1GOexjSIFpoEAIFtNAxPARIQVOBwqEYHE6jHLYx5AC00CBECymgYjhI0IKnA4UCMHidBjl&#13;&#10;sI8hBaaBAiFYTAMRw0eEFDgdKBCCxekwymEfQwpMAwVCsJgGIoaPCClwOlAgBIvTYZTDPoYUmAYK&#13;&#10;hGAxDUQMHxFS4HSgQAgWp8Moh30MKTANFAjBYhqIGD4ipMDpQIEQLE6HUQ77GFJgGigQptWbBiKW&#13;&#10;8xGlWWFL02GqAgAtUREAnxVWKX85rzPK3eizPJYtfWMpiez1JFW1lL6Hpf/2mX6VUlSNHJ82lXKN&#13;&#10;xaTw5SR7+C4oEEoWs2AaGHO5Q+m/fWrZUub33fAX6wzXu2IUFKwI7hVYnArdpju+SKpLCGwdFJT4&#13;&#10;miXqr+t83uoahEflKBCCReVof9JvFreoAo1jpKMk2tdCzT9VA+DZSo/usoQHVW2sooI7jszEfdJt&#13;&#10;maYLrQi8AZmKkggKBWFqM30glb7aKUEjkDUOF0amqTXhY06KAqEaclJkquxFkikoJ0EzrGKF46Bx&#13;&#10;TfLspJL0XACyUN6Guh6mibgaZeMwwiqwV0KkBxRUgkQp7QUZrrhJUPfAag64TqrNJh8V62ByUjU1&#13;&#10;Kjsip+fbQ7CYBeNuIrpTIiQ4eB4TKFjJpaCkkJWo4YxbrilWFNT48MUcfQkiLeMCi/KXApJOwaud&#13;&#10;smF1W/hAyS+VpKX0mYbEKSlWwqemphYYkfbkZY1ZMGyvuCaGYHGqD6mEc9MmHF9pUZXcLoWCr7pm&#13;&#10;rBBO0bTB+ZrqGrGlri9dk6XOlH+VFk7xn0ivZng1hF6ozBrnVXWtmi7EogaXVq7R0PBUH7NXaPtC&#13;&#10;sDjVB9YZHYJDfKI1VmKFDooJ9lE8t78fVWVO+xwKmrI+cw3n9Zdamzrjbxz3zDJTwWSlYmFhdRCZ&#13;&#10;CMmip6eH0uHoIBRS7VjQQXlE/ZpMJAEXaj9DANUNLXODw9fZfNPsCY9TlgLicIGCBIpSIYK1F5ig&#13;&#10;Ijz11vnArxTOXbdu3fr166kdz5Wcp376qlWrNmzY4MdaiowrMl2BiqS+R16zADi6u7tp6tatW6lg&#13;&#10;TqcAi7POOuvss89ZsmQx0EABca6hmjnwQSn5o9bEPmVH8BXTsKqPfOQjr5jOvFI7IoFCHF5avFs8&#13;&#10;dtddd3384x9//PHHYTAY6Qc/+OG9996DlLFkyRLqP3/729+mcDxiBbzngxec7hE8syJSPVYVIIDK&#13;&#10;4Eg9yBTA3Gc/+9lPfvKT1GdXvXi6893vfvfll3eBesDfv/7rv37/+9/npwsvvFBWm1fqWJ/K/QrB&#13;&#10;4lQeHWub1zWkgPivLL8jIyMvvfTS3/7t377qVa/69V//9de85jXnnnveNddsQr546KGH9u3bd/75&#13;&#10;5z/22GPPPffcGWeccckll8Bm3sZpj0a2qITNwndK5glcNv/zP/9z7733ggvvf//7X/e611180cWb&#13;&#10;rtlEBzdv3gzqbdx49sMP/+zQoUPg3XnnnRfqIJWasqHuVynKj71X1kevI9hXwpOc+0MXydSHa8Aj&#13;&#10;BR9gezR8eAxp4tWvfjV4ceaZZ65Zs5q1921ve9u1117Lij08PMxD4C4PE6Vl2SuIFEVbLL2oTiQS&#13;&#10;3/jGNxCLgImrr74aXCutGpUAADH6SURBVFuzds0555xz22233XjjjXRb7Zdvle4gjPjQDNHNa2el&#13;&#10;Y+nPl9K28oM9m1sQgsUpPXoeRxyUBEZNtRj+6ezs/NGPfnT99dfDYLCEhWwBK9kcNos77rjj1ltv&#13;&#10;JcgCHpPrVBxVyjlHjdcoAzlkqhA44h5FZED2Offccy+66CJaK1WLdoJ9b37zmxGXWltb1DvOSyAa&#13;&#10;Bwr+aR5YUXPUU3X8yMjXMnTzlfeKECxOiTEd7+bAH1AMlxJTeZ4v5TTYbNeuXSAFy7K8jCbhx6K4&#13;&#10;FcALZI2FCxYSo8VP6UzG4rLwKFjQdKB9lPJYmalgQVb5AjhGU1GXEBaWL1++cOFCv6WFttHl1atX&#13;&#10;IzTRBXG7HCi1dbWlZgsjnYMPD6wIZQoM5SeEEY8XFexvmck7Q68LwWKGCDuxx/oIxWDSF3dJGPOX&#13;&#10;GPPkEJEEIeECroDT+Izyr/AEXe+3XXCSM0gXoA+xj/xzls2AuybWyum72kI/nAuYxgN5tBaHKI+n&#13;&#10;O4IJ438HavyEUYPzXICgRN89LnAyk8nyVaFlXInBlNtBE0ykdNeQ0eEsROCrNtqFx6QpEILFpEk3&#13;&#10;nTeWhl2bKcHtgNBKGLg5iyigpVJgAQ/AQjCGtz7AMNgp+Io5A09kfCQON0rJF4iY9FFpyUKtlU4E&#13;&#10;Jzc1NdEpF6xpcWW+qUBFb2/f008/LQFBOOI30Ro8WLRFoJpJ9EBUAU10pYGj22gbGHqcsDadY3b6&#13;&#10;PSskX+XH3OsgzHgmuhbP0rhmsZZ3fHohHFciwRQvvPDC4OCggIC75V/4zne+85nPfIYAJ+5lQfYx&#13;&#10;kVzglXkf8VlmEnhNCqsCSLd82XIaSYwFAAd2aEsLcHnoUA/u0v/4j//A6eMj1n2bZeI1GcTJI7Lj&#13;&#10;emUtMHBETcLyJC1zN195rwvBovJj6pXtonYw1iRJEFobzeJQDHaU+xAlH6Pgww8/jBABS4h5CKnA&#13;&#10;n0psBZFafOUWdH6BhR7l1RAvj1SEBLg4pCMsWrRo7dq1QB5CBJEXtFbyBVbP+++/b/fu3eqanL4S&#13;&#10;tSSVSLiQsUafhaeQQfThs0dYL6lVpLOvjJeGYHFKjCPT3SwL1dWwCqwt1QOV23yo7pAorvP+WLx4&#13;&#10;MS7SgYGBH//4x8Q4Evt4qKdn+/btiBUYDjFwrly5EvaTWC6BgodLMKmUWOHJjcoAO9O1puYmHDfx&#13;&#10;ePyee+599NFHDx48iKD07LPP3n///Xx4wxvegABlaoVzoAo9RRPxP/qLzqN/7d+/n3DV/v4+uuxB&#13;&#10;VqIHBAmw8pQY8FnZiDAo61QZNvNZWEBjGmM+bbKF1DlE4IqhoSGTsWtM5PYzHvbAYNHU1EwQ54MP&#13;&#10;PkjwFYvwli1bPvWpT7FK43F817veBfo888wzxDXhhuTgUZLbSw8pQWU+6KwJCA4Ka2pr2MyCNPTI&#13;&#10;I488+eSTO3Zsp/1f+9rXiOa84IILPvCBDyAr/eQnPwELCMoiaF0ihmQHKSNgwd69e5FE6D50ADLQ&#13;&#10;XPiptbWVX9HFQBDO8JbKClNlJvK0vy7cGzLtJJ3wA1nzmdDwBtyyZ8+euXPnXnbZZZdffjlbIeBt&#13;&#10;YpYeeOABhAj8iK0trSaHu72nxFPAa4gInZ37kCZgMHR+zBMgCDx25plndXTMh6P4iVUaOR+FhRdp&#13;&#10;ERZA6Gv5wUJiDhyORoSEQ6gFjdn98u69+/bC1Tt27KDX9J024xWm1wgFqFpw+5o1azgjmOAkD8Hk&#13;&#10;wdMINvniF7/44osvAogYcVDKoCfRq7/2a7+GbHX33Xf/+McPLF++4n3v+5WGBjMGT3iEwhu0Skmu&#13;&#10;C48ZpYApDi7rpOVvKPFuIlmnUklg4tOf/jRmBcIluFCZHfh60003EdTIvP+t3/qtG264AYF80cJF&#13;&#10;AguvVsgYwfUspzIQEtBJzALnWb3BApbu3t5eGIxlVm5UDxbWpKPl0ZlRUvBwqVHSrUAL2snGc1pI&#13;&#10;L5CSiDTjGsCRgwarpyCFJCkObuRib6bl+r/4i7/A/3rNNdcQMI4FZH/n/ieefAL0hBR/8id/AgQj&#13;&#10;p6xYseKv/uqv6+pqQ7CY9PiGasikSTexGwUWlk7X4YU30e3cufNLX/oSwvPZZ5/92te+9qqrrmJa&#13;&#10;wz9IE6gP7BblYpiBRRXRgNkv86Qz49mhRvABoGE1hsHa29t1XuZABBN0fniMN3ozp3uE/VdBsVzt&#13;&#10;hyS+nfSaxtN9pAO/tVTmFXmIpUPJnCkTz0h8BMHhvvvuu/baa37nd36HIHGIsH7D+rPOWj84OABM&#13;&#10;XHfddQAQm1nntM157Y03otp5++7Exi+8OkzYW545YDO+Kmap7aLG2E58MAs/ayk2hZ/+9KdsoOLY&#13;&#10;tGkTayP7I973vvchR8DngAgttJiiw/WFk1weEfVRQ5DtMYWgoQhlDKdkN3XGkYocar+kWnE+Ngui&#13;&#10;UWmnRIZjtUoYIfmIa5KpJO5Vdpddd92rQBPulXqCfPHGN/4cJG1rm4Oxg75iN5YvKTwmTYHQGzJp&#13;&#10;0k34RufwN/50c90mLooDDk6WPowU7Cj3fgpmNnuo3vnOd15xxRWeMSb8vkiEtRrLHztQkV/EnIFb&#13;&#10;oboKcymWxUk8c1puEWYpkkoNw4SJKwSfiMIuj3WoCz6GFXDBIoMLGXnEtt6RrS8ac1FnkaVLl+AP&#13;&#10;wqhZX99gxtSCJfKblsaftg8JyVemoXeKA86/gOBK94SzE4MCuobs9j52m8mNee/SSy/FPicf4eQO&#13;&#10;XoF6Ah5t37ZdT/B6hz6cpIQyubcfn+FL3w5kIFaQ1QLHxwlZWgSRmZPwLfCFzy5PJyYg+2dhbblR&#13;&#10;BI2Ojo7Gxgb+yephwBQaN6cwliFYTIF4E7kV3pApQfn4pYww0ZnXyMxiWoUSaKVlrjc1NtXV2o6J&#13;&#10;SR9IKOwoIxCD4AU91tZYr4a4EKZJP3zSN6qzHq1gfqwzACVIga50fAgzscJlOXeCSeDNMfhwdl9J&#13;&#10;HK6bhiNIVahyXOyiVyzpeXhMhQIhWEyFehO+NzAZOPMmfIp8gT0CyBDPghQoB6oMMjxkIUaHeg9N&#13;&#10;JXqKBy5YsAAOTLkQjlI5QjtQKwIW4mcd0IGGYVghHRbWWYWcHr9V8uA4ihXo2vLly4hD6R/od4bS&#13;&#10;IPKCJ+AN+fznP8+WVgsej0YPM+5OeNzCG4wCIViUbx4YDzhQgB9cTpcoyjauCiILMpnAsCc1nsm9&#13;&#10;bfu2B3/6IDN+Ku0T1+FJhZGAHj3K5BdXvydozVReMKl7nfIThJ3TQpgZKy8mG7l+jr83VJ4R14vA&#13;&#10;S3L55VfQNcKxiFXFM2rRa9VViCoEX3zuc5/DKoTMojDWiuhck6LQKXpTCBblGBgxbcClLi5T6ypK&#13;&#10;NW5CZcdDYAYp0qBGwQKWfvjDH5JsjvMnXGlP2AFitHg1Oy/8ldYefJZujT7h7TNxgRkmnNNUogTd&#13;&#10;VMAVDbNN9Mc+RDdLV5EzHYonkC6QqHA8zSCOknoiaOBFwlLDM1Hx0G7opsI6ZqIvp88zQ7Ao01iX&#13;&#10;Zp1BO7DCYtEoYgXxy8gX5KplriMqq8QOez2++c1vIpnfeMONPrNLaUMnpJvwClgFsCiV/81ucly2&#13;&#10;nDm6iGmlg/AZIQu5AHkBamg3/fFfzY2KueBG1BAShRHtCjSQevpjH/vYf/3Xf330ox8lgzEQ/Ed/&#13;&#10;9EeEXWgHqlBp5jp1Ojw5DMoq1yib5D3+gOfJ5oB7D27BcchBVmsWSfaM4h8hCeUVV16Bu+Tf/u3f&#13;&#10;8K0iIMAb3ILcThwXygsow5lx3CVWhEH4p1Kh8CHhScjqN998s0cZb2UsV//Hv0fiFeiAWYFobuIv&#13;&#10;cf1gr5Cbw4GIxYIoZEub0AFZOB8qsWuOCAsiuFQPZf78+ZACOIBW2hVyxroz8D1fe921Lpglu3Dh&#13;&#10;AtL24V51lUdC+WKSYx6CxSQJN6HbPEgceRdgwf4o+IEdDSjYxBThQWTlfMtb3sKOUrAAPoEHWDxR&#13;&#10;6WXSh2F+8IMfSFJA1cdjIo7yD3d7MpWB0kR9juefex41HoldmXLEjf7vhPoyjRfTBjpLR2gubcMW&#13;&#10;65FCURg+T49QA+KgsCBz4dzBGooGJ/0C8QEswO+DLIZmx6OIhb3wIisawK+uBMmZa1avdpnCKrAX&#13;&#10;ZhopVtlHhXtDKkt/e7s8AiAFH2znWDIB/zPpYWzPz4QhMtFZSGEY/rLfDOECJ8LP/dzPXXnllew9&#13;&#10;g5dk3cB8mU6nLC+UpY0y8RuD393fu/vxJx4nxItwckU6+lDxivTfuYOsszD/V77yFYJK0Cbgf+km&#13;&#10;NIn4NYDA8vfSVKcu0XHwFKRAEnn9619PnCvQgJClbB3CSqQ3/D6c8R7o4qMi4AQW0VCsmMpwh5LF&#13;&#10;VKg3bffCFUx9VA+EalR3BGxmPOyBWFHcEGHpbX2iTXams67ic/3yl78C88Nmqk5YlNsjiPBYBchG&#13;&#10;SRPl+GCrFZwpXca3u4LMAyjQMJpEGSQgDx3E4xf9ZmsZjTRbg/sAmHIlZYfYdPfud78bOYvNIwJH&#13;&#10;SVtCH7lIJWcZfASeVIteORUkqWmbLhV6UGjgrBDhS16reSwJnBlOqIVCtizswm0qtaQPNSYhuAuC&#13;&#10;rJzLli1H2H71q6//3ve+Rz4L5Hl+1X4TVtD6+jrZUPXwpcuWothjBcxmThUPoqABiQkrA22jtdpr&#13;&#10;J4Z3dRXdB7f7jvhOdo4iWfzSL/0SG+oAVjqCOlZbW8cFiCFGLlLyKvpCSOESnY87Kj/Ys7kFIVic&#13;&#10;KqOn+W3hAyVFz7VpSpGdfPD2fIcmtl2KHFOo69/61rdYdZPJFE9AALE11SIarWvS6gl6hsHEmXrI&#13;&#10;1D2ykyacmJlOAXBEl2JxUOCmj/sgKL7Y6xjxmsgU//mf/0njseOgfchhBJVcxs0gfZ75grnpcHTw&#13;&#10;wFFq0Jl0s8MbQ7Co/ByQol4EC7NHjtMOdEY8xpLrtP0gbzUWfirx4AvAocD+y+Fh2yihi1VkR4IJ&#13;&#10;f9FuMG10HewiGEEXVEoH8ayL5QXlCM1IklSx2a7Wgds+j0li+47tX73rqyT1wNyLNwdZgxgLLtZO&#13;&#10;XMV3gxpSPTyVRCvFwgoyjMLFr5Uf8tnZghAsTolx0zwuRQ0vSuikiQNOA+erAgeU4gGjBtbBP/iD&#13;&#10;P8At8pWvfPmxxzbjOkFyl0hSCgcgBQEXSPIs5vqpUuutfzt7N2gt9RaRnGiMGJ6eKl8moEZrQUBy&#13;&#10;7b31rW+95ZZbtNHOSRNB+h/tEwE6QUgvR/jEpeqgXif3SqW6fEpMsik3IgSLKZNwOh7gnHp2MK1V&#13;&#10;CsBpCmaw1HSHfywG0YkVLKr8hBWQ83he+Uukxi/+4i+yI/v//t//S0gFErsXHPigdRu7AJnmMFuw&#13;&#10;mHsWmo62T+YZtIfuHNh/gKYSuMkGMmGltA+ZYLFTYPtkf/1HPvLn5LCB8fEHo4Pg/bBkxqOWp7eu&#13;&#10;3mwWMm3KSWwqW9ESrKh2gYhdVrDLJtPc8B5HgRAsKj8RNIO1K0TTXQugPouxzVoZi1rSTZf83hn/&#13;&#10;DGD8xdgvCEMiE99dd92FCUMVQ/xOEx6IzYJ8lqzVBFzomZXteSad6evvw4ZCw+T70K4Q9RqvB9vA&#13;&#10;SNuDRZPMmg4RcANXSUDwVJL9RVQy6cvlwpAooQ6q5pDQpLLe4spSe1reHoLFtJBxGh6itVFzWhOd&#13;&#10;b/6z5A7HJGNLqFQJVzco2DD2xje+ER8kpdWJAUXd0C1aWuWd5QOGAAksx5LMpQscX2j3ypGsLf4Q&#13;&#10;x3p9SrVO9KuUKV/9BGMECKhQdPhbv0qwwv7Cvhg0DuIpyB5GSi9+MlI4HPAShH0eZ9J0ykjpcdjF&#13;&#10;YZzF1OZpCBZTo9803S2MEFgc9dD6KeyQPc8vntaEgjJTVuFZuP322/lL2Dh44YUIMT/MSdo+FnOd&#13;&#10;P2o58lLmP2Hn3MXOVVkCCvqqe3mpLCzCC/9APpOMG7MLflCpJCYRxKLYKdhoi2REC0ssmkGRIa7x&#13;&#10;ypokCF/20YNIqcQkqh6FXCfsWHjB0SgQgsXsnhegBvuy4XsnZdh2VZLWYr8gAPQ73/4OG9LgOjGq&#13;&#10;tl0RzsQmEfaVuDXaVmn13y/++uCF9lKpofSzeNXfavqOq89eqhmZ8OKAwKwtHg2duMRPWDdpLeFk&#13;&#10;SiYs1wZa0je+8Q3yDCJTYIJR2AiWXN1ywiRas3ssT/nWh2Bxyg/RcRsYMLAr7UVUEjGgsCUciD/1&#13;&#10;4osvRu3/2c9+hj6iWmf8xbTB9lZWb24kIY7l7C2u97by2871sdJnApEj3+9PSr0w0UAbOomfKj5F&#13;&#10;dyEt+ajTUqwBHSgUQptx4rj7rODQiy+8SOQVvo/3vOc97CvDdsst3E6AWWkbjtqk2T2Ks6T1IVjM&#13;&#10;koE6RjPhHGWOg6kJaZR7FQkCf+oNN97AXtUvfOEL0kecvhBBDQEycIhguSCSWrEHgWThVAppNwIB&#13;&#10;b0YZpxl5JciFRVloKdIN6X85D//7NDNmg4gEZheFrkvHicdHyM1PA4A2vL8u5DSGVnLXf9/Fvo/f&#13;&#10;/u3fJvICaLOqixEzteguNdK7imb3sM3O1od7Q2bnuJW02vi6aO1X/SHLc13IY85kHydRkizOc+fO&#13;&#10;Y7+JAqjZ303MBW5U5H8PBwr0kAmAp2FcHOgfUIQluWTILjPu4Dw738AgzvOZK7mMM8RNwM8ScCRk&#13;&#10;+By5ghj+8nCgYWh4CORiqyhQwO4v6iHwBDbFUXjRgQKeUYvRtOomJSEYvsGzfthmYQcqFpkzC2l1&#13;&#10;KjZZSy7sBxPa9gq39lpUUt7CEGA2CnaxoXv+/I7Vq1dxJSs/vhKYWXGT2m9ijE1Mh7uFzyzphD9w&#13;&#10;I+s/y36pydCTgBfxkywUskpIFuAMW+nZJK5i6ONIhmUDQwcXE+4ByrAXTunLaT8eEFqFwQU442s1&#13;&#10;hQp4gmIonG3FbQCxivBHbc+pODavuDaFYDG7h1RgURpu4PsDy8HzSPu4GOBhn7GWDwgdiBXwtlg6&#13;&#10;0DvcAi6wQFOghCqrPTrOkTyvl3Kl9oYrYEypMTlDNAfqD6/gXhogxcG5Y8w5SkgFCSbYMyqe51du&#13;&#10;12Z8XUZrrSCA3zlqp+1auVSOjEyd3eM3q1ofgsWsGq4jGiurISyHgO+2kAVsjGix/8B+km4RoyWk&#13;&#10;EEuDDqzeBESihrCS+3KK3irBG3gIy3iaLSTHroQq3Ufgolvsb76QzZlwYbtCs9mvf/3rZBIlPIwz&#13;&#10;QBaIsIhirYsWIVDccccdqEX+3gDsXNiEvLylESKYO3i2izOxoCziMkPhoiKzNgSLipB92l7qGDvr&#13;&#10;mJZ/9lhp+KDAjp07PvvZz7K3gp3spK5V1hxMm5s3bwYy8E3eeeedPqjRs58WcOPaydZMVngVx1/9&#13;&#10;1V/hu+XVBFY56yYySJoEgs8999yv/MqvUPMZk4oQB7CTyGC2TGI0XC5f9UXxmvocZCacbMOmjein&#13;&#10;64NCsJjdI+/ZyXO7ZA1QAIsDeYBxnX7wgx9ELxBDki8HBiY5FSv8v//7v4tFlQiTvRi4UYitZqcJ&#13;&#10;NkvMCjhZx1Ub8cQy1i36TeStAIB0MVkCqfmOLPOHf/iHQAMbwJAjFHaFTkTebRy6bFT53d/9XWqU&#13;&#10;SvXYvXs3xdm4nVYR08lJXR9gn0MumUsnDWGze5hPjdaH3pBTYxwm2wpxrO7WBxkgWI3xUMDtiBLU&#13;&#10;WMbvgJkA7QAgYK86HIsj48477sT9QRwUdUZBEBZ8jJqk6gNouAbsIJEEqAG+HHlgjNBJXBh8xjzB&#13;&#10;wTMTiRFcLRs3nk0z7r//fgwQFGEkEkx5wPgJewS4wMPJ8UdBE7wnXMbbaSroxqZ1blm4cFEQheWi&#13;&#10;ta2Gm4ViyDFSycrvkx2lV8h9oWQx6wdS5gN5T73EDrMRpvnpT38aXGANh2O1VnMxnElyrQUdCz78&#13;&#10;4Q8jWfzN3/4N6X+xICB98IQvfvGLaA1//Md/TMy4N0kci0b2agI3ndbgTRgSbXjdn//5nwM3uELf&#13;&#10;dNubrIi5ayYCC/s+uJ5K8QSD4Jr5y7/8S0yeCBQgFNFibB771Kc+vXHjBkvAKfOte0VgJXG5RUOb&#13;&#10;RUVmbShZVITs0/xSMxC6SEuBhcQN1nmy5pNxD/GeFZut60RY8PW///u/Ycvb3nQbvNp9sPvv//7v&#13;&#10;+YB9gaBJdBCesGf3HoQFxAG5JI7FmUIE2Ti4BonAyQH4OLNsP4HVAQLeSOw20g1iCw145OFHMHk+&#13;&#10;8eQTRF5hYQVKCO7GAgqssKVFOXipJIbEQVIfZcRyIlPw/+bZLe6emWYKho87CQqEEZwnQaTZcInW&#13;&#10;89KWStzgDKyLsiAfKmI/KgDGTvQRuPqFF1/gM4HVfIar+ZVQcQIu0E0UDCrh4qgHP1kUeU0tdlM+&#13;&#10;AEDYKXgLr1P2YEVtYivhvSAXkMGedKq3ErvFxdyCPsJJcIEbCbtQXVJMHlKI1HivWJkiUjxmw4C8&#13;&#10;AtsYqiGzflAln3sngrdcsG5j4ESUYKsFy7i8pHDypz71Ka5/xzvegQOVegKoKqznpKuCt2FaTA9o&#13;&#10;CkDGb33gt557/jlVFT6SRrzU+Wst1ILALCDBQxXuD/wvSAF/8id/giUCpYZEG6AGB89B2MGb+4EP&#13;&#10;fICM3nhqaCEPQaLBnIEEBHZgB8HMSRoL2iz7C39tKxqR4xUqoTbrp8g0dSCULKaJkBV9jK24LsxR&#13;&#10;jC2+lZkTsyJAQLmQq66+CjkfNmY3J3zO6s01UiK014sDbwjGC5wUJAEeSYyw8rPCs0v1yIPzbBvl&#13;&#10;ApQIruCrDqyqVojU+TtpDE/buHEjL2e/OcYLvCR85iS2CYQdLgOMiuKDJcgimSjAwYEVQ3YQmVqK&#13;&#10;ldPHkpVWlN6n6ctDyWJ2D7zHBYnrwgh4DCEfVeIzn/kMK/mf/dmfsbyrn8DEV7/6VXaXEWf9f/7P&#13;&#10;/yFG82/+5m8QMX7/938fZQTOxCwKw6OksGvjOHZESRa8xZU+s0x/0oO8uMEHXLb4RInm4FDzODCv&#13;&#10;fuhDHwK2CLWghdhTgTOKkirmAlUIgQhJB2UE9w3tUV90r7Jm+BwWs3vkZmHrQ8liFg7a4U0WXnjG&#13;&#10;9uqA7Ags0TJeiNOwXAIKroKZ+RQQIljPcZ1id0QBQYL4xCc+gW6CyMDFyknH33GHZAdudw8etX0l&#13;&#10;bDbNZLGKqIQHBzqF211u1RK1FVXb4WksKIBRAxw4++yz8ekCH7hssFnw0i9/+ctAGPDBIQVEPpHA&#13;&#10;IoPbxeX+D4+KUCCULCpC9ml7qayA4itp+H5tZ1XH8cH+zve///1KSMUFGCYIZ4AnuexDH/owyW/v&#13;&#10;u+8+PKnYKdAIuEa5MPCMKOZCW9TGNde/TjpCEJrt9sgjZaxYsZLbic3+l3/5F9AHrYdgTUEYnP/S&#13;&#10;S1u/9KUvYph473vfK1smMVq8Ha2EJiFfoKq84+3vICpDOcq5CzspOo3HjuPIO9NG1vBBR6NA6Dqd&#13;&#10;9fOi6CJwm9OLyWzFw6zh+BpYvRExFNLESaIqgRh2nbLjizwUxFNgKcCOwF+4F2Mk4VLII/gvcFto&#13;&#10;G5hf20sXeSyO+lXmCedFNcUEFQbEIbCCl6LL4JfVNhA5VnGdcIE2j6FucCWOUgQNmoGpAvWEnMON&#13;&#10;TWwkY0fsWAJR5z61cO9QB6ngfA0liwoSfxpe7ZUOmSr4Kw1fIgYMT6QDe8axUNTX1RurRwoEVhCR&#13;&#10;9ea3vFkuz1IVRg3iRlQS+TulbhxVsuCk5BpJFlJYgACgobW1DZnlSJFEz+FKWoXqgRqCuUTPRw0h&#13;&#10;HIsGEp3Fc1TcWAqUGunaroy99mcaaBc+YoIUCMFiggQ7xS4XQOAJIThCgoOQggMVgBxZ3/nOd267&#13;&#10;7TbkBbJyqsj47//e71Oq47d++7ckFOgJ+izg4IyyWqnI8NF77ByxXONXe68B+UjtY7E0D0dFArNI&#13;&#10;/IeLVIjD9jYqpINQb3vb2wARwjfokeXmyFutkKCdqhXgMvScYuNwWjQnNBfN7mE2tinmkhJjw10Y&#13;&#10;GnArsOcCxwcbQ66//no2bsHVCP/4O3OjOWyckgW89UFLtw6eqXJnyot99IPt4m7nuw++5jITB2JV&#13;&#10;GDIVUnGsgxtRebgG+YXXARD8ZeM8iEa2CywdeGTY6s7baQNIIfij8elMGrFidg/YbG59CBazefRc&#13;&#10;21V8yFs68U0AFmS+xcHBKg0Hwpm22kdt0+ezzz5L0NRZ68+CA+XvlEwhoPFgITtIIPwfQSGv+3ir&#13;&#10;qnycWvaVeMJfcyR9uQsUIFUvH9B0XIG1PE4ZBI1bb30DFg08MkRzmcTkWpVOZyTmUF9ebwmPilAg&#13;&#10;BIuKkH06XzpOjxgYHCAoE1DAJUElYdLNyPrIX5Zrwi7gUvDCNIjiLlVvIoU5ve1DH456+J88IpgH&#13;&#10;tbhJxPDiRHu9EHMI1uIuvCFgC8/hdvCCYDDqJCFT4MfBpYoa4hLhWOY+SKYIzuPA0HSSNXzWERQI&#13;&#10;wWJ2TwrxrUQDPhNPRX1QEAFWJItEW2ubZ2wYD8mCOCgMkNgvJET4znu8KJUvTGw5hnWgVGeRp8Pb&#13;&#10;So5zVymtCfFAAmJzGQ3z/pSG+ga8vESCo5vg08WQ4RNbBJJLWFWschM2BIvK0X463gyLmthfVYUJ&#13;&#10;AIsmMEE5Lxbnd77znRgmEsmEsunD9YlEksy9sCVgobzeXtdQQ7yg4VdvocCxDl9whAtcTYBg2Rc8&#13;&#10;Hb9zSB+4VLkS8FIpAA7LEupybeJApU4SFhD2pBIVggdXlhQVGQitm9MxcSbzjBAsJkO1U+oeyRTs&#13;&#10;JcWc+Y1vfPPDH/7TN77hjURAwntEOhQjpqtGRuJcg8RB+OY4Yd6LCeMk/OOwpf+pVEIx4cJFc3px&#13;&#10;4KiEEsOTv5tG0kK5PNjhhjShNuPcwV/znl94D07f3/u933v66aeRQThkEA3VkEpNvzAoq1KUn573&#13;&#10;ivEIW0DJx9OBTHHxxZeYByESxGiR7p+VnmWfiEzCuoli4MA64GwBgZ91nOrhlZpSiaO0uWJXwwuV&#13;&#10;ICvmvAhkleKWtuOLAPx66FAPoZwYOzvmd9Q31GtnKlKPpKHWllaCypA7yAwIoLAVdc6cdj6o2dND&#13;&#10;vvApE6FAKFlMhFrTfa3sgrJQupimIJmVzvAdVtEHmfq8HdGL+pxH9UBch+sIlGbDGI/EkOkz0Kn0&#13;&#10;Og1Xlj1iNInOFKsHGzoPN3PKfHCkkjKu63ZByYV6oE4Ka47Pzw5fIogPRHA+9NBDrlCIFViUsdMe&#13;&#10;48qRYIt905veRIgnxk4ylRMSjjzCr6KGEcEZYb1dxotIssvqqyQdXRNKJVOZwiFYTIV6E7jXT2ib&#13;&#10;sm4aB+t5yWdNcT3U44Iu8+ct3b6LmOI8Bku2fmCkIA0Evg8SdiMyKMbB+DZiu7D4f1k0CJFE1MeN&#13;&#10;ytINKyo+0nOm53CxvGf+cdgRAEIJoJTeePLk0CvAAgwohJ9nshm+auOZXq09bDx85cpV4AV7RsCU&#13;&#10;u+/+HtXRPCVdWNhh5drVAMWS0juBrEeTk29eeOVRKRCCRfkmhlY5TV9BgDGGW5/5TBQBPKg1kPNu&#13;&#10;l0eVpa50zg4fTMn1rMN6Dhu9kCmwawITRF4BDfw0rua4nkY4A6IHgU9autXnisvzwBYHkEf2X7op&#13;&#10;3UI4og1sppK4APB3vetdGDgoREIuH3IIm/gSjQG63sjqsZUPAlOeA2jwT2n5TmhzLd88mLVvCsGi&#13;&#10;fEPn3QpKbG8lBouxTNj2ZETQgu/2WVrRIBCBn8Q/0krgBMQHPiBTsFsUHeTd7343qWWwCzrEqVFl&#13;&#10;MB16Cx8wbbIBnKgn7bMQTx5fU5g5unipSq4ZtpPt27cXqQcQ8yxt8aNV1lS2ujn5YiX5vugmRlzK&#13;&#10;rGPphHhsihfUOi+JxY/ygQiuGqt8aHdRfp3bjQbKDx4eU6NAaOCcGv1O+u5ApS/Jasl0l44gFV0f&#13;&#10;9Flx1jJTsCPLX+MvwOPINvOXX979y7/8S2Tuhics7CoWhcECgcXhi07yKBZkkspoh4jfl1VBvFDb&#13;&#10;6BcSBIk/EXwwTLD9DG7HyKKGqSOODmbUxNgJsnAlaldTc5P2qgrvnD/IRsKBbSyVSisfj94i2FWc&#13;&#10;eGW7fNKT5RS9MASLcgyMLG1a6jVlpWwLI/gAzxBzyW4ODsyQSOZICg0N9VwA/8DnWCW4ktAJZAqW&#13;&#10;VraHkcZGqSK4fazmeDGbnhR7QQ9/7733vr1797zlLW9BKrE2uGo9akk5+n+MdwgraScb3tA1MGHw&#13;&#10;GcY2zatYEk3WWTF5U1MzxgtkEPah0X0stegm9N0FeVhNtqIBxVCDu6SPqJay7EEhWExluEOwmAr1&#13;&#10;TvbeI43wWvGEBbg8v/vd75ICH7xAX+ArB5o5jD1//jxcABQQwzDBpgnMk3zFL8A+MTZ3U+yLJzhX&#13;&#10;Anu6rOY4GKTH+mx3sAe3YB0EgNhUhlghUd/vyCo/Xnj5CBWpusZ0DfLfELhJmFbQGG1Fd4dHNNfs&#13;&#10;KATB8gJYEGAGUkAQLujr6yWpJ9TDPQzdkLMgHfcCrPS9v38ACAUyvLf4ZIctvO5wCoRgUaYZ4TlE&#13;&#10;s5+tn1ozmfSICR//+McBFIyUt9x6y7q165j6FP5BM8e5yDXUGeQzXk9kb2Y//IBAcckll7B+wgCo&#13;&#10;94jc2n3qGUzwJHMmogr7OHFSUkbIJHZXTFRyfmVX2lw2hwSBFRLjCxl62LGivW2BTUeg5jwjtFk1&#13;&#10;k4E8MIJgrbntc/lJ1VsfeODH2D5/8IPvI3OhoEETwMLy/UQiTz31FBHlbCpZvmw5BAq3t09luodg&#13;&#10;MRXqTfJe6QhwMsZLpjITHdPdr/3ar6FWrFi+Ak6gwA/CBZABb4MX7B+FMRDUyW0FGwAZSBlyi0ql&#13;&#10;9+oGDcIGGijqVdUs3SAISj7SBzHUlC+XTCGkUOvLL1mUyllOCBrF+MoHQkvpl5qkABNpE6ZJsb8+&#13;&#10;nQFhFd9ZV1+HPoIJA0HsL/7iL+67716ybJENENmEckoEZSB5IXSgtX3jf76BvQagZIvaqaB5TXLG&#13;&#10;nBq3hd6QcoyDGFIYIWsF/89fdBDSQ5GB8pbX30LGF/wCQABxR0xuNlP9/M//vEoHKwkdHwAX+Efl&#13;&#10;fNDVtVdC1lA9H8azjdwmaAQVT4GSp556mq9I74o4EDeW4kU5SHD4O+Q/lsZUV1sHkOHZhRRmkXW0&#13;&#10;UmkCi0N1hILPa+tqAUoDx1Gzd4IX7BmhEiImDDLocJANkEIHYC4iGE4iNtRh1yAwFFlsaHCoUshY&#13;&#10;ftrO3BtDsJg52h72ZLjUJ8XmBzk4sESwNsL8S5ctlVJN5hiFWrASUmgDBPF6u9+sped6o6lMmHYZ&#13;&#10;bOU0jMDOh4M2UkBuV5pv+Q7AHUFGBXUQL1nQEkQeoItuQgosEaYlOciTrCR3Jy5STqqbpe5Vrscy&#13;&#10;qmg0AAJBgxw/YCKVEPH7kNTTMmBUV9uuOafCHGk5KtPYv1JeE4JFmUYy4HlXDRyWNmdeNIq0jC+Q&#13;&#10;nLpwgoQOlGp+YilFysDNiSDNZeCIArG811MhTDJJeNTwlgjJDojrLOA7d+5csmQxnKPg7iCc0YV4&#13;&#10;lKnnR7yGtkm/UCwrfcctSgeRAMAyNVLptuT6lURWdGcEqQARKMBZKh5i6AUmJKfoSnzJ1FtDygAf&#13;&#10;eaDvafkVrkpReIbeG4LFDBF2vFjBd9v7gF/QMaomLszPhDa/H6o7MoUzZMhaySxHMld6fhkmFLil&#13;&#10;5yojnmcPxyQBakgzV0Q5tzz88MOwIsYOHsvt5LaUWdSshofXRi0HIUre4diblFl1BJKgUmHdhD4w&#13;&#10;v8hCC9OptCwXKCDqm9O2zJBBZ7u7ezBP0CkcrniCeEIAuO4yLBqocgJNyMhzpHZVtstlpvC0vy4E&#13;&#10;i2kn6TEfqMnqjBYBY7tE2K1EJZnU4JyIBCBKxSC24u677yb7C5+1SwKN3UsWsjzYm5yXEVaBH2x7&#13;&#10;1eGhBAjwPBx2gnNgToU8clNNrQV6ytJRkYNOCSIl6RBnyd55WoJNVx2hhRQEoL+4gcTzOgjf5hbU&#13;&#10;C26ReMKhbWsCAmGKoEGmX3QTxDS+uiDRw2pHV6Tvs/elFZsus5dkk2u5cEJMorWd58ikj+7NiuoQ&#13;&#10;IQiR4ld8fsRTABnMeAtadjsymfoIC9zowjpdtFJx6ydxSTIKqnkGCtEI/IbhA7HclSAzJ4LMFqAG&#13;&#10;As7x0+pOrpsneRfNkFoRmFeiUTzBGBqADEsCbDvflFDPOsUzRTRhgVBDzlG+or/oafpApxAlMHDi&#13;&#10;BOF6bXuXKKfyaCfZwvCyIykQgkU5ZoXmt5Y1sYdWVBQEvH0YJqgYSCgEjEHUJtdQUwOxgkUVj6AT&#13;&#10;HIxziquoqSRSxflJq6gZ8mwfGvGg9jUw5hUicBTFhPCYSrAX3DgsMTThv3J0/mjvUDOkRgmzCMek&#13;&#10;sygjaqSsubRQnh0JQeqCsplDNPrFXcRiua3r1n3gGF8Q6gn764jdcJSpQZWTGkJu0Er195Xx3jDO&#13;&#10;ohzj6LVloYZfIZn6zHLmuop9Mq2JOOAzbj+qkxN8QcZdoIFADFZF3KiYQrnFGTtNFOc5uA9JPIds&#13;&#10;snfPXj4DE4F/MZcjdoszMJWL2jTBRszpvSdj2FEOGoy9Q9KB+F8BV7A0shWuUzpCVBWpN4Jgs1pL&#13;&#10;501/CV1DpKqvb4Bg2FuEAkgQ5PuFYihZHLaDrmD7a7/z3e9gqSHO4sorryTLFnZQQlSCAo5hgaIp&#13;&#10;jHUIFlMg3kRuVSC2UktpUbUVMlJAnWZLJTBBHCeSMzGIxG4SIEAWf+z5chMAH9gdiHFUUn+WYuyC&#13;&#10;8nRwMVn/ieZ+dPOjJIbgRoRzVRXmK1HkhDkpxZ5ASoszxlRuV1jXRDoxPdd644JzElvObqIwCTxD&#13;&#10;mCKXF51FNCBwmzZbBsBCBDgALtkehuhBC3CVCHPBESwyFIKHIKqE0tvXe/+P7udiyiayS5WTkBTo&#13;&#10;wTXLIXCsSJenh3CVfkpYkawcI1BqV/OffbgRPMMiSaCBLBfkjwMUECWY65gqYJKReByDHyKD9kRJ&#13;&#10;OmAvyWc+8xnECnyHqPqcR5Ehvgv3yu/+7u+ef/75IAUJLP/yL/8S0EFcl9oi76xcIT5HRjlIUPIO&#13;&#10;E3LcNnz0DAALGYrK6VhnkJsIrEJGwF4Dk0OHO++8E/Hq8ccf/8M//MObbrr5z/7sT6GPVCrxPET7&#13;&#10;l3/+l8cefwyUBHYBSiJfwRS27WMBgaqf/OQn2ZtHcCdRW6Z+VQIcy0zemXtdKFnMHG3HnuxVD81X&#13;&#10;b6XjgzNGRJubm1RPmIAI/mLAlzbB9S6xbYt3hWCY5Dxs8IUvfAFfCVxBrCeRSKyl+EdZPJE1eAWf&#13;&#10;Ed3vuusuApYIGPdJdBBtvBqiD+Xo/xHvkBpC9xENUBm++MUvstvl7W9/+4UXXghkyI5DIDwIgiqB&#13;&#10;2EVlw+XLl4F6Esq43e2UiyA0rV2zljwdBGVxI3RgsxxdRo7QXjLsGgAQ58GRUKyY4liHYDFFAk74&#13;&#10;dj9lS+au8Sx8DksLI/STDu/glNlS7g/WXhZM5IXf/M3fFGvBDARxgTKsvWwegXmQ5BEuYB5XLT3I&#13;&#10;/S9ziUerioCFh066hkGBrSsIC29961vZ54Z0QFPpCKAp5eKSSy4FGenIqlWrERaEtg5ojPIYbubO&#13;&#10;m4sep3LtSFjADSKJduJDUgjCo3A5eWPNhAcsvKFIgYrZw0+3IdAUH7eq89W2gjhHhieIV61Lr/dc&#13;&#10;za/Me0wb2DIwecJX8pXwlyfANlTcuOmmmzgvcLHo8dxYlh09x6XltheW6kdlGxGpIRz0BYMCRgp2&#13;&#10;0LF9Tued1DCKIoYOgt0BQKSniphQC9Vmtys/yPrFV2AFsw69LiWjD8Rw11fGQFM2qpbhRSFYlIHI&#13;&#10;U3qFBAEtjEIKOAqpAccq5k9YiJAEwYo0edgMu6DnE04qV6V4LMAsc0pW0lwF8wsf8QRhaoHPtaNc&#13;&#10;Io/gD6HABcJb6IQFrYW1C6c0j6bh5hAspoGIM/0IExByozKI8hleYrHFkMmqi5mQAC01gMWTX4kB&#13;&#10;1SKMqu/FmXEJKKXgCINmuvFHfb5yZOonsA/zpCQjbTNVIBYgODKS4CcUk2LqUNuoXpEGhy+FAiFY&#13;&#10;nOrTIGBp2F/h3QUrwIMSDrMRvwxSmGoTiTpv6Cgg8tOfPkj0QTw+olBIt+e9WjWHLDF+cUuI1vCK&#13;&#10;dN6bY2z+xWKgnu0cQwJyxeARfpzSEXvppRd/9rOH+IxjSDGdXI9XqFLNrgitTqmXhmBxSg3HURrj&#13;&#10;pQMZIKRxYLRjySXBty3ChQhc5twcUUKS8IA8+OBPCPGSB8SY0DgwABoZCypr4HR+02AzKO4M7CwE&#13;&#10;jNBgpbHiABpQsnDrUGZNVzotrDLQdqrPjzK2LwSLMhJ7Uq/yPhGvMnCGAC0M/oQnkjLP6fNWzgv4&#13;&#10;wJlKKUPKcKDhy4qhijtCBwugLqbJUVsqtUqrQAEHngucIBQoJGobgHDNtt0rjz/+GOEVmD9pobbn&#13;&#10;O7tvWP5jUnNomm4KwWKaCDljjzmqgZPUOKTewzr4iU984vktzxObRDAScZwEL2IUvOqqqzBzajuJ&#13;&#10;bBMmXDiZP8igU1KhY8YafswH0yS2tCnOgqASMo8Sln7vvfeSDo+ySUSm4R8hRzFoSDAVooeUL3Wn&#13;&#10;aLwof6vDN4Y2i9kwB0ybwMBZNEay8GLzg8dwkRLTjYuR0Kxf/dVf/djHPkZIAqGKhG/CkGymQNzA&#13;&#10;M6KUfH4xN95zjtNKWTdFcr0dlychVe973/sI8f7gBz+Ir5S/H/rQh/hKMBV9xKJBLxRsWkE7y2yY&#13;&#10;JjPexkr6z2a8c6+IFwQmBkSEYqJdOQ4Qzkm0xeYr+AqMgKPmzZ23bPkywrHchquq7u6DW7a8QJwS&#13;&#10;sVqmklh9jWrsAn6V9lpJmenkQYrs3lhb2Ax6qPfQjh07DxzYj6xEv/DyEFfGDlS8p7QN9YQwdj7T&#13;&#10;NW9tKXObw9eZlFrZ5SUcgxNSoNRU4ddkZYKQxQHuwjrI57bWNpJKccahCbu8bUd2sCXEVBG339SF&#13;&#10;V+iZ/gknbMMMXaC0vaUJhzG7gBf4epA41Hh5f0qFEZu1FfLjzBAdZstjQ7CYLSMVtjOkQIUpEBo4&#13;&#10;KzwA4etDCswWCoRgMVtGKmxnSIEKUyAEiwoPQPj6kAKzhQIhWMyWkQrbGVKgwhQIwaLCAxC+PqTA&#13;&#10;bKFACBazZaTCdoYUqDAFQrCo8ACErw8pMFsoEILFbBmpsJ0hBSpMgRAsKjwA4etDCswWCoRgMVtG&#13;&#10;KmxnSIEKUyAEiwoPQPj6kAKzhQIhWMyWkQrbGVKgwhQIwaLCAxC+PqTAbKHA/w8TuhCBome6MAAA&#13;&#10;AABJRU5ErkJgglBLAwQUAAYACAAAACEAJBXRauQAAAAOAQAADwAAAGRycy9kb3ducmV2LnhtbEyP&#13;&#10;T0/DMAzF70h8h8hI3FjaQgvqmk7T+HOakNiQELes8dpqjVM1Wdt9e8wJLpatZz+/X7GabSdGHHzr&#13;&#10;SEG8iEAgVc60VCv43L/ePYHwQZPRnSNUcEEPq/L6qtC5cRN94LgLtWAT8rlW0ITQ51L6qkGr/cL1&#13;&#10;SKwd3WB14HGopRn0xOa2k0kUZdLqlvhDo3vcNFiddmer4G3S0/o+fhm3p+Pm8r1P37+2MSp1ezM/&#13;&#10;L7mslyACzuHvAn4ZOD+UHOzgzmS86BQwTVCQZo8JCJYfooybA+8laZyBLAv5H6P8A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FrFrltbAwAA9AcAAA4AAAAAAAAA&#13;&#10;AAAAAAAAOgIAAGRycy9lMm9Eb2MueG1sUEsBAi0ACgAAAAAAAAAhANUxJBsWMgIAFjICABQAAAAA&#13;&#10;AAAAAAAAAAAAwQUAAGRycy9tZWRpYS9pbWFnZTEucG5nUEsBAi0AFAAGAAgAAAAhACQV0WrkAAAA&#13;&#10;DgEAAA8AAAAAAAAAAAAAAAAACTgCAGRycy9kb3ducmV2LnhtbFBLAQItABQABgAIAAAAIQCqJg6+&#13;&#10;vAAAACEBAAAZAAAAAAAAAAAAAAAAABo5AgBkcnMvX3JlbHMvZTJvRG9jLnhtbC5yZWxzUEsFBgAA&#13;&#10;AAAGAAYAfAEAAA06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width:25679;height:387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EdyQAAAOAAAAAPAAAAZHJzL2Rvd25yZXYueG1sRI9Ba8JA&#13;&#10;FITvBf/D8oTe6qaBFoluQtEW6qFIbVW8PbPPJJh9G7KbmP77riB4GRiG+YaZZ4OpRU+tqywreJ5E&#13;&#10;IIhzqysuFPz+fDxNQTiPrLG2TAr+yEGWjh7mmGh74W/qN74QAcIuQQWl900ipctLMugmtiEO2cm2&#13;&#10;Bn2wbSF1i5cAN7WMo+hVGqw4LJTY0KKk/LzpjIL3aXfcrbr+tKDVof+K/Hb/st4q9TgelrMgbzMQ&#13;&#10;ngZ/b9wQn1pBHMP1UDgDMv0HAAD//wMAUEsBAi0AFAAGAAgAAAAhANvh9svuAAAAhQEAABMAAAAA&#13;&#10;AAAAAAAAAAAAAAAAAFtDb250ZW50X1R5cGVzXS54bWxQSwECLQAUAAYACAAAACEAWvQsW78AAAAV&#13;&#10;AQAACwAAAAAAAAAAAAAAAAAfAQAAX3JlbHMvLnJlbHNQSwECLQAUAAYACAAAACEAvu1RHckAAADg&#13;&#10;AAAADwAAAAAAAAAAAAAAAAAHAgAAZHJzL2Rvd25yZXYueG1sUEsFBgAAAAADAAMAtwAAAP0CAAAA&#13;&#10;AA==&#13;&#10;">
                  <v:imagedata r:id="rId10" o:title=""/>
                </v:shape>
                <v:shape id="Text Box 28" o:spid="_x0000_s1029" type="#_x0000_t202" style="position:absolute;left:120;top:38798;width:25673;height:4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3emOygAAAOAAAAAPAAAAZHJzL2Rvd25yZXYueG1sRI/BSgMx&#13;&#10;EIbvgu8QRvAibdZaimybllIV1Etx7aW3YTPdrG4mS5Jt17d3DoKXgZ/h/2a+1Wb0nTpTTG1gA/fT&#13;&#10;AhRxHWzLjYHD58vkEVTKyBa7wGTghxJs1tdXKyxtuPAHnavcKIFwKtGAy7kvtU61I49pGnpi2Z1C&#13;&#10;9JglxkbbiBeB+07PimKhPbYsFxz2tHNUf1eDN7CfH/fubjg9v2/nD/HtMOwWX01lzO3N+LSUsV2C&#13;&#10;yjTm/8Yf4tUamMnHIiQyoNe/AAAA//8DAFBLAQItABQABgAIAAAAIQDb4fbL7gAAAIUBAAATAAAA&#13;&#10;AAAAAAAAAAAAAAAAAABbQ29udGVudF9UeXBlc10ueG1sUEsBAi0AFAAGAAgAAAAhAFr0LFu/AAAA&#13;&#10;FQEAAAsAAAAAAAAAAAAAAAAAHwEAAF9yZWxzLy5yZWxzUEsBAi0AFAAGAAgAAAAhAL3d6Y7KAAAA&#13;&#10;4AAAAA8AAAAAAAAAAAAAAAAABwIAAGRycy9kb3ducmV2LnhtbFBLBQYAAAAAAwADALcAAAD+AgAA&#13;&#10;AAA=&#13;&#10;" stroked="f">
                  <v:textbox style="mso-fit-shape-to-text:t" inset="0,0,0,0">
                    <w:txbxContent>
                      <w:p w14:paraId="4069797E" w14:textId="2EC71F1B" w:rsidR="00772245" w:rsidRPr="005B74ED" w:rsidRDefault="00772245" w:rsidP="00BD13FA">
                        <w:pPr>
                          <w:pStyle w:val="VAFigureCaption"/>
                        </w:pPr>
                        <w:r w:rsidRPr="005B74ED">
                          <w:t xml:space="preserve">Figure </w:t>
                        </w:r>
                        <w:r w:rsidRPr="005B74ED">
                          <w:fldChar w:fldCharType="begin"/>
                        </w:r>
                        <w:r w:rsidRPr="005B74ED">
                          <w:instrText xml:space="preserve"> SEQ Figure \* ARABIC </w:instrText>
                        </w:r>
                        <w:r w:rsidRPr="005B74ED">
                          <w:fldChar w:fldCharType="separate"/>
                        </w:r>
                        <w:r>
                          <w:rPr>
                            <w:noProof/>
                          </w:rPr>
                          <w:t>3</w:t>
                        </w:r>
                        <w:r w:rsidRPr="005B74ED">
                          <w:fldChar w:fldCharType="end"/>
                        </w:r>
                        <w:r w:rsidRPr="005B74ED">
                          <w:t>: Schematic molecular orbital diagrams for [Re</w:t>
                        </w:r>
                        <w:r w:rsidRPr="005B74ED">
                          <w:rPr>
                            <w:vertAlign w:val="subscript"/>
                          </w:rPr>
                          <w:t>2</w:t>
                        </w:r>
                        <w:r w:rsidRPr="005B74ED">
                          <w:t>Cl</w:t>
                        </w:r>
                        <w:r w:rsidRPr="005B74ED">
                          <w:rPr>
                            <w:vertAlign w:val="subscript"/>
                          </w:rPr>
                          <w:t>8</w:t>
                        </w:r>
                        <w:r w:rsidRPr="005B74ED">
                          <w:t>]</w:t>
                        </w:r>
                        <w:r w:rsidRPr="005B74ED">
                          <w:rPr>
                            <w:vertAlign w:val="superscript"/>
                          </w:rPr>
                          <w:t xml:space="preserve">2- </w:t>
                        </w:r>
                        <w:r w:rsidRPr="005B74ED">
                          <w:t>. (</w:t>
                        </w:r>
                        <w:proofErr w:type="spellStart"/>
                        <w:r w:rsidRPr="005B74ED">
                          <w:t>Mcgrady</w:t>
                        </w:r>
                        <w:proofErr w:type="spellEnd"/>
                        <w:r w:rsidRPr="005B74ED">
                          <w:t xml:space="preserve"> et al., 2009) </w:t>
                        </w:r>
                      </w:p>
                    </w:txbxContent>
                  </v:textbox>
                </v:shape>
                <w10:wrap type="square" anchorx="margin"/>
              </v:group>
            </w:pict>
          </mc:Fallback>
        </mc:AlternateContent>
      </w:r>
      <w:r w:rsidR="00F201A0" w:rsidRPr="005B74ED">
        <w:rPr>
          <w:noProof/>
        </w:rPr>
        <mc:AlternateContent>
          <mc:Choice Requires="wps">
            <w:drawing>
              <wp:anchor distT="45720" distB="45720" distL="114300" distR="114300" simplePos="0" relativeHeight="251654144" behindDoc="0" locked="0" layoutInCell="1" allowOverlap="1" wp14:anchorId="1F23E596" wp14:editId="1A9526FC">
                <wp:simplePos x="0" y="0"/>
                <wp:positionH relativeFrom="margin">
                  <wp:align>right</wp:align>
                </wp:positionH>
                <wp:positionV relativeFrom="paragraph">
                  <wp:posOffset>0</wp:posOffset>
                </wp:positionV>
                <wp:extent cx="2667000" cy="20751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075180"/>
                        </a:xfrm>
                        <a:prstGeom prst="rect">
                          <a:avLst/>
                        </a:prstGeom>
                        <a:solidFill>
                          <a:srgbClr val="FFFFFF"/>
                        </a:solidFill>
                        <a:ln w="9525">
                          <a:noFill/>
                          <a:miter lim="800000"/>
                          <a:headEnd/>
                          <a:tailEnd/>
                        </a:ln>
                      </wps:spPr>
                      <wps:txbx>
                        <w:txbxContent>
                          <w:p w14:paraId="6BB68BCE" w14:textId="77777777" w:rsidR="00772245" w:rsidRPr="00C74CD8" w:rsidRDefault="00772245" w:rsidP="00F10EA8">
                            <w:pPr>
                              <w:keepNext/>
                              <w:jc w:val="center"/>
                              <w:rPr>
                                <w:i/>
                              </w:rPr>
                            </w:pPr>
                            <w:r w:rsidRPr="00C74CD8">
                              <w:rPr>
                                <w:i/>
                                <w:noProof/>
                                <w:sz w:val="18"/>
                                <w:szCs w:val="18"/>
                              </w:rPr>
                              <w:drawing>
                                <wp:inline distT="0" distB="0" distL="0" distR="0" wp14:anchorId="1840D944" wp14:editId="0ADBCE50">
                                  <wp:extent cx="1558290" cy="1316896"/>
                                  <wp:effectExtent l="0" t="0" r="0" b="0"/>
                                  <wp:docPr id="34" name="Picture 34" descr="Image result for chromium ace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romium acet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5355" cy="1322866"/>
                                          </a:xfrm>
                                          <a:prstGeom prst="rect">
                                            <a:avLst/>
                                          </a:prstGeom>
                                          <a:noFill/>
                                          <a:ln>
                                            <a:noFill/>
                                          </a:ln>
                                        </pic:spPr>
                                      </pic:pic>
                                    </a:graphicData>
                                  </a:graphic>
                                </wp:inline>
                              </w:drawing>
                            </w:r>
                          </w:p>
                          <w:p w14:paraId="551E5D4A" w14:textId="4D93187D" w:rsidR="00772245" w:rsidRPr="00F201A0" w:rsidRDefault="00772245" w:rsidP="00F201A0">
                            <w:pPr>
                              <w:pStyle w:val="VAFigureCaption"/>
                            </w:pPr>
                            <w:r w:rsidRPr="00F201A0">
                              <w:t xml:space="preserve">Figure </w:t>
                            </w:r>
                            <w:r w:rsidRPr="00F201A0">
                              <w:fldChar w:fldCharType="begin"/>
                            </w:r>
                            <w:r w:rsidRPr="00F201A0">
                              <w:instrText xml:space="preserve"> SEQ Figure \* ARABIC </w:instrText>
                            </w:r>
                            <w:r w:rsidRPr="00F201A0">
                              <w:fldChar w:fldCharType="separate"/>
                            </w:r>
                            <w:r w:rsidRPr="00F201A0">
                              <w:t>2</w:t>
                            </w:r>
                            <w:r w:rsidRPr="00F201A0">
                              <w:fldChar w:fldCharType="end"/>
                            </w:r>
                            <w:r w:rsidRPr="00F201A0">
                              <w:t>: 3D representation of Cr2(</w:t>
                            </w:r>
                            <w:proofErr w:type="spellStart"/>
                            <w:r w:rsidRPr="00F201A0">
                              <w:t>OAc</w:t>
                            </w:r>
                            <w:proofErr w:type="spellEnd"/>
                            <w:r w:rsidRPr="00F201A0">
                              <w:t>)4(H2O)2 showing the dimeric structure and bridging by acetate ligands (chromium atoms (gray), oxygen (red), carbon (black), hydrogen (white)).</w:t>
                            </w:r>
                          </w:p>
                          <w:p w14:paraId="08EDB8AD" w14:textId="77777777" w:rsidR="00772245" w:rsidRPr="00C74CD8" w:rsidRDefault="00772245" w:rsidP="003642AB">
                            <w:pPr>
                              <w:rPr>
                                <w:i/>
                                <w:sz w:val="18"/>
                                <w:szCs w:val="18"/>
                              </w:rPr>
                            </w:pPr>
                          </w:p>
                          <w:p w14:paraId="22D281B1" w14:textId="77777777" w:rsidR="00772245" w:rsidRPr="00C74CD8" w:rsidRDefault="00772245" w:rsidP="003642AB">
                            <w:pP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3E596" id="_x0000_s1030" type="#_x0000_t202" style="position:absolute;left:0;text-align:left;margin-left:158.8pt;margin-top:0;width:210pt;height:163.4pt;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8PLIwIAACUEAAAOAAAAZHJzL2Uyb0RvYy54bWysU9uO2yAQfa/Uf0C8N3as3NaKs9pmm6rS&#13;&#10;9iLt9gMwxjEqMBRI7PTrO+AkjbZvVXlAM8xwOHNmWN8PWpGjcF6Cqeh0klMiDIdGmn1Fv7/s3q0o&#13;&#10;8YGZhikwoqIn4en95u2bdW9LUUAHqhGOIIjxZW8r2oVgyyzzvBOa+QlYYTDYgtMsoOv2WeNYj+ha&#13;&#10;ZUWeL7IeXGMdcOE9nj6OQbpJ+G0rePjatl4EoiqK3ELaXdrruGebNSv3jtlO8jMN9g8sNJMGH71C&#13;&#10;PbLAyMHJv6C05A48tGHCQWfQtpKLVANWM81fVfPcMStSLSiOt1eZ/P+D5V+O3xyRTUWL6ZISwzQ2&#13;&#10;6UUMgbyHgRRRn976EtOeLSaGAY+xz6lWb5+A//DEwLZjZi8enIO+E6xBftN4M7u5OuL4CFL3n6HB&#13;&#10;Z9ghQAIaWqejeCgHQXTs0+nam0iF42GxWCzzHEMcY0W+nE9XqXsZKy/XrfPhowBNolFRh81P8Oz4&#13;&#10;5EOkw8pLSnzNg5LNTiqVHLevt8qRI8NB2aWVKniVpgzpK3o3L+YJ2UC8n2ZIy4CDrKSu6Ap5ItN0&#13;&#10;HOX4YJpkBybVaCMTZc76RElGccJQD2MrLrLX0JxQMAfj3OI/Q6MD94uSHme2ov7ngTlBifpkUPS7&#13;&#10;6WwWhzw5s/myQMfdRurbCDMcoSoaKBnNbUgfI8ph4AGb08okW+ziyORMGWcxqXn+N3HYb/2U9ed3&#13;&#10;b34DAAD//wMAUEsDBBQABgAIAAAAIQDaCrBb3gAAAAoBAAAPAAAAZHJzL2Rvd25yZXYueG1sTI/N&#13;&#10;TsMwEITvSLyDtUhcEHUoJS1pnIofgbi29AE28TaJiNdR7Dbp27NwgctIq9HOzJdvJtepEw2h9Wzg&#13;&#10;bpaAIq68bbk2sP98u12BChHZYueZDJwpwKa4vMgxs37kLZ12sVYSwiFDA02MfaZ1qBpyGGa+Jxbv&#13;&#10;4AeHUc6h1nbAUcJdp+dJkmqHLUtDgz29NFR97Y7OwOFjvHl4HMv3uF9uF+kztsvSn425vppe1yJP&#13;&#10;a1CRpvj3AT8Msh8KGVb6I9ugOgNCE39VvIX0gSoN3M/TFegi1/8Rim8AAAD//wMAUEsBAi0AFAAG&#13;&#10;AAgAAAAhALaDOJL+AAAA4QEAABMAAAAAAAAAAAAAAAAAAAAAAFtDb250ZW50X1R5cGVzXS54bWxQ&#13;&#10;SwECLQAUAAYACAAAACEAOP0h/9YAAACUAQAACwAAAAAAAAAAAAAAAAAvAQAAX3JlbHMvLnJlbHNQ&#13;&#10;SwECLQAUAAYACAAAACEAmc/DyyMCAAAlBAAADgAAAAAAAAAAAAAAAAAuAgAAZHJzL2Uyb0RvYy54&#13;&#10;bWxQSwECLQAUAAYACAAAACEA2gqwW94AAAAKAQAADwAAAAAAAAAAAAAAAAB9BAAAZHJzL2Rvd25y&#13;&#10;ZXYueG1sUEsFBgAAAAAEAAQA8wAAAIgFAAAAAA==&#13;&#10;" stroked="f">
                <v:textbox>
                  <w:txbxContent>
                    <w:p w14:paraId="6BB68BCE" w14:textId="77777777" w:rsidR="00772245" w:rsidRPr="00C74CD8" w:rsidRDefault="00772245" w:rsidP="00F10EA8">
                      <w:pPr>
                        <w:keepNext/>
                        <w:jc w:val="center"/>
                        <w:rPr>
                          <w:i/>
                        </w:rPr>
                      </w:pPr>
                      <w:r w:rsidRPr="00C74CD8">
                        <w:rPr>
                          <w:i/>
                          <w:noProof/>
                          <w:sz w:val="18"/>
                          <w:szCs w:val="18"/>
                        </w:rPr>
                        <w:drawing>
                          <wp:inline distT="0" distB="0" distL="0" distR="0" wp14:anchorId="1840D944" wp14:editId="0ADBCE50">
                            <wp:extent cx="1558290" cy="1316896"/>
                            <wp:effectExtent l="0" t="0" r="0" b="0"/>
                            <wp:docPr id="34" name="Picture 34" descr="Image result for chromium ace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romium acet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5355" cy="1322866"/>
                                    </a:xfrm>
                                    <a:prstGeom prst="rect">
                                      <a:avLst/>
                                    </a:prstGeom>
                                    <a:noFill/>
                                    <a:ln>
                                      <a:noFill/>
                                    </a:ln>
                                  </pic:spPr>
                                </pic:pic>
                              </a:graphicData>
                            </a:graphic>
                          </wp:inline>
                        </w:drawing>
                      </w:r>
                    </w:p>
                    <w:p w14:paraId="551E5D4A" w14:textId="4D93187D" w:rsidR="00772245" w:rsidRPr="00F201A0" w:rsidRDefault="00772245" w:rsidP="00F201A0">
                      <w:pPr>
                        <w:pStyle w:val="VAFigureCaption"/>
                      </w:pPr>
                      <w:r w:rsidRPr="00F201A0">
                        <w:t xml:space="preserve">Figure </w:t>
                      </w:r>
                      <w:r w:rsidRPr="00F201A0">
                        <w:fldChar w:fldCharType="begin"/>
                      </w:r>
                      <w:r w:rsidRPr="00F201A0">
                        <w:instrText xml:space="preserve"> SEQ Figure \* ARABIC </w:instrText>
                      </w:r>
                      <w:r w:rsidRPr="00F201A0">
                        <w:fldChar w:fldCharType="separate"/>
                      </w:r>
                      <w:r w:rsidRPr="00F201A0">
                        <w:t>2</w:t>
                      </w:r>
                      <w:r w:rsidRPr="00F201A0">
                        <w:fldChar w:fldCharType="end"/>
                      </w:r>
                      <w:r w:rsidRPr="00F201A0">
                        <w:t>: 3D representation of Cr2(</w:t>
                      </w:r>
                      <w:proofErr w:type="spellStart"/>
                      <w:r w:rsidRPr="00F201A0">
                        <w:t>OAc</w:t>
                      </w:r>
                      <w:proofErr w:type="spellEnd"/>
                      <w:r w:rsidRPr="00F201A0">
                        <w:t>)4(H2O)2 showing the dimeric structure and bridging by acetate ligands (chromium atoms (gray), oxygen (red), carbon (black), hydrogen (white)).</w:t>
                      </w:r>
                    </w:p>
                    <w:p w14:paraId="08EDB8AD" w14:textId="77777777" w:rsidR="00772245" w:rsidRPr="00C74CD8" w:rsidRDefault="00772245" w:rsidP="003642AB">
                      <w:pPr>
                        <w:rPr>
                          <w:i/>
                          <w:sz w:val="18"/>
                          <w:szCs w:val="18"/>
                        </w:rPr>
                      </w:pPr>
                    </w:p>
                    <w:p w14:paraId="22D281B1" w14:textId="77777777" w:rsidR="00772245" w:rsidRPr="00C74CD8" w:rsidRDefault="00772245" w:rsidP="003642AB">
                      <w:pPr>
                        <w:rPr>
                          <w:i/>
                          <w:sz w:val="18"/>
                          <w:szCs w:val="18"/>
                        </w:rPr>
                      </w:pPr>
                    </w:p>
                  </w:txbxContent>
                </v:textbox>
                <w10:wrap type="square" anchorx="margin"/>
              </v:shape>
            </w:pict>
          </mc:Fallback>
        </mc:AlternateContent>
      </w:r>
      <w:r w:rsidR="002517E7" w:rsidRPr="005B74ED">
        <w:t xml:space="preserve">Chromium (II) acetate is an interesting compound because the short Cr-Cr bond length </w:t>
      </w:r>
      <w:r w:rsidR="005A16F5" w:rsidRPr="005B74ED">
        <w:t xml:space="preserve">(195-255 pm) </w:t>
      </w:r>
      <w:r w:rsidR="002517E7" w:rsidRPr="005B74ED">
        <w:t>suggests the existence of a quadruple bond, and quadruple bonds have interesting electron transfer chemistry. The quadruple bond is formed by the efficient overlap of</w:t>
      </w:r>
      <w:r w:rsidR="005A16F5" w:rsidRPr="005B74ED">
        <w:t xml:space="preserve"> four of</w:t>
      </w:r>
      <w:r w:rsidR="002517E7" w:rsidRPr="005B74ED">
        <w:t xml:space="preserve"> </w:t>
      </w:r>
      <w:r w:rsidR="005A16F5" w:rsidRPr="005B74ED">
        <w:t xml:space="preserve">the chromium atoms’ </w:t>
      </w:r>
      <w:r w:rsidR="005A16F5" w:rsidRPr="00F201A0">
        <w:rPr>
          <w:i/>
          <w:iCs/>
        </w:rPr>
        <w:t>d</w:t>
      </w:r>
      <w:r w:rsidR="00F201A0">
        <w:t xml:space="preserve"> </w:t>
      </w:r>
      <w:r w:rsidR="002517E7" w:rsidRPr="005B74ED">
        <w:t>orbitals</w:t>
      </w:r>
      <w:r w:rsidR="007579E6" w:rsidRPr="005B74ED">
        <w:t xml:space="preserve">. The molecular orbitals that result due to the overlap of the individual Cr’s </w:t>
      </w:r>
      <w:r w:rsidR="007579E6" w:rsidRPr="00F201A0">
        <w:rPr>
          <w:i/>
          <w:iCs/>
        </w:rPr>
        <w:t>d</w:t>
      </w:r>
      <w:r w:rsidR="00F201A0">
        <w:t xml:space="preserve"> </w:t>
      </w:r>
      <w:r w:rsidR="007579E6" w:rsidRPr="005B74ED">
        <w:t xml:space="preserve">orbitals allows for the formation of a diamagnetic compound, which means all the electrons are paired, even though each </w:t>
      </w:r>
      <w:proofErr w:type="gramStart"/>
      <w:r w:rsidR="007579E6" w:rsidRPr="005B74ED">
        <w:t>chromium(</w:t>
      </w:r>
      <w:proofErr w:type="gramEnd"/>
      <w:r w:rsidR="007579E6" w:rsidRPr="005B74ED">
        <w:t xml:space="preserve">II) center has four </w:t>
      </w:r>
      <w:r w:rsidR="007579E6" w:rsidRPr="00BD13FA">
        <w:rPr>
          <w:i/>
          <w:iCs/>
        </w:rPr>
        <w:t>d</w:t>
      </w:r>
      <w:r w:rsidR="007579E6" w:rsidRPr="005B74ED">
        <w:t xml:space="preserve"> electrons. The MO diagram for the </w:t>
      </w:r>
      <w:r w:rsidR="00462C7A" w:rsidRPr="005B74ED">
        <w:t xml:space="preserve">Cr—Cr bond is shown below in Figure 4. Quadruple bonds are fairly common for transition metal complexes given that the valence electrons of transition metals are in </w:t>
      </w:r>
      <w:r w:rsidR="00462C7A" w:rsidRPr="00BD13FA">
        <w:rPr>
          <w:i/>
          <w:iCs/>
        </w:rPr>
        <w:t>d</w:t>
      </w:r>
      <w:r>
        <w:rPr>
          <w:i/>
          <w:iCs/>
        </w:rPr>
        <w:t xml:space="preserve"> </w:t>
      </w:r>
      <w:r w:rsidR="00462C7A" w:rsidRPr="005B74ED">
        <w:t xml:space="preserve">orbitals, and there are five </w:t>
      </w:r>
      <w:r w:rsidR="00462C7A" w:rsidRPr="00BD13FA">
        <w:rPr>
          <w:i/>
          <w:iCs/>
        </w:rPr>
        <w:t>d</w:t>
      </w:r>
      <w:r>
        <w:rPr>
          <w:i/>
          <w:iCs/>
        </w:rPr>
        <w:t xml:space="preserve"> </w:t>
      </w:r>
      <w:r w:rsidR="00462C7A" w:rsidRPr="005B74ED">
        <w:t>orbitals</w:t>
      </w:r>
      <w:r w:rsidR="00BD3222" w:rsidRPr="005B74ED">
        <w:t xml:space="preserve"> (so up to five bonds between transition metals is possible</w:t>
      </w:r>
      <w:r w:rsidR="00481D8F" w:rsidRPr="005B74ED">
        <w:t xml:space="preserve"> ≡ quintuple bond</w:t>
      </w:r>
      <w:r w:rsidR="00BD3222" w:rsidRPr="005B74ED">
        <w:t>)</w:t>
      </w:r>
      <w:r w:rsidR="00462C7A" w:rsidRPr="005B74ED">
        <w:t xml:space="preserve">. </w:t>
      </w:r>
      <w:r w:rsidR="00BD3222" w:rsidRPr="005B74ED">
        <w:t xml:space="preserve">For example, two other transition metal complexes known to have quadruple bonds are </w:t>
      </w:r>
      <w:r w:rsidR="00811FF8" w:rsidRPr="005B74ED">
        <w:t>[Re</w:t>
      </w:r>
      <w:r w:rsidR="00811FF8" w:rsidRPr="005B74ED">
        <w:rPr>
          <w:vertAlign w:val="subscript"/>
        </w:rPr>
        <w:t>2</w:t>
      </w:r>
      <w:r w:rsidR="00811FF8" w:rsidRPr="005B74ED">
        <w:t>Cl</w:t>
      </w:r>
      <w:r w:rsidR="00811FF8" w:rsidRPr="005B74ED">
        <w:rPr>
          <w:vertAlign w:val="subscript"/>
        </w:rPr>
        <w:t>8</w:t>
      </w:r>
      <w:r w:rsidR="00811FF8" w:rsidRPr="005B74ED">
        <w:t>]</w:t>
      </w:r>
      <w:r w:rsidR="00811FF8" w:rsidRPr="005B74ED">
        <w:rPr>
          <w:vertAlign w:val="superscript"/>
        </w:rPr>
        <w:t xml:space="preserve">2- </w:t>
      </w:r>
      <w:r w:rsidR="00811FF8" w:rsidRPr="005B74ED">
        <w:t>and [Mo</w:t>
      </w:r>
      <w:r w:rsidR="00811FF8" w:rsidRPr="005B74ED">
        <w:rPr>
          <w:vertAlign w:val="subscript"/>
        </w:rPr>
        <w:t>2</w:t>
      </w:r>
      <w:r w:rsidR="00811FF8" w:rsidRPr="005B74ED">
        <w:t>Cl</w:t>
      </w:r>
      <w:r w:rsidR="00811FF8" w:rsidRPr="005B74ED">
        <w:rPr>
          <w:vertAlign w:val="subscript"/>
        </w:rPr>
        <w:t>8</w:t>
      </w:r>
      <w:r w:rsidR="00811FF8" w:rsidRPr="005B74ED">
        <w:t>]</w:t>
      </w:r>
      <w:r w:rsidR="00F107CA" w:rsidRPr="005B74ED">
        <w:rPr>
          <w:vertAlign w:val="superscript"/>
        </w:rPr>
        <w:t>4</w:t>
      </w:r>
      <w:r w:rsidR="00811FF8" w:rsidRPr="005B74ED">
        <w:rPr>
          <w:vertAlign w:val="superscript"/>
        </w:rPr>
        <w:t>-</w:t>
      </w:r>
      <w:r w:rsidR="00811FF8" w:rsidRPr="005B74ED">
        <w:t>. [Re</w:t>
      </w:r>
      <w:r w:rsidR="00811FF8" w:rsidRPr="005B74ED">
        <w:rPr>
          <w:vertAlign w:val="subscript"/>
        </w:rPr>
        <w:t>2</w:t>
      </w:r>
      <w:r w:rsidR="00811FF8" w:rsidRPr="005B74ED">
        <w:t>Cl</w:t>
      </w:r>
      <w:r w:rsidR="00811FF8" w:rsidRPr="005B74ED">
        <w:rPr>
          <w:vertAlign w:val="subscript"/>
        </w:rPr>
        <w:t>8</w:t>
      </w:r>
      <w:r w:rsidR="00811FF8" w:rsidRPr="005B74ED">
        <w:t>]</w:t>
      </w:r>
      <w:r w:rsidR="00811FF8" w:rsidRPr="005B74ED">
        <w:rPr>
          <w:vertAlign w:val="superscript"/>
        </w:rPr>
        <w:t>2-</w:t>
      </w:r>
      <w:r w:rsidR="00811FF8" w:rsidRPr="005B74ED">
        <w:t xml:space="preserve"> has a square prism geometry in which the chlorine ligands are eclipsed rather than staggered which would typically be energetically favorable. It is the eclipsed alignment however, that allows for the overlap </w:t>
      </w:r>
      <w:r w:rsidR="00F107CA" w:rsidRPr="005B74ED">
        <w:t xml:space="preserve">of four </w:t>
      </w:r>
      <w:r w:rsidR="00F107CA" w:rsidRPr="00BD13FA">
        <w:rPr>
          <w:i/>
          <w:iCs/>
        </w:rPr>
        <w:t>d</w:t>
      </w:r>
      <w:r w:rsidR="00F107CA" w:rsidRPr="005B74ED">
        <w:t xml:space="preserve"> orbitals – </w:t>
      </w:r>
      <w:r w:rsidR="00F107CA" w:rsidRPr="00BD13FA">
        <w:rPr>
          <w:i/>
          <w:iCs/>
        </w:rPr>
        <w:t>d</w:t>
      </w:r>
      <w:r w:rsidR="00F107CA" w:rsidRPr="00BD13FA">
        <w:rPr>
          <w:i/>
          <w:iCs/>
          <w:vertAlign w:val="subscript"/>
        </w:rPr>
        <w:t>z2</w:t>
      </w:r>
      <w:r w:rsidR="00F107CA" w:rsidRPr="00BD13FA">
        <w:rPr>
          <w:i/>
          <w:iCs/>
        </w:rPr>
        <w:t xml:space="preserve">, </w:t>
      </w:r>
      <w:proofErr w:type="spellStart"/>
      <w:r w:rsidR="00F107CA" w:rsidRPr="00BD13FA">
        <w:rPr>
          <w:i/>
          <w:iCs/>
        </w:rPr>
        <w:t>d</w:t>
      </w:r>
      <w:r w:rsidR="00F107CA" w:rsidRPr="00BD13FA">
        <w:rPr>
          <w:i/>
          <w:iCs/>
          <w:vertAlign w:val="subscript"/>
        </w:rPr>
        <w:t>xz</w:t>
      </w:r>
      <w:proofErr w:type="spellEnd"/>
      <w:r w:rsidR="00F107CA" w:rsidRPr="00BD13FA">
        <w:rPr>
          <w:i/>
          <w:iCs/>
          <w:vertAlign w:val="subscript"/>
        </w:rPr>
        <w:t xml:space="preserve">, </w:t>
      </w:r>
      <w:proofErr w:type="spellStart"/>
      <w:r w:rsidR="00F107CA" w:rsidRPr="00BD13FA">
        <w:rPr>
          <w:i/>
          <w:iCs/>
        </w:rPr>
        <w:t>d</w:t>
      </w:r>
      <w:r w:rsidR="00F107CA" w:rsidRPr="00BD13FA">
        <w:rPr>
          <w:i/>
          <w:iCs/>
          <w:vertAlign w:val="subscript"/>
        </w:rPr>
        <w:t>yz</w:t>
      </w:r>
      <w:proofErr w:type="spellEnd"/>
      <w:r w:rsidR="00F107CA" w:rsidRPr="00BD13FA">
        <w:rPr>
          <w:i/>
          <w:iCs/>
        </w:rPr>
        <w:t xml:space="preserve">, </w:t>
      </w:r>
      <w:proofErr w:type="spellStart"/>
      <w:r w:rsidR="00F107CA" w:rsidRPr="00BD13FA">
        <w:rPr>
          <w:i/>
          <w:iCs/>
        </w:rPr>
        <w:t>d</w:t>
      </w:r>
      <w:r w:rsidR="00F107CA" w:rsidRPr="00BD13FA">
        <w:rPr>
          <w:i/>
          <w:iCs/>
          <w:vertAlign w:val="subscript"/>
        </w:rPr>
        <w:t>xy</w:t>
      </w:r>
      <w:proofErr w:type="spellEnd"/>
      <w:r w:rsidR="00F107CA" w:rsidRPr="005B74ED">
        <w:t xml:space="preserve"> – the </w:t>
      </w:r>
      <w:r w:rsidR="00F107CA" w:rsidRPr="00BD13FA">
        <w:rPr>
          <w:i/>
          <w:iCs/>
        </w:rPr>
        <w:t>d</w:t>
      </w:r>
      <w:r w:rsidR="00F107CA" w:rsidRPr="00BD13FA">
        <w:rPr>
          <w:i/>
          <w:iCs/>
          <w:vertAlign w:val="subscript"/>
        </w:rPr>
        <w:t>x2-y2</w:t>
      </w:r>
      <w:r w:rsidR="00F107CA" w:rsidRPr="005B74ED">
        <w:t xml:space="preserve"> orbitals have the appropriate symmetry to bond to the four chloride ligands. </w:t>
      </w:r>
      <w:r w:rsidR="00B56109" w:rsidRPr="005B74ED">
        <w:t>[Mo</w:t>
      </w:r>
      <w:r w:rsidR="00B56109" w:rsidRPr="005B74ED">
        <w:rPr>
          <w:vertAlign w:val="subscript"/>
        </w:rPr>
        <w:t>2</w:t>
      </w:r>
      <w:r w:rsidR="00B56109" w:rsidRPr="005B74ED">
        <w:t>Cl</w:t>
      </w:r>
      <w:r w:rsidR="00B56109" w:rsidRPr="005B74ED">
        <w:rPr>
          <w:vertAlign w:val="subscript"/>
        </w:rPr>
        <w:t>8</w:t>
      </w:r>
      <w:r w:rsidR="00B56109" w:rsidRPr="005B74ED">
        <w:t>]</w:t>
      </w:r>
      <w:r w:rsidR="00B56109" w:rsidRPr="005B74ED">
        <w:rPr>
          <w:vertAlign w:val="superscript"/>
        </w:rPr>
        <w:t>4-</w:t>
      </w:r>
      <w:r w:rsidR="00B56109">
        <w:t xml:space="preserve"> with a Mo—Mo quadruple bond also exhibits eclipsed geometry, following the reasoning given for the Re—Re quadruple bond.</w:t>
      </w:r>
    </w:p>
    <w:p w14:paraId="3B6615F5" w14:textId="1EB57B65" w:rsidR="002517E7" w:rsidRPr="005B74ED" w:rsidRDefault="00BD13FA" w:rsidP="00547E22">
      <w:pPr>
        <w:pStyle w:val="TAMainText"/>
      </w:pPr>
      <w:r>
        <w:rPr>
          <w:noProof/>
        </w:rPr>
        <mc:AlternateContent>
          <mc:Choice Requires="wpg">
            <w:drawing>
              <wp:anchor distT="0" distB="0" distL="114300" distR="114300" simplePos="0" relativeHeight="251668480" behindDoc="0" locked="0" layoutInCell="1" allowOverlap="1" wp14:anchorId="334BA1A4" wp14:editId="5B7BF98E">
                <wp:simplePos x="0" y="0"/>
                <wp:positionH relativeFrom="margin">
                  <wp:align>right</wp:align>
                </wp:positionH>
                <wp:positionV relativeFrom="paragraph">
                  <wp:posOffset>1266391</wp:posOffset>
                </wp:positionV>
                <wp:extent cx="2965450" cy="1756276"/>
                <wp:effectExtent l="0" t="0" r="6350" b="0"/>
                <wp:wrapSquare wrapText="bothSides"/>
                <wp:docPr id="20" name="Group 20"/>
                <wp:cNvGraphicFramePr/>
                <a:graphic xmlns:a="http://schemas.openxmlformats.org/drawingml/2006/main">
                  <a:graphicData uri="http://schemas.microsoft.com/office/word/2010/wordprocessingGroup">
                    <wpg:wgp>
                      <wpg:cNvGrpSpPr/>
                      <wpg:grpSpPr>
                        <a:xfrm>
                          <a:off x="0" y="0"/>
                          <a:ext cx="2965450" cy="1756276"/>
                          <a:chOff x="0" y="0"/>
                          <a:chExt cx="2965450" cy="1756276"/>
                        </a:xfrm>
                      </wpg:grpSpPr>
                      <pic:pic xmlns:pic="http://schemas.openxmlformats.org/drawingml/2006/picture">
                        <pic:nvPicPr>
                          <pic:cNvPr id="26" name="Picture 2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5450" cy="1080770"/>
                          </a:xfrm>
                          <a:prstGeom prst="rect">
                            <a:avLst/>
                          </a:prstGeom>
                        </pic:spPr>
                      </pic:pic>
                      <wps:wsp>
                        <wps:cNvPr id="27" name="Text Box 27"/>
                        <wps:cNvSpPr txBox="1"/>
                        <wps:spPr>
                          <a:xfrm>
                            <a:off x="18048" y="1076826"/>
                            <a:ext cx="2918460" cy="679450"/>
                          </a:xfrm>
                          <a:prstGeom prst="rect">
                            <a:avLst/>
                          </a:prstGeom>
                          <a:solidFill>
                            <a:prstClr val="white"/>
                          </a:solidFill>
                          <a:ln>
                            <a:noFill/>
                          </a:ln>
                        </wps:spPr>
                        <wps:txbx>
                          <w:txbxContent>
                            <w:p w14:paraId="04D50280" w14:textId="429D519F" w:rsidR="00772245" w:rsidRPr="005B74ED" w:rsidRDefault="00772245" w:rsidP="00BD13FA">
                              <w:pPr>
                                <w:pStyle w:val="VAFigureCaption"/>
                                <w:rPr>
                                  <w:noProof/>
                                </w:rPr>
                              </w:pPr>
                              <w:r w:rsidRPr="005B74ED">
                                <w:t xml:space="preserve">Figure </w:t>
                              </w:r>
                              <w:r w:rsidRPr="005B74ED">
                                <w:fldChar w:fldCharType="begin"/>
                              </w:r>
                              <w:r w:rsidRPr="005B74ED">
                                <w:instrText xml:space="preserve"> SEQ Figure \* ARABIC </w:instrText>
                              </w:r>
                              <w:r w:rsidRPr="005B74ED">
                                <w:fldChar w:fldCharType="separate"/>
                              </w:r>
                              <w:r>
                                <w:rPr>
                                  <w:noProof/>
                                </w:rPr>
                                <w:t>4</w:t>
                              </w:r>
                              <w:r w:rsidRPr="005B74ED">
                                <w:fldChar w:fldCharType="end"/>
                              </w:r>
                              <w:r w:rsidRPr="005B74ED">
                                <w:t>: (a) Mo</w:t>
                              </w:r>
                              <w:r w:rsidR="00BD13FA">
                                <w:t>–</w:t>
                              </w:r>
                              <w:r w:rsidRPr="005B74ED">
                                <w:t>Mo core bridged by four bidentate ligands.</w:t>
                              </w:r>
                              <w:r w:rsidR="00BD13FA">
                                <w:t xml:space="preserve"> </w:t>
                              </w:r>
                              <w:r w:rsidR="00BD13FA">
                                <w:br/>
                              </w:r>
                              <w:r w:rsidRPr="005B74ED">
                                <w:t>(b) Mo</w:t>
                              </w:r>
                              <w:r w:rsidR="00BD13FA">
                                <w:t>–</w:t>
                              </w:r>
                              <w:r w:rsidRPr="005B74ED">
                                <w:t xml:space="preserve">Mo core coordinated by eight monodentate ligands. </w:t>
                              </w:r>
                              <w:r w:rsidR="00BD13FA">
                                <w:br/>
                              </w:r>
                              <w:r w:rsidRPr="005B74ED">
                                <w:t>(c) Mo</w:t>
                              </w:r>
                              <w:r w:rsidR="00BD13FA">
                                <w:t>–</w:t>
                              </w:r>
                              <w:r w:rsidRPr="005B74ED">
                                <w:t>Mo core coordinated by four neutral and four anionic monodentate ligands. (Cotton et al.,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4BA1A4" id="Group 20" o:spid="_x0000_s1031" style="position:absolute;left:0;text-align:left;margin-left:182.3pt;margin-top:99.7pt;width:233.5pt;height:138.3pt;z-index:251668480;mso-position-horizontal:right;mso-position-horizontal-relative:margin" coordsize="29654,175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SDRwWAMAAPQHAAAOAAAAZHJzL2Uyb0RvYy54bWycVctu2zgU3ReYfyC4&#13;&#10;b2R7EtsVohRu0gQFgtaYZNA1TVEWUYlkSdpS5uvnkJSch1u0zcLyJXmf555Lnr/v24bshXVSq4JO&#13;&#10;TyaUCMV1KdW2oP/eX79dUuI8UyVrtBIFfRCOvr/46815Z3Ix07VuSmEJnCiXd6agtfcmzzLHa9Ey&#13;&#10;d6KNUDistG2Zx9Jus9KyDt7bJptNJvOs07Y0VnPhHHav0iG9iP6rSnD/paqc8KQpKHLz8WvjdxO+&#13;&#10;2cU5y7eWmVryIQ32iixaJhWCHlxdMc/IzsojV63kVjtd+ROu20xXleQi1oBqppMX1dxYvTOxlm3e&#13;&#10;bc0BJkD7AqdXu+Wf92tLZFnQGeBRrEWPYliCNcDpzDaHzo01d2Zth41tWoV6+8q24R+VkD7C+nCA&#13;&#10;VfSecGzO3s3PTs/gnuNsujibzxbzBDyv0Z0jO15//IVlNgbOQn6HdIzkOX4DTpCOcPo1n2Dld1bQ&#13;&#10;wUn7Wz5aZr/tzFu01DAvN7KR/iHSE80LSan9WvK1TYsnkM9HyHEcopJZBCaYBK1kw0JNt5p/c0Tp&#13;&#10;y5qprVg5A2YDzABj9lw9Lp8F3DTSXMumCX0K8lAapuAFi36ATmLolea7ViifRs6KBlVq5WppHCU2&#13;&#10;F+1GgEH2UxkTYrnzVnheh4AVAv+DZEOiTw5ilo+JhRIcCPY6Sk2Wk8Ui0vVADIBmnb8RuiVBQHLI&#13;&#10;Ad1gOdvfuiGbUWXAMCUQM0M+gfu4k9wIF1ZHgP3R2N3VzAikENw+4cBi5MB9mJcPuiezRZq8qBbG&#13;&#10;jvge+0O7g/lPoJouJ6e4b8OUTRbzZSITyx/ncLo8nQ9zOF+8CzOZ2jJO8QjIb2GGbupGliOzgu1l&#13;&#10;Y8me4artaunF4PyZVqNCD5QOVil22MEYj0UFyfebPt5Jf49AbHT5ABysRidRgDP8WiLeLXN+zSxu&#13;&#10;bGziFfJf8Kka3RVUDxIltbb//Wg/6KOjOKWkwwtQUPd9x8LoN58Ueg2XfhTsKGxGQe3aS41KpzGb&#13;&#10;KMLA+mYUK6vbr3icViEKjpjiiFVQP4qXPr1DeNy4WK2iUrpBbtWdwb0zjXwNuN73X5k1Q1c8+vlZ&#13;&#10;j2w6InTSTSivdl5XMrI94JpQHOAGs6MUnxZIz96up+uo9fhYX/wPAAD//wMAUEsDBAoAAAAAAAAA&#13;&#10;IQCeqBGY5VcAAOVXAAAUAAAAZHJzL21lZGlhL2ltYWdlMS5wbmeJUE5HDQoaCgAAAA1JSERSAAAB&#13;&#10;4QAAALYIAgAAAGHUoqIAAAABc1JHQgCuzhzpAABXn0lEQVR4Xu3dCdgkVXU38EZQUdGAEcUlEhcS&#13;&#10;NCryIcQQhwhBSCYJJopR3FgHRkBUBNEgi4MBQZRNFAQBEYgibgEFAyRGENcQ44JBBWPEfQFFIgaV&#13;&#10;7zdzJvepp9+lq6urqqv6vfXwDP1213LrnHvO+Z/lnrvO3XffPchHpkCmQKZApkAnKXCPTo4qDypT&#13;&#10;IFMgUyBTYDUF1oGjb799cPjhgyuuyBTJFMgUyBTIFJg+BbbeenDEEYPNN/8/HX3bbYN99x1ccsn0&#13;&#10;R5ZHkCmQKZApkCmwbNng1FMHW2xR0NErVmQdnSdGpkCmQKZAJyhAR5922lodnePRnWBJHkSmQKZA&#13;&#10;psC8FFgdjxbrKOJocY+ddhrc616ZYpkCmQKZApkCLVHg2msHJ5yw9llFHD2Pjj7llMGeew7ufe+W&#13;&#10;RpYfkymQKZApkClw2WWDvfYa/PSnqykxQkeffvpg772zjs5zJlMgUyBToD0KXHrpYPfdB7feOqyj&#13;&#10;54lHX3314MYb2xtZflKmQKZApkC/KPCrX/3q4osv/su//Mt/+Zd/qWvk668/2HDDeW42j46+887B&#13;&#10;XXfV9dx8n0yBTIFMgVmjgDTenXfe+cAHPvCpT31qXe+2zjqDe8xXw5HrOuqi8IL3+eIXv3j99dff&#13;&#10;cccd6Yz45uc//3njz84P6AYF/vVf//Xkk0/+8pe/HMP5yU9+8uY3v3nVqlU/jehjPvpGgR/96Ef/&#13;&#10;+Z//+fWvf/3Tn/5002PPOrppCg/uec97XnTRRe9+97tDTX/iE5844YQTrrnmml//+teNPzs/oBsU&#13;&#10;eNSjHvW9733vpJNOuuGGGyjoj3zkI5///Oc33XTT+9///t0YYB7FeBTYaKON8PQBD3jAxhtvPN6V&#13;&#10;45+ddfT4NBvzikc/+tEPe9jDPvCBDwBTP/vZz6666qr//d//ffKTn5zlc0xC9vj0hz/84c985jMf&#13;&#10;+tCH3njjjd///vd5UST8L/7iL+4xr3Pb4xddKkO/9dZbb775Zv9+97vfbfqds45umsIqze+11157&#13;&#10;Pe1pTyOfH/3oR//jP/7j8Y9//OMe97gsn42TvjMPWHfddf/fmoP/dNxxx91yyy077LDDb//2b3dm&#13;&#10;gHkg41EAjn7sYx/7e7/3e3/0R3803pXjn5119Pg0G/+KDTfc8M///M///d///aCDDuIc/e3f/u2D&#13;&#10;HvSg8W+Tr+gxBe5973tvtdVWlLU45s477yzXtI4kUT56RQFh6M997nNMLAR905rDn02/QdbRTVN4&#13;&#10;7f15u/SyY9ttt2WBM4huie5desz//M//CHQITAt5ZQXdJc6MGAuuXbDm+OUvfymdgI9w9GPWHE95&#13;&#10;ylOafpGso5um8Or7k8lzzjnnyiuvlDb8r//6L2xu46n5GV2iAOR17bXXbr755q961asUeJgMXRpd&#13;&#10;Hss8FPjhD38IJn/729/+zne+c+mllyrh2GSTTbbbbju5hMDRn/nMZ175ylcedthhBx988BZbbPHa&#13;&#10;1762CTpmHd0EVQfS9wrs2Nu4uyT+pz71KRXvNLUyD3XvxVK8RkaQb9oxClxxxRXf+MY3XvCCF5gG&#13;&#10;6mrf9773feUrX+nYGPNwVlMAar7wwgujEOtDH/rQ2972NnHnQw899PnPf75Q1frrr0+EOcTPeMYz&#13;&#10;nv70p8s2AddqtLD1z/7sz5qg4LpHH320RSuWId5ww9r7b7bZYPvtBw97WBOPm/F7KncFke666y4Z&#13;&#10;fDHo+973vlzaT37ykyeeeOJDHvKQ/fbbTznHbbfdRj4VwGM8Bs84RZbw60kOU8q/8zu/gwbXXXcd&#13;&#10;Hf2kJz1J6vi3fuu3Qvi5U3/4h38oTr2EidShVweqzjjjDNj5wQ9+8Pvf//5/+qd/wi8iDF2pkpRL&#13;&#10;UJ1FR8eIfRC9/JM/+ZPtt9+epnYsW7bMaemECi92880DLTtiLfimmw6WLx9sssnqzxlHVyDm8CVU&#13;&#10;87nnnvuP//iPoX/f+973/uIXv9hggw0EnUU5aG15wl122UUYmgXeeuutuUUw1Ne+9rUanp1v0SUK&#13;&#10;ULsf+9jH+MXf/OY3N9tssyc+8YlGJ9HkT+ZZqpAMO3baaac3vvGNqvHud7/7dWn4S2gskC8BFKyA&#13;&#10;gsWgiC1rynxeRk0OBttss40QB7O6fPlyqxko6/XWW4/wFgkEYIlKp0OtdEOQK+PoKvMS/9Q4s7Fi&#13;&#10;Gj/4wQ9+85vffPCDH/QZL9lV0siZDYvq39/93d9lZgUiAzHR3USXWYa1G2JqlVfK10xGAYWV//3f&#13;&#10;/y1eKdD8lre8hcRiMb+YI4XvkktPeMITqIBIFeI77sNlQ2I/2RDy1aMpoM+GUPLtt99ODL/61a9i&#13;&#10;lmUK5NfKMjLLrKp3tgBY6bplDZhIWTsBv1rI8WYcPZp/I88Ak2lkYQrrxChloIkpPv744xW9Urt4&#13;&#10;KQBNSvlKrG7czQdlsAId97nPfeIb4FoYhIhmDDWS4N0/gWrmFH/rW98i8G9605v4yKIZRx11lNAk&#13;&#10;8xyC7QNeO4rFPLRzttDt81cckl4+66yzsIZSJsKcHm6u6NOHP/xhCxfAKazEVsWyz372s43QmS0o&#13;&#10;6EVIkWMdo+cJ1SxKxSeyPEz4XkyDvHFpCefv//7vU76W7WOt9K4gxlyOzv1GbOSd73yniGRKKo4e&#13;&#10;RD6jSxSAxWSW+MuE+cwzzyT2VDM7LYT1yEc+0vqURzziEbm8skscWzsW9lI7JFwjy/wYzJIugp19&#13;&#10;oKPpa+uMnvWsZ0HQfKCOoKgc61hwIlHNLCo5VH8jzyuywT+iWOlcNhZ0UkVHKQticGMlAP1a0nUF&#13;&#10;oFxrzaF7ClJ3cCrnIS1EAcFlOQZSbUpwqrBerklAUzRDuJmEy/ibBtNFXpl9C1GA4cSaL6w5LCOi&#13;&#10;spXQ8XTFNARACOYf//Ef46BvJsn+VaN/jnWMTTdFkeeffz68rBxSiOqzn/2sTO5f/dVfRVtCziw7&#13;&#10;zEWSAwSgxhJLE8WcEO7wiAylx2bM9C6wRPB1r3vd2WefDSY7oGas3HfffaEwSSeTxJTI8Hl6/Bn9&#13;&#10;ZAqaNSV9H//4x9/xjnfAWFtuuaUKnD/4gz845JBDZHGdQJZLgq3Rz6vjjBzrWJCKcn2gMZ/IGZgq&#13;&#10;BSyxoIJd3Jnt1XBjzz33lCRkeytwlIIGwcAxcZI6+Jjv0SAFRC01dOdCMdK0MKdYYyzrRQHq97zn&#13;&#10;PRJNf/3Xfy1DKMWfFXSDbKjp1oIYFgdSytS0fJIP4tEiV5JGkkk1PaTO22QdvSA1BZoFFkU8/u3f&#13;&#10;/k1AA3ZWi8PM0q3YLBko55AygePyhDCrjRXrAKXHvTaf3zIFxCXVbIhNUdaKsQAxAWiGGQRjrTlY&#13;&#10;f/qnf/rc5z5X2UbLA1vij1OkIbKso6Rw0xAphKSsFHP4MPQTEVazgWVKs/Sug7r2339/mMn33TSx&#13;&#10;OR694DzHM5Ep7MdL3a3gZZiaXra+SBCZep2QoyTfBGLJyXYLXWiXuDxP8vpCk9htKbCaS6kI2WP1&#13;&#10;GxRElFQqBsDBdsqzJnmL2btWpPGSSy6xtl5yCBfUU8U7Wp0g9PTyl7+cBRWHFJUaencASzU06VZ1&#13;&#10;x9AqjpxQlmuh7VKPR4PDP/7xj/FSRn6IoPETRTyX0CQTlObSsrdgL2b7TGLB58mZ6j4cZPFoOUmz&#13;&#10;qhY255ssQgFcltyTYODYFk+DjkWxYC7djua9PJwn2STxLr6UVb8Cl4KYskyyEUuqhSEaWiQtwhOE&#13;&#10;4lwKAQn62cWi/bknM0Rw1FxB0440AJ8VX+lOp4CKKZ07sIBfckv42NqwKR8hsuQ30ySsvhk1cgBL&#13;&#10;JdahjkLHk7333lujfTWSiS64aAGoxfjz9hjES2o0NtEQrnIHLm2NFTniXwpCKA6hsZGsyidMSAGo&#13;&#10;6pRTTrFsbKhRBtYfccQRb3jDG770pS8t9AiRDb6U0LNgtMVKZJuzTEeIek1urSd8rzYv97LcCOEd&#13;&#10;BwXNs4RYfSMx0+Ywis+y2oAi1vg3vvSZdlZyI3yRTmOG2RUNN8iv/huKOog2pFWjLI98fU6z2j7z&#13;&#10;J86Uf1ZQf/nll4+8cKnoaJzTPIGCJofFUgpTzYIUAQ2YaF5i4eLf/M3fiG/EwhOxjhplEpSOmhDq&#13;&#10;Y/agNBlWAmHRXfJdAIfzzjtvWr2EzAHgResMHRg4uYndxgPOsNZF4z13MghDv/CFL+RaQeKU9Yte&#13;&#10;9CKpp+Zq7BCNoknDUDSiEhQWGynSjZ4gqmMhO7wCOMMWuGmQKlvEfBp97iI3t0YBIsa72C6SwYBV&#13;&#10;MevFL35xXMVt0suMaoadfU9ZW+WgzVnLA449AWQ1VAqYhyahgQmXjRxGzTrajm0qWlLvTfxTq/T2&#13;&#10;t7+dizRyKE2fQCxl3ulc8Cc9i/nlGSmCLn7pVyMXA/GBEJqXLhTDamLFkT4sCkiMIRV44Bz/0drF&#13;&#10;ZEvYFeivd90sGTM01MnE64Tw0I8IOzc+2DTri/cnHmib3CaqkC2hYnAhTjNmtsSk5XXpPCmmEQrd&#13;&#10;BFDMs+OOOzpT9FnNT3PtkOji2JSWXvZoCloTmHe9613zeu5tUg9PKWjGiWP60pe+FI4W+RHwSQtr&#13;&#10;2xyMZ8E3kBNPl/gEJpXgoQSVxnJSISqHZin8YB3N6CLB6yOPPJJEJzzb2oBNGD2YZJ4MQ5mQSDpQ&#13;&#10;X2Ybl7VLlusaKLrQ0Uaz6667Aon//M//bLbpX1G5/qGugbkPeyurwFGlKeBi3MVOEmuojEqEpMme&#13;&#10;dUfKog2b4rZ4DHSiRmscxtCtyLlSAblpDlq04AHYPZ1A7rPPPqYafE07s7pTdCervT4KP+95z4NP&#13;&#10;0Zyu4SuwOihvelS7YS1XITK5NRiahdHlSMkEYnTSMsp4rO83E6Qi5CGOPfbYaChKPTnHQhUqu0K1&#13;&#10;5ViDh/hAdVgV65mEKFHQRELl31j3aeJkdAAJCYUgvqJDxInmcNZb0oZNPFFaD1Qnv3Nvjhdsv/p0&#13;&#10;CQPijJUYygDLHolTs74sLj/JDIS1IS13YGCAHuCMyMd2ZW6ibqdYHMIW+jXuPPRQasFPZrKffGA+&#13;&#10;WQjnCGV4Fsr4QJ94FjPGGJhslIzqEW8BCuy2225CHKyv5U40T5l+ADXraBIodGDDAhMLL31gKCRb&#13;&#10;uqCjqQbkwy3E4hkRM9EPhkSBJKYiOupT0FL2vlmxYgXLTFGKgbzkJS9pTk1TEzwgGx6KbMZswDax&#13;&#10;TtOIqYdZ8BtaYYGRsQkBaO6eXo1OodROO+20V7ziFWwPrcdgNxcfKPMuVpcRG9FAkon7sQ7FWgbU&#13;&#10;ZhpRG8rmVIFdaK5yQLqCHwBBU5ru385MNhmYDdPSbGTF6T7oR7uu5pB7GdKlc5AFoaITL2tH65nD&#13;&#10;BxxwQEMLssychYwT3qEVMVG6TmT4o8aArZQv/sI3dChh57phcYyfoY0e0EniCD5jDCcViRC+NYM9&#13;&#10;lzJ+cnNaPj5E2CQ+U/TxwcA810h8cB+joq/V/NHdviTj5KJkNVfNOhppBObBEEEfXiRhIJPkgSUZ&#13;&#10;axJUPpmxpU/n9byoBg1Cua5BUEOCTSzMF6KC8tAumiUFVmIbfQ/b0toYn3R0sFzAJAwgWw19k1s8&#13;&#10;SFkIRpgF9g2rYHo5zWc3T98wFZ7iJx9cbq64J77ipdnvKupArlwQLcJEpqAhTRd+VuOICUqAOQrU&#13;&#10;tGon0TcvLiRnIfVCRRTVHlS8ivOx++67z7ujK+trOVJEA1k+JAW+DCxaN/CaYR8KkX5kTnDZeiVy&#13;&#10;RYC5z6GjHXQT+z1UHDL5sNMdjAfgMuVYbuBU/BAKAxQ6UkAiWiWqgCASp6Y0kTFa4kPShwKGddGE&#13;&#10;ZC20MpvUkCzTDCyFhVlcfOf7YlbY2gDarK9fQxihLq9AZsH/pLVByfBiGzqYBNPJxKNPImMJ70t0&#13;&#10;lVk1U7OO9mzWHv+gD1TQZsggtGQ1yxt6+aHb6ofCoi4UHcM/AB+NoGkcwjyKmL6mKFGQo+QnYhzR&#13;&#10;Z+pb3275h2IqiXDyQOkXRDdBqeM44ok+MEuRm/JN1F16EHtuZoT99K8TomA+Hh2ALuaTwUtGWcNm&#13;&#10;xphnyKiwxJzjQ00XflZmn2GjIbp5Nc6gP2FSbop3r3zPxS/E5YXwZoAjhlw/LKm/4DUuGxguYxnW&#13;&#10;0Mu0ZOBlowV2fFNMKceuV6mQoPa3MB4Qgf3gv1M98J35w07XmKyuPGYiE9hZ8IesCcUQB7qPOZkK&#13;&#10;hsDQAED4CPGANfwkTlvSAPgI4zPJdCI0DcyCuvINRCwJVKCrFjwkc4Z5oyFBLj76ySefrJpoJC9q&#13;&#10;1tGeBxXSOJQU8lFkxMCEay3XQdUu4g9iBpcHlGZU2VLcJY20ZHTbMGCzjSpJ8hk+UZGI0BYdSpk6&#13;&#10;33yNXyOQTfjJeTzdTwG04xvnxznxTTrZBz/FNz6gkjlkAKEdjAdsB/QCd4/kZQdP8ApUofcSg2P/&#13;&#10;5CcYGy9YrIuqfdiLwC5OCb6TEHILMlPNfHZzgBJM08bcMIuMOfglIBadKtM4ifoee+zBX6x95HFD&#13;&#10;sy4gHgeUNjRUoIc2tJ18mfBlQ6OK26KYMDSdSEejA3UD7qiYBk0giUYfvdDNA9zwhCRsYm2RwaST&#13;&#10;GTYoh11RdgksOo2ONglFZVseredyi838V7/61QYpkEVlq1yMDqiLHPWvM2QoOLZieRHNQQ5YNfrn&#13;&#10;tnAs1NuIXkYjTplgtEIrxeSQHZfWJKOp6UH4Gv8oFOIBvISaFqNkgV1CToKIJJnLCdRIP3IRfHCg&#13;&#10;e/GDn9I30U46fbPIh7hPYEBaxtSH9TzXJAPwYeqOuLpjzWzgRQrb4KVKmG1Cwn6jZ2xH0tARvc3m&#13;&#10;jpPDi9EGI9zBiNJ65ipQLzZCL1OIfjI2E4Pijubuxuw0mtH4+VVxz4iBNjeZYwKIs4kIMXJWKvPb&#13;&#10;aBmweupzAA3hBhSzrg8d0AQCI+Nck0bt7ryzzvyJ/RNEKjCL/Iq38EIoZSxziFPJ4lDZRmicLDTC&#13;&#10;MnVglm/a7GwnKPoP//AP9LKYFVuCbiycmcYhEwyMuNxC6wzr19HqEJn96Dd09dVXU1Lc9jbJMS87&#13;&#10;CSH5pPLIJCNGR5tt8BSmIh+FKPxHPgUZhSkpesoU7lM3ZvwywskyR4yiuQPpzCQQT3mM+ceFhKwh&#13;&#10;F5aDR9J0OcFY+nfkyTSL+lmBDgQkSPSLUK9Xi88jL6/9BBwnFWSVfuGahD1WPIOwpge8TKR9Zp7p&#13;&#10;a1MXzIEQXaVGytxoOdQgWYJWCmNMUbjVHMB9XuB0RYmjSR3TL+HYoYkgA4YSk9oHRk4likTkmVLi&#13;&#10;OTfB4Onk1HiEWQimf3EwKiP9JEgFk8WWdQyqQVLfMBlTl7ZJqn2OLXRDRt3EAwppZHwMulGMoIDx&#13;&#10;B+la0tFWytJ3KnJkhzzbvLe0BkJEoJan+BCxhBooC14tSvGMDEyEEc+obH6uP027MLY0iz1WrCUV&#13;&#10;tCISAJTvWws10AhmpHkJO1MNRmj2I6nVNzHC1mbV5A9iFKXXSEXsGkVOAFVCxeo0p6M54xg6b2wR&#13;&#10;KCb2xiDYQnTJMG9PCQ2RpgTNCoEsRDZdaWTJWy4UJf6c5zyHX9xykAFq9nQqBgxkqiFEQXAozPyc&#13;&#10;bvldyqkUgwmko14FjU3MOTGULzXzVUlK4c4bw/Tc5DpT00aSRHXuTxF0joUOk0/vse5A+0H6plaa&#13;&#10;SOGF+CYBr4V09DoiEtZqrFgxuOSStQ+1H+2qVYOtthprDKtPRlaVxSa6Qk5GDyEoGntrEkt59giz&#13;&#10;TusQ8xWIJHLMlxkAL0NSvDNjiz8xj3VFDbA69jSjSsgDyraJXqkGwQFOLhpaQ4GLvF1RGh43TWem&#13;&#10;TouAFZ4rnhCx/nDe3SGC72ZnEySFOqXyEQo4EB+IYtji4dExnsgHGJ5fowCr+JM/o1gKL8g505KK&#13;&#10;tCoQodolJiRjE9MvxiP04Rs4sc3ly9UGP8lVTBFfx4S3xEOklISK+9Me5LR9xTrJi1S49qqrBitX&#13;&#10;Dm66afWly5YNTjttEOWCdepoyo5qIwOp5RCZpKYZLpilUSgKCFuIxTOCegC3eVFPJPqC05FniMBF&#13;&#10;6I6hn6LCsV50UIZtBsbvFokG6PgigQcRFjYsVnSWudUSOYfmop3Vxkq/0NEgMAUNHafwcR/pEIWY&#13;&#10;xek395s+vtfiY6Y9BG2VOuAp46Q0zXpuvmOEMmbvfYfeaCEdXedacI4tRVzcW5OaA595680paNrZ&#13;&#10;OmnGVhwc7lgkaFtMJUXqP4Vf5v5EIbavoFfbzHXWoZ39K5mQChajJmzeznwzP3EXeUHzjXbWEkQW&#13;&#10;SCNKwQEpcn6bjNZU6sBq5MVcfDAVxFDjGy1+K57r6aefLviuHI1Ew1iqRKzbltOirJeCgl6EPrXp&#13;&#10;aD6m+NHcwv6FkuyTs598cojUQka3FH1SLBiNXt2T33yKd2AbxMGFYpS7i5PGSOSv5DmbWzcxxfet&#13;&#10;8GhRNWHKE088kdukpkqBmogQqdaYUEaols6xFUaVL6lAAZCZ3mBirbmnQwQkLY3BU6sWm8hDVhjh&#13;&#10;1C+pR0eLIgk1kJN2gs6SPxZ3wM4YqfkGGAU9+ReOngr4rZ2LCg9EHiU5Bcfj5mKskpmgYtLatT+0&#13;&#10;FzeEneVUGWYJVZLMdIkaq8+RXHrZy162yPKlXrzd0hlkZAXlXVauXIlxUvSgtISQxU3Yaj0wBd13&#13;&#10;sFUXN+vR0UQlqhGb7ieQtPNxxx0XHWytJsBmyfpZQk9ym4LR5rGKjuB01GL7cynvf6j+DODSbo2a&#13;&#10;5lKozOEIK0/U/pTKzvu91qUUGr2PWS3jYnWitAHtrBeKWqaotznooIMwV/GVJG1W0IkL9ehowoPE&#13;&#10;PPTmKMvqWqumyZaUAq8fnlL2wA5jqkqS2YDPiSvIKLCuYBG4CCjtBdXJWltRDIA0KksduTmrjPUR&#13;&#10;dCbSil7EK8OZEEYTgPalkthZstAdoXztwwjtLCtIOx988MEq0C0FwErgA8zSfy3iG+V1iLnhhjKN&#13;&#10;MVQ2W7+O1HuPW8+Qi4imX53cWuOgGqlXg44GolUd0CnzdrGZfKy0kn1SiGhErFhdaJ1PZK91havc&#13;&#10;2xlT0EExqVdQmiOvTDuqxOBEFUjqZJZOVFqw8qyzzoKRX//61yu0t1hUSVwU4VhaJh4d8Y3plt5P&#13;&#10;PsNn/g5KG8ELvbRoZ3EqGCs6f3pxCtp6N8ujFeQoxSmvoF3LrTzmmGPSNl3mhvUZyn+Dnqq8YLjw&#13;&#10;RD3LQy1Ja6jrU6McrEFHiwiHBqldVNg9nc4xlaBa/ofNIioK+2lnSyrV85ffLJKyY2ab6+NTO5Oi&#13;&#10;wEPNYrSwcX8OYDRfBiRrf1x3bkiKgB1vLcVvAdGpp56qTpZhBrii6wvK6JujXRc7bQlS7bOuO6SY&#13;&#10;jZFEhzWG1oYJRe2sWskKHQJ+4IEH0h4VSr+sYIim8EEo+cbihkp+NTdi0x83Fz+kxJWZ946qk+po&#13;&#10;K1bhGi5n6tw4OQkoU7wM7Pz3f//3RDT2jhR81NXX8lzoydrQseCzChD2NiFQw5amSHsRCYppsRhO&#13;&#10;E8OgsWr7W+nMpZsXpIwgDhBSxCMCIHCH9Wat9RGcnJtj3YGCZvJZZQUbtqvQg4lQYX3shIIC1iLL&#13;&#10;QEgrRbPWsQQbf5Or67OUrHkVw5OP9aAAWcx58aexxp9PLlIAeXVogag0K7Zjp3WngZ1DaVoYrQ5H&#13;&#10;EXTlWiygjZwS2LinVUti2WkAfqVJ4htTSF0DiEZ8esejiXQ0HtCYQoEKnmpZORbamb3lE7G9tDNC&#13;&#10;B3oikBS0uJWaBz7RWAra5YCYoLlAQXAIt6x3iA3QHBqbUXyx7Z6X8llqrrVefYtMGo68MLTK6LAu&#13;&#10;0bGBaaHI0nTv3ZxbZMCCG9poEGwc8Tkat8b5FLTNNRTw2B+WX1xh7R9LzCGLLdCw2FNiCzdKGT1T&#13;&#10;N3cem/5k8+5BPEukbu5dRDYYPKgIQJYu0luVzUuspJ0tSwGzhKosN6M9xopvFIdNiumBVAvvzsXF&#13;&#10;a1S2nwI4+0kklt7o466hE+lo85g3EU1MJmQ57UwssU1uVxSJdw/pJO1sDbSf8NuzxtXOSSlH6CD+&#13;&#10;hENFDNKqEA/SRic0eDQF91MXQldeVrMCIFogPjAg756Ggh1mtcADizlJSTUXFbRFDQouF9rDYeQM&#13;&#10;pCno4ogUmQC84Ih9EeMixIsNlmbSBI4k0YQn0M6EiHYWinRY+WmiUotJlCK+oVASgoY2Ji8Ds4wg&#13;&#10;ZQVj8XB6BUxkfaMamIBDe/6MtfX9OibS0Wa8eJC1QJUtIWLBrVxa4sfrEYIU6Y+8UKKjtQl8W/9S&#13;&#10;stUUdNzKdEnlxkpBUhgrfi1+E2vEJ3mpGieBeRxtRgIvgNJ6ZZl/Uqn91SPsjfBCcWslAsYqk2Ft&#13;&#10;pNK2Rt434vIy/uaAJs5IUTkAbVJhegit+oFUy+/RZDjlKqKpYY0cXDq3ogQpaLIMUtCetHNRkMFY&#13;&#10;O/JIJEiriFmNFaeal4bRFSvtnzK0FNMjYuMO13oW8QEEQbHesaP6XIwkuwjpJD3MFC2IO4tswM5w&#13;&#10;dOwMkIhIGUnoM8gsQXGJeTUqw19JL89VwcVvBBPERhranG3cwZtYivCiXW9cK36H5kYoGzPu3Tpy&#13;&#10;PktsBb8FZjEeKhLm0nYcpJU+oqYjvUFB06TC07FHZ4X4xtD7Jv2LdOZehDJjc5Zk/v3Zo9xyRxga&#13;&#10;w6CFY/+gIXxDRZrD+MjQLtTBrsKLgMaShCnJNMS4IRwNAUSD0AoPmu4l1XU0z1F8EOSpBjosmePv&#13;&#10;CF+ol+Rp0kRD7i0fX0WOkBb1VEuwm0+U2Dm3m2LxG6ErmqKFvXNG8p7zSJWAJ8UG6gam+yu7FQH0&#13;&#10;Ph4aeYuPCRCz9PSjoBmtLfJOkjECOJJQ8l5YTzur34jdyyZ/U+DdvHUf/NXJN/p80s50StLL/qzl&#13;&#10;WZOPtuN3IFCxO2g6qAKBOPneoQaqtIRFZ2qieauTxzfS46xL5MQn0aCyixuTq+sA7ILdeGoK+aaP&#13;&#10;TW8q6mj978VDOaGVQTTXA3DWrox9G9LOaBoKWu4eWesSGIHOlNWNbd4Ts1lXRiJ9w03D2i6kFyB6&#13;&#10;ea3YFDWNlkKxpBPANMI+zjkvQniEtnBW4g6pJf3Nh9Sw0KvZikn3FasKNUiqK4bothypYKuHMgwh&#13;&#10;wHNxdBfSxR1X0HCDtl/2phraO1iEwZYOKrLC6cG7nXbaiXbGXCi7Gp5biBSBo9MA6IoilOGUJ3CD&#13;&#10;xQTc09vfLGZyPlbU0SrVvLDoQWWig4FUcLFWJl4GulF0ZXUv4Uwb907+nu4gWZRwNKVc3JGXi01H&#13;&#10;pG/EuTqCo01B6mzuRja0G4+SmYSyayFOyzeJZZPcXq2RlOswRaoMUyjD2wk9Q17qo2sslsL96FgQ&#13;&#10;OFp1QTwR1PA9CBZQek2b+Bowe8skbflxnDnIlPgPJUUACLTlYVMOsYBQgRa3r7jHYF1DdU8VZWmG&#13;&#10;YGJRYxiYiFZo8Ci656v1sWi1io4GosV66IiSCwst9VGb7N+U3rWjoBbJVI++9cU4BgX9mte8RmmH&#13;&#10;4GO9ChqfCGfSwlhVtP+klJlN30gtwtRdwNFgshk/79YbpiYhkQMp+nd1zf4W7sPnha1gWxGb7bbb&#13;&#10;jsouPjS2XJg8CVG8J3TMTkcMOtqaR9SbJIsppYy0z8Wd4FsgRR8fQTvTiZg4N43vJ3JtZYNKx1jK&#13;&#10;MEmmdxHiwNEc8WI8uuhW4i8vP4l87EQK5veO2lV0NBDNZSgfiSZs1owouAk1rReSpfrEzx123HHH&#13;&#10;iOIjJZOrrgO4riXnO5cT9HJKshX1tTOZHCqviKNJ7NTj0RFfA0zm3XqDbAARlI6qmD5GPMwE8FlV&#13;&#10;j5CXGdXOAjBsFRIN7AxnxULhSHClgFts1NI7SW55wBgHH0hcz5tfhSpsJCTKQVFUdrVHvtEQjqaU&#13;&#10;i8HuCEAn4IXd5huZGnnbrp0wto7mfdNoqnRTrfHIV3Km/RQQiGpm9CzwoxBB5ljcLEHks05Jlt4r&#13;&#10;5GhuKyD5qBSNil0t0silsMIzim8MlcqYOo62hgr0o1MWqgIUXWXP2J6Iq/brMIuEoVFe3tgrqNZq&#13;&#10;geDYGm4H5cLzDT8dajYZkngzeP0tamxtDiBa1MjOGxcCIEh3+VYN1YZN4VqGllYLG1Kxcy/P2IyK&#13;&#10;SAgJMh6KaO4OatUe3eZVY+toAUTItzyI9jIYJj4lwgguKXNGU1GO0MXsrdo7De0oa55ILfUb85Iv&#13;&#10;VhwlLYxhRawkPR1xtLgWX6eOo80/KE+8XnXjQhOCCyk/08cCD7ZHIS0nQEP3F73oRYIeWNDC0j70&#13;&#10;lDpGTx8spghMbSbgftLLNEuNtQdtCnObz5IAREn/TjEuBEer/ElgkdUvghUizxUODU4FwdQYHatM&#13;&#10;+3WMp6MVzHk9aLc8iA5yoA4dzYiJAwo+ctIDG6KdsIN8UTGD1wQFMYxhSFqYvS3GB+BrOjExGNiH&#13;&#10;s1qAdYu8KYVlPlEli/jdaCiiypwY6hRFZVx+Aa1cBESWFha4FK/U7wUik7RoOqWDrbEszQeTOThO&#13;&#10;OxdxtD8zjh7JUxQDEcC1obVgIy+s8YTAMWlhmhqSol5SMEYu4hsBGTUe5tiMx6NjERE9C9lViDFJ&#13;&#10;MFKUMjbAbLG2KXaDr3DDsZitnE5DhlRdx8AWdR+IjXlFHA1hTTceTYVxNUaWCkXiS2RQxL8vapp4&#13;&#10;82PYbPFKXDABiLpomHq7pvchxNbIfzB+jpiHjITvE/WA6MkXy4w1Oft4cjgfJp7KIvVFDsav5YL9&#13;&#10;wNGp/JdSJuaJmOYSPsY3sb87JTPjOFq3I9HDbbfdtkJGhUHTpp1+tw27yKNbtVyC6nHi0Wn5rzBW&#13;&#10;apeFhaBo0VGiH6PPwLSEB0AA5VB73oqOoVFxQUxHXbz70sGDqHg1qw+SFRTjkpOwmXfJSqHKfBGM&#13;&#10;DqgOR6cWryw3QJ1mNR9riqyv/GotX0hBw9FoeOSRR1pk5NAKTYfoNodBTDRdicZYDlq4OH+obEIU&#13;&#10;3yQcLeLR5ghredYYsQ66FVFEoCo8WHZIslFMQ10dhUhHW0XSZtMi/COfCUfTEcWtF+Fo9iN9Ix4d&#13;&#10;BUMV3rSWS0B+fplBlinUhREoOBCG896y5av8shTiUO7BN1DPJP1YygwGW6M+GnBWU4TCYaHZwhTf&#13;&#10;YDmm60KVeZEunGObhTPPPNM64XetOSzlV8vR5sBoXrMoVV5z9JO+NgyGFk8jSWheRf3fLO/DohhD&#13;&#10;VsdUrhDQEXy0P4IYtMwhx1y3bwoad9vsVc+08ABCPh2C0UV1RkqZn1T+pV6H44blbU649CzaVn9O&#13;&#10;nf/KZ1AZFXxxCXg4lTH34qFsMMsXOJrBxvEQ7+h8kvKEZDvj6DIMZcn4cGQnDsqhrhWhZZ4e56gt&#13;&#10;SQEWOKy4UobVB3GiKTy+R/u9ahCz/HiaOLMsjuZHW7zLG62AdET65Ovk7qkSl8sZavvtVk0HH4v0&#13;&#10;wqpivCxiVekE2hl3zbP4RhRYzrq5KsDFGSkHYj4ZTPmlWTCCYC5U2MdwWxPTet57CmGJTkZMA39x&#13;&#10;OcwwW8hgpxZaVM8UXajWqDEbD4qWkPEuQzoaiKZ5wmxA0NGoWkFe7168lI5WYxCrwkamsOZ9f5FH&#13;&#10;6/dlGsNzpxzVRCu2azr4WBwMVtF6yc4LvKS2s07zEy8pgVCoaoo4GrVBEjUP5W2YyWcLMZOVg1JM&#13;&#10;m/RuOjY64PA2Qi8T4Mgj+RwIK+llynpaLlSjrz+TN8eshEvwsaiCo742ghsJR5eXqe6Qa7SOlkKR&#13;&#10;uhWjqFbO4VXpd6Qpeu6ROq8AySsTTpmkFjBp2TSNVmwVAkfLDqdvmCLZ/6ngaI4bayEmYwBj1bqw&#13;&#10;f5ZTcxesjq1Mpdm+EI42D7E+MBeQFeHLiFQmHO2nPkrybPNu3rdTV8dBT2lASLkYbAlfOSrzEo5O&#13;&#10;m4j3iFyjdbRUoVlrZlco50AIzT3kXovrf6ZCHc6stR6xZsFhSEN1HXiZcLQsv6jlVMCUbKG18sLl&#13;&#10;ZbKFQ5SEvlkaHkAflx22MCuiw0lMRQ4HYxbrmGO9XDLJsT1xC+PJj5iQAjIK0XQ+7gNHF1OCsQYi&#13;&#10;NHjC0VMBXhO+5mgdbTZTcNXezbV6BFM6U9F3Q6RR7p5wtLLKpK+dBkcrxU/fSC5BstVeeRJ+ANFR&#13;&#10;5lwcW/kb8kus/5Q5bL+0sfwgp3gmHE35RtYo+Bt22mf1HkUc3cfM0hQJO61HS9jIwSRmwdHF0rpi&#13;&#10;rAOOBrH5xzO4FtyO1EqJBQGqvZt6SY6kfu0VqkFqZ7xYDVGM286tjxYMSRpcid5UcDQNwhejZ7VD&#13;&#10;qfb6cDTVE81uqt1hhq8CNfA9NhpmyXyI2p4oykwmubh9+AxTYwZeDY4WjE5rC+HoYs4cjk45Qzga&#13;&#10;TOQr99FDGoGjedzRuGes2GiwH4i25x4rB5a2GXpeaPLxbZMWVgiY9HXC0ekbA7bgpX0czXFjC/WR&#13;&#10;qFxpz3mHJqRAK99hBkR3kVfAViEvJ/gglJlqPHA8uXrQWeWdK2abel17O7OdUk61d8UaD0OljvlJ&#13;&#10;EYB2pjCI0Ef71YGTE22EjlaA4SVp23HXGbtEjk7xhqNaIHvydxu6Q1Ev09fFug4iyhEu4mi1hi3H&#13;&#10;Z0w1sXsFp5Vzs8CCUnSpElzrguNSOwcnvyH4HLuO+oDjUd2oTh+ORrfUQ6YLkGLyl10KdyjWRxPY&#13;&#10;4mJ0KltwI5AWiOnP2ay982LakklkWSg4Fsu18KcvhH3FSTqywfYQjo7+Z3EQUcoxfUNl26SjZRx9&#13;&#10;/fXXy2SqR6ysXpUM6v4aK60r+D1j8benJ3Mygq1wNB856hSjhEa6oi+rNHtK/NqHjYOigklOh+qj&#13;&#10;6S5HIK20znAGYx1eDyG8quBd+V2ogdBPfOITnErQtTuQhG+btPBQfTSlHDXRMY2kEPkBLZfpiCBL&#13;&#10;XtmAprJ6ve6660TcRGzKL1CsXWw6fkMOb4QsTVGYK+r94WhesOrS7szVjpOxI8MTj8bHlOwdWguO&#13;&#10;p7z/0OBczOhu2MduWaPrOgBhq7dFdkoW3qKLcj21unZU6VTfA5GEtPrcspohHB1rC2PyeWVQtM0i&#13;&#10;WYrDVON2FKPkY0lCND+xVy+7ONaFS+pksIup9so0slK8hKORXYopaAhNZ0Ddi1khVMXfTUpmqKdS&#13;&#10;rAUPDc6Vj0Z9Uy8CrkDY0Trae9IdXvWaa64pA6VFRUx9tRxUXkeiHOHPLl++HEeDRvT1UDzaqyUN&#13;&#10;Hpt0tImj4XoQj9aoUBYdb2T8eETX5HzXImLAPRJQckJsDB/VSmp4fE67VkNnqSVxBYnKl7RGAZyS&#13;&#10;V0jNVeDo4iJbODpS6MbD+sZuO43iaH1+BBujcKjGY7SO9jCKQ3sNbzi0T/vccQAgZED1GJ+9U54j&#13;&#10;IRRwTKU5Rhh9hOPwqwUgqeNS+zjaEiF7J0fJQYVDlO3DH/4wbw6IrhwqqfDc3l3CPQI4DBuOVrAU&#13;&#10;m3SITZur3MSAz1IC425h0Ts6zMaAqeCi2uX4Fhkn4gf0RDNLYJGy5is3imCY9ssvvxyWrZe8pXS0&#13;&#10;R8YuKgYx7xaTMSZT/LzzzhP6oQEbtVcVSMCoYk+q8pbPLG75gZFREx13hqOVwbWJo+kFGL9attA0&#13;&#10;1ZLQsLV+bXQKViB71y7B1thnlp/ElwqlDIsxb8xkoAr/VvZmyr8vDGjxgd3jkvetzsT2wVjZZs/e&#13;&#10;8gPu5pkkOrVCg1SKDhDmgtVhhpEUnf3a6C4EdKOteGvf1rasjpY2tGuGcjrHQnNIlMMqZL2ME9U6&#13;&#10;xVfLHUlmDEm4HHpKw6OgjTnhaMv8SGxzpZQYqdfrGWecEX63Q6AD9XhJFeTTLCTqWk+wNBlELz7l&#13;&#10;eCqxP6QPchKhlFlHMSKechAfyEh7hDc3gRWw61qjYkqYKx5qdeiqVaugsD7u8t4coRa/M8Fh2+Ic&#13;&#10;AlvcuCsMbRRyxJ6zEEz5XpLV3shDa4enZXV0TGv5ltjsau4LACO6Hjuha1GONNQtt9wy6WU42oDT&#13;&#10;T7SbWo70jUJpVbTNlemYTGyenVM8hV5wkNVzzjmH/atQlC21bWZ4u2prQavNxZ5eBUdH6tsHti12&#13;&#10;0YzYdFqoBW2NjOlN/vrMA2Ghmt/2trfFHjpANFNhE+GOrCeY/B1buAMHKIkMgU362qPhaMA2tQV3&#13;&#10;JlhdO8gdekdPrH0zzDF0tPiOWQWy2Rp8CO4ZmYJo0ICmqN2M1MVpBchJCxf1tfsHjk4ZRaLSKI6G&#13;&#10;di0mBOiIJe1MNZ900kmy0rq/jtu5WECGhAMI3iiD6JFTBVuj7gXg4PBFQklsmpHmBQd8ZuraCRkB&#13;&#10;fRYfGAk1fcwxx1Axe+65Z3fWE4wkZhdOYOpSpamsrwB0GpWfSERySnympprevSF2Z62XMmPoaA+G&#13;&#10;QykRSKRor3x/7rnnCvfssssuxYaf9Q508rsB+EkL09fF3f+IqBh0+gaOFoVoDkd7F9rBZtgSlTYZ&#13;&#10;Ov300/35nOc8x/DG1bPCJoyikrJ21MrkXJjuHbA1Ygs8GDg66qNTjUcQv7W6DvIMDQi5GAyZ0jHc&#13;&#10;7lPjToDp0nPqT5fISQ3IyELRAaKRsTi1t/QnG9wEeQHWFBzjjVUun12ImOPpaCbLTDK3irSQaqPd&#13;&#10;ouVxp2o5ht4ZYiWN8eVWW20FPaUT4GicLuJo2f/m4tHxXArC5immkeSVukDVihVSVa4FwMl5E5Nv&#13;&#10;6hJY+wCwFa3cNrpWMdX+Vexh3qYUImtXhGO1j6F4Q88VKgXugHfDSI55ow+dpZtHz4l4I358cROS&#13;&#10;6LgU3yi8kyoT4Uw7mtZChCjpk0mSW4obio/X3hl4PB1tELaVRAs4Ogo8jNJehayZqV9BxdRCqZI3&#13;&#10;4dsmvWyvk6SvXQ5Hs7fpG6XTsv+N4mgPpVUpaHFwBUPMW4UYkb0XpApV0eRasZJzAFwlqE6OBuIR&#13;&#10;wRebFkOkvgNhmMatzWQR0s985jMK24m6LYPTkrmSr5NPAw3tkhp0gKOL+hHk2mGHHSKc5V8KSu+g&#13;&#10;yEBMcoDMAckZ9de+9rVvfOMbGQMOcdFO4GYcYuIVqgCGhje2jhbrsKEyWpjZ7vWOd7xDsYToajdr&#13;&#10;OYpvW9TLRX3tHNaVhxK7RDtozBZwtIiKPZVxkUaQzR/XwnNlrOc0VxieDKJLSp20ftgz/CVXUZgl&#13;&#10;Ioz7EFCIU2RxS95w3NNwOS2eYl8lilmLv/u7v7NZqCCMpM64N1zK53NBouNoEEGcQaw1ufJSNekn&#13;&#10;WhXkwuLKkhKzgtr9wAc+sHLlSuvd4FT2nuuj4M1hAMYj43XwwQfLeThYhf322y91aqvMqbF1dMxv&#13;&#10;sVSxaQOFPZctWybU2/0eEdZJJy1crMPzRnA0yUmVedjJSxq31d/iPGDk9dNIUN2fItEmzeGHH37c&#13;&#10;ccfhN96PtbE8DwsGN/LuU77y7Kz9wlSzEYvBmGr/QhsoyRcMAWb8xrWXI8dp64aLLrrIHFP+bA5E&#13;&#10;6h8QM+UgHgo6khOXXHKJDPDIu+UTggI8yJe+9KXkOv6UHqSLDj300PgTPXfffXdpHp8pbjjyhS98&#13;&#10;4bg6OmLN/jVhJPaJcOwuz5q64dlnn73PPvsINkaqXwDtlFNOUVJhJYvDsrLXv/71sYhmkqOKjqYU&#13;&#10;pFAZEC38qRW2q4KfPsmgq13LqQzs79hmm22SvvYnmbRyPX3DIENbdQUHieX73vc+kq/0IuUTWGDB&#13;&#10;UJbWwhPf88J8o3ix5KtFH3p1INtuu23JS/JpIdWhl2PDh9jPEI42h32OzA/WT+4RB7U5Olwltar8&#13;&#10;JHl1SlnbWLIt9c9Blio05awvJeHcUNJuGO9973vz5u4l56qMEbWY2uywsuBjqoCmpghy7NIC4frA&#13;&#10;40xBiTKPgL5VXlH0559/PrOqG75dpUyhPfbYwwyJ3qfFRu3Y6nvhl3Q4YXIIVUVHx+sZvWiadkuR&#13;&#10;hOn4IWjF70hDpa9Z3SSKbB2fIGlwQsILnrDOkWp+//vfL5sKI1988cWQFBUQdTlANI1gr3TMNqVw&#13;&#10;kabebrvtyve3paAlOb1Op7pWdXwOEBjLhaNCFiyKhrQ+x7Y1CUdPXh8dUWasx9xY3va85z1PdZ20&#13;&#10;cGAujCbbu+2227777hs6BdCja2DAV7ziFU0nqzvOpvLDQ8Zi8qBYhzf3JkMnz/sUokoRmwys6Zve&#13;&#10;9CYZAvxyWwqBIWdcZYC44JRJBDfaOdYB4zVrXLFicMkla5+4fPlg1SqVD4sNgNcmXs6zePGLX9wL&#13;&#10;NSF1jkmgcbR5IqiMJDkJpQmWCmzF0hKqmQ51JsM7Vk8oOSh341KIMCoMcJ93v/vdUJtWJ26ISqlr&#13;&#10;D2UtO8TtcnI4X/FNdBUY6Y4ZrWWKMAL0PbmVbmeedeEpQlixeRKi4REjrd4ftalRYUTSHv1SkJd6&#13;&#10;xYjy7VMgZXkF0afLLrtMjTOTzy+Gx32mrGl/Io3FHjHWjOoC0ZbCGKhmxWkgtkqBN7zhDUwpn0bR&#13;&#10;Ot145JFHyhmAz6973euisoALPu4ihpI0vOqqwcqVOhOsPn3ZssFpp3H7Vn+uiKPF0XhnPcJxRI5C&#13;&#10;TBISuaNUbQ5e0apBetrZ4gLqu4w4WfjA2MLgeKzMWQQKwvWvwCKNzLGlEXAagivuN0YveKLHJXUc&#13;&#10;3zDaIxW0EQp1mSsSm1lBl5z9cRpehNfiM7eXXxzUNjGo49QJACMkfNKfizyCaoa5wGSZ82OPPRaL&#13;&#10;1e0JR5pXuK+FOs/smc98Jg8pIF6ZGTXWG+WTa6GAbMR73vMeni6ArG6NcgPglOeqjJAeEIDyp4yu&#13;&#10;4JjQYkMKepEXqaKjZSpBBvZEIFUINRY010KsvtyEaub1cCbIpziGsA+sRD7ZW060iBWacJdwFNfr&#13;&#10;9TO4WvofsiipmrsvROvUOEHaooVb/M+hkRNXhhlwlo858cQTRTaElflhvuFZRpNiS7pf8pKX8I4Z&#13;&#10;hpY39OkUnXsxGKIkciipy6ZaRsRI02/qICQt+FuUtT4qz3/+85tYQ1iGPlV09Fvf+lYgmqMNgNBN&#13;&#10;5mvqDVTmkb0+R2bPQbxV8lkWj51At8iJyIZiTNSAqeloi1O4TuhTJnYxFkFo/2jQkUH0WHSr8WQT&#13;&#10;/vjjj4eXqWZ8J88k3EyAqaEWIRRelDkAQecOKjWSvblbgcbAMq9IJ0KxAUwEg+BOqCv2CKS4q/Wk&#13;&#10;rGXMY+towJmfSB9FZoOTKKAubR2lpjN/cGCVygkyUs3gs15l/GLCSWIVI8oyi2YSV6sxYyVb7YeI&#13;&#10;angwtd8537AkBYgr0ws4E2wfTAm5BPaYF0V9C6E4Um6w5D3zaVOkAMRDNavhkzAUkiZcUhdqOWT1&#13;&#10;GWOBytpbcIz1suPpaFEOFkY2PDXIN3qYms7iAC6FiEc04pFiwlQRbcYJNVCAoyQK8axnPUvXHgxm&#13;&#10;mZvgq+QGIstpFAsHx+J3PnlyCjDAHGHuFJgslkWq1dhJPwp6KObRaZ0X1QT3Jx95vsO8FBCekn5Q&#13;&#10;ZkOQcZMHzPqKexBkecKps3I8HS3KEatmi462SQlC8sGXwg5DGk9zIwSd0YGhYrQ4EBgsvcAt4ltY&#13;&#10;klDc4aVGqQDc+GJcaXZ+6vOmxvfq3a1wOWJZOsDwaZht08Cfhx12mGJnlhuIzunBfrGVQoOjhZ45&#13;&#10;xGC1co43v/nN4FcX+DiGjjZ6bh11PNTczowUXAcrZMlmHkqr+lBLh6NywU9/+tNJpg8S93D0AQcc&#13;&#10;IB7dEII24xkGs0caqtjIvF+SMDOjlWWSIeRF4YXqHbCa4dT3kcouU5kzM3SY+otYGqY27rTTThuK&#13;&#10;tZJKfY4OOugguYGSg1TKRU0DoMKJcvIwdUdSPmPoaBORMhKdmdvcTngaIWjwpQClmSggWgEcYMvV&#13;&#10;hZtEP0DpSXaMHTmNPEuWUtxzXvqPvDyfUC8FGEv2WGGP8h6Yeq+99pJfas481zv4WbqbFL2VnNoq&#13;&#10;FHcRpGQJC6cfaiy/8QrITMWtWLEiFgN3AUEHp8bQ0Vw87ULQgsc9hJf9ZMWk8I2+YjMPpXlA4BI/&#13;&#10;V3BDnMfyhPBtG2WqMJlYp2xk+Tk3S6JY17vImrzzne/Eu6FZat6q0gG+yj+IPOsoS1NH2XWGz+VJ&#13;&#10;V9eZ4n7R9l1dme6bxf2hqGnZeyjbCeUfB2ylCvryV1U+k40XnBh5+bpHH330nXcOLr10sGYrztWH&#13;&#10;vsrbb68jyTzXegeJEUSBGob6YdJc6vb5/hIpjWqrka+00Al0nDJ15ejYUHQFGFsVGpjq+zJNKUmj&#13;&#10;NyWcApE8o+LSmMpjG3khkjLvElNZR4+k1SITQCfJD37wg5weeYXiLNUlw7rZWJRfsge6OSDxwHkq&#13;&#10;eX7lYXfqQipP7QrlmMSfYVMOoSS8/RBcdPcFDVWXkUcVclFsJjlkkJzd2FwJr33pTEsZREUsV5He&#13;&#10;J0oQz1zaNqS7YAIul8WK6nRjPOoOtHBhV9TUxzBseX3ZZYNbb139GZS33jsaqY6Bo53tBWAH/2LV&#13;&#10;EBKRxaKzzNpuAgo4lHxqhiB6NWRaVaocddRRRxxxBM6VlAfhDv20RK/K6PSS91z8NLrA47q8zU0t&#13;&#10;r9noTYirnhjy9bqXFTvbAdFcIks3NVEp7wVifXPBDatVQX6OfKMEqXZzYkLZRY9GFLvgggtIVnF3&#13;&#10;0Gq3rXAVXAUyUnOUD3YET+UJoDGHqKBfY9t1OEwDWJK+8847C9g6WZx6aDOpCgMofwmdKWlHO+vi&#13;&#10;QP8glw55FjFKZoy8yXg62u1E1kWf2QSWamhCy6dxLoZ2R2dmm97nceRLOoFwwvjiuQJVafsc31v3&#13;&#10;CQUQBtiq/CY3oJP4Rl2N8YbGb86Rz6HIfrRObXo3tjKULH8Ol4VssI7FSwhGm7JRfHQ4xTCgxImQ&#13;&#10;XcxeYqwroTr3aEGZznemPDAFJDDSwjbhQ1QF+qwvl/VKPfCEYk499dSpixKsYAklh0MrXbNR0SFV&#13;&#10;oLGqFozlJ0ZdZxoGhx6IFncyGEx0Z/BZmQ1Jl8W1dkEVFjWtOFhLWD1gDf4FL3gBNW1m8qrrGkmZ&#13;&#10;+4DtIKxh6OUi/w8oMBjRhXHxY2wdzSCwBsAySzV3xsikvepVr7J7TUx3s3/vvfe2ZJZxGzWSZn/H&#13;&#10;QmyjNVgRrlDaiZLc4qjh8ZhCAyIfG3vhmkOxyoTd7yq8FQPA2FopYxrF5f6E9MG9XvSATa+MyAIL&#13;&#10;5kMIA+L7U6uascK+FQi40CVwNL9S4sTyInHA2LNDMpZRJDxyDHEh7ayKTvUVwaaDXvnKV+rxPXmn&#13;&#10;9rFehJNuPORZEMYM1MaWuIER0WlzigfEinrK80E0SPC8884TZJCVmcrAAkejUmyyzkOKVRqGpIrO&#13;&#10;kMAak83Ec1i4YGk010c8hE6n2WOntHQwh4sEr9lp6i5C3j5DoubJ0PnuUMR/cWfjMXloZJoT6RT/&#13;&#10;mHv6SrMTpmIZnLdeBX7jkypggJQJFb8rRkjVh4KlFJ/vIUFtwESp0i5EFZ5V1yWMGJ5pT8o7o/uE&#13;&#10;rsx4hEYv1WyMLaCNeaisWR3VLKqAfJSjwWsNruKwrpGMvE+0wSUABiDqx3EBok0pQttaaGXkIMuc&#13;&#10;YPwIq8MUgGPJjxwO+8cDLd9PrsxTyp/DwTRpeUvwl06E0fnXHDBFCUzqZ2AOEGm9dYT1mBkNZmFY&#13;&#10;8wT+ai30zBibliC8Zb18ZIsPSDiZ6sIEIP7EAfACYoiJshaKD5eZNBxP3Zzn5QudQKuiPPo7wYpN&#13;&#10;1I5OrV6NhNKDOAIC+sYHCTDm0xNZhbk9kANHm2P0L71J8yAUxa3BWeQVojO4J3KUOb6p6Su4Vmw+&#13;&#10;jN2CXQqijR/0BoZC9OgKup6GdQevjB1GEtEJl0N7HiHA4ulG7oPbGgbAZ/xEOEII/oUD/Cljp2cA&#13;&#10;HU3/GI/QZUnDVkVHGyI/guJQ4EH3RR+ZYAmS2Y4ebrIu1uDYEL1IWI+GIvHl5RPbmFlsjibC0bzK&#13;&#10;CNHU8Ihi7BTuHB+sAeWGIDSHzjvCX3BNGYtXfjyLnInxTKB4H1PBKzdFcHrXXXdN+x/X8pQWboKA&#13;&#10;luRxUEQw4QjzkhyK40+rx1CEs8xJ4kGhEEWS7IM5gON8PlJkzCGiFDTd7WR1O+YJfZEiIT47p/a9&#13;&#10;WhJHaCWuqimntan0iZ2ZqCE1Yd1JFyMUJCFmJcSBhsoECD7dRBnRm1Sh8AL9QM2RNXxPH7yCX30T&#13;&#10;4SMTOz7QhqIoNKAL3ZyyI7AeQYvBqgst9ks4GoOIDDXKVBBn8FmzFLLsQEnxBMR0w6SFfDCS9Cem&#13;&#10;Q9a6khI9T8RfH5gHg/FesIUPhh3fR7KUxggP2/RmTrx1KGj3NCr/Mj+o4Rz/mjnOMQYGSYzBzBF3&#13;&#10;FXKgOctsMVhRR6MmoAF6iDay86gZM8zgNHtjZOwiw85o/eXPLiyKo+CIKO1gITVMRP1ZisJ44oGl&#13;&#10;KDyU2HSdTsQtpjK6v9vBwE9eBJ9CRzPUsUXpkI5zPt7Evh4THsZpnomd4ai2argL/vumCxhq3FdD&#13;&#10;VTgLfNa9nrKzpwEZgEwVwNVCq3nHw4XUO3/uT2GnI3MIGoOoTDU8YW6QPW4ssaR3sBipA2WHyPnS&#13;&#10;HIa2ggWcazGQ5nZLEYShESAvAA3fwVXYAr7rTjaeEkRMdAMgfOaFUIUISxmhpHH6QIshl8/zfpjL&#13;&#10;HSe7lporXh7f+GlehJRwNLBsXoFfYi8mmx0VWDXgN3C0a1kRXKPBaS18pLg4VTo3JK3l8miwg+Mh&#13;&#10;+z54C4OhzX1I3wcXksGOARe/SfeMc+LfqM0FVnCTemHYBP2EGRjgkTJVUUe7LwupuZd9vbxb7CES&#13;&#10;D0MRGg0LmQjqW5CXg0ksQY9i7gXtMA8dY39x2AEdzU7fDAWvOX2MFWOQvncy6zRvFyfNuSG1uT1e&#13;&#10;WWPW21XYxmdhygxY4ogYILEBuznuivqZaqkohx6JzSWNKuyQaWFeQtw+Yx6flKwyoZ7o7SKJPMkR&#13;&#10;9YtoGGUD3pGaM2n6FYlOFEBk+MiMVN1ICRI5hzmKyJPTaiE6L7QfEuPHZSYzPjgHZwmqWcoqm3to&#13;&#10;zvT6YMAQU5rPJgPi+ymJpdCnOzSXSMT6cDWIg5lJFaIVyFkGc00y90peC8fIXoKTUoXAIF8TuHG0&#13;&#10;5mimcSYcTbphUqYX+0wwXj72Ed7A0eyrfzlMgCN/jjLxE61lWhYnahFlJz2b1Gt8KJ4fn1P4a26o&#13;&#10;YOgbigLeh1nhFdMJoLb6xjBGlnZU19HG5+5CAcJAQ3W71DEWUi6UlylOMHhqQzJJ2Zn0Se2iI13p&#13;&#10;Typ7qFwk1F9RSIauLc6tMJtzZ5vvaXaDAU/wkp6NRBYrQgP6Hq3Z3jgnEdeoSKwTUpNJAmPrmUg5&#13;&#10;usSZMeC4pHzl1kLygAjkk5QinYMuQJPm3OqSYjnJaRRN9NqGUr0Iu87aoefktFqEhvP+FFsk84jN&#13;&#10;H3FGMOItb3mLlaLqlAxScCkK5Kls8gNYxF6REY7EiCSNXqTenuDzjpYqMQw/nXDCCRw+OTrwon09&#13;&#10;ODQ2Ugw4G5vMk9Aqilnjp+KYx9z+Fl/4aDodeOCBUjUEkBay+BsfBTdiVx0RwtDXVNCrX/1qGUU6&#13;&#10;2iuAfX4qGQ6eZPKna6EBVTqkwAjhfUojtnoRYRupo8dbwzI0XPgisJ7IHV0Wv7JXQBNX3TzmU9B6&#13;&#10;DidALsWD4nOkb1zunOI36SfqfujyoWuLt0X3eRM7ELTMlSmFPWjErrD/hBAWwE4/UYg4LfQBI7tJ&#13;&#10;BH/BauCaGJsK4dG4ubemRqP5pHeMz3Ud7hldApgQLoh0pT8NySu3v0Zg8tlpLgoL0HFWS2OBl2Is&#13;&#10;2UjEbO5YKPmBtpEYpJTNN5xVMCui6jC2ILJkMuPhJzgDdKUcZVaYbfPZlGgzrWLhHCeVh0qGDYCd&#13;&#10;44hMN+SFSgJBaCj2QsdRyiSFvuaPQlGxNKPNI8K+ILyR+Eww+Wc0dfwJB/CS8TS8NzQ09xhgsc3w&#13;&#10;nNrkJuNqqExFVGeb/JCKkRPq1MNyoTUsE+loLymczzHkkdFuEc5jGWg0ZhYh+BoQvqEgUHMyWbzz&#13;&#10;QnT3PRNqGAAUVpFAU01iUHga+YAUg+f7mHOMLfEQhnaOGlUWIvBCm5NP5tdoAQEqAxcNjzcH5rcP&#13;&#10;VSZ5awpaBJA5pBORmgeD5qhqUqYExiT3H/daHi62xnJNTFdaQGxkNc0HFtqvJjMlKBLNu4K2wFjO&#13;&#10;qQkD8hhzm/kA+RKBS1SCIcxJ04+UAbDgyBRNdYTpKT4CjnRkitSgjFkatQ3jcmTy88m+UYXU+5fj&#13;&#10;m/YspZf9WYxFODNAVTpn8gGUvAOkFS2dU9DSwEJNp85Njeho4/PatBg84rPnqRiDPhSKx84UaMHG&#13;&#10;GlZAp5Lv08RpYUtpPQOL1DPJhKON2StEsM88i7o3P/FN1AlJcwFQfpoXmzcxTvdk5xCNvmBykY5U&#13;&#10;GLPoirmVNjJv6NH13hb04wWbBnR0xItIiLyCl5IBq/dZZe7m6VQw/oaI4jLlEglDEBv3qRs/+ROp&#13;&#10;BTf8CmJznKnFllugUS7shAkA7xuqKWq0CEiIpjgHQgkiTup/EOjVwAK6luHCuOeIj5155pmQH1EF&#13;&#10;BMe9vCPnI455NTSLhr5ZSEdX3Be8+OZ8Q0CPV2hCs664SL/EaGgWGoeUhtWdLr0gI1M8ikyidIZA&#13;&#10;xp+cuJhtKafsG+4b0U1bd7c2+NiY3HPTvBeSNngknXo4ciwisHyiHN6CaMV8EL3xDV3ZqLBFRVej&#13;&#10;jxiLDhVOjkWP5mRCNv6UIvNvv+ZAhXePS7ys/IFAmUJs2QLFkVMJeVcef4ULa94XvDgCM0lYA00t&#13;&#10;P2dRA6jGCbFLS5sKmktIROdd1kjrpSpAH+iO9GcEl0MevA4x4F1Gt8n24b9RcU2KwASMCqekAuOn&#13;&#10;eInJID4I96X5QDubD80FOsQrhFYkZ2JZcH8Psy6K2NIrJEe+vy9VcuQ0iagOJmrIbj2eyldZelWb&#13;&#10;87ZAKnnPXp9WT/yB+uDPCvYJOA7hZX+2g6BpZ3Bepl4YcepLzyeZE0Gxdog2yThHXhswsJ35wDDj&#13;&#10;vgX0L3/5y8EusfuRw8sndI0CtLPCG5ENpRpaxGGozAGeWssDtcyARFQjeD062rMjFyfXQVM3V1Y1&#13;&#10;70tKSwp9Mrl6g4hRSGj0DnJWY16+CgXUY5x11lkwF7RlWYplR+pPyXYmTo8oENr57W9/O+2sW7LA&#13;&#10;KY2s7uA1r3mNrH5zwe5ekKiGeHR6T1FUHT7lLjkm7exazydibEWsCKp8oIA4jspPtpzh6QWnZ2+Q&#13;&#10;pFprOrVxil5YZSk+alql2hIX6d4xWvEMPuqTA96pEBOLtyCFso5s7dLBWwvFo1cvu9CKYNddLVhc&#13;&#10;+9/y5Xd/7nO+rnJY4wvMWmwdSY/mDkXZGh6xtMKdosZglJrWWC7Y3EPznbtAAWENttlSN1kQqY4o&#13;&#10;udFeQzGMnGQXRpjHUJICtLNORrFkIfgoV6HDjzoxrGxah5QcZGunXXnl3Y95zFolvGzZ3Z///Non&#13;&#10;1xbrCOutDFZVrBVcscK7oYMN0K3fIe2rKlP3SDlfIUipvzaL5Bp6u3zbRSggKyheqSGD1XdWGAlz&#13;&#10;keTddtvt+OOPtwSppyvmlyDH8dFKNwra/gBWvUkMSl3IMPOEbMhHa7ezvVE/KF8vjqaawVuJO6tX&#13;&#10;mrA/ANQxxxwj9h2LYhSQWi6I31GWlI+ZpAAtjMUkGeuFMlR2Rs2DkCWptscVFyr7T31hveJL2vmQ&#13;&#10;Qw6JdtiRCRSc1NzZ2jG/qovty7vUO86FcHTNsQ6DtmTr5JNPtoo/2jnWcriV/gmSCZZlR1MFeV4t&#13;&#10;rHQLidZ/+ZhJCoR2Zob1bpZvENkgzKlEkr62aYC5kRV097lP80oaAXBD2jniGzwh5ZIWAXT/RZob&#13;&#10;YXs62jvI4XBFBSImFx4SSBHrSR0iGutxpRTOP/98LM8KurkZM90747ulnrRzbLBQLFSHvEAwDUgt&#13;&#10;NM8B6OmyqeTTKWiJfYHQ2Jk6VdGxuLpn2GtG46olrqBRslUdLeIhgaOXq9BESS7OPY0KVkplpyXa&#13;&#10;uSiiFDStrZNLNJzLx+xRgMOrKlZany4eWkZEvKlsuztLGmcF3X3Wc4NsUMugasM0VKFBQWvMD8lF&#13;&#10;d/zuv0vTI2xVR3sZVlHmXV8YWZ1x342IqrPW/VoZX7GPHeFUL6lPdobP45K0R+fzvfRstBwx2oMN&#13;&#10;ZXUUPrP9+k/26I2W5lBpZ7l9GEufDYZ2qCOViKVKdgo6w+c0PVqq60gSxWYqjdLJMHaBLJ8/BcAl&#13;&#10;dsWnlExqt0oao0RE4bMUsBIOLRDntvAvf/98ZscpQC8rrmebKetiH31f2tKFkbbDab/6/3Wc4LUP&#13;&#10;T3GkXZuVWmlIqwhH1TOkXFz6q3vf/vvvrxSHT7x0yp8r07nm2rviOPiqsQLQ2hYR6thmO+lrNtZG&#13;&#10;ULZESXJIOyun0wPbpi3KQgIrxQ0paAZZPEt6oc0WkZXJmi9cnAKxs7I+pWlnZbxmkq3jjz011DvH&#13;&#10;blVxgF22iZCLtk9dr5slzfzEoI7tQ2YbewFJNbhkvwjRGFqNJE866SQ6WmOfrKDLzIcGdTQGWGiv&#13;&#10;SI7UyRVIC1hKZG2YYVHQrKiWeHhGF2OqNgsve9nLzj33XHIba41i9MIdlvaqo7T9YIbPZTjal3PM&#13;&#10;B51s1f9ILRgz19hWRqIcAs0ackJhabs5CtrCKAvPTIapdLnqC0m7MM5oRCy+ES0ki0MK+EyW9S6m&#13;&#10;EJZs/41x2TRRj/+RDwN5dGFWoK5UjrMjt4sx2KN3PhureI6ZFbbmEMV2ubG4KN1Wt1/VrxQ9lufl&#13;&#10;CSOp3aMTTAMwmZtlQzxMt8zM0jLmWRxDzbvOf0y7ug7uFBeKd2XRirLo9nsQ9oikrQ1VkQbUZVMY&#13;&#10;PJrbdAFnYwH39ddfn7YVBsWsaVCdxRmSaXBVVtBz+dVUj//FZ4a1BgKLNKwYBTREGu0w4uDnii3K&#13;&#10;2sv/6LcAOmmaXNTOrqKaIWsiSr/n1YOtSWBrD4pNnZlqSWD1P4y0rvZ2YIoQB45r0SW6BU3bH8fk&#13;&#10;yQq6NdYs/iCaVzTSXg0Wds7bGCe2OwHOGF2Ly8Bn27Rb3KCenR7I2nkh8i6koxuMdcRQGFVKFi/9&#13;&#10;S94kAAU0YCIBR7JncREWDm2xTEEr6pAe1CPJVR2ZmnkYtVMA6wErM0SbF3EMFVrFWDPAtfXWWyvm&#13;&#10;scQ/K+jaiV/5hhC0JJMuxHKDC90ELAPCYGeFs3rpCHEAZKxvVtAVyN64jo7NBo3Mv4RNiEoAmqWN&#13;&#10;DVuVUimcTGl62tn2VHKJ+EpoeUxZOCswtS+XAMuxdNCUwGsyXGR3bFWXJ0DXuMmnYTjlDBbZwBDj&#13;&#10;bESnCEfykIIW3sx8rMzHxnV0Ghk5tLeCPKFmdRqKcpcEo/V6Fmq0lRwWBnyW81V41/IWgpXJly+c&#13;&#10;kAIizmReqzOgzJIl6eIJb5gvb5oCOCVVID4Zyd6FDtFqfrA6HGY4K+hJmNKejta3W+gZcLZgXwTD&#13;&#10;AlCBadkhLTjkBgkqBb3ffvtxjqJf0iRvla/tBQXUzlvFoC/SYYcdBnkp6tCVpRcjX8qDDBwtQrX4&#13;&#10;RuDCGvL8uRZr8qnSkioEohV1WH4CMfkXlIaYYjdJThNvSPLQv8JYOT04OVN7cQd5YxOAkRbdoqZl&#13;&#10;JpTWKsrMULrj7GNNZZWkBAl1x4c6G8NrSUfb4pcufvaznw0yE0slViLOYtPq7UDmLbfc0sp9efys&#13;&#10;oGdjVpV5CyCasyxvHJvSqn/fZZddhL/0fS9zeT5nihQAkGV382rPdlhQ515Zi4zYqnwoSZLQEafp&#13;&#10;uaEUTxYxfdPOC+endIQCygOiMjomAINNQau9lTnMy886wqN5h4Fxp59+ukSCdUbiHs6BrIU+HF0e&#13;&#10;dvfHttBeWS3haIYXO4vqmHZmirOC7v7UaWiERFpoK00A4UvJpSW1f11DhG36tpweZc40tRWDyjYc&#13;&#10;SicFLZt+7pK9f0s4esnSN794psCMUUAwWiS6WNQhesm+5pXAEzJ6yjh6wtHnyzMFMgU6QgFJI2u7&#13;&#10;dURKh4xCVtDNcaelWEdzL5DvnCmQKZApMMMUyDp6hpmbXy1TIFOg9xTIOrr3LMwvkCmQKTDDFMg6&#13;&#10;eoaZm18tUyBToPcUyDq69yzML5ApkCkwwxTIOnqGmZtfLVMgU6D3FMg6uvcszC+QKZApMMMUyDp6&#13;&#10;hpmbXy1TIFOg9xTIOrr3LMwvkCmQKTDDFMg6eoaZm18tUyBToPcUyDq69yzML5ApkCkwwxTIOnqG&#13;&#10;mZtfLVMgU6D3FMg6uvcszC+QKZApMMMUyDp6hpmbXy1TIFOg9xTIOrr3LMwvkCmQKTDDFMg6eoaZ&#13;&#10;m18tUyBToPcUyDq69yzML5ApkCkwwxTIOnqGmZtfbTQFfvWrX9kN2V63o0/NZ2QKTIMCWUdPg+r5&#13;&#10;md2gwHXXXXfIIYecccYZP/jBD7oxojyKTIFhCmQdnefE0qXAD3/4w2uvvfZ73/ueja6XLhXym3eb&#13;&#10;AllHd5s/eXRNUuAhD3nIgx/8YE9Yb731mnxOvnemQHUKZB1dnXb5yr5TYOONN7an9W9+8xtR6b6/&#13;&#10;Sx5/osDdd9/96zXHbNAk6+gBEf3lL395yy233HTTTT/5yU+yuM7GzC7zFrfeeuuPfvQjEQ/hjm98&#13;&#10;4xsXXnjh5Zdffvvtt+c5UIZ6HTyHdr7zzjs//elPr1q16uijj8ZNot3BcY41pKWuoynoSy+99Jxz&#13;&#10;zrnxxhux9rDDDrv44ot/8YtfjEXEfHJPKUAX33XXXTfffPNb3/rWY4891jQ48MAD99hjj49//OM9&#13;&#10;faOlPGzFOZ/97Gc/9KEP8Y322WefzTbbDE8PPfTQb33rW70my1LX0TfccMMFF1zwne98Z/PNN1++&#13;&#10;fPlDH/pQuX5C22um5sGPRQF2+qlPfepRRx119tlnH3zwwV//+tevvvpqcGysm+STp04BrjDhBZwf&#13;&#10;sebYZpttHve4x33ta1/jJE19bJMMYKnraLWxT3nKU572tKdttNFGG2644X3ucx8Rj29/+9uT0DRf&#13;&#10;2y8KbLHFFttvvz2pftSjHrXVVls9/OEPJ+qf+tSn+vUWS3y0QPTn1xyPfOQjZYDXWWedxzzmMccc&#13;&#10;c8yZZ575hCc8odfEWeo6+olPfOK+++673Xbb/exnP+MTiXJgdg5H9npOjzv4n//852LQcdWTn/zk&#13;&#10;bbfd1kz4yle+MjNJp3EJ0sfziS28jGUMbYz/nve8p7odKhvw6uMbpTEvdR29/vrrc46kCm+77baf&#13;&#10;/vSn/p2BJEOvZ2T7g+dCPehBD4rnmg/3u9/9LGmhprOObp8XlZ8oWwhaOSDoyjfp5oVLXUeLR59/&#13;&#10;/vlf/epXmV9JBsVY97rXvbrJqjyqhigQ1R3Fm4tjCnoAYg09Md+2dgpQzRT0l7/85WuuuYa+rv3+&#13;&#10;U7zhktbReHnllVdK4sPO915ziGTd4x5LmiZTnIvTevQDH/jAhKNNCYdwxw477DB7iGxaFG7hufe9&#13;&#10;732f9KQnbbDBBhdddNH111/vifhIrgVAvvvd77YwgOYesaT10Y9//GMZQnl8dR2Sh+pkfRCSluif&#13;&#10;MVPc3ATq9Z1pYSYZiP7+978fUv3Rj37U6vBHP/rRD3jAA3r9aktt8Pgol7Dzzjt/8pOflCo85ZRT&#13;&#10;Dj/88JUrV37sYx9LBrinNFlXpbcqo0svHdxww9pX2GyzwfbbDx72sJ6+0RjDFtagptVUfulLX/rC&#13;&#10;F74ARAtBSuiTUjFKeeG8RHgMavbwVG061Edb6QB5QVs+UNbPfe5zn/GMZ8BlPXyhJT1kuYTHP/7x&#13;&#10;ePqRj3xExEOZ1gEHHKCqUoKhF3RR8XvZZYNbb1092E03HSxfPthkk9Wf14EdbrttsGLF4JJL1r6I&#13;&#10;31atGmy1VS/ea9JBKucAo775zW/CTY997GOJ6BVXXEFB77jjjpLCOe4xKX07f70JwH/64he/yB5v&#13;&#10;ueWWYtBkO+ckOs+3+QdImynRkfIVm77//e+vGUuPkgpXXTVYuXJw002rX23ZssFppw222CLr6P9j&#13;&#10;tMId6piUYu0dd9zhg3qdrKB7KqgVhh0Brr4ArgovmC/pPgXG0NE77jg46qilgqO7z7k8wkyBTIGl&#13;&#10;QAE6ev/9B7fcUgJHi95svLFC0aVAlvyOmQKZApkCnaDAHXcMVKBEB8YRsY5OjDcPIlMgUyBTYKlS&#13;&#10;oKijl3Tt3VKdAPm9MwUyBXpDgayje8OqPNBMgUyBJUiB1bV3IiCKo9dU8ecjUyBTIFMgU2DKFNho&#13;&#10;o8Hmmw822GD1MFbraP+jpmdrjfuUSZwfnymQKZApUJkCGkOtu+4g2kOt1dGV75UvzBTIFMgUyBRo&#13;&#10;jgL/HybuaM9QSkRHAAAAAElFTkSuQmCCUEsDBBQABgAIAAAAIQDI79Sz4gAAAA0BAAAPAAAAZHJz&#13;&#10;L2Rvd25yZXYueG1sTE9Nb8IwDL1P2n+IPGm3kXZjZZSmCLGPE5o0mIS4hca0FY1TNaEt/37eabtY&#13;&#10;9nvy+8iWo21Ej52vHSmIJxEIpMKZmkoF37v3hxcQPmgyunGECq7oYZnf3mQ6NW6gL+y3oRQsQj7V&#13;&#10;CqoQ2lRKX1RotZ+4Fom5k+usDnx2pTSdHljcNvIxihJpdU3sUOkW1xUW5+3FKvgY9LB6it/6zfm0&#13;&#10;vh52z5/7TYxK3d+NrwseqwWIgGP4+4DfDpwfcg52dBcyXjQKuE1gdD6fgmB6mswYOfIySyKQeSb/&#13;&#10;t8h/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GdINHBYAwAA&#13;&#10;9AcAAA4AAAAAAAAAAAAAAAAAOgIAAGRycy9lMm9Eb2MueG1sUEsBAi0ACgAAAAAAAAAhAJ6oEZjl&#13;&#10;VwAA5VcAABQAAAAAAAAAAAAAAAAAvgUAAGRycy9tZWRpYS9pbWFnZTEucG5nUEsBAi0AFAAGAAgA&#13;&#10;AAAhAMjv1LPiAAAADQEAAA8AAAAAAAAAAAAAAAAA1V0AAGRycy9kb3ducmV2LnhtbFBLAQItABQA&#13;&#10;BgAIAAAAIQCqJg6+vAAAACEBAAAZAAAAAAAAAAAAAAAAAOReAABkcnMvX3JlbHMvZTJvRG9jLnht&#13;&#10;bC5yZWxzUEsFBgAAAAAGAAYAfAEAANdfAAAAAA==&#13;&#10;">
                <v:shape id="Picture 26" o:spid="_x0000_s1032" type="#_x0000_t75" style="position:absolute;width:29654;height:10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q8IyQAAAOAAAAAPAAAAZHJzL2Rvd25yZXYueG1sRI9PawIx&#13;&#10;FMTvQr9DeIVeRLO1+IfVKFopimCh6sXbY/PcXdy8bJOo67dvhIKXgWGY3zCTWWMqcSXnS8sK3rsJ&#13;&#10;COLM6pJzBYf9V2cEwgdkjZVlUnAnD7PpS2uCqbY3/qHrLuQiQtinqKAIoU6l9FlBBn3X1sQxO1ln&#13;&#10;METrcqkd3iLcVLKXJANpsOS4UGBNnwVl593FKDhuPza4GP2uFkOdDN19/91v99tKvb02y3GU+RhE&#13;&#10;oCY8G/+ItVbQG8DjUDwDcvoHAAD//wMAUEsBAi0AFAAGAAgAAAAhANvh9svuAAAAhQEAABMAAAAA&#13;&#10;AAAAAAAAAAAAAAAAAFtDb250ZW50X1R5cGVzXS54bWxQSwECLQAUAAYACAAAACEAWvQsW78AAAAV&#13;&#10;AQAACwAAAAAAAAAAAAAAAAAfAQAAX3JlbHMvLnJlbHNQSwECLQAUAAYACAAAACEAiWKvCMkAAADg&#13;&#10;AAAADwAAAAAAAAAAAAAAAAAHAgAAZHJzL2Rvd25yZXYueG1sUEsFBgAAAAADAAMAtwAAAP0CAAAA&#13;&#10;AA==&#13;&#10;">
                  <v:imagedata r:id="rId13" o:title=""/>
                </v:shape>
                <v:shape id="Text Box 27" o:spid="_x0000_s1033" type="#_x0000_t202" style="position:absolute;left:180;top:10768;width:29185;height:67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3UxwAAAOAAAAAPAAAAZHJzL2Rvd25yZXYueG1sRI9Ba8JA&#13;&#10;FITvBf/D8gQvpW7MQSW6ihqFHvSgFc+P7GsSmn0bdlcT/31XKPQyMAzzDbNc96YRD3K+tqxgMk5A&#13;&#10;EBdW11wquH4dPuYgfEDW2FgmBU/ysF4N3paYadvxmR6XUIoIYZ+hgiqENpPSFxUZ9GPbEsfs2zqD&#13;&#10;IVpXSu2wi3DTyDRJptJgzXGhwpZ2FRU/l7tRMM3dvTvz7j2/7o94asv0tn3elBoN+3wRZbMAEagP&#13;&#10;/40/xKdWkM7gdSieAbn6BQAA//8DAFBLAQItABQABgAIAAAAIQDb4fbL7gAAAIUBAAATAAAAAAAA&#13;&#10;AAAAAAAAAAAAAABbQ29udGVudF9UeXBlc10ueG1sUEsBAi0AFAAGAAgAAAAhAFr0LFu/AAAAFQEA&#13;&#10;AAsAAAAAAAAAAAAAAAAAHwEAAF9yZWxzLy5yZWxzUEsBAi0AFAAGAAgAAAAhACwPLdTHAAAA4AAA&#13;&#10;AA8AAAAAAAAAAAAAAAAABwIAAGRycy9kb3ducmV2LnhtbFBLBQYAAAAAAwADALcAAAD7AgAAAAA=&#13;&#10;" stroked="f">
                  <v:textbox inset="0,0,0,0">
                    <w:txbxContent>
                      <w:p w14:paraId="04D50280" w14:textId="429D519F" w:rsidR="00772245" w:rsidRPr="005B74ED" w:rsidRDefault="00772245" w:rsidP="00BD13FA">
                        <w:pPr>
                          <w:pStyle w:val="VAFigureCaption"/>
                          <w:rPr>
                            <w:noProof/>
                          </w:rPr>
                        </w:pPr>
                        <w:r w:rsidRPr="005B74ED">
                          <w:t xml:space="preserve">Figure </w:t>
                        </w:r>
                        <w:r w:rsidRPr="005B74ED">
                          <w:fldChar w:fldCharType="begin"/>
                        </w:r>
                        <w:r w:rsidRPr="005B74ED">
                          <w:instrText xml:space="preserve"> SEQ Figure \* ARABIC </w:instrText>
                        </w:r>
                        <w:r w:rsidRPr="005B74ED">
                          <w:fldChar w:fldCharType="separate"/>
                        </w:r>
                        <w:r>
                          <w:rPr>
                            <w:noProof/>
                          </w:rPr>
                          <w:t>4</w:t>
                        </w:r>
                        <w:r w:rsidRPr="005B74ED">
                          <w:fldChar w:fldCharType="end"/>
                        </w:r>
                        <w:r w:rsidRPr="005B74ED">
                          <w:t>: (a) Mo</w:t>
                        </w:r>
                        <w:r w:rsidR="00BD13FA">
                          <w:t>–</w:t>
                        </w:r>
                        <w:r w:rsidRPr="005B74ED">
                          <w:t>Mo core bridged by four bidentate ligands.</w:t>
                        </w:r>
                        <w:r w:rsidR="00BD13FA">
                          <w:t xml:space="preserve"> </w:t>
                        </w:r>
                        <w:r w:rsidR="00BD13FA">
                          <w:br/>
                        </w:r>
                        <w:r w:rsidRPr="005B74ED">
                          <w:t>(b) Mo</w:t>
                        </w:r>
                        <w:r w:rsidR="00BD13FA">
                          <w:t>–</w:t>
                        </w:r>
                        <w:r w:rsidRPr="005B74ED">
                          <w:t xml:space="preserve">Mo core coordinated by eight monodentate ligands. </w:t>
                        </w:r>
                        <w:r w:rsidR="00BD13FA">
                          <w:br/>
                        </w:r>
                        <w:r w:rsidRPr="005B74ED">
                          <w:t>(c) Mo</w:t>
                        </w:r>
                        <w:r w:rsidR="00BD13FA">
                          <w:t>–</w:t>
                        </w:r>
                        <w:r w:rsidRPr="005B74ED">
                          <w:t>Mo core coordinated by four neutral and four anionic monodentate ligands. (Cotton et al., 2002)</w:t>
                        </w:r>
                      </w:p>
                    </w:txbxContent>
                  </v:textbox>
                </v:shape>
                <w10:wrap type="square" anchorx="margin"/>
              </v:group>
            </w:pict>
          </mc:Fallback>
        </mc:AlternateContent>
      </w:r>
      <w:r w:rsidR="00462C7A" w:rsidRPr="005B74ED">
        <w:t xml:space="preserve">Organic compounds are composed for the most part of H, C, N, O, S, F, Cl, etc. – </w:t>
      </w:r>
      <w:r w:rsidR="00462C7A" w:rsidRPr="00BD13FA">
        <w:rPr>
          <w:i/>
          <w:iCs/>
        </w:rPr>
        <w:t>p</w:t>
      </w:r>
      <w:r w:rsidR="00462C7A" w:rsidRPr="005B74ED">
        <w:t xml:space="preserve">-block elements (except H). This means the atoms have valence electrons in </w:t>
      </w:r>
      <w:r w:rsidR="00462C7A" w:rsidRPr="00BD13FA">
        <w:rPr>
          <w:i/>
          <w:iCs/>
        </w:rPr>
        <w:t>p</w:t>
      </w:r>
      <w:r>
        <w:t xml:space="preserve"> </w:t>
      </w:r>
      <w:r w:rsidR="00462C7A" w:rsidRPr="005B74ED">
        <w:t xml:space="preserve">orbitals, of which there are three, meaning organic molecules can contain bond orders only up to three. </w:t>
      </w:r>
    </w:p>
    <w:p w14:paraId="218F970C" w14:textId="675C9610" w:rsidR="005A16F5" w:rsidRPr="005B74ED" w:rsidRDefault="005A16F5" w:rsidP="00547E22">
      <w:pPr>
        <w:pStyle w:val="VAFigureCaption"/>
      </w:pPr>
      <w:r w:rsidRPr="005B74ED">
        <w:rPr>
          <w:noProof/>
        </w:rPr>
        <w:lastRenderedPageBreak/>
        <w:drawing>
          <wp:anchor distT="0" distB="0" distL="114300" distR="114300" simplePos="0" relativeHeight="251677696" behindDoc="0" locked="0" layoutInCell="1" allowOverlap="1" wp14:anchorId="190AA193" wp14:editId="52B6CC03">
            <wp:simplePos x="0" y="0"/>
            <wp:positionH relativeFrom="margin">
              <wp:align>center</wp:align>
            </wp:positionH>
            <wp:positionV relativeFrom="paragraph">
              <wp:posOffset>0</wp:posOffset>
            </wp:positionV>
            <wp:extent cx="2769306" cy="3200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69306" cy="3200400"/>
                    </a:xfrm>
                    <a:prstGeom prst="rect">
                      <a:avLst/>
                    </a:prstGeom>
                  </pic:spPr>
                </pic:pic>
              </a:graphicData>
            </a:graphic>
            <wp14:sizeRelH relativeFrom="page">
              <wp14:pctWidth>0</wp14:pctWidth>
            </wp14:sizeRelH>
            <wp14:sizeRelV relativeFrom="page">
              <wp14:pctHeight>0</wp14:pctHeight>
            </wp14:sizeRelV>
          </wp:anchor>
        </w:drawing>
      </w:r>
      <w:r w:rsidRPr="005B74ED">
        <w:t xml:space="preserve">Figure </w:t>
      </w:r>
      <w:r w:rsidRPr="005B74ED">
        <w:fldChar w:fldCharType="begin"/>
      </w:r>
      <w:r w:rsidRPr="005B74ED">
        <w:instrText xml:space="preserve"> SEQ Figure \* ARABIC </w:instrText>
      </w:r>
      <w:r w:rsidRPr="005B74ED">
        <w:fldChar w:fldCharType="separate"/>
      </w:r>
      <w:r w:rsidR="005A0148">
        <w:rPr>
          <w:noProof/>
        </w:rPr>
        <w:t>6</w:t>
      </w:r>
      <w:r w:rsidRPr="005B74ED">
        <w:fldChar w:fldCharType="end"/>
      </w:r>
      <w:r w:rsidRPr="005B74ED">
        <w:t xml:space="preserve">: </w:t>
      </w:r>
      <w:r w:rsidR="00462C7A" w:rsidRPr="005B74ED">
        <w:t xml:space="preserve">Orientation of d-orbitals on Cr atoms aligned along the </w:t>
      </w:r>
      <w:r w:rsidR="002A748E" w:rsidRPr="00BD13FA">
        <w:rPr>
          <w:i/>
          <w:iCs/>
        </w:rPr>
        <w:t>z</w:t>
      </w:r>
      <w:r w:rsidR="002A748E" w:rsidRPr="005B74ED">
        <w:t>-axis when the atoms are separated and when the atoms are bonded (overlapping orbitals).</w:t>
      </w:r>
    </w:p>
    <w:p w14:paraId="7F8FC72B" w14:textId="1FF2F66F" w:rsidR="00FF6FE3" w:rsidRPr="005B74ED" w:rsidRDefault="002A748E" w:rsidP="00547E22">
      <w:pPr>
        <w:pStyle w:val="TAMainText"/>
      </w:pPr>
      <w:r w:rsidRPr="005B74ED">
        <w:t>We prepare r</w:t>
      </w:r>
      <w:r w:rsidR="00FF6FE3" w:rsidRPr="005B74ED">
        <w:t>e</w:t>
      </w:r>
      <w:r w:rsidR="005A16F5" w:rsidRPr="005B74ED">
        <w:t>d</w:t>
      </w:r>
      <w:r w:rsidRPr="005B74ED">
        <w:t xml:space="preserve"> chromium (II) acetate</w:t>
      </w:r>
      <w:r w:rsidR="00FF6FE3" w:rsidRPr="005B74ED">
        <w:t xml:space="preserve"> from bright orange potassium dichromate (K</w:t>
      </w:r>
      <w:r w:rsidR="00FF6FE3" w:rsidRPr="005B74ED">
        <w:rPr>
          <w:vertAlign w:val="subscript"/>
        </w:rPr>
        <w:t>2</w:t>
      </w:r>
      <w:r w:rsidR="00FF6FE3" w:rsidRPr="005B74ED">
        <w:t>Cr</w:t>
      </w:r>
      <w:r w:rsidR="00FF6FE3" w:rsidRPr="005B74ED">
        <w:rPr>
          <w:vertAlign w:val="subscript"/>
        </w:rPr>
        <w:t>2</w:t>
      </w:r>
      <w:r w:rsidR="00FF6FE3" w:rsidRPr="005B74ED">
        <w:t>O</w:t>
      </w:r>
      <w:r w:rsidR="00FF6FE3" w:rsidRPr="005B74ED">
        <w:rPr>
          <w:vertAlign w:val="subscript"/>
        </w:rPr>
        <w:t>7</w:t>
      </w:r>
      <w:r w:rsidR="00FF6FE3" w:rsidRPr="005B74ED">
        <w:t xml:space="preserve">) which is heated with </w:t>
      </w:r>
      <w:r w:rsidR="007D0F54" w:rsidRPr="005B74ED">
        <w:t xml:space="preserve">concentrated </w:t>
      </w:r>
      <w:r w:rsidR="00FF6FE3" w:rsidRPr="005B74ED">
        <w:t>HCl, reducing the orange</w:t>
      </w:r>
      <w:r w:rsidR="00272314" w:rsidRPr="005B74ED">
        <w:t xml:space="preserve"> </w:t>
      </w:r>
      <w:proofErr w:type="gramStart"/>
      <w:r w:rsidR="00272314" w:rsidRPr="005B74ED">
        <w:t>Cr(</w:t>
      </w:r>
      <w:proofErr w:type="gramEnd"/>
      <w:r w:rsidR="00272314" w:rsidRPr="005B74ED">
        <w:t>VI) to green Cr(III):</w:t>
      </w:r>
    </w:p>
    <w:p w14:paraId="49D8B900" w14:textId="77777777" w:rsidR="00FF6FE3" w:rsidRPr="005B74ED" w:rsidRDefault="00772245" w:rsidP="00547E22">
      <w:pPr>
        <w:pStyle w:val="TAMainText"/>
        <w:rPr>
          <w:rFonts w:eastAsiaTheme="minorEastAsia"/>
        </w:rPr>
      </w:pPr>
      <m:oMathPara>
        <m:oMath>
          <m:sSub>
            <m:sSubPr>
              <m:ctrlPr>
                <w:rPr>
                  <w:rFonts w:ascii="Cambria Math" w:hAnsi="Cambria Math"/>
                  <w:b/>
                  <w:i/>
                  <w:color w:val="FC5104"/>
                </w:rPr>
              </m:ctrlPr>
            </m:sSubPr>
            <m:e>
              <m:r>
                <m:rPr>
                  <m:sty m:val="bi"/>
                </m:rPr>
                <w:rPr>
                  <w:rFonts w:ascii="Cambria Math" w:hAnsi="Cambria Math"/>
                  <w:color w:val="FC5104"/>
                </w:rPr>
                <m:t>K</m:t>
              </m:r>
            </m:e>
            <m:sub>
              <m:r>
                <m:rPr>
                  <m:sty m:val="bi"/>
                </m:rPr>
                <w:rPr>
                  <w:rFonts w:ascii="Cambria Math" w:hAnsi="Cambria Math"/>
                  <w:color w:val="FC5104"/>
                </w:rPr>
                <m:t>2</m:t>
              </m:r>
            </m:sub>
          </m:sSub>
          <m:sSub>
            <m:sSubPr>
              <m:ctrlPr>
                <w:rPr>
                  <w:rFonts w:ascii="Cambria Math" w:hAnsi="Cambria Math"/>
                  <w:b/>
                  <w:i/>
                  <w:color w:val="FC5104"/>
                </w:rPr>
              </m:ctrlPr>
            </m:sSubPr>
            <m:e>
              <m:r>
                <m:rPr>
                  <m:sty m:val="bi"/>
                </m:rPr>
                <w:rPr>
                  <w:rFonts w:ascii="Cambria Math" w:hAnsi="Cambria Math"/>
                  <w:color w:val="FC5104"/>
                </w:rPr>
                <m:t>Cr</m:t>
              </m:r>
            </m:e>
            <m:sub>
              <m:r>
                <m:rPr>
                  <m:sty m:val="bi"/>
                </m:rPr>
                <w:rPr>
                  <w:rFonts w:ascii="Cambria Math" w:hAnsi="Cambria Math"/>
                  <w:color w:val="FC5104"/>
                </w:rPr>
                <m:t>2</m:t>
              </m:r>
            </m:sub>
          </m:sSub>
          <m:sSub>
            <m:sSubPr>
              <m:ctrlPr>
                <w:rPr>
                  <w:rFonts w:ascii="Cambria Math" w:hAnsi="Cambria Math"/>
                  <w:b/>
                  <w:i/>
                  <w:color w:val="FC5104"/>
                </w:rPr>
              </m:ctrlPr>
            </m:sSubPr>
            <m:e>
              <m:r>
                <m:rPr>
                  <m:sty m:val="bi"/>
                </m:rPr>
                <w:rPr>
                  <w:rFonts w:ascii="Cambria Math" w:hAnsi="Cambria Math"/>
                  <w:color w:val="FC5104"/>
                </w:rPr>
                <m:t>O</m:t>
              </m:r>
            </m:e>
            <m:sub>
              <m:r>
                <m:rPr>
                  <m:sty m:val="bi"/>
                </m:rPr>
                <w:rPr>
                  <w:rFonts w:ascii="Cambria Math" w:hAnsi="Cambria Math"/>
                  <w:color w:val="FC5104"/>
                </w:rPr>
                <m:t>7</m:t>
              </m:r>
            </m:sub>
          </m:sSub>
          <m:r>
            <w:rPr>
              <w:rFonts w:ascii="Cambria Math" w:hAnsi="Cambria Math"/>
            </w:rPr>
            <m:t>+14HCl→</m:t>
          </m:r>
          <m:r>
            <m:rPr>
              <m:sty m:val="bi"/>
            </m:rPr>
            <w:rPr>
              <w:rFonts w:ascii="Cambria Math" w:eastAsiaTheme="minorEastAsia" w:hAnsi="Cambria Math"/>
              <w:color w:val="617402"/>
            </w:rPr>
            <m:t>2</m:t>
          </m:r>
          <m:r>
            <m:rPr>
              <m:sty m:val="bi"/>
            </m:rPr>
            <w:rPr>
              <w:rFonts w:ascii="Cambria Math" w:eastAsiaTheme="minorEastAsia" w:hAnsi="Cambria Math"/>
              <w:color w:val="617402"/>
            </w:rPr>
            <m:t>Cr</m:t>
          </m:r>
          <m:sSub>
            <m:sSubPr>
              <m:ctrlPr>
                <w:rPr>
                  <w:rFonts w:ascii="Cambria Math" w:eastAsiaTheme="minorEastAsia" w:hAnsi="Cambria Math"/>
                  <w:b/>
                  <w:i/>
                  <w:color w:val="617402"/>
                </w:rPr>
              </m:ctrlPr>
            </m:sSubPr>
            <m:e>
              <m:r>
                <m:rPr>
                  <m:sty m:val="bi"/>
                </m:rPr>
                <w:rPr>
                  <w:rFonts w:ascii="Cambria Math" w:eastAsiaTheme="minorEastAsia" w:hAnsi="Cambria Math"/>
                  <w:color w:val="617402"/>
                </w:rPr>
                <m:t>Cl</m:t>
              </m:r>
            </m:e>
            <m:sub>
              <m:r>
                <m:rPr>
                  <m:sty m:val="bi"/>
                </m:rPr>
                <w:rPr>
                  <w:rFonts w:ascii="Cambria Math" w:eastAsiaTheme="minorEastAsia" w:hAnsi="Cambria Math"/>
                  <w:color w:val="617402"/>
                </w:rPr>
                <m:t>3</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O+4</m:t>
          </m:r>
          <m:sSub>
            <m:sSubPr>
              <m:ctrlPr>
                <w:rPr>
                  <w:rFonts w:ascii="Cambria Math" w:eastAsiaTheme="minorEastAsia" w:hAnsi="Cambria Math"/>
                  <w:i/>
                </w:rPr>
              </m:ctrlPr>
            </m:sSubPr>
            <m:e>
              <m:r>
                <w:rPr>
                  <w:rFonts w:ascii="Cambria Math" w:eastAsiaTheme="minorEastAsia" w:hAnsi="Cambria Math"/>
                </w:rPr>
                <m:t>Cl</m:t>
              </m:r>
            </m:e>
            <m:sub>
              <m:r>
                <w:rPr>
                  <w:rFonts w:ascii="Cambria Math" w:eastAsiaTheme="minorEastAsia" w:hAnsi="Cambria Math"/>
                </w:rPr>
                <m:t>2</m:t>
              </m:r>
            </m:sub>
          </m:sSub>
        </m:oMath>
      </m:oMathPara>
    </w:p>
    <w:p w14:paraId="1A3E22EC" w14:textId="77777777" w:rsidR="00272314" w:rsidRPr="005B74ED" w:rsidRDefault="00272314" w:rsidP="00547E22">
      <w:pPr>
        <w:pStyle w:val="TAMainText"/>
      </w:pPr>
      <w:r w:rsidRPr="005B74ED">
        <w:t xml:space="preserve">Then, the </w:t>
      </w:r>
      <w:proofErr w:type="gramStart"/>
      <w:r w:rsidRPr="005B74ED">
        <w:t>Cr(</w:t>
      </w:r>
      <w:proofErr w:type="gramEnd"/>
      <w:r w:rsidRPr="005B74ED">
        <w:t>III) is further reduced to sky blue Cr(II) in the presence of Zn and HCl. The zinc is oxidized as it displaces hydrogen forming H</w:t>
      </w:r>
      <w:r w:rsidRPr="005B74ED">
        <w:rPr>
          <w:vertAlign w:val="subscript"/>
        </w:rPr>
        <w:t>2</w:t>
      </w:r>
      <w:r w:rsidRPr="005B74ED">
        <w:t xml:space="preserve"> gas:</w:t>
      </w:r>
    </w:p>
    <w:p w14:paraId="5CCE7D1E" w14:textId="77777777" w:rsidR="00272314" w:rsidRPr="005B74ED" w:rsidRDefault="00272314" w:rsidP="00547E22">
      <w:pPr>
        <w:pStyle w:val="TAMainText"/>
        <w:rPr>
          <w:rFonts w:eastAsiaTheme="minorEastAsia"/>
        </w:rPr>
      </w:pPr>
      <m:oMathPara>
        <m:oMath>
          <m:r>
            <w:rPr>
              <w:rFonts w:ascii="Cambria Math" w:hAnsi="Cambria Math"/>
            </w:rPr>
            <m:t xml:space="preserve">Zn </m:t>
          </m:r>
          <m:d>
            <m:dPr>
              <m:ctrlPr>
                <w:rPr>
                  <w:rFonts w:ascii="Cambria Math" w:hAnsi="Cambria Math"/>
                  <w:i/>
                </w:rPr>
              </m:ctrlPr>
            </m:dPr>
            <m:e>
              <m:r>
                <w:rPr>
                  <w:rFonts w:ascii="Cambria Math" w:hAnsi="Cambria Math"/>
                </w:rPr>
                <m:t>s</m:t>
              </m:r>
            </m:e>
          </m:d>
          <m:r>
            <w:rPr>
              <w:rFonts w:ascii="Cambria Math" w:hAnsi="Cambria Math"/>
            </w:rPr>
            <m:t>+2HCl→Zn</m:t>
          </m:r>
          <m:sSub>
            <m:sSubPr>
              <m:ctrlPr>
                <w:rPr>
                  <w:rFonts w:ascii="Cambria Math" w:hAnsi="Cambria Math"/>
                  <w:i/>
                </w:rPr>
              </m:ctrlPr>
            </m:sSubPr>
            <m:e>
              <m:r>
                <w:rPr>
                  <w:rFonts w:ascii="Cambria Math" w:hAnsi="Cambria Math"/>
                </w:rPr>
                <m:t>Cl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(g)</m:t>
          </m:r>
        </m:oMath>
      </m:oMathPara>
    </w:p>
    <w:p w14:paraId="78A2C961" w14:textId="77777777" w:rsidR="00272314" w:rsidRPr="005B74ED" w:rsidRDefault="00272314" w:rsidP="00547E22">
      <w:pPr>
        <w:pStyle w:val="TAMainText"/>
        <w:rPr>
          <w:rFonts w:eastAsiaTheme="minorEastAsia"/>
        </w:rPr>
      </w:pPr>
      <w:r w:rsidRPr="005B74ED">
        <w:rPr>
          <w:rFonts w:eastAsiaTheme="minorEastAsia"/>
        </w:rPr>
        <w:t xml:space="preserve">This gas in turn reduces the green </w:t>
      </w:r>
      <w:proofErr w:type="gramStart"/>
      <w:r w:rsidRPr="005B74ED">
        <w:rPr>
          <w:rFonts w:eastAsiaTheme="minorEastAsia"/>
        </w:rPr>
        <w:t>Cr(</w:t>
      </w:r>
      <w:proofErr w:type="gramEnd"/>
      <w:r w:rsidRPr="005B74ED">
        <w:rPr>
          <w:rFonts w:eastAsiaTheme="minorEastAsia"/>
        </w:rPr>
        <w:t>III):</w:t>
      </w:r>
    </w:p>
    <w:p w14:paraId="18147425" w14:textId="77777777" w:rsidR="00272314" w:rsidRPr="005B74ED" w:rsidRDefault="007D0F54" w:rsidP="00547E22">
      <w:pPr>
        <w:pStyle w:val="TAMainText"/>
      </w:pPr>
      <m:oMathPara>
        <m:oMath>
          <m:r>
            <m:rPr>
              <m:sty m:val="bi"/>
            </m:rPr>
            <w:rPr>
              <w:rFonts w:ascii="Cambria Math" w:eastAsiaTheme="minorEastAsia" w:hAnsi="Cambria Math"/>
              <w:color w:val="617402"/>
            </w:rPr>
            <m:t>2</m:t>
          </m:r>
          <m:r>
            <m:rPr>
              <m:sty m:val="bi"/>
            </m:rPr>
            <w:rPr>
              <w:rFonts w:ascii="Cambria Math" w:eastAsiaTheme="minorEastAsia" w:hAnsi="Cambria Math"/>
              <w:color w:val="617402"/>
            </w:rPr>
            <m:t>Cr</m:t>
          </m:r>
          <m:sSub>
            <m:sSubPr>
              <m:ctrlPr>
                <w:rPr>
                  <w:rFonts w:ascii="Cambria Math" w:eastAsiaTheme="minorEastAsia" w:hAnsi="Cambria Math"/>
                  <w:b/>
                  <w:i/>
                  <w:color w:val="617402"/>
                </w:rPr>
              </m:ctrlPr>
            </m:sSubPr>
            <m:e>
              <m:r>
                <m:rPr>
                  <m:sty m:val="bi"/>
                </m:rPr>
                <w:rPr>
                  <w:rFonts w:ascii="Cambria Math" w:eastAsiaTheme="minorEastAsia" w:hAnsi="Cambria Math"/>
                  <w:color w:val="617402"/>
                </w:rPr>
                <m:t>C</m:t>
              </m:r>
              <m:r>
                <m:rPr>
                  <m:sty m:val="bi"/>
                </m:rPr>
                <w:rPr>
                  <w:rFonts w:ascii="Cambria Math" w:eastAsiaTheme="minorEastAsia" w:hAnsi="Cambria Math" w:cs="Cambria Math"/>
                  <w:color w:val="617402"/>
                </w:rPr>
                <m:t>l</m:t>
              </m:r>
            </m:e>
            <m:sub>
              <m:r>
                <m:rPr>
                  <m:sty m:val="bi"/>
                </m:rPr>
                <w:rPr>
                  <w:rFonts w:ascii="Cambria Math" w:eastAsiaTheme="minorEastAsia" w:hAnsi="Cambria Math"/>
                  <w:color w:val="617402"/>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r>
            <m:rPr>
              <m:sty m:val="bi"/>
            </m:rPr>
            <w:rPr>
              <w:rFonts w:ascii="Cambria Math" w:eastAsiaTheme="minorEastAsia" w:hAnsi="Cambria Math"/>
              <w:color w:val="00B0F0"/>
            </w:rPr>
            <m:t>2Cr</m:t>
          </m:r>
          <m:sSub>
            <m:sSubPr>
              <m:ctrlPr>
                <w:rPr>
                  <w:rFonts w:ascii="Cambria Math" w:eastAsiaTheme="minorEastAsia" w:hAnsi="Cambria Math"/>
                  <w:b/>
                  <w:i/>
                  <w:color w:val="00B0F0"/>
                </w:rPr>
              </m:ctrlPr>
            </m:sSubPr>
            <m:e>
              <m:r>
                <m:rPr>
                  <m:sty m:val="bi"/>
                </m:rPr>
                <w:rPr>
                  <w:rFonts w:ascii="Cambria Math" w:eastAsiaTheme="minorEastAsia" w:hAnsi="Cambria Math"/>
                  <w:color w:val="00B0F0"/>
                </w:rPr>
                <m:t>Cl</m:t>
              </m:r>
            </m:e>
            <m:sub>
              <m:r>
                <m:rPr>
                  <m:sty m:val="bi"/>
                </m:rPr>
                <w:rPr>
                  <w:rFonts w:ascii="Cambria Math" w:eastAsiaTheme="minorEastAsia" w:hAnsi="Cambria Math"/>
                  <w:color w:val="00B0F0"/>
                </w:rPr>
                <m:t>2</m:t>
              </m:r>
            </m:sub>
          </m:sSub>
          <m:r>
            <w:rPr>
              <w:rFonts w:ascii="Cambria Math" w:eastAsiaTheme="minorEastAsia" w:hAnsi="Cambria Math"/>
            </w:rPr>
            <m:t>+2HCl</m:t>
          </m:r>
        </m:oMath>
      </m:oMathPara>
    </w:p>
    <w:p w14:paraId="63B8641D" w14:textId="77777777" w:rsidR="00272314" w:rsidRPr="005B74ED" w:rsidRDefault="00272314" w:rsidP="00547E22">
      <w:pPr>
        <w:pStyle w:val="TAMainText"/>
      </w:pPr>
      <w:r w:rsidRPr="005B74ED">
        <w:t xml:space="preserve">Finally, the </w:t>
      </w:r>
      <w:proofErr w:type="gramStart"/>
      <w:r w:rsidRPr="005B74ED">
        <w:t>Cr(</w:t>
      </w:r>
      <w:proofErr w:type="gramEnd"/>
      <w:r w:rsidRPr="005B74ED">
        <w:t xml:space="preserve">II) reacts with </w:t>
      </w:r>
      <w:r w:rsidR="007D0F54" w:rsidRPr="005B74ED">
        <w:t xml:space="preserve">aqueous </w:t>
      </w:r>
      <w:r w:rsidRPr="005B74ED">
        <w:t>acetate to yield the brick re</w:t>
      </w:r>
      <w:r w:rsidR="007D0F54" w:rsidRPr="005B74ED">
        <w:t>d chromium(II) acetate complex:</w:t>
      </w:r>
    </w:p>
    <w:p w14:paraId="33E5A0FA" w14:textId="77777777" w:rsidR="00272314" w:rsidRPr="005B74ED" w:rsidRDefault="007D0F54" w:rsidP="00547E22">
      <w:pPr>
        <w:pStyle w:val="TAMainText"/>
        <w:rPr>
          <w:rFonts w:eastAsiaTheme="minorEastAsia"/>
          <w:i/>
        </w:rPr>
      </w:pPr>
      <m:oMathPara>
        <m:oMath>
          <m:r>
            <m:rPr>
              <m:sty m:val="bi"/>
            </m:rPr>
            <w:rPr>
              <w:rFonts w:ascii="Cambria Math" w:eastAsiaTheme="minorEastAsia" w:hAnsi="Cambria Math"/>
              <w:color w:val="00B0F0"/>
            </w:rPr>
            <m:t>2</m:t>
          </m:r>
          <m:r>
            <m:rPr>
              <m:sty m:val="bi"/>
            </m:rPr>
            <w:rPr>
              <w:rFonts w:ascii="Cambria Math" w:eastAsiaTheme="minorEastAsia" w:hAnsi="Cambria Math"/>
              <w:color w:val="00B0F0"/>
            </w:rPr>
            <m:t>Cr</m:t>
          </m:r>
          <m:sSub>
            <m:sSubPr>
              <m:ctrlPr>
                <w:rPr>
                  <w:rFonts w:ascii="Cambria Math" w:eastAsiaTheme="minorEastAsia" w:hAnsi="Cambria Math"/>
                  <w:b/>
                  <w:i/>
                  <w:color w:val="00B0F0"/>
                </w:rPr>
              </m:ctrlPr>
            </m:sSubPr>
            <m:e>
              <m:r>
                <m:rPr>
                  <m:sty m:val="bi"/>
                </m:rPr>
                <w:rPr>
                  <w:rFonts w:ascii="Cambria Math" w:eastAsiaTheme="minorEastAsia" w:hAnsi="Cambria Math"/>
                  <w:color w:val="00B0F0"/>
                </w:rPr>
                <m:t>Cl</m:t>
              </m:r>
            </m:e>
            <m:sub>
              <m:r>
                <m:rPr>
                  <m:sty m:val="bi"/>
                </m:rPr>
                <w:rPr>
                  <w:rFonts w:ascii="Cambria Math" w:eastAsiaTheme="minorEastAsia" w:hAnsi="Cambria Math"/>
                  <w:color w:val="00B0F0"/>
                </w:rPr>
                <m:t>2</m:t>
              </m:r>
            </m:sub>
          </m:sSub>
          <m:r>
            <w:rPr>
              <w:rFonts w:ascii="Cambria Math" w:eastAsiaTheme="minorEastAsia" w:hAnsi="Cambria Math"/>
            </w:rPr>
            <m:t>+4Na</m:t>
          </m:r>
          <m:r>
            <w:rPr>
              <w:rFonts w:ascii="Cambria Math" w:hAnsi="Cambria Math"/>
            </w:rPr>
            <m:t>CC</m:t>
          </m:r>
          <m:sSub>
            <m:sSubPr>
              <m:ctrlPr>
                <w:rPr>
                  <w:rFonts w:ascii="Cambria Math" w:hAnsi="Cambria Math"/>
                  <w:i/>
                </w:rPr>
              </m:ctrlPr>
            </m:sSubPr>
            <m:e>
              <m:r>
                <w:rPr>
                  <w:rFonts w:ascii="Cambria Math" w:hAnsi="Cambria Math"/>
                </w:rPr>
                <m:t>H</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2H</m:t>
              </m:r>
            </m:e>
            <m:sub>
              <m:r>
                <w:rPr>
                  <w:rFonts w:ascii="Cambria Math" w:hAnsi="Cambria Math"/>
                </w:rPr>
                <m:t>2</m:t>
              </m:r>
            </m:sub>
          </m:sSub>
          <m:r>
            <w:rPr>
              <w:rFonts w:ascii="Cambria Math" w:hAnsi="Cambria Math"/>
            </w:rPr>
            <m:t>O</m:t>
          </m:r>
          <m:r>
            <w:rPr>
              <w:rFonts w:ascii="Cambria Math" w:eastAsiaTheme="minorEastAsia" w:hAnsi="Cambria Math"/>
            </w:rPr>
            <m:t>→</m:t>
          </m:r>
          <m:sSub>
            <m:sSubPr>
              <m:ctrlPr>
                <w:rPr>
                  <w:rFonts w:ascii="Cambria Math" w:eastAsiaTheme="minorEastAsia" w:hAnsi="Cambria Math"/>
                  <w:b/>
                  <w:i/>
                  <w:color w:val="C00000"/>
                </w:rPr>
              </m:ctrlPr>
            </m:sSubPr>
            <m:e>
              <m:r>
                <m:rPr>
                  <m:sty m:val="bi"/>
                </m:rPr>
                <w:rPr>
                  <w:rFonts w:ascii="Cambria Math" w:eastAsiaTheme="minorEastAsia" w:hAnsi="Cambria Math"/>
                  <w:color w:val="C00000"/>
                </w:rPr>
                <m:t>Cr</m:t>
              </m:r>
            </m:e>
            <m:sub>
              <m:r>
                <m:rPr>
                  <m:sty m:val="bi"/>
                </m:rPr>
                <w:rPr>
                  <w:rFonts w:ascii="Cambria Math" w:eastAsiaTheme="minorEastAsia" w:hAnsi="Cambria Math"/>
                  <w:color w:val="C00000"/>
                </w:rPr>
                <m:t>2</m:t>
              </m:r>
            </m:sub>
          </m:sSub>
          <m:sSub>
            <m:sSubPr>
              <m:ctrlPr>
                <w:rPr>
                  <w:rFonts w:ascii="Cambria Math" w:eastAsiaTheme="minorEastAsia" w:hAnsi="Cambria Math"/>
                  <w:b/>
                  <w:i/>
                  <w:color w:val="C00000"/>
                </w:rPr>
              </m:ctrlPr>
            </m:sSubPr>
            <m:e>
              <m:r>
                <m:rPr>
                  <m:sty m:val="bi"/>
                </m:rPr>
                <w:rPr>
                  <w:rFonts w:ascii="Cambria Math" w:eastAsiaTheme="minorEastAsia" w:hAnsi="Cambria Math"/>
                  <w:color w:val="C00000"/>
                </w:rPr>
                <m:t>(</m:t>
              </m:r>
              <m:sSub>
                <m:sSubPr>
                  <m:ctrlPr>
                    <w:rPr>
                      <w:rFonts w:ascii="Cambria Math" w:eastAsiaTheme="minorEastAsia" w:hAnsi="Cambria Math"/>
                      <w:b/>
                      <w:i/>
                      <w:color w:val="C00000"/>
                    </w:rPr>
                  </m:ctrlPr>
                </m:sSubPr>
                <m:e>
                  <m:r>
                    <m:rPr>
                      <m:sty m:val="bi"/>
                    </m:rPr>
                    <w:rPr>
                      <w:rFonts w:ascii="Cambria Math" w:eastAsiaTheme="minorEastAsia" w:hAnsi="Cambria Math"/>
                      <w:color w:val="C00000"/>
                    </w:rPr>
                    <m:t>O</m:t>
                  </m:r>
                </m:e>
                <m:sub>
                  <m:r>
                    <m:rPr>
                      <m:sty m:val="bi"/>
                    </m:rPr>
                    <w:rPr>
                      <w:rFonts w:ascii="Cambria Math" w:eastAsiaTheme="minorEastAsia" w:hAnsi="Cambria Math"/>
                      <w:color w:val="C00000"/>
                    </w:rPr>
                    <m:t>2</m:t>
                  </m:r>
                </m:sub>
              </m:sSub>
              <m:r>
                <m:rPr>
                  <m:sty m:val="bi"/>
                </m:rPr>
                <w:rPr>
                  <w:rFonts w:ascii="Cambria Math" w:eastAsiaTheme="minorEastAsia" w:hAnsi="Cambria Math"/>
                  <w:color w:val="C00000"/>
                </w:rPr>
                <m:t>CC</m:t>
              </m:r>
              <m:sSub>
                <m:sSubPr>
                  <m:ctrlPr>
                    <w:rPr>
                      <w:rFonts w:ascii="Cambria Math" w:eastAsiaTheme="minorEastAsia" w:hAnsi="Cambria Math"/>
                      <w:b/>
                      <w:i/>
                      <w:color w:val="C00000"/>
                    </w:rPr>
                  </m:ctrlPr>
                </m:sSubPr>
                <m:e>
                  <m:r>
                    <m:rPr>
                      <m:sty m:val="bi"/>
                    </m:rPr>
                    <w:rPr>
                      <w:rFonts w:ascii="Cambria Math" w:eastAsiaTheme="minorEastAsia" w:hAnsi="Cambria Math"/>
                      <w:color w:val="C00000"/>
                    </w:rPr>
                    <m:t>H</m:t>
                  </m:r>
                </m:e>
                <m:sub>
                  <m:r>
                    <m:rPr>
                      <m:sty m:val="bi"/>
                    </m:rPr>
                    <w:rPr>
                      <w:rFonts w:ascii="Cambria Math" w:eastAsiaTheme="minorEastAsia" w:hAnsi="Cambria Math"/>
                      <w:color w:val="C00000"/>
                    </w:rPr>
                    <m:t>3</m:t>
                  </m:r>
                </m:sub>
              </m:sSub>
              <m:r>
                <m:rPr>
                  <m:sty m:val="bi"/>
                </m:rPr>
                <w:rPr>
                  <w:rFonts w:ascii="Cambria Math" w:eastAsiaTheme="minorEastAsia" w:hAnsi="Cambria Math"/>
                  <w:color w:val="C00000"/>
                </w:rPr>
                <m:t>)</m:t>
              </m:r>
            </m:e>
            <m:sub>
              <m:r>
                <m:rPr>
                  <m:sty m:val="bi"/>
                </m:rPr>
                <w:rPr>
                  <w:rFonts w:ascii="Cambria Math" w:eastAsiaTheme="minorEastAsia" w:hAnsi="Cambria Math"/>
                  <w:color w:val="C00000"/>
                </w:rPr>
                <m:t>4</m:t>
              </m:r>
            </m:sub>
          </m:sSub>
          <m:sSub>
            <m:sSubPr>
              <m:ctrlPr>
                <w:rPr>
                  <w:rFonts w:ascii="Cambria Math" w:eastAsiaTheme="minorEastAsia" w:hAnsi="Cambria Math"/>
                  <w:b/>
                  <w:i/>
                  <w:color w:val="C00000"/>
                </w:rPr>
              </m:ctrlPr>
            </m:sSubPr>
            <m:e>
              <m:r>
                <m:rPr>
                  <m:sty m:val="bi"/>
                </m:rPr>
                <w:rPr>
                  <w:rFonts w:ascii="Cambria Math" w:eastAsiaTheme="minorEastAsia" w:hAnsi="Cambria Math"/>
                  <w:color w:val="C00000"/>
                </w:rPr>
                <m:t>(</m:t>
              </m:r>
              <m:sSub>
                <m:sSubPr>
                  <m:ctrlPr>
                    <w:rPr>
                      <w:rFonts w:ascii="Cambria Math" w:eastAsiaTheme="minorEastAsia" w:hAnsi="Cambria Math"/>
                      <w:b/>
                      <w:i/>
                      <w:color w:val="C00000"/>
                    </w:rPr>
                  </m:ctrlPr>
                </m:sSubPr>
                <m:e>
                  <m:r>
                    <m:rPr>
                      <m:sty m:val="bi"/>
                    </m:rPr>
                    <w:rPr>
                      <w:rFonts w:ascii="Cambria Math" w:eastAsiaTheme="minorEastAsia" w:hAnsi="Cambria Math"/>
                      <w:color w:val="C00000"/>
                    </w:rPr>
                    <m:t>H</m:t>
                  </m:r>
                </m:e>
                <m:sub>
                  <m:r>
                    <m:rPr>
                      <m:sty m:val="bi"/>
                    </m:rPr>
                    <w:rPr>
                      <w:rFonts w:ascii="Cambria Math" w:eastAsiaTheme="minorEastAsia" w:hAnsi="Cambria Math"/>
                      <w:color w:val="C00000"/>
                    </w:rPr>
                    <m:t>2</m:t>
                  </m:r>
                </m:sub>
              </m:sSub>
              <m:r>
                <m:rPr>
                  <m:sty m:val="bi"/>
                </m:rPr>
                <w:rPr>
                  <w:rFonts w:ascii="Cambria Math" w:eastAsiaTheme="minorEastAsia" w:hAnsi="Cambria Math"/>
                  <w:color w:val="C00000"/>
                </w:rPr>
                <m:t>O)</m:t>
              </m:r>
            </m:e>
            <m:sub>
              <m:r>
                <m:rPr>
                  <m:sty m:val="bi"/>
                </m:rPr>
                <w:rPr>
                  <w:rFonts w:ascii="Cambria Math" w:eastAsiaTheme="minorEastAsia" w:hAnsi="Cambria Math"/>
                  <w:color w:val="C00000"/>
                </w:rPr>
                <m:t>2</m:t>
              </m:r>
            </m:sub>
          </m:sSub>
          <m:r>
            <m:rPr>
              <m:sty m:val="bi"/>
            </m:rPr>
            <w:rPr>
              <w:rFonts w:ascii="Cambria Math" w:eastAsiaTheme="minorEastAsia" w:hAnsi="Cambria Math"/>
            </w:rPr>
            <m:t>+</m:t>
          </m:r>
          <m:r>
            <w:rPr>
              <w:rFonts w:ascii="Cambria Math" w:eastAsiaTheme="minorEastAsia" w:hAnsi="Cambria Math"/>
            </w:rPr>
            <m:t>4HCl</m:t>
          </m:r>
        </m:oMath>
      </m:oMathPara>
    </w:p>
    <w:p w14:paraId="75015678" w14:textId="34D46A66" w:rsidR="0075377D" w:rsidRPr="005B74ED" w:rsidRDefault="00C74CD8" w:rsidP="00C74CD8">
      <w:pPr>
        <w:pStyle w:val="NoSpacing"/>
        <w:spacing w:line="276" w:lineRule="auto"/>
        <w:rPr>
          <w:rFonts w:ascii="Times New Roman" w:hAnsi="Times New Roman" w:cs="Times New Roman"/>
        </w:rPr>
      </w:pPr>
      <w:r w:rsidRPr="005B74ED">
        <w:rPr>
          <w:rFonts w:ascii="Times New Roman" w:hAnsi="Times New Roman" w:cs="Times New Roman"/>
        </w:rPr>
        <w:tab/>
      </w:r>
    </w:p>
    <w:p w14:paraId="4F5F3E84" w14:textId="5109C6ED" w:rsidR="0075377D" w:rsidRPr="005B74ED" w:rsidRDefault="0075377D" w:rsidP="00BD13FA">
      <w:pPr>
        <w:pStyle w:val="TESectionHeading"/>
      </w:pPr>
      <w:r w:rsidRPr="005B74ED">
        <w:t>Experimental</w:t>
      </w:r>
    </w:p>
    <w:p w14:paraId="13EE30C9" w14:textId="027533AF" w:rsidR="0075377D" w:rsidRPr="00BD13FA" w:rsidRDefault="00922FB6" w:rsidP="00BD13FA">
      <w:pPr>
        <w:pStyle w:val="TESubsectionHeading"/>
      </w:pPr>
      <w:r w:rsidRPr="00BD13FA">
        <w:t xml:space="preserve">Part I: </w:t>
      </w:r>
      <w:r w:rsidR="002D00B0" w:rsidRPr="00BD13FA">
        <w:t>Preparation of Chromium(II) Acetate</w:t>
      </w:r>
    </w:p>
    <w:p w14:paraId="29EA78E8" w14:textId="3DCF76E1" w:rsidR="00BD3222" w:rsidRPr="005B74ED" w:rsidRDefault="00F01969" w:rsidP="00F62A59">
      <w:pPr>
        <w:pStyle w:val="TAMainText"/>
      </w:pPr>
      <w:r w:rsidRPr="005B74ED">
        <w:t xml:space="preserve">The apparatus shown below was used to conduct the synthesis of </w:t>
      </w:r>
      <w:proofErr w:type="gramStart"/>
      <w:r w:rsidRPr="005B74ED">
        <w:t>chromium(</w:t>
      </w:r>
      <w:proofErr w:type="gramEnd"/>
      <w:r w:rsidRPr="005B74ED">
        <w:t xml:space="preserve">II) acetate in an oxygen free environment. </w:t>
      </w:r>
      <w:r w:rsidR="002D00B0" w:rsidRPr="005B74ED">
        <w:t>In a small beaker, 10 g of potassium dichromate was simmered in 50 mL of conc. HCl for 30 minutes and then cooled to room temperature. Meanwhile,</w:t>
      </w:r>
      <w:r w:rsidRPr="005B74ED">
        <w:t xml:space="preserve"> in a 600 mL beaker</w:t>
      </w:r>
      <w:r w:rsidR="002D00B0" w:rsidRPr="005B74ED">
        <w:t xml:space="preserve"> </w:t>
      </w:r>
      <w:r w:rsidRPr="005B74ED">
        <w:t xml:space="preserve">(shown on the right in the apparatus) </w:t>
      </w:r>
      <w:r w:rsidR="002D00B0" w:rsidRPr="005B74ED">
        <w:t>50 g of sodium acetate was dissolved in 150 mL of water. Dry ice (CO</w:t>
      </w:r>
      <w:r w:rsidR="002D00B0" w:rsidRPr="005B74ED">
        <w:rPr>
          <w:vertAlign w:val="subscript"/>
        </w:rPr>
        <w:t>2</w:t>
      </w:r>
      <w:r w:rsidR="002D00B0" w:rsidRPr="005B74ED">
        <w:t xml:space="preserve"> (s)) was added to the solution to remove dissolved oxygen, and then the solution was gently simmered to fully dissolve the sodium acetate. </w:t>
      </w:r>
      <w:r w:rsidRPr="005B74ED">
        <w:t xml:space="preserve">In a 500 mL filter flask (shown on the left below), 30 g of mossy zinc was combined with the potassium dichromate solution, and 50 mL of </w:t>
      </w:r>
      <w:r w:rsidRPr="005B74ED">
        <w:lastRenderedPageBreak/>
        <w:t>additional conc. HCl</w:t>
      </w:r>
      <w:r w:rsidR="00042A0A" w:rsidRPr="005B74ED">
        <w:t xml:space="preserve"> was added portion-wise with swirling to distribute the acid</w:t>
      </w:r>
      <w:r w:rsidRPr="005B74ED">
        <w:t>. The flask was sealed immediately with a rubber stopper, and the reaction was allowed to proceed with the clip kept open to release the evolving gas. Once the solution changed to sky blue (indicating the presence of Cr</w:t>
      </w:r>
      <w:r w:rsidRPr="005B74ED">
        <w:rPr>
          <w:vertAlign w:val="superscript"/>
        </w:rPr>
        <w:t>2+</w:t>
      </w:r>
      <w:r w:rsidRPr="005B74ED">
        <w:t xml:space="preserve">) the clip was closed, and the solution traveled through the tubing into the beaker on the right. The </w:t>
      </w:r>
      <w:proofErr w:type="gramStart"/>
      <w:r w:rsidRPr="005B74ED">
        <w:t>chromium(</w:t>
      </w:r>
      <w:proofErr w:type="gramEnd"/>
      <w:r w:rsidRPr="005B74ED">
        <w:t xml:space="preserve">II) acetate compound precipitated immediately and </w:t>
      </w:r>
      <w:r w:rsidR="00F62A59" w:rsidRPr="005B74ED">
        <w:rPr>
          <w:noProof/>
        </w:rPr>
        <w:drawing>
          <wp:anchor distT="0" distB="0" distL="114300" distR="114300" simplePos="0" relativeHeight="251678720" behindDoc="0" locked="0" layoutInCell="1" allowOverlap="1" wp14:anchorId="34EFBD70" wp14:editId="5B105B7F">
            <wp:simplePos x="0" y="0"/>
            <wp:positionH relativeFrom="margin">
              <wp:align>center</wp:align>
            </wp:positionH>
            <wp:positionV relativeFrom="paragraph">
              <wp:posOffset>1265221</wp:posOffset>
            </wp:positionV>
            <wp:extent cx="3512127" cy="2431709"/>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2127" cy="24317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4ED">
        <w:t xml:space="preserve">a red-brown solid. </w:t>
      </w:r>
    </w:p>
    <w:p w14:paraId="3A334DD8" w14:textId="33C9FB34" w:rsidR="002D00B0" w:rsidRPr="005B74ED" w:rsidRDefault="00BD3222" w:rsidP="00F62A59">
      <w:pPr>
        <w:pStyle w:val="VAFigureCaption"/>
      </w:pPr>
      <w:r w:rsidRPr="005B74ED">
        <w:t xml:space="preserve">Figure </w:t>
      </w:r>
      <w:r w:rsidRPr="005B74ED">
        <w:fldChar w:fldCharType="begin"/>
      </w:r>
      <w:r w:rsidRPr="005B74ED">
        <w:instrText xml:space="preserve"> SEQ Figure \* ARABIC </w:instrText>
      </w:r>
      <w:r w:rsidRPr="005B74ED">
        <w:fldChar w:fldCharType="separate"/>
      </w:r>
      <w:r w:rsidR="005A0148">
        <w:rPr>
          <w:noProof/>
        </w:rPr>
        <w:t>7</w:t>
      </w:r>
      <w:r w:rsidRPr="005B74ED">
        <w:fldChar w:fldCharType="end"/>
      </w:r>
      <w:r w:rsidR="00B56109">
        <w:t xml:space="preserve">: Experimental apparatus set-up. </w:t>
      </w:r>
    </w:p>
    <w:p w14:paraId="061A3F40" w14:textId="0516501F" w:rsidR="00042A0A" w:rsidRPr="005B74ED" w:rsidRDefault="00042A0A" w:rsidP="00F62A59">
      <w:pPr>
        <w:pStyle w:val="TAMainText"/>
      </w:pPr>
      <w:r w:rsidRPr="005B74ED">
        <w:t xml:space="preserve">The solid </w:t>
      </w:r>
      <w:r w:rsidR="005A16F5" w:rsidRPr="005B74ED">
        <w:t xml:space="preserve">was separated by vacuum filtration with dry ice in the Buchner funnel during the filtration to maintain an oxygen free environment. The solid was washed with oxygen-free water (water with dry ice added) followed by a wash with acetone. The solid </w:t>
      </w:r>
      <w:r w:rsidRPr="005B74ED">
        <w:t xml:space="preserve">was stored with </w:t>
      </w:r>
      <w:r w:rsidR="005A16F5" w:rsidRPr="005B74ED">
        <w:t xml:space="preserve">dry ice in a desiccator for one week. The synthesis </w:t>
      </w:r>
      <w:r w:rsidR="00922FB6" w:rsidRPr="005B74ED">
        <w:t>and isolation were</w:t>
      </w:r>
      <w:r w:rsidR="005A16F5" w:rsidRPr="005B74ED">
        <w:t xml:space="preserve"> repeated </w:t>
      </w:r>
      <w:r w:rsidR="00922FB6" w:rsidRPr="005B74ED">
        <w:t xml:space="preserve">in exactly the same manner </w:t>
      </w:r>
      <w:r w:rsidR="005A16F5" w:rsidRPr="005B74ED">
        <w:t xml:space="preserve">the following week.   </w:t>
      </w:r>
    </w:p>
    <w:p w14:paraId="440C5F99" w14:textId="09B3D80D" w:rsidR="00922FB6" w:rsidRPr="005B74ED" w:rsidRDefault="00922FB6" w:rsidP="00F62A59">
      <w:pPr>
        <w:pStyle w:val="TAMainText"/>
      </w:pPr>
      <w:r w:rsidRPr="005B74ED">
        <w:t>To characterize the compound, a weighed sample (160 mg for the first synthesis, 120 mg for the second synthesis) was dissolved in nitric acid in a 100 mL volumetric flask and the solution was diluted to 100 mL with water. A 5 mL aliquot of this solution was placed into a flask and enough 2.0M NaOH was added to neutralize the free acid. Then 10.0 mL more NaOH were added. Next, 10 drops of 30% H</w:t>
      </w:r>
      <w:r w:rsidRPr="005B74ED">
        <w:rPr>
          <w:vertAlign w:val="subscript"/>
        </w:rPr>
        <w:t>2</w:t>
      </w:r>
      <w:r w:rsidRPr="005B74ED">
        <w:t>O</w:t>
      </w:r>
      <w:r w:rsidRPr="005B74ED">
        <w:rPr>
          <w:vertAlign w:val="subscript"/>
        </w:rPr>
        <w:t>2</w:t>
      </w:r>
      <w:r w:rsidRPr="005B74ED">
        <w:t xml:space="preserve"> were added before heating on a steam bath for a few minutes until the evolution of O</w:t>
      </w:r>
      <w:r w:rsidRPr="005B74ED">
        <w:rPr>
          <w:vertAlign w:val="subscript"/>
        </w:rPr>
        <w:t>2</w:t>
      </w:r>
      <w:r w:rsidRPr="005B74ED">
        <w:t xml:space="preserve"> ceased. The solution was cooled to room temperature, transferred to a 250 mL volumetric flask and diluted with water to 250 </w:t>
      </w:r>
      <w:proofErr w:type="spellStart"/>
      <w:r w:rsidRPr="005B74ED">
        <w:t>mL.</w:t>
      </w:r>
      <w:proofErr w:type="spellEnd"/>
      <w:r w:rsidRPr="005B74ED">
        <w:t xml:space="preserve"> This reaction should have converted the Cr</w:t>
      </w:r>
      <w:r w:rsidRPr="005B74ED">
        <w:rPr>
          <w:vertAlign w:val="superscript"/>
        </w:rPr>
        <w:t>2+</w:t>
      </w:r>
      <w:r w:rsidRPr="005B74ED">
        <w:t xml:space="preserve"> in the product to CrO</w:t>
      </w:r>
      <w:r w:rsidRPr="005B74ED">
        <w:rPr>
          <w:vertAlign w:val="subscript"/>
        </w:rPr>
        <w:t>4</w:t>
      </w:r>
      <w:r w:rsidRPr="005B74ED">
        <w:rPr>
          <w:vertAlign w:val="superscript"/>
        </w:rPr>
        <w:t>2-</w:t>
      </w:r>
      <w:r w:rsidRPr="005B74ED">
        <w:t xml:space="preserve"> based on the </w:t>
      </w:r>
      <w:proofErr w:type="spellStart"/>
      <w:r w:rsidRPr="005B74ED">
        <w:t>Pourbaix</w:t>
      </w:r>
      <w:proofErr w:type="spellEnd"/>
      <w:r w:rsidRPr="005B74ED">
        <w:t xml:space="preserve"> diagram for chromium (</w:t>
      </w:r>
      <w:r w:rsidR="00BD3222" w:rsidRPr="005B74ED">
        <w:t>Fig. 6</w:t>
      </w:r>
      <w:r w:rsidRPr="005B74ED">
        <w:t xml:space="preserve">). The absorbance </w:t>
      </w:r>
      <w:r w:rsidR="0069676E" w:rsidRPr="005B74ED">
        <w:t xml:space="preserve">spectrum </w:t>
      </w:r>
      <w:r w:rsidRPr="005B74ED">
        <w:t xml:space="preserve">of the resulting solution was </w:t>
      </w:r>
      <w:r w:rsidR="0069676E" w:rsidRPr="005B74ED">
        <w:t xml:space="preserve">collected. </w:t>
      </w:r>
    </w:p>
    <w:p w14:paraId="03D5CB5F" w14:textId="704A0B6C" w:rsidR="00922FB6" w:rsidRPr="005B74ED" w:rsidRDefault="00922FB6" w:rsidP="00BD13FA">
      <w:pPr>
        <w:pStyle w:val="TESubsectionHeading"/>
      </w:pPr>
      <w:r w:rsidRPr="005B74ED">
        <w:t>Part II: Reactions of Chromium(II) Acetate with Iodine</w:t>
      </w:r>
    </w:p>
    <w:p w14:paraId="73BF209F" w14:textId="76DFFB2D" w:rsidR="0069676E" w:rsidRPr="005B74ED" w:rsidRDefault="0069676E" w:rsidP="00F62A59">
      <w:pPr>
        <w:pStyle w:val="TAMainText"/>
      </w:pPr>
      <w:r w:rsidRPr="005B74ED">
        <w:t>Iodine was dissolved in CCl</w:t>
      </w:r>
      <w:r w:rsidRPr="005B74ED">
        <w:rPr>
          <w:vertAlign w:val="subscript"/>
        </w:rPr>
        <w:t>4</w:t>
      </w:r>
      <w:r w:rsidRPr="005B74ED">
        <w:t xml:space="preserve"> to create a dilute solution. About 1 mL of the iodine solution was transferred to a test tube and an equal volume of water was added. The solid from the first synthesis was powdered and a spatula tip full was added to the test tube. The tube was capped and shaken vigorously. The layers were allowed to separate and the color changes in the layer was observed. </w:t>
      </w:r>
    </w:p>
    <w:p w14:paraId="55151366" w14:textId="625539D4" w:rsidR="0069676E" w:rsidRPr="005B74ED" w:rsidRDefault="0069676E" w:rsidP="00F62A59">
      <w:pPr>
        <w:pStyle w:val="TESubsectionHeading"/>
      </w:pPr>
      <w:r w:rsidRPr="005B74ED">
        <w:t>Part II</w:t>
      </w:r>
      <w:r w:rsidR="00526170" w:rsidRPr="005B74ED">
        <w:t>I</w:t>
      </w:r>
      <w:r w:rsidRPr="005B74ED">
        <w:t xml:space="preserve">: Redox Chemistry of Chromium(III) Sulfate and Potassium Chromate </w:t>
      </w:r>
    </w:p>
    <w:p w14:paraId="3C9D555E" w14:textId="34247D19" w:rsidR="0069676E" w:rsidRPr="005B74ED" w:rsidRDefault="00526170" w:rsidP="00F62A59">
      <w:pPr>
        <w:pStyle w:val="TAMainText"/>
      </w:pPr>
      <w:r w:rsidRPr="005B74ED">
        <w:lastRenderedPageBreak/>
        <w:t xml:space="preserve">Chromium in </w:t>
      </w:r>
      <w:proofErr w:type="gramStart"/>
      <w:r w:rsidRPr="005B74ED">
        <w:t>chromium(</w:t>
      </w:r>
      <w:proofErr w:type="gramEnd"/>
      <w:r w:rsidRPr="005B74ED">
        <w:t>III)sulfate (Cr</w:t>
      </w:r>
      <w:r w:rsidRPr="005B74ED">
        <w:rPr>
          <w:vertAlign w:val="subscript"/>
        </w:rPr>
        <w:t>2</w:t>
      </w:r>
      <w:r w:rsidRPr="005B74ED">
        <w:t>(SO</w:t>
      </w:r>
      <w:r w:rsidRPr="005B74ED">
        <w:rPr>
          <w:vertAlign w:val="subscript"/>
        </w:rPr>
        <w:t>4</w:t>
      </w:r>
      <w:r w:rsidRPr="005B74ED">
        <w:t>)</w:t>
      </w:r>
      <w:r w:rsidRPr="005B74ED">
        <w:rPr>
          <w:vertAlign w:val="subscript"/>
        </w:rPr>
        <w:t xml:space="preserve">3 </w:t>
      </w:r>
      <w:r w:rsidRPr="005B74ED">
        <w:t>and potassium chromate (K</w:t>
      </w:r>
      <w:r w:rsidRPr="005B74ED">
        <w:rPr>
          <w:vertAlign w:val="subscript"/>
        </w:rPr>
        <w:t>2</w:t>
      </w:r>
      <w:r w:rsidRPr="005B74ED">
        <w:t>CrO</w:t>
      </w:r>
      <w:r w:rsidRPr="005B74ED">
        <w:rPr>
          <w:vertAlign w:val="subscript"/>
        </w:rPr>
        <w:t>4</w:t>
      </w:r>
      <w:r w:rsidRPr="005B74ED">
        <w:t xml:space="preserve">) was oxidized. Two samples of </w:t>
      </w:r>
      <w:r w:rsidR="0069676E" w:rsidRPr="005B74ED">
        <w:t xml:space="preserve">25 mg of </w:t>
      </w:r>
      <w:r w:rsidRPr="005B74ED">
        <w:t>C</w:t>
      </w:r>
      <w:r w:rsidR="0069676E" w:rsidRPr="005B74ED">
        <w:t>r</w:t>
      </w:r>
      <w:r w:rsidR="0069676E" w:rsidRPr="005B74ED">
        <w:rPr>
          <w:vertAlign w:val="subscript"/>
        </w:rPr>
        <w:t>2</w:t>
      </w:r>
      <w:r w:rsidR="0069676E" w:rsidRPr="005B74ED">
        <w:t>(SO</w:t>
      </w:r>
      <w:r w:rsidR="0069676E" w:rsidRPr="005B74ED">
        <w:rPr>
          <w:vertAlign w:val="subscript"/>
        </w:rPr>
        <w:t>4</w:t>
      </w:r>
      <w:r w:rsidR="0069676E" w:rsidRPr="005B74ED">
        <w:t>)</w:t>
      </w:r>
      <w:r w:rsidR="0069676E" w:rsidRPr="005B74ED">
        <w:rPr>
          <w:vertAlign w:val="subscript"/>
        </w:rPr>
        <w:t>3</w:t>
      </w:r>
      <w:r w:rsidRPr="005B74ED">
        <w:t xml:space="preserve"> were each</w:t>
      </w:r>
      <w:r w:rsidR="0069676E" w:rsidRPr="005B74ED">
        <w:t xml:space="preserve"> dissolved in </w:t>
      </w:r>
      <w:r w:rsidRPr="005B74ED">
        <w:t xml:space="preserve">2 </w:t>
      </w:r>
      <w:r w:rsidR="0069676E" w:rsidRPr="005B74ED">
        <w:t xml:space="preserve">mL of water. </w:t>
      </w:r>
      <w:r w:rsidRPr="005B74ED">
        <w:t>The absorption spectrum of one of the samples was collected. The second solution was divided into two, 1 mL, parts. To one part 1 mL of 2 M sulfuric acid was added, to the other 1 mL 2 M sodium hydroxide solution was added. Then 1 mL hydrogen peroxide (6% solution) was added to each. An absorption spectrum of each resulting solution was obtained, diluting as necessary to achieve an absorbance between 0.2 and 1.0. The same procedure was repeated by dissolving two samples of 25 mg K</w:t>
      </w:r>
      <w:r w:rsidRPr="005B74ED">
        <w:rPr>
          <w:vertAlign w:val="subscript"/>
        </w:rPr>
        <w:t>2</w:t>
      </w:r>
      <w:r w:rsidRPr="005B74ED">
        <w:t>CrO</w:t>
      </w:r>
      <w:r w:rsidRPr="005B74ED">
        <w:rPr>
          <w:vertAlign w:val="subscript"/>
        </w:rPr>
        <w:t>4</w:t>
      </w:r>
      <w:r w:rsidRPr="005B74ED">
        <w:t xml:space="preserve"> in 2 mL of water each. </w:t>
      </w:r>
    </w:p>
    <w:p w14:paraId="27A94D24" w14:textId="1D92F519" w:rsidR="0075377D" w:rsidRPr="005B74ED" w:rsidRDefault="0075377D" w:rsidP="00BD13FA">
      <w:pPr>
        <w:pStyle w:val="TESectionHeading"/>
      </w:pPr>
      <w:r w:rsidRPr="005B74ED">
        <w:t>Results</w:t>
      </w:r>
    </w:p>
    <w:p w14:paraId="5A189B12" w14:textId="353BB4E8" w:rsidR="00526170" w:rsidRPr="005B74ED" w:rsidRDefault="00526170" w:rsidP="00BD13FA">
      <w:pPr>
        <w:pStyle w:val="TESubsectionHeading"/>
      </w:pPr>
      <w:r w:rsidRPr="005B74ED">
        <w:t>Part I: Preparation of Chromium(II) Acetate</w:t>
      </w:r>
    </w:p>
    <w:p w14:paraId="62E3FD5C" w14:textId="7980739D" w:rsidR="00BD5502" w:rsidRPr="005B74ED" w:rsidRDefault="009E3D0A" w:rsidP="00526170">
      <w:pPr>
        <w:pStyle w:val="NoSpacing"/>
        <w:keepNext/>
        <w:spacing w:line="276" w:lineRule="auto"/>
        <w:rPr>
          <w:rFonts w:ascii="Times New Roman" w:hAnsi="Times New Roman" w:cs="Times New Roman"/>
        </w:rPr>
      </w:pPr>
      <w:r w:rsidRPr="005B74ED">
        <w:rPr>
          <w:rFonts w:ascii="Times New Roman" w:hAnsi="Times New Roman" w:cs="Times New Roman"/>
          <w:noProof/>
        </w:rPr>
        <w:drawing>
          <wp:inline distT="0" distB="0" distL="0" distR="0" wp14:anchorId="125EF5C4" wp14:editId="02A021F0">
            <wp:extent cx="5943600" cy="2655454"/>
            <wp:effectExtent l="0" t="0" r="0" b="12065"/>
            <wp:docPr id="4" name="Chart 4">
              <a:extLst xmlns:a="http://schemas.openxmlformats.org/drawingml/2006/main">
                <a:ext uri="{FF2B5EF4-FFF2-40B4-BE49-F238E27FC236}">
                  <a16:creationId xmlns:a16="http://schemas.microsoft.com/office/drawing/2014/main" id="{79EDDEED-BAE6-4DBB-B5E4-B3984A10E4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DD990B" w14:textId="41915365" w:rsidR="00BD5502" w:rsidRPr="005B74ED" w:rsidRDefault="00BD5502" w:rsidP="00BD13FA">
      <w:pPr>
        <w:pStyle w:val="VAFigureCaption"/>
      </w:pPr>
      <w:r w:rsidRPr="005B74ED">
        <w:t xml:space="preserve">Graph </w:t>
      </w:r>
      <w:r w:rsidRPr="005B74ED">
        <w:fldChar w:fldCharType="begin"/>
      </w:r>
      <w:r w:rsidRPr="005B74ED">
        <w:instrText xml:space="preserve"> SEQ Graph \* ARABIC </w:instrText>
      </w:r>
      <w:r w:rsidRPr="005B74ED">
        <w:fldChar w:fldCharType="separate"/>
      </w:r>
      <w:r w:rsidR="005A0148">
        <w:rPr>
          <w:noProof/>
        </w:rPr>
        <w:t>1</w:t>
      </w:r>
      <w:r w:rsidRPr="005B74ED">
        <w:fldChar w:fldCharType="end"/>
      </w:r>
      <w:r w:rsidRPr="005B74ED">
        <w:t xml:space="preserve">: </w:t>
      </w:r>
      <w:r w:rsidR="00526170" w:rsidRPr="005B74ED">
        <w:t>The absorption spectra of Cr</w:t>
      </w:r>
      <w:r w:rsidR="001958AF" w:rsidRPr="005B74ED">
        <w:t>O</w:t>
      </w:r>
      <w:r w:rsidR="001958AF" w:rsidRPr="005B74ED">
        <w:rPr>
          <w:vertAlign w:val="subscript"/>
        </w:rPr>
        <w:t>4</w:t>
      </w:r>
      <w:r w:rsidR="001958AF" w:rsidRPr="005B74ED">
        <w:rPr>
          <w:vertAlign w:val="superscript"/>
        </w:rPr>
        <w:t>2-</w:t>
      </w:r>
      <w:r w:rsidR="001958AF" w:rsidRPr="005B74ED">
        <w:t xml:space="preserve">that was produced by oxidizing </w:t>
      </w:r>
      <w:proofErr w:type="gramStart"/>
      <w:r w:rsidR="00526170" w:rsidRPr="005B74ED">
        <w:t>chromium(</w:t>
      </w:r>
      <w:proofErr w:type="gramEnd"/>
      <w:r w:rsidR="00526170" w:rsidRPr="005B74ED">
        <w:t>II) acetate</w:t>
      </w:r>
      <w:r w:rsidR="001958AF" w:rsidRPr="005B74ED">
        <w:t xml:space="preserve"> under basic conditions</w:t>
      </w:r>
      <w:r w:rsidR="00526170" w:rsidRPr="005B74ED">
        <w:t xml:space="preserve">. </w:t>
      </w:r>
    </w:p>
    <w:p w14:paraId="351DAF46" w14:textId="673E51AF" w:rsidR="00AF09A8" w:rsidRPr="005B74ED" w:rsidRDefault="00AF09A8" w:rsidP="00F62A59">
      <w:pPr>
        <w:pStyle w:val="TAMainText"/>
        <w:rPr>
          <w:rFonts w:eastAsiaTheme="minorEastAsia"/>
        </w:rPr>
      </w:pPr>
      <w:r w:rsidRPr="005B74ED">
        <w:rPr>
          <w:rFonts w:eastAsiaTheme="minorEastAsia"/>
        </w:rPr>
        <w:t>Using the Beer-Lambert Law,</w:t>
      </w:r>
      <w:r w:rsidRPr="005B74ED">
        <w:rPr>
          <w:rFonts w:eastAsiaTheme="minorEastAsia"/>
          <w:i/>
        </w:rPr>
        <w:t xml:space="preserve"> </w:t>
      </w:r>
      <m:oMath>
        <m:r>
          <w:rPr>
            <w:rFonts w:ascii="Cambria Math" w:eastAsiaTheme="minorEastAsia" w:hAnsi="Cambria Math"/>
          </w:rPr>
          <m:t>A=εlC</m:t>
        </m:r>
      </m:oMath>
      <w:r w:rsidRPr="005B74ED">
        <w:rPr>
          <w:rFonts w:eastAsiaTheme="minorEastAsia"/>
        </w:rPr>
        <w:t>, which states at a given wavelength, absorption (</w:t>
      </w:r>
      <w:r w:rsidRPr="005B74ED">
        <w:rPr>
          <w:rFonts w:eastAsiaTheme="minorEastAsia"/>
          <w:i/>
        </w:rPr>
        <w:t>A</w:t>
      </w:r>
      <w:r w:rsidRPr="005B74ED">
        <w:rPr>
          <w:rFonts w:eastAsiaTheme="minorEastAsia"/>
        </w:rPr>
        <w:t>) is proportional to the concentration of the analyte (</w:t>
      </w:r>
      <w:r w:rsidRPr="005B74ED">
        <w:rPr>
          <w:rFonts w:eastAsiaTheme="minorEastAsia"/>
          <w:i/>
        </w:rPr>
        <w:t>C</w:t>
      </w:r>
      <w:r w:rsidRPr="005B74ED">
        <w:rPr>
          <w:rFonts w:eastAsiaTheme="minorEastAsia"/>
        </w:rPr>
        <w:t xml:space="preserve">), with a constant of proportionality known as the molar absorptivity constant, </w:t>
      </w:r>
      <w:r w:rsidRPr="005B74ED">
        <w:rPr>
          <w:rFonts w:eastAsiaTheme="minorEastAsia"/>
          <w:i/>
        </w:rPr>
        <w:t>ε</w:t>
      </w:r>
      <w:r w:rsidRPr="005B74ED">
        <w:rPr>
          <w:rFonts w:eastAsiaTheme="minorEastAsia"/>
        </w:rPr>
        <w:t>, which is different for the same analyte at different wavelengths (</w:t>
      </w:r>
      <w:r w:rsidRPr="005B74ED">
        <w:rPr>
          <w:rFonts w:eastAsiaTheme="minorEastAsia"/>
          <w:i/>
        </w:rPr>
        <w:t>l</w:t>
      </w:r>
      <w:r w:rsidRPr="005B74ED">
        <w:rPr>
          <w:rFonts w:eastAsiaTheme="minorEastAsia"/>
        </w:rPr>
        <w:t xml:space="preserve"> is the pathlength of the incident light through the sample). The literature value for </w:t>
      </w:r>
      <w:r w:rsidRPr="005B74ED">
        <w:rPr>
          <w:rFonts w:eastAsiaTheme="minorEastAsia"/>
          <w:i/>
        </w:rPr>
        <w:t>ε</w:t>
      </w:r>
      <w:r w:rsidRPr="005B74ED">
        <w:rPr>
          <w:rFonts w:eastAsiaTheme="minorEastAsia"/>
          <w:vertAlign w:val="subscript"/>
        </w:rPr>
        <w:t>374</w:t>
      </w:r>
      <w:r w:rsidRPr="005B74ED">
        <w:rPr>
          <w:rFonts w:eastAsiaTheme="minorEastAsia"/>
        </w:rPr>
        <w:t xml:space="preserve"> is 4820L/</w:t>
      </w:r>
      <w:proofErr w:type="spellStart"/>
      <w:r w:rsidRPr="005B74ED">
        <w:rPr>
          <w:rFonts w:eastAsiaTheme="minorEastAsia"/>
        </w:rPr>
        <w:t>mol•cm</w:t>
      </w:r>
      <w:proofErr w:type="spellEnd"/>
      <w:r w:rsidRPr="005B74ED">
        <w:rPr>
          <w:rFonts w:eastAsiaTheme="minorEastAsia"/>
        </w:rPr>
        <w:t xml:space="preserve"> and </w:t>
      </w:r>
      <w:r w:rsidRPr="005B74ED">
        <w:rPr>
          <w:rFonts w:eastAsiaTheme="minorEastAsia"/>
          <w:i/>
        </w:rPr>
        <w:t>l</w:t>
      </w:r>
      <w:r w:rsidRPr="005B74ED">
        <w:rPr>
          <w:rFonts w:eastAsiaTheme="minorEastAsia"/>
        </w:rPr>
        <w:t xml:space="preserve"> = 1 cm. From Graph 1, we see that the absorption at 374 nm equals 0.43042</w:t>
      </w:r>
      <w:r w:rsidR="00F32D66" w:rsidRPr="005B74ED">
        <w:rPr>
          <w:rFonts w:eastAsiaTheme="minorEastAsia"/>
        </w:rPr>
        <w:t xml:space="preserve"> for the first synthesis result</w:t>
      </w:r>
      <w:r w:rsidRPr="005B74ED">
        <w:rPr>
          <w:rFonts w:eastAsiaTheme="minorEastAsia"/>
        </w:rPr>
        <w:t>, from which we can calculate the concentration of the CrO</w:t>
      </w:r>
      <w:r w:rsidRPr="005B74ED">
        <w:rPr>
          <w:rFonts w:eastAsiaTheme="minorEastAsia"/>
          <w:vertAlign w:val="subscript"/>
        </w:rPr>
        <w:t>4</w:t>
      </w:r>
      <w:r w:rsidRPr="005B74ED">
        <w:rPr>
          <w:rFonts w:eastAsiaTheme="minorEastAsia"/>
          <w:vertAlign w:val="superscript"/>
        </w:rPr>
        <w:t>2-</w:t>
      </w:r>
      <w:r w:rsidR="00A0460C" w:rsidRPr="005B74ED">
        <w:rPr>
          <w:rFonts w:eastAsiaTheme="minorEastAsia"/>
        </w:rPr>
        <w:t xml:space="preserve"> species:</w:t>
      </w:r>
    </w:p>
    <w:p w14:paraId="76A34C60" w14:textId="76DF9AB4" w:rsidR="00AF09A8" w:rsidRPr="005B74ED" w:rsidRDefault="00772245" w:rsidP="00F62A59">
      <w:pPr>
        <w:pStyle w:val="TAMainText"/>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λ=374</m:t>
              </m:r>
            </m:sub>
          </m:sSub>
          <m:r>
            <w:rPr>
              <w:rFonts w:ascii="Cambria Math" w:hAnsi="Cambria Math"/>
            </w:rPr>
            <m:t>=0.43042=</m:t>
          </m:r>
          <m:r>
            <w:rPr>
              <w:rFonts w:ascii="Cambria Math" w:eastAsiaTheme="minorEastAsia" w:hAnsi="Cambria Math"/>
            </w:rPr>
            <m:t>εlC=</m:t>
          </m:r>
          <m:d>
            <m:dPr>
              <m:ctrlPr>
                <w:rPr>
                  <w:rFonts w:ascii="Cambria Math" w:eastAsiaTheme="minorEastAsia" w:hAnsi="Cambria Math"/>
                  <w:i/>
                </w:rPr>
              </m:ctrlPr>
            </m:dPr>
            <m:e>
              <m:r>
                <w:rPr>
                  <w:rFonts w:ascii="Cambria Math" w:eastAsiaTheme="minorEastAsia" w:hAnsi="Cambria Math"/>
                </w:rPr>
                <m:t>4820</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mol cm</m:t>
                  </m:r>
                </m:den>
              </m:f>
            </m:e>
          </m:d>
          <m:d>
            <m:dPr>
              <m:ctrlPr>
                <w:rPr>
                  <w:rFonts w:ascii="Cambria Math" w:eastAsiaTheme="minorEastAsia" w:hAnsi="Cambria Math"/>
                  <w:i/>
                </w:rPr>
              </m:ctrlPr>
            </m:dPr>
            <m:e>
              <m:r>
                <w:rPr>
                  <w:rFonts w:ascii="Cambria Math" w:eastAsiaTheme="minorEastAsia" w:hAnsi="Cambria Math"/>
                </w:rPr>
                <m:t>1 cm</m:t>
              </m:r>
            </m:e>
          </m:d>
          <m:r>
            <w:rPr>
              <w:rFonts w:ascii="Cambria Math" w:eastAsiaTheme="minorEastAsia" w:hAnsi="Cambria Math"/>
            </w:rPr>
            <m:t>C</m:t>
          </m:r>
        </m:oMath>
      </m:oMathPara>
    </w:p>
    <w:p w14:paraId="7B3ED137" w14:textId="11FE3E9D" w:rsidR="00A0460C" w:rsidRPr="005B74ED" w:rsidRDefault="00A0460C" w:rsidP="00F62A59">
      <w:pPr>
        <w:pStyle w:val="TAMainText"/>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0.43042</m:t>
              </m:r>
            </m:num>
            <m:den>
              <m:d>
                <m:dPr>
                  <m:ctrlPr>
                    <w:rPr>
                      <w:rFonts w:ascii="Cambria Math" w:eastAsiaTheme="minorEastAsia" w:hAnsi="Cambria Math"/>
                      <w:i/>
                    </w:rPr>
                  </m:ctrlPr>
                </m:dPr>
                <m:e>
                  <m:r>
                    <w:rPr>
                      <w:rFonts w:ascii="Cambria Math" w:eastAsiaTheme="minorEastAsia" w:hAnsi="Cambria Math"/>
                    </w:rPr>
                    <m:t>4820</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 xml:space="preserve">mol </m:t>
                      </m:r>
                    </m:den>
                  </m:f>
                </m:e>
              </m:d>
            </m:den>
          </m:f>
          <m:r>
            <w:rPr>
              <w:rFonts w:ascii="Cambria Math" w:eastAsiaTheme="minorEastAsia" w:hAnsi="Cambria Math"/>
            </w:rPr>
            <m:t>=8.93×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 </m:t>
          </m:r>
          <m:sSup>
            <m:sSupPr>
              <m:ctrlPr>
                <w:rPr>
                  <w:rFonts w:ascii="Cambria Math" w:eastAsiaTheme="minorEastAsia" w:hAnsi="Cambria Math"/>
                  <w:i/>
                </w:rPr>
              </m:ctrlPr>
            </m:sSupPr>
            <m:e>
              <m:r>
                <w:rPr>
                  <w:rFonts w:ascii="Cambria Math" w:eastAsiaTheme="minorEastAsia" w:hAnsi="Cambria Math"/>
                </w:rPr>
                <m:t>Cr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e>
            <m:sup>
              <m:r>
                <w:rPr>
                  <w:rFonts w:ascii="Cambria Math" w:eastAsiaTheme="minorEastAsia" w:hAnsi="Cambria Math"/>
                </w:rPr>
                <m:t>2-</m:t>
              </m:r>
            </m:sup>
          </m:sSup>
        </m:oMath>
      </m:oMathPara>
    </w:p>
    <w:p w14:paraId="61B4BDA9" w14:textId="273C7D51" w:rsidR="00A0460C" w:rsidRPr="005B74ED" w:rsidRDefault="00A0460C" w:rsidP="00F62A59">
      <w:pPr>
        <w:pStyle w:val="TAMainText"/>
        <w:rPr>
          <w:rFonts w:eastAsiaTheme="minorEastAsia"/>
        </w:rPr>
      </w:pPr>
      <w:r w:rsidRPr="005B74ED">
        <w:rPr>
          <w:rFonts w:eastAsiaTheme="minorEastAsia"/>
        </w:rPr>
        <w:t>This is the [CrO</w:t>
      </w:r>
      <w:r w:rsidRPr="005B74ED">
        <w:rPr>
          <w:rFonts w:eastAsiaTheme="minorEastAsia"/>
          <w:vertAlign w:val="subscript"/>
        </w:rPr>
        <w:t>4</w:t>
      </w:r>
      <w:r w:rsidRPr="005B74ED">
        <w:rPr>
          <w:rFonts w:eastAsiaTheme="minorEastAsia"/>
          <w:vertAlign w:val="superscript"/>
        </w:rPr>
        <w:t>2-</w:t>
      </w:r>
      <w:r w:rsidRPr="005B74ED">
        <w:rPr>
          <w:rFonts w:eastAsiaTheme="minorEastAsia"/>
        </w:rPr>
        <w:t>] in the 250 mL solution (prepared as described in Experimental Sec I), therefore we can calculate the number of moles in the 250 mL solution, which tells us how many moles are in 5 mL of the 100 mL solution, and multiplying that number by 20 (100/5=20), we can determine the total moles of CrO</w:t>
      </w:r>
      <w:r w:rsidRPr="005B74ED">
        <w:rPr>
          <w:rFonts w:eastAsiaTheme="minorEastAsia"/>
          <w:vertAlign w:val="subscript"/>
        </w:rPr>
        <w:t>4</w:t>
      </w:r>
      <w:r w:rsidRPr="005B74ED">
        <w:rPr>
          <w:rFonts w:eastAsiaTheme="minorEastAsia"/>
          <w:vertAlign w:val="superscript"/>
        </w:rPr>
        <w:t xml:space="preserve">2- </w:t>
      </w:r>
      <w:r w:rsidRPr="005B74ED">
        <w:rPr>
          <w:rFonts w:eastAsiaTheme="minorEastAsia"/>
        </w:rPr>
        <w:t>produced by the oxidation of the chromium(II) acetate compound:</w:t>
      </w:r>
    </w:p>
    <w:p w14:paraId="56A044FF" w14:textId="0A61D3C6" w:rsidR="00A0460C" w:rsidRPr="005B74ED" w:rsidRDefault="00772245" w:rsidP="00F62A59">
      <w:pPr>
        <w:pStyle w:val="TAMainText"/>
      </w:pPr>
      <m:oMathPara>
        <m:oMath>
          <m:d>
            <m:dPr>
              <m:ctrlPr>
                <w:rPr>
                  <w:rFonts w:ascii="Cambria Math" w:eastAsiaTheme="minorEastAsia" w:hAnsi="Cambria Math"/>
                  <w:i/>
                </w:rPr>
              </m:ctrlPr>
            </m:dPr>
            <m:e>
              <m:r>
                <w:rPr>
                  <w:rFonts w:ascii="Cambria Math" w:eastAsiaTheme="minorEastAsia" w:hAnsi="Cambria Math"/>
                </w:rPr>
                <m:t>8.93×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m:t>
              </m:r>
            </m:e>
          </m:d>
          <m:r>
            <w:rPr>
              <w:rFonts w:ascii="Cambria Math" w:eastAsiaTheme="minorEastAsia" w:hAnsi="Cambria Math"/>
            </w:rPr>
            <m:t>×0.250 L=2.23×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mol</m:t>
          </m:r>
        </m:oMath>
      </m:oMathPara>
    </w:p>
    <w:p w14:paraId="250132E6" w14:textId="7BD39D1C" w:rsidR="0075377D" w:rsidRPr="005B74ED" w:rsidRDefault="00772245" w:rsidP="00F62A59">
      <w:pPr>
        <w:pStyle w:val="TAMainText"/>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2.23×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mol</m:t>
              </m:r>
            </m:num>
            <m:den>
              <m:r>
                <w:rPr>
                  <w:rFonts w:ascii="Cambria Math" w:eastAsiaTheme="minorEastAsia" w:hAnsi="Cambria Math"/>
                </w:rPr>
                <m:t>5 mL</m:t>
              </m:r>
            </m:den>
          </m:f>
          <m:r>
            <w:rPr>
              <w:rFonts w:ascii="Cambria Math" w:hAnsi="Cambria Math"/>
            </w:rPr>
            <m:t>=</m:t>
          </m:r>
          <m:f>
            <m:fPr>
              <m:ctrlPr>
                <w:rPr>
                  <w:rFonts w:ascii="Cambria Math" w:hAnsi="Cambria Math"/>
                  <w:i/>
                </w:rPr>
              </m:ctrlPr>
            </m:fPr>
            <m:num>
              <m:r>
                <w:rPr>
                  <w:rFonts w:ascii="Cambria Math" w:hAnsi="Cambria Math"/>
                </w:rPr>
                <m:t>x mol</m:t>
              </m:r>
            </m:num>
            <m:den>
              <m:r>
                <w:rPr>
                  <w:rFonts w:ascii="Cambria Math" w:hAnsi="Cambria Math"/>
                </w:rPr>
                <m:t>100 mL</m:t>
              </m:r>
            </m:den>
          </m:f>
          <m:r>
            <w:rPr>
              <w:rFonts w:ascii="Cambria Math" w:hAnsi="Cambria Math"/>
            </w:rPr>
            <m:t xml:space="preserve">     →      x=0.000446 mol </m:t>
          </m:r>
          <m:sSup>
            <m:sSupPr>
              <m:ctrlPr>
                <w:rPr>
                  <w:rFonts w:ascii="Cambria Math" w:eastAsiaTheme="minorEastAsia" w:hAnsi="Cambria Math"/>
                  <w:i/>
                </w:rPr>
              </m:ctrlPr>
            </m:sSupPr>
            <m:e>
              <m:r>
                <w:rPr>
                  <w:rFonts w:ascii="Cambria Math" w:eastAsiaTheme="minorEastAsia" w:hAnsi="Cambria Math"/>
                </w:rPr>
                <m:t>Cr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e>
            <m:sup>
              <m:r>
                <w:rPr>
                  <w:rFonts w:ascii="Cambria Math" w:eastAsiaTheme="minorEastAsia" w:hAnsi="Cambria Math"/>
                </w:rPr>
                <m:t>2-</m:t>
              </m:r>
            </m:sup>
          </m:sSup>
          <m:r>
            <w:rPr>
              <w:rFonts w:ascii="Cambria Math" w:hAnsi="Cambria Math"/>
            </w:rPr>
            <m:t xml:space="preserve"> </m:t>
          </m:r>
        </m:oMath>
      </m:oMathPara>
    </w:p>
    <w:p w14:paraId="003F2640" w14:textId="77777777" w:rsidR="00A0460C" w:rsidRPr="005B74ED" w:rsidRDefault="00A0460C" w:rsidP="00F62A59">
      <w:pPr>
        <w:pStyle w:val="TAMainText"/>
      </w:pPr>
    </w:p>
    <w:p w14:paraId="0642B8D4" w14:textId="6C6C7393" w:rsidR="009E3D0A" w:rsidRPr="005B74ED" w:rsidRDefault="00F32D66" w:rsidP="00F62A59">
      <w:pPr>
        <w:pStyle w:val="TAMainText"/>
        <w:rPr>
          <w:rFonts w:eastAsiaTheme="minorEastAsia"/>
        </w:rPr>
      </w:pPr>
      <w:r w:rsidRPr="005B74ED">
        <w:t xml:space="preserve">Since each mole of </w:t>
      </w:r>
      <w:proofErr w:type="gramStart"/>
      <w:r w:rsidRPr="005B74ED">
        <w:rPr>
          <w:rFonts w:eastAsiaTheme="minorEastAsia"/>
        </w:rPr>
        <w:t>chromium(</w:t>
      </w:r>
      <w:proofErr w:type="gramEnd"/>
      <w:r w:rsidRPr="005B74ED">
        <w:rPr>
          <w:rFonts w:eastAsiaTheme="minorEastAsia"/>
        </w:rPr>
        <w:t>II) acetate forms two moles of CrO</w:t>
      </w:r>
      <w:r w:rsidRPr="005B74ED">
        <w:rPr>
          <w:rFonts w:eastAsiaTheme="minorEastAsia"/>
          <w:vertAlign w:val="subscript"/>
        </w:rPr>
        <w:t>4</w:t>
      </w:r>
      <w:r w:rsidRPr="005B74ED">
        <w:rPr>
          <w:rFonts w:eastAsiaTheme="minorEastAsia"/>
          <w:vertAlign w:val="superscript"/>
        </w:rPr>
        <w:t>2-</w:t>
      </w:r>
      <w:r w:rsidRPr="005B74ED">
        <w:rPr>
          <w:rFonts w:eastAsiaTheme="minorEastAsia"/>
        </w:rPr>
        <w:t xml:space="preserve"> there are </w:t>
      </w:r>
      <w:r w:rsidR="00684306" w:rsidRPr="005B74ED">
        <w:rPr>
          <w:rFonts w:eastAsiaTheme="minorEastAsia"/>
        </w:rPr>
        <w:t>half as many moles of chromium(II) acetate as there are moles of CrO</w:t>
      </w:r>
      <w:r w:rsidR="00684306" w:rsidRPr="005B74ED">
        <w:rPr>
          <w:rFonts w:eastAsiaTheme="minorEastAsia"/>
          <w:vertAlign w:val="subscript"/>
        </w:rPr>
        <w:t>4</w:t>
      </w:r>
      <w:r w:rsidR="00684306" w:rsidRPr="005B74ED">
        <w:rPr>
          <w:rFonts w:eastAsiaTheme="minorEastAsia"/>
          <w:vertAlign w:val="superscript"/>
        </w:rPr>
        <w:t>2-</w:t>
      </w:r>
    </w:p>
    <w:p w14:paraId="12DE91AB" w14:textId="68E3E44B" w:rsidR="00F32D66" w:rsidRPr="005B74ED" w:rsidRDefault="00772245" w:rsidP="00F62A59">
      <w:pPr>
        <w:pStyle w:val="TAMainText"/>
        <w:rPr>
          <w:rFonts w:eastAsiaTheme="minorEastAsia"/>
        </w:rPr>
      </w:pPr>
      <m:oMathPara>
        <m:oMath>
          <m:f>
            <m:fPr>
              <m:ctrlPr>
                <w:rPr>
                  <w:rFonts w:ascii="Cambria Math" w:hAnsi="Cambria Math"/>
                  <w:i/>
                </w:rPr>
              </m:ctrlPr>
            </m:fPr>
            <m:num>
              <m:r>
                <w:rPr>
                  <w:rFonts w:ascii="Cambria Math" w:hAnsi="Cambria Math"/>
                </w:rPr>
                <m:t>0.000446 mol</m:t>
              </m:r>
            </m:num>
            <m:den>
              <m:r>
                <w:rPr>
                  <w:rFonts w:ascii="Cambria Math" w:hAnsi="Cambria Math"/>
                </w:rPr>
                <m:t>2</m:t>
              </m:r>
            </m:den>
          </m:f>
          <m:r>
            <w:rPr>
              <w:rFonts w:ascii="Cambria Math" w:hAnsi="Cambria Math"/>
            </w:rPr>
            <m:t>=0.000223 mol Cr</m:t>
          </m:r>
          <m:d>
            <m:dPr>
              <m:ctrlPr>
                <w:rPr>
                  <w:rFonts w:ascii="Cambria Math" w:hAnsi="Cambria Math"/>
                  <w:i/>
                </w:rPr>
              </m:ctrlPr>
            </m:dPr>
            <m:e>
              <m:r>
                <w:rPr>
                  <w:rFonts w:ascii="Cambria Math" w:hAnsi="Cambria Math"/>
                </w:rPr>
                <m:t>II</m:t>
              </m:r>
            </m:e>
          </m:d>
          <m:r>
            <w:rPr>
              <w:rFonts w:ascii="Cambria Math" w:hAnsi="Cambria Math"/>
            </w:rPr>
            <m:t xml:space="preserve"> acetate</m:t>
          </m:r>
        </m:oMath>
      </m:oMathPara>
    </w:p>
    <w:p w14:paraId="093CBFBE" w14:textId="77777777" w:rsidR="00251EE4" w:rsidRPr="005B74ED" w:rsidRDefault="00251EE4" w:rsidP="00F62A59">
      <w:pPr>
        <w:pStyle w:val="TAMainText"/>
        <w:rPr>
          <w:rFonts w:eastAsiaTheme="minorEastAsia"/>
        </w:rPr>
      </w:pPr>
    </w:p>
    <w:p w14:paraId="6BDABEF6" w14:textId="117BA7E0" w:rsidR="00251EE4" w:rsidRPr="005B74ED" w:rsidRDefault="00FE7F53" w:rsidP="00F62A59">
      <w:pPr>
        <w:pStyle w:val="TAMainText"/>
        <w:rPr>
          <w:rFonts w:eastAsiaTheme="minorEastAsia"/>
        </w:rPr>
      </w:pPr>
      <w:r w:rsidRPr="005B74ED">
        <w:rPr>
          <w:rFonts w:eastAsiaTheme="minorEastAsia"/>
        </w:rPr>
        <w:t xml:space="preserve">We can convert the moles of </w:t>
      </w:r>
      <w:proofErr w:type="gramStart"/>
      <w:r w:rsidRPr="005B74ED">
        <w:rPr>
          <w:rFonts w:eastAsiaTheme="minorEastAsia"/>
        </w:rPr>
        <w:t>Cr(</w:t>
      </w:r>
      <w:proofErr w:type="gramEnd"/>
      <w:r w:rsidRPr="005B74ED">
        <w:rPr>
          <w:rFonts w:eastAsiaTheme="minorEastAsia"/>
        </w:rPr>
        <w:t>II) acetate to the mass of Cr(II) acetate, and find the percent mass of Cr(II) acetate in 160 mg of our product</w:t>
      </w:r>
    </w:p>
    <w:p w14:paraId="424330AF" w14:textId="45AB16A5" w:rsidR="00251EE4" w:rsidRPr="005B74ED" w:rsidRDefault="00251EE4" w:rsidP="00F62A59">
      <w:pPr>
        <w:pStyle w:val="TAMainText"/>
        <w:rPr>
          <w:rFonts w:eastAsiaTheme="minorEastAsia"/>
        </w:rPr>
      </w:pPr>
      <m:oMathPara>
        <m:oMath>
          <m:r>
            <m:rPr>
              <m:sty m:val="p"/>
            </m:rPr>
            <w:rPr>
              <w:rFonts w:ascii="Cambria Math" w:hAnsi="Cambria Math"/>
            </w:rPr>
            <m:t xml:space="preserve">0.000223 </m:t>
          </m:r>
          <m:r>
            <w:rPr>
              <w:rFonts w:ascii="Cambria Math" w:hAnsi="Cambria Math"/>
            </w:rPr>
            <m:t>mol</m:t>
          </m:r>
          <m:r>
            <m:rPr>
              <m:sty m:val="p"/>
            </m:rPr>
            <w:rPr>
              <w:rFonts w:ascii="Cambria Math" w:hAnsi="Cambria Math"/>
            </w:rPr>
            <m:t xml:space="preserve"> </m:t>
          </m:r>
          <m:r>
            <w:rPr>
              <w:rFonts w:ascii="Cambria Math" w:hAnsi="Cambria Math"/>
            </w:rPr>
            <m:t>Cr</m:t>
          </m:r>
          <m:d>
            <m:dPr>
              <m:ctrlPr>
                <w:rPr>
                  <w:rFonts w:ascii="Cambria Math" w:hAnsi="Cambria Math"/>
                </w:rPr>
              </m:ctrlPr>
            </m:dPr>
            <m:e>
              <m:r>
                <w:rPr>
                  <w:rFonts w:ascii="Cambria Math" w:hAnsi="Cambria Math" w:cs="Cambria Math"/>
                </w:rPr>
                <m:t>I</m:t>
              </m:r>
              <m:r>
                <w:rPr>
                  <w:rFonts w:ascii="Cambria Math" w:hAnsi="Cambria Math"/>
                </w:rPr>
                <m:t>I</m:t>
              </m:r>
            </m:e>
          </m:d>
          <m:r>
            <m:rPr>
              <m:sty m:val="p"/>
            </m:rPr>
            <w:rPr>
              <w:rFonts w:ascii="Cambria Math" w:hAnsi="Cambria Math"/>
            </w:rPr>
            <m:t xml:space="preserve"> </m:t>
          </m:r>
          <m:r>
            <w:rPr>
              <w:rFonts w:ascii="Cambria Math" w:hAnsi="Cambria Math"/>
            </w:rPr>
            <m:t>acetate</m:t>
          </m:r>
          <m:d>
            <m:dPr>
              <m:ctrlPr>
                <w:rPr>
                  <w:rFonts w:ascii="Cambria Math" w:hAnsi="Cambria Math"/>
                </w:rPr>
              </m:ctrlPr>
            </m:dPr>
            <m:e>
              <m:f>
                <m:fPr>
                  <m:ctrlPr>
                    <w:rPr>
                      <w:rFonts w:ascii="Cambria Math" w:hAnsi="Cambria Math"/>
                    </w:rPr>
                  </m:ctrlPr>
                </m:fPr>
                <m:num>
                  <m:r>
                    <m:rPr>
                      <m:sty m:val="p"/>
                    </m:rPr>
                    <w:rPr>
                      <w:rFonts w:ascii="Cambria Math" w:hAnsi="Cambria Math"/>
                    </w:rPr>
                    <m:t xml:space="preserve">376.20 </m:t>
                  </m:r>
                  <m:r>
                    <w:rPr>
                      <w:rFonts w:ascii="Cambria Math" w:hAnsi="Cambria Math"/>
                    </w:rPr>
                    <m:t>g</m:t>
                  </m:r>
                </m:num>
                <m:den>
                  <m:r>
                    <m:rPr>
                      <m:sty m:val="p"/>
                    </m:rPr>
                    <w:rPr>
                      <w:rFonts w:ascii="Cambria Math" w:hAnsi="Cambria Math"/>
                    </w:rPr>
                    <m:t xml:space="preserve">1 </m:t>
                  </m:r>
                  <m:r>
                    <w:rPr>
                      <w:rFonts w:ascii="Cambria Math" w:hAnsi="Cambria Math"/>
                    </w:rPr>
                    <m:t>mol</m:t>
                  </m:r>
                  <m:r>
                    <m:rPr>
                      <m:sty m:val="p"/>
                    </m:rPr>
                    <w:rPr>
                      <w:rFonts w:ascii="Cambria Math" w:hAnsi="Cambria Math"/>
                    </w:rPr>
                    <m:t xml:space="preserve"> </m:t>
                  </m:r>
                  <m:r>
                    <w:rPr>
                      <w:rFonts w:ascii="Cambria Math" w:hAnsi="Cambria Math"/>
                    </w:rPr>
                    <m:t>Cr</m:t>
                  </m:r>
                  <m:d>
                    <m:dPr>
                      <m:ctrlPr>
                        <w:rPr>
                          <w:rFonts w:ascii="Cambria Math" w:hAnsi="Cambria Math"/>
                        </w:rPr>
                      </m:ctrlPr>
                    </m:dPr>
                    <m:e>
                      <m:r>
                        <w:rPr>
                          <w:rFonts w:ascii="Cambria Math" w:hAnsi="Cambria Math"/>
                        </w:rPr>
                        <m:t>II</m:t>
                      </m:r>
                    </m:e>
                  </m:d>
                  <m:r>
                    <m:rPr>
                      <m:sty m:val="p"/>
                    </m:rPr>
                    <w:rPr>
                      <w:rFonts w:ascii="Cambria Math" w:hAnsi="Cambria Math"/>
                    </w:rPr>
                    <m:t xml:space="preserve"> </m:t>
                  </m:r>
                  <m:r>
                    <w:rPr>
                      <w:rFonts w:ascii="Cambria Math" w:hAnsi="Cambria Math"/>
                    </w:rPr>
                    <m:t>acetate</m:t>
                  </m:r>
                </m:den>
              </m:f>
            </m:e>
          </m:d>
          <m:r>
            <m:rPr>
              <m:sty m:val="p"/>
            </m:rPr>
            <w:rPr>
              <w:rFonts w:ascii="Cambria Math" w:hAnsi="Cambria Math"/>
            </w:rPr>
            <m:t xml:space="preserve">=0.0840 </m:t>
          </m:r>
          <m:r>
            <w:rPr>
              <w:rFonts w:ascii="Cambria Math" w:hAnsi="Cambria Math"/>
            </w:rPr>
            <m:t>g</m:t>
          </m:r>
          <m:r>
            <m:rPr>
              <m:sty m:val="p"/>
            </m:rPr>
            <w:rPr>
              <w:rFonts w:ascii="Cambria Math" w:hAnsi="Cambria Math"/>
            </w:rPr>
            <m:t xml:space="preserve"> </m:t>
          </m:r>
          <m:r>
            <w:rPr>
              <w:rFonts w:ascii="Cambria Math" w:hAnsi="Cambria Math"/>
            </w:rPr>
            <m:t>Cr</m:t>
          </m:r>
          <m:d>
            <m:dPr>
              <m:ctrlPr>
                <w:rPr>
                  <w:rFonts w:ascii="Cambria Math" w:hAnsi="Cambria Math"/>
                </w:rPr>
              </m:ctrlPr>
            </m:dPr>
            <m:e>
              <m:r>
                <w:rPr>
                  <w:rFonts w:ascii="Cambria Math" w:hAnsi="Cambria Math"/>
                </w:rPr>
                <m:t>II</m:t>
              </m:r>
            </m:e>
          </m:d>
          <m:r>
            <m:rPr>
              <m:sty m:val="p"/>
            </m:rPr>
            <w:rPr>
              <w:rFonts w:ascii="Cambria Math" w:hAnsi="Cambria Math"/>
            </w:rPr>
            <m:t xml:space="preserve"> </m:t>
          </m:r>
          <m:r>
            <w:rPr>
              <w:rFonts w:ascii="Cambria Math" w:hAnsi="Cambria Math"/>
            </w:rPr>
            <m:t>acetate</m:t>
          </m:r>
        </m:oMath>
      </m:oMathPara>
    </w:p>
    <w:p w14:paraId="06271F86" w14:textId="77777777" w:rsidR="0019596F" w:rsidRPr="005B74ED" w:rsidRDefault="0019596F" w:rsidP="00F62A59">
      <w:pPr>
        <w:pStyle w:val="TAMainText"/>
        <w:rPr>
          <w:rFonts w:eastAsiaTheme="minorEastAsia"/>
        </w:rPr>
      </w:pPr>
    </w:p>
    <w:p w14:paraId="5C8B33EE" w14:textId="1C6341E0" w:rsidR="00251EE4" w:rsidRPr="005B74ED" w:rsidRDefault="00772245" w:rsidP="00F62A59">
      <w:pPr>
        <w:pStyle w:val="TAMainText"/>
        <w:rPr>
          <w:rFonts w:eastAsiaTheme="minorEastAsia"/>
        </w:rPr>
      </w:pPr>
      <m:oMathPara>
        <m:oMath>
          <m:f>
            <m:fPr>
              <m:ctrlPr>
                <w:rPr>
                  <w:rFonts w:ascii="Cambria Math" w:hAnsi="Cambria Math"/>
                </w:rPr>
              </m:ctrlPr>
            </m:fPr>
            <m:num>
              <m:r>
                <m:rPr>
                  <m:sty m:val="b"/>
                </m:rPr>
                <w:rPr>
                  <w:rFonts w:ascii="Cambria Math" w:hAnsi="Cambria Math"/>
                </w:rPr>
                <m:t>0</m:t>
              </m:r>
              <m:r>
                <m:rPr>
                  <m:sty m:val="p"/>
                </m:rPr>
                <w:rPr>
                  <w:rFonts w:ascii="Cambria Math" w:hAnsi="Cambria Math"/>
                </w:rPr>
                <m:t>.</m:t>
              </m:r>
              <m:r>
                <m:rPr>
                  <m:sty m:val="b"/>
                </m:rPr>
                <w:rPr>
                  <w:rFonts w:ascii="Cambria Math" w:hAnsi="Cambria Math"/>
                </w:rPr>
                <m:t>0840</m:t>
              </m:r>
              <m:r>
                <m:rPr>
                  <m:sty m:val="p"/>
                </m:rPr>
                <w:rPr>
                  <w:rFonts w:ascii="Cambria Math" w:hAnsi="Cambria Math"/>
                </w:rPr>
                <m:t xml:space="preserve"> </m:t>
              </m:r>
              <m:r>
                <m:rPr>
                  <m:sty m:val="bi"/>
                </m:rPr>
                <w:rPr>
                  <w:rFonts w:ascii="Cambria Math" w:hAnsi="Cambria Math"/>
                </w:rPr>
                <m:t>g</m:t>
              </m:r>
              <m:r>
                <m:rPr>
                  <m:sty m:val="p"/>
                </m:rPr>
                <w:rPr>
                  <w:rFonts w:ascii="Cambria Math" w:hAnsi="Cambria Math"/>
                </w:rPr>
                <m:t xml:space="preserve"> </m:t>
              </m:r>
            </m:num>
            <m:den>
              <m:r>
                <m:rPr>
                  <m:sty m:val="b"/>
                </m:rPr>
                <w:rPr>
                  <w:rFonts w:ascii="Cambria Math" w:hAnsi="Cambria Math"/>
                </w:rPr>
                <m:t>0</m:t>
              </m:r>
              <m:r>
                <m:rPr>
                  <m:sty m:val="p"/>
                </m:rPr>
                <w:rPr>
                  <w:rFonts w:ascii="Cambria Math" w:hAnsi="Cambria Math"/>
                </w:rPr>
                <m:t>.</m:t>
              </m:r>
              <m:r>
                <m:rPr>
                  <m:sty m:val="b"/>
                </m:rPr>
                <w:rPr>
                  <w:rFonts w:ascii="Cambria Math" w:hAnsi="Cambria Math"/>
                </w:rPr>
                <m:t>160</m:t>
              </m:r>
              <m:r>
                <m:rPr>
                  <m:sty m:val="p"/>
                </m:rPr>
                <w:rPr>
                  <w:rFonts w:ascii="Cambria Math" w:hAnsi="Cambria Math"/>
                </w:rPr>
                <m:t xml:space="preserve"> </m:t>
              </m:r>
              <m:r>
                <m:rPr>
                  <m:sty m:val="bi"/>
                </m:rPr>
                <w:rPr>
                  <w:rFonts w:ascii="Cambria Math" w:hAnsi="Cambria Math"/>
                </w:rPr>
                <m:t>g</m:t>
              </m:r>
            </m:den>
          </m:f>
          <m:r>
            <m:rPr>
              <m:sty m:val="p"/>
            </m:rPr>
            <w:rPr>
              <w:rFonts w:ascii="Cambria Math" w:hAnsi="Cambria Math"/>
            </w:rPr>
            <m:t>×</m:t>
          </m:r>
          <m:r>
            <m:rPr>
              <m:sty m:val="b"/>
            </m:rPr>
            <w:rPr>
              <w:rFonts w:ascii="Cambria Math" w:hAnsi="Cambria Math"/>
            </w:rPr>
            <m:t>100</m:t>
          </m:r>
          <m:r>
            <m:rPr>
              <m:sty m:val="p"/>
            </m:rPr>
            <w:rPr>
              <w:rFonts w:ascii="Cambria Math" w:hAnsi="Cambria Math"/>
            </w:rPr>
            <m:t>%=</m:t>
          </m:r>
          <m:r>
            <m:rPr>
              <m:sty m:val="b"/>
            </m:rPr>
            <w:rPr>
              <w:rFonts w:ascii="Cambria Math" w:hAnsi="Cambria Math"/>
            </w:rPr>
            <m:t>52</m:t>
          </m:r>
          <m:r>
            <m:rPr>
              <m:sty m:val="p"/>
            </m:rPr>
            <w:rPr>
              <w:rFonts w:ascii="Cambria Math" w:hAnsi="Cambria Math"/>
            </w:rPr>
            <m:t>.</m:t>
          </m:r>
          <m:r>
            <m:rPr>
              <m:sty m:val="b"/>
            </m:rPr>
            <w:rPr>
              <w:rFonts w:ascii="Cambria Math" w:hAnsi="Cambria Math"/>
            </w:rPr>
            <m:t>5</m:t>
          </m:r>
          <m:r>
            <m:rPr>
              <m:sty m:val="p"/>
            </m:rPr>
            <w:rPr>
              <w:rFonts w:ascii="Cambria Math" w:hAnsi="Cambria Math"/>
            </w:rPr>
            <m:t xml:space="preserve">% </m:t>
          </m:r>
          <m:r>
            <m:rPr>
              <m:sty m:val="bi"/>
            </m:rPr>
            <w:rPr>
              <w:rFonts w:ascii="Cambria Math" w:hAnsi="Cambria Math"/>
            </w:rPr>
            <m:t>Cr</m:t>
          </m:r>
          <m:d>
            <m:dPr>
              <m:ctrlPr>
                <w:rPr>
                  <w:rFonts w:ascii="Cambria Math" w:hAnsi="Cambria Math"/>
                </w:rPr>
              </m:ctrlPr>
            </m:dPr>
            <m:e>
              <m:r>
                <m:rPr>
                  <m:sty m:val="bi"/>
                </m:rPr>
                <w:rPr>
                  <w:rFonts w:ascii="Cambria Math" w:hAnsi="Cambria Math"/>
                </w:rPr>
                <m:t>II</m:t>
              </m:r>
            </m:e>
          </m:d>
          <m:r>
            <m:rPr>
              <m:sty m:val="p"/>
            </m:rPr>
            <w:rPr>
              <w:rFonts w:ascii="Cambria Math" w:hAnsi="Cambria Math"/>
            </w:rPr>
            <m:t xml:space="preserve"> </m:t>
          </m:r>
          <m:r>
            <m:rPr>
              <m:sty m:val="bi"/>
            </m:rPr>
            <w:rPr>
              <w:rFonts w:ascii="Cambria Math" w:hAnsi="Cambria Math"/>
            </w:rPr>
            <m:t>acetate</m:t>
          </m:r>
          <m:r>
            <m:rPr>
              <m:sty m:val="p"/>
            </m:rPr>
            <w:rPr>
              <w:rFonts w:ascii="Cambria Math" w:hAnsi="Cambria Math"/>
            </w:rPr>
            <m:t xml:space="preserve"> </m:t>
          </m:r>
          <m:r>
            <m:rPr>
              <m:sty m:val="bi"/>
            </m:rPr>
            <w:rPr>
              <w:rFonts w:ascii="Cambria Math" w:hAnsi="Cambria Math"/>
            </w:rPr>
            <m:t>in</m:t>
          </m:r>
          <m:r>
            <m:rPr>
              <m:sty m:val="p"/>
            </m:rPr>
            <w:rPr>
              <w:rFonts w:ascii="Cambria Math" w:hAnsi="Cambria Math"/>
            </w:rPr>
            <m:t xml:space="preserve"> </m:t>
          </m:r>
          <m:r>
            <m:rPr>
              <m:sty m:val="bi"/>
            </m:rPr>
            <w:rPr>
              <w:rFonts w:ascii="Cambria Math" w:hAnsi="Cambria Math"/>
            </w:rPr>
            <m:t>final</m:t>
          </m:r>
          <m:r>
            <m:rPr>
              <m:sty m:val="p"/>
            </m:rPr>
            <w:rPr>
              <w:rFonts w:ascii="Cambria Math" w:hAnsi="Cambria Math"/>
            </w:rPr>
            <m:t xml:space="preserve"> </m:t>
          </m:r>
          <m:r>
            <m:rPr>
              <m:sty m:val="bi"/>
            </m:rPr>
            <w:rPr>
              <w:rFonts w:ascii="Cambria Math" w:hAnsi="Cambria Math"/>
            </w:rPr>
            <m:t>product</m:t>
          </m:r>
        </m:oMath>
      </m:oMathPara>
    </w:p>
    <w:p w14:paraId="7A43513C" w14:textId="3F1D6E34" w:rsidR="00794BF6" w:rsidRPr="005B74ED" w:rsidRDefault="00794BF6" w:rsidP="00F62A59">
      <w:pPr>
        <w:pStyle w:val="TAMainText"/>
        <w:rPr>
          <w:rFonts w:eastAsiaTheme="minorEastAsia"/>
        </w:rPr>
      </w:pPr>
      <w:r w:rsidRPr="005B74ED">
        <w:rPr>
          <w:rFonts w:eastAsiaTheme="minorEastAsia"/>
        </w:rPr>
        <w:t xml:space="preserve">Using the moles of </w:t>
      </w:r>
      <w:proofErr w:type="gramStart"/>
      <w:r w:rsidRPr="005B74ED">
        <w:rPr>
          <w:rFonts w:eastAsiaTheme="minorEastAsia"/>
        </w:rPr>
        <w:t>Cr(</w:t>
      </w:r>
      <w:proofErr w:type="gramEnd"/>
      <w:r w:rsidRPr="005B74ED">
        <w:rPr>
          <w:rFonts w:eastAsiaTheme="minorEastAsia"/>
        </w:rPr>
        <w:t>II) acetate we can also determine the mass of chromium ion in our product:</w:t>
      </w:r>
    </w:p>
    <w:p w14:paraId="6BBAA644" w14:textId="0DEF0FB7" w:rsidR="00FE7F53" w:rsidRPr="005B74ED" w:rsidRDefault="00794BF6" w:rsidP="00F62A59">
      <w:pPr>
        <w:pStyle w:val="TAMainText"/>
        <w:rPr>
          <w:rFonts w:eastAsiaTheme="minorEastAsia"/>
        </w:rPr>
      </w:pPr>
      <m:oMathPara>
        <m:oMath>
          <m:r>
            <w:rPr>
              <w:rFonts w:ascii="Cambria Math" w:hAnsi="Cambria Math"/>
            </w:rPr>
            <m:t>0.000223 mol Cr</m:t>
          </m:r>
          <m:d>
            <m:dPr>
              <m:ctrlPr>
                <w:rPr>
                  <w:rFonts w:ascii="Cambria Math" w:hAnsi="Cambria Math"/>
                  <w:i/>
                </w:rPr>
              </m:ctrlPr>
            </m:dPr>
            <m:e>
              <m:r>
                <w:rPr>
                  <w:rFonts w:ascii="Cambria Math" w:hAnsi="Cambria Math"/>
                </w:rPr>
                <m:t>II</m:t>
              </m:r>
            </m:e>
          </m:d>
          <m:r>
            <w:rPr>
              <w:rFonts w:ascii="Cambria Math" w:hAnsi="Cambria Math"/>
            </w:rPr>
            <m:t xml:space="preserve"> acetate</m:t>
          </m:r>
          <m:d>
            <m:dPr>
              <m:ctrlPr>
                <w:rPr>
                  <w:rFonts w:ascii="Cambria Math" w:hAnsi="Cambria Math"/>
                  <w:i/>
                </w:rPr>
              </m:ctrlPr>
            </m:dPr>
            <m:e>
              <m:f>
                <m:fPr>
                  <m:ctrlPr>
                    <w:rPr>
                      <w:rFonts w:ascii="Cambria Math" w:hAnsi="Cambria Math"/>
                      <w:i/>
                    </w:rPr>
                  </m:ctrlPr>
                </m:fPr>
                <m:num>
                  <m:r>
                    <w:rPr>
                      <w:rFonts w:ascii="Cambria Math" w:hAnsi="Cambria Math"/>
                    </w:rPr>
                    <m:t xml:space="preserve">2 mol </m:t>
                  </m:r>
                  <m:sSup>
                    <m:sSupPr>
                      <m:ctrlPr>
                        <w:rPr>
                          <w:rFonts w:ascii="Cambria Math" w:hAnsi="Cambria Math"/>
                          <w:i/>
                        </w:rPr>
                      </m:ctrlPr>
                    </m:sSupPr>
                    <m:e>
                      <m:r>
                        <w:rPr>
                          <w:rFonts w:ascii="Cambria Math" w:hAnsi="Cambria Math"/>
                        </w:rPr>
                        <m:t>Cr</m:t>
                      </m:r>
                    </m:e>
                    <m:sup>
                      <m:r>
                        <w:rPr>
                          <w:rFonts w:ascii="Cambria Math" w:hAnsi="Cambria Math"/>
                        </w:rPr>
                        <m:t>2+</m:t>
                      </m:r>
                    </m:sup>
                  </m:sSup>
                </m:num>
                <m:den>
                  <m:r>
                    <w:rPr>
                      <w:rFonts w:ascii="Cambria Math" w:hAnsi="Cambria Math"/>
                    </w:rPr>
                    <m:t>1 mol Cr</m:t>
                  </m:r>
                  <m:d>
                    <m:dPr>
                      <m:ctrlPr>
                        <w:rPr>
                          <w:rFonts w:ascii="Cambria Math" w:hAnsi="Cambria Math"/>
                          <w:i/>
                        </w:rPr>
                      </m:ctrlPr>
                    </m:dPr>
                    <m:e>
                      <m:r>
                        <w:rPr>
                          <w:rFonts w:ascii="Cambria Math" w:hAnsi="Cambria Math"/>
                        </w:rPr>
                        <m:t>II</m:t>
                      </m:r>
                    </m:e>
                  </m:d>
                  <m:r>
                    <w:rPr>
                      <w:rFonts w:ascii="Cambria Math" w:hAnsi="Cambria Math"/>
                    </w:rPr>
                    <m:t xml:space="preserve"> acetate</m:t>
                  </m:r>
                </m:den>
              </m:f>
            </m:e>
          </m:d>
          <m:d>
            <m:dPr>
              <m:ctrlPr>
                <w:rPr>
                  <w:rFonts w:ascii="Cambria Math" w:hAnsi="Cambria Math"/>
                  <w:i/>
                </w:rPr>
              </m:ctrlPr>
            </m:dPr>
            <m:e>
              <m:f>
                <m:fPr>
                  <m:ctrlPr>
                    <w:rPr>
                      <w:rFonts w:ascii="Cambria Math" w:hAnsi="Cambria Math"/>
                      <w:i/>
                    </w:rPr>
                  </m:ctrlPr>
                </m:fPr>
                <m:num>
                  <m:r>
                    <w:rPr>
                      <w:rFonts w:ascii="Cambria Math" w:hAnsi="Cambria Math"/>
                    </w:rPr>
                    <m:t>51.996 g</m:t>
                  </m:r>
                </m:num>
                <m:den>
                  <m:r>
                    <w:rPr>
                      <w:rFonts w:ascii="Cambria Math" w:hAnsi="Cambria Math"/>
                    </w:rPr>
                    <m:t xml:space="preserve">1 mol </m:t>
                  </m:r>
                  <m:sSup>
                    <m:sSupPr>
                      <m:ctrlPr>
                        <w:rPr>
                          <w:rFonts w:ascii="Cambria Math" w:hAnsi="Cambria Math"/>
                          <w:i/>
                        </w:rPr>
                      </m:ctrlPr>
                    </m:sSupPr>
                    <m:e>
                      <m:r>
                        <w:rPr>
                          <w:rFonts w:ascii="Cambria Math" w:hAnsi="Cambria Math"/>
                        </w:rPr>
                        <m:t>Cr</m:t>
                      </m:r>
                    </m:e>
                    <m:sup>
                      <m:r>
                        <w:rPr>
                          <w:rFonts w:ascii="Cambria Math" w:hAnsi="Cambria Math"/>
                        </w:rPr>
                        <m:t>2+</m:t>
                      </m:r>
                    </m:sup>
                  </m:sSup>
                </m:den>
              </m:f>
            </m:e>
          </m:d>
          <m:r>
            <w:rPr>
              <w:rFonts w:ascii="Cambria Math" w:hAnsi="Cambria Math"/>
            </w:rPr>
            <m:t xml:space="preserve">=0.0232 g </m:t>
          </m:r>
          <m:sSup>
            <m:sSupPr>
              <m:ctrlPr>
                <w:rPr>
                  <w:rFonts w:ascii="Cambria Math" w:hAnsi="Cambria Math"/>
                  <w:i/>
                </w:rPr>
              </m:ctrlPr>
            </m:sSupPr>
            <m:e>
              <m:r>
                <w:rPr>
                  <w:rFonts w:ascii="Cambria Math" w:hAnsi="Cambria Math"/>
                </w:rPr>
                <m:t>Cr</m:t>
              </m:r>
            </m:e>
            <m:sup>
              <m:r>
                <w:rPr>
                  <w:rFonts w:ascii="Cambria Math" w:hAnsi="Cambria Math"/>
                </w:rPr>
                <m:t>2+</m:t>
              </m:r>
            </m:sup>
          </m:sSup>
        </m:oMath>
      </m:oMathPara>
    </w:p>
    <w:p w14:paraId="6E5C2AF7" w14:textId="77777777" w:rsidR="009F620A" w:rsidRPr="005B74ED" w:rsidRDefault="009F620A" w:rsidP="00F62A59">
      <w:pPr>
        <w:pStyle w:val="TAMainText"/>
        <w:rPr>
          <w:rFonts w:eastAsiaTheme="minorEastAsia"/>
        </w:rPr>
      </w:pPr>
    </w:p>
    <w:p w14:paraId="357359DE" w14:textId="0EE5CB92" w:rsidR="009F620A" w:rsidRPr="005B74ED" w:rsidRDefault="00772245" w:rsidP="00F62A59">
      <w:pPr>
        <w:pStyle w:val="TAMainText"/>
        <w:rPr>
          <w:rFonts w:eastAsiaTheme="minorEastAsia"/>
          <w:b/>
        </w:rPr>
      </w:pPr>
      <m:oMathPara>
        <m:oMath>
          <m:f>
            <m:fPr>
              <m:ctrlPr>
                <w:rPr>
                  <w:rFonts w:ascii="Cambria Math" w:hAnsi="Cambria Math"/>
                  <w:b/>
                  <w:i/>
                </w:rPr>
              </m:ctrlPr>
            </m:fPr>
            <m:num>
              <m:r>
                <m:rPr>
                  <m:sty m:val="bi"/>
                </m:rPr>
                <w:rPr>
                  <w:rFonts w:ascii="Cambria Math" w:hAnsi="Cambria Math"/>
                </w:rPr>
                <m:t xml:space="preserve">0.0232 g </m:t>
              </m:r>
            </m:num>
            <m:den>
              <m:r>
                <m:rPr>
                  <m:sty m:val="bi"/>
                </m:rPr>
                <w:rPr>
                  <w:rFonts w:ascii="Cambria Math" w:hAnsi="Cambria Math"/>
                </w:rPr>
                <m:t>0.160 g</m:t>
              </m:r>
            </m:den>
          </m:f>
          <m:r>
            <m:rPr>
              <m:sty m:val="bi"/>
            </m:rPr>
            <w:rPr>
              <w:rFonts w:ascii="Cambria Math" w:hAnsi="Cambria Math"/>
            </w:rPr>
            <m:t xml:space="preserve">×100%=14.5% </m:t>
          </m:r>
          <m:sSup>
            <m:sSupPr>
              <m:ctrlPr>
                <w:rPr>
                  <w:rFonts w:ascii="Cambria Math" w:hAnsi="Cambria Math"/>
                  <w:b/>
                  <w:i/>
                </w:rPr>
              </m:ctrlPr>
            </m:sSupPr>
            <m:e>
              <m:r>
                <m:rPr>
                  <m:sty m:val="bi"/>
                </m:rPr>
                <w:rPr>
                  <w:rFonts w:ascii="Cambria Math" w:hAnsi="Cambria Math"/>
                </w:rPr>
                <m:t>Cr</m:t>
              </m:r>
            </m:e>
            <m:sup>
              <m:r>
                <m:rPr>
                  <m:sty m:val="bi"/>
                </m:rPr>
                <w:rPr>
                  <w:rFonts w:ascii="Cambria Math" w:hAnsi="Cambria Math"/>
                </w:rPr>
                <m:t>2+</m:t>
              </m:r>
            </m:sup>
          </m:sSup>
          <m:r>
            <m:rPr>
              <m:sty m:val="bi"/>
            </m:rPr>
            <w:rPr>
              <w:rFonts w:ascii="Cambria Math" w:hAnsi="Cambria Math"/>
            </w:rPr>
            <m:t xml:space="preserve"> in final product</m:t>
          </m:r>
        </m:oMath>
      </m:oMathPara>
    </w:p>
    <w:p w14:paraId="4DB9F40E" w14:textId="77777777" w:rsidR="00FE7F53" w:rsidRPr="005B74ED" w:rsidRDefault="00FE7F53" w:rsidP="00F62A59">
      <w:pPr>
        <w:pStyle w:val="TAMainText"/>
        <w:rPr>
          <w:rFonts w:eastAsiaTheme="minorEastAsia"/>
        </w:rPr>
      </w:pPr>
    </w:p>
    <w:p w14:paraId="1D7D5351" w14:textId="0622F978" w:rsidR="00FE7F53" w:rsidRPr="005B74ED" w:rsidRDefault="0019596F" w:rsidP="00F62A59">
      <w:pPr>
        <w:pStyle w:val="TAMainText"/>
        <w:rPr>
          <w:rFonts w:eastAsiaTheme="minorEastAsia"/>
        </w:rPr>
      </w:pPr>
      <w:r w:rsidRPr="005B74ED">
        <w:rPr>
          <w:rFonts w:eastAsiaTheme="minorEastAsia"/>
        </w:rPr>
        <w:t>This series of calculations can be repeated for the second trial in which 120 mg was weighed out and the absorbance at 374 nm was found to be 0.2563</w:t>
      </w:r>
      <w:r w:rsidR="00D42938" w:rsidRPr="005B74ED">
        <w:rPr>
          <w:rFonts w:eastAsiaTheme="minorEastAsia"/>
        </w:rPr>
        <w:t>.</w:t>
      </w:r>
    </w:p>
    <w:p w14:paraId="46605149" w14:textId="73053245" w:rsidR="0019596F" w:rsidRPr="005B74ED" w:rsidRDefault="0019596F" w:rsidP="00F62A59">
      <w:pPr>
        <w:pStyle w:val="TAMainText"/>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0.2563</m:t>
              </m:r>
            </m:num>
            <m:den>
              <m:d>
                <m:dPr>
                  <m:ctrlPr>
                    <w:rPr>
                      <w:rFonts w:ascii="Cambria Math" w:eastAsiaTheme="minorEastAsia" w:hAnsi="Cambria Math"/>
                      <w:i/>
                    </w:rPr>
                  </m:ctrlPr>
                </m:dPr>
                <m:e>
                  <m:r>
                    <w:rPr>
                      <w:rFonts w:ascii="Cambria Math" w:eastAsiaTheme="minorEastAsia" w:hAnsi="Cambria Math"/>
                    </w:rPr>
                    <m:t>4820</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 xml:space="preserve">mol </m:t>
                      </m:r>
                    </m:den>
                  </m:f>
                </m:e>
              </m:d>
            </m:den>
          </m:f>
          <m:r>
            <w:rPr>
              <w:rFonts w:ascii="Cambria Math" w:eastAsiaTheme="minorEastAsia" w:hAnsi="Cambria Math"/>
            </w:rPr>
            <m:t>=5.32×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 </m:t>
          </m:r>
          <m:sSup>
            <m:sSupPr>
              <m:ctrlPr>
                <w:rPr>
                  <w:rFonts w:ascii="Cambria Math" w:eastAsiaTheme="minorEastAsia" w:hAnsi="Cambria Math"/>
                  <w:i/>
                </w:rPr>
              </m:ctrlPr>
            </m:sSupPr>
            <m:e>
              <m:r>
                <w:rPr>
                  <w:rFonts w:ascii="Cambria Math" w:eastAsiaTheme="minorEastAsia" w:hAnsi="Cambria Math"/>
                </w:rPr>
                <m:t>Cr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e>
            <m:sup>
              <m:r>
                <w:rPr>
                  <w:rFonts w:ascii="Cambria Math" w:eastAsiaTheme="minorEastAsia" w:hAnsi="Cambria Math"/>
                </w:rPr>
                <m:t>2-</m:t>
              </m:r>
            </m:sup>
          </m:sSup>
          <m:r>
            <w:rPr>
              <w:rFonts w:ascii="Cambria Math" w:eastAsiaTheme="minorEastAsia" w:hAnsi="Cambria Math"/>
            </w:rPr>
            <m:t xml:space="preserve">→0.000266 </m:t>
          </m:r>
          <m:r>
            <w:rPr>
              <w:rFonts w:ascii="Cambria Math" w:hAnsi="Cambria Math"/>
            </w:rPr>
            <m:t xml:space="preserve">mol </m:t>
          </m:r>
          <m:sSup>
            <m:sSupPr>
              <m:ctrlPr>
                <w:rPr>
                  <w:rFonts w:ascii="Cambria Math" w:eastAsiaTheme="minorEastAsia" w:hAnsi="Cambria Math"/>
                  <w:i/>
                </w:rPr>
              </m:ctrlPr>
            </m:sSupPr>
            <m:e>
              <m:r>
                <w:rPr>
                  <w:rFonts w:ascii="Cambria Math" w:eastAsiaTheme="minorEastAsia" w:hAnsi="Cambria Math"/>
                </w:rPr>
                <m:t>Cr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e>
            <m:sup>
              <m:r>
                <w:rPr>
                  <w:rFonts w:ascii="Cambria Math" w:eastAsiaTheme="minorEastAsia" w:hAnsi="Cambria Math"/>
                </w:rPr>
                <m:t>2-</m:t>
              </m:r>
            </m:sup>
          </m:sSup>
          <m:r>
            <w:rPr>
              <w:rFonts w:ascii="Cambria Math" w:eastAsiaTheme="minorEastAsia" w:hAnsi="Cambria Math"/>
            </w:rPr>
            <m:t xml:space="preserve">→0.000133 </m:t>
          </m:r>
          <m:r>
            <w:rPr>
              <w:rFonts w:ascii="Cambria Math" w:hAnsi="Cambria Math"/>
            </w:rPr>
            <m:t>mol Cr</m:t>
          </m:r>
          <m:d>
            <m:dPr>
              <m:ctrlPr>
                <w:rPr>
                  <w:rFonts w:ascii="Cambria Math" w:hAnsi="Cambria Math"/>
                  <w:i/>
                </w:rPr>
              </m:ctrlPr>
            </m:dPr>
            <m:e>
              <m:r>
                <w:rPr>
                  <w:rFonts w:ascii="Cambria Math" w:hAnsi="Cambria Math"/>
                </w:rPr>
                <m:t>II</m:t>
              </m:r>
            </m:e>
          </m:d>
          <m:r>
            <w:rPr>
              <w:rFonts w:ascii="Cambria Math" w:hAnsi="Cambria Math"/>
            </w:rPr>
            <m:t xml:space="preserve"> acetate</m:t>
          </m:r>
        </m:oMath>
      </m:oMathPara>
    </w:p>
    <w:p w14:paraId="43CA61B8" w14:textId="1B5C495B" w:rsidR="0019596F" w:rsidRPr="005B74ED" w:rsidRDefault="00D42938" w:rsidP="00F62A59">
      <w:pPr>
        <w:pStyle w:val="TAMainText"/>
        <w:rPr>
          <w:rFonts w:eastAsiaTheme="minorEastAsia"/>
        </w:rPr>
      </w:pPr>
      <m:oMathPara>
        <m:oMath>
          <m:r>
            <w:rPr>
              <w:rFonts w:ascii="Cambria Math" w:eastAsiaTheme="minorEastAsia" w:hAnsi="Cambria Math"/>
            </w:rPr>
            <m:t xml:space="preserve">0.000133 </m:t>
          </m:r>
          <m:r>
            <w:rPr>
              <w:rFonts w:ascii="Cambria Math" w:hAnsi="Cambria Math"/>
            </w:rPr>
            <m:t>mol Cr</m:t>
          </m:r>
          <m:d>
            <m:dPr>
              <m:ctrlPr>
                <w:rPr>
                  <w:rFonts w:ascii="Cambria Math" w:hAnsi="Cambria Math"/>
                  <w:i/>
                </w:rPr>
              </m:ctrlPr>
            </m:dPr>
            <m:e>
              <m:r>
                <w:rPr>
                  <w:rFonts w:ascii="Cambria Math" w:hAnsi="Cambria Math"/>
                </w:rPr>
                <m:t>II</m:t>
              </m:r>
            </m:e>
          </m:d>
          <m:r>
            <w:rPr>
              <w:rFonts w:ascii="Cambria Math" w:hAnsi="Cambria Math"/>
            </w:rPr>
            <m:t xml:space="preserve"> acetate</m:t>
          </m:r>
          <m:d>
            <m:dPr>
              <m:ctrlPr>
                <w:rPr>
                  <w:rFonts w:ascii="Cambria Math" w:hAnsi="Cambria Math"/>
                  <w:i/>
                </w:rPr>
              </m:ctrlPr>
            </m:dPr>
            <m:e>
              <m:f>
                <m:fPr>
                  <m:ctrlPr>
                    <w:rPr>
                      <w:rFonts w:ascii="Cambria Math" w:hAnsi="Cambria Math"/>
                      <w:i/>
                    </w:rPr>
                  </m:ctrlPr>
                </m:fPr>
                <m:num>
                  <m:r>
                    <w:rPr>
                      <w:rFonts w:ascii="Cambria Math" w:hAnsi="Cambria Math"/>
                    </w:rPr>
                    <m:t>376.20 g</m:t>
                  </m:r>
                </m:num>
                <m:den>
                  <m:r>
                    <w:rPr>
                      <w:rFonts w:ascii="Cambria Math" w:hAnsi="Cambria Math"/>
                    </w:rPr>
                    <m:t>1 mol Cr</m:t>
                  </m:r>
                  <m:d>
                    <m:dPr>
                      <m:ctrlPr>
                        <w:rPr>
                          <w:rFonts w:ascii="Cambria Math" w:hAnsi="Cambria Math"/>
                          <w:i/>
                        </w:rPr>
                      </m:ctrlPr>
                    </m:dPr>
                    <m:e>
                      <m:r>
                        <w:rPr>
                          <w:rFonts w:ascii="Cambria Math" w:hAnsi="Cambria Math"/>
                        </w:rPr>
                        <m:t>II</m:t>
                      </m:r>
                    </m:e>
                  </m:d>
                  <m:r>
                    <w:rPr>
                      <w:rFonts w:ascii="Cambria Math" w:hAnsi="Cambria Math"/>
                    </w:rPr>
                    <m:t xml:space="preserve"> acetate</m:t>
                  </m:r>
                </m:den>
              </m:f>
            </m:e>
          </m:d>
          <m:r>
            <w:rPr>
              <w:rFonts w:ascii="Cambria Math" w:hAnsi="Cambria Math"/>
            </w:rPr>
            <m:t>=0.0500 g Cr</m:t>
          </m:r>
          <m:d>
            <m:dPr>
              <m:ctrlPr>
                <w:rPr>
                  <w:rFonts w:ascii="Cambria Math" w:hAnsi="Cambria Math"/>
                  <w:i/>
                </w:rPr>
              </m:ctrlPr>
            </m:dPr>
            <m:e>
              <m:r>
                <w:rPr>
                  <w:rFonts w:ascii="Cambria Math" w:hAnsi="Cambria Math"/>
                </w:rPr>
                <m:t>II</m:t>
              </m:r>
            </m:e>
          </m:d>
          <m:r>
            <w:rPr>
              <w:rFonts w:ascii="Cambria Math" w:hAnsi="Cambria Math"/>
            </w:rPr>
            <m:t xml:space="preserve"> acetate</m:t>
          </m:r>
        </m:oMath>
      </m:oMathPara>
    </w:p>
    <w:p w14:paraId="3161DC9C" w14:textId="77777777" w:rsidR="00D42938" w:rsidRPr="005B74ED" w:rsidRDefault="00D42938" w:rsidP="00F62A59">
      <w:pPr>
        <w:pStyle w:val="TAMainText"/>
        <w:rPr>
          <w:rFonts w:eastAsiaTheme="minorEastAsia"/>
        </w:rPr>
      </w:pPr>
    </w:p>
    <w:p w14:paraId="387992B8" w14:textId="3EEB3AC6" w:rsidR="00D42938" w:rsidRPr="005B74ED" w:rsidRDefault="00772245" w:rsidP="00F62A59">
      <w:pPr>
        <w:pStyle w:val="TAMainText"/>
        <w:rPr>
          <w:rFonts w:eastAsiaTheme="minorEastAsia"/>
          <w:b/>
        </w:rPr>
      </w:pPr>
      <m:oMathPara>
        <m:oMath>
          <m:f>
            <m:fPr>
              <m:ctrlPr>
                <w:rPr>
                  <w:rFonts w:ascii="Cambria Math" w:hAnsi="Cambria Math"/>
                  <w:b/>
                  <w:i/>
                </w:rPr>
              </m:ctrlPr>
            </m:fPr>
            <m:num>
              <m:r>
                <m:rPr>
                  <m:sty m:val="bi"/>
                </m:rPr>
                <w:rPr>
                  <w:rFonts w:ascii="Cambria Math" w:hAnsi="Cambria Math"/>
                </w:rPr>
                <m:t xml:space="preserve">0.0500 g </m:t>
              </m:r>
            </m:num>
            <m:den>
              <m:r>
                <m:rPr>
                  <m:sty m:val="bi"/>
                </m:rPr>
                <w:rPr>
                  <w:rFonts w:ascii="Cambria Math" w:hAnsi="Cambria Math"/>
                </w:rPr>
                <m:t>0.120 g</m:t>
              </m:r>
            </m:den>
          </m:f>
          <m:r>
            <m:rPr>
              <m:sty m:val="bi"/>
            </m:rPr>
            <w:rPr>
              <w:rFonts w:ascii="Cambria Math" w:hAnsi="Cambria Math"/>
            </w:rPr>
            <m:t>×100%=41.7% Cr</m:t>
          </m:r>
          <m:d>
            <m:dPr>
              <m:ctrlPr>
                <w:rPr>
                  <w:rFonts w:ascii="Cambria Math" w:hAnsi="Cambria Math"/>
                  <w:b/>
                  <w:i/>
                </w:rPr>
              </m:ctrlPr>
            </m:dPr>
            <m:e>
              <m:r>
                <m:rPr>
                  <m:sty m:val="bi"/>
                </m:rPr>
                <w:rPr>
                  <w:rFonts w:ascii="Cambria Math" w:hAnsi="Cambria Math"/>
                </w:rPr>
                <m:t>II</m:t>
              </m:r>
            </m:e>
          </m:d>
          <m:r>
            <m:rPr>
              <m:sty m:val="bi"/>
            </m:rPr>
            <w:rPr>
              <w:rFonts w:ascii="Cambria Math" w:hAnsi="Cambria Math"/>
            </w:rPr>
            <m:t xml:space="preserve"> </m:t>
          </m:r>
          <m:r>
            <m:rPr>
              <m:sty m:val="bi"/>
            </m:rPr>
            <w:rPr>
              <w:rFonts w:ascii="Cambria Math" w:hAnsi="Cambria Math" w:cs="Cambria Math"/>
            </w:rPr>
            <m:t>a</m:t>
          </m:r>
          <m:r>
            <m:rPr>
              <m:sty m:val="bi"/>
            </m:rPr>
            <w:rPr>
              <w:rFonts w:ascii="Cambria Math" w:hAnsi="Cambria Math"/>
            </w:rPr>
            <m:t>cetate in final product</m:t>
          </m:r>
        </m:oMath>
      </m:oMathPara>
    </w:p>
    <w:p w14:paraId="55D4FA30" w14:textId="1EEB46C6" w:rsidR="009F620A" w:rsidRPr="005B74ED" w:rsidRDefault="009F620A" w:rsidP="00F62A59">
      <w:pPr>
        <w:pStyle w:val="TAMainText"/>
        <w:rPr>
          <w:rFonts w:eastAsiaTheme="minorEastAsia"/>
        </w:rPr>
      </w:pPr>
    </w:p>
    <w:p w14:paraId="7C149358" w14:textId="1ACA4965" w:rsidR="009F620A" w:rsidRPr="005B74ED" w:rsidRDefault="009F620A" w:rsidP="00F62A59">
      <w:pPr>
        <w:pStyle w:val="TAMainText"/>
        <w:rPr>
          <w:rFonts w:eastAsiaTheme="minorEastAsia"/>
        </w:rPr>
      </w:pPr>
      <m:oMathPara>
        <m:oMath>
          <m:r>
            <w:rPr>
              <w:rFonts w:ascii="Cambria Math" w:hAnsi="Cambria Math"/>
            </w:rPr>
            <m:t>0.000133 mol Cr</m:t>
          </m:r>
          <m:d>
            <m:dPr>
              <m:ctrlPr>
                <w:rPr>
                  <w:rFonts w:ascii="Cambria Math" w:hAnsi="Cambria Math"/>
                  <w:i/>
                </w:rPr>
              </m:ctrlPr>
            </m:dPr>
            <m:e>
              <m:r>
                <w:rPr>
                  <w:rFonts w:ascii="Cambria Math" w:hAnsi="Cambria Math"/>
                </w:rPr>
                <m:t>II</m:t>
              </m:r>
            </m:e>
          </m:d>
          <m:r>
            <w:rPr>
              <w:rFonts w:ascii="Cambria Math" w:hAnsi="Cambria Math"/>
            </w:rPr>
            <m:t xml:space="preserve"> acetate</m:t>
          </m:r>
          <m:d>
            <m:dPr>
              <m:ctrlPr>
                <w:rPr>
                  <w:rFonts w:ascii="Cambria Math" w:hAnsi="Cambria Math"/>
                  <w:i/>
                </w:rPr>
              </m:ctrlPr>
            </m:dPr>
            <m:e>
              <m:f>
                <m:fPr>
                  <m:ctrlPr>
                    <w:rPr>
                      <w:rFonts w:ascii="Cambria Math" w:hAnsi="Cambria Math"/>
                      <w:i/>
                    </w:rPr>
                  </m:ctrlPr>
                </m:fPr>
                <m:num>
                  <m:r>
                    <w:rPr>
                      <w:rFonts w:ascii="Cambria Math" w:hAnsi="Cambria Math"/>
                    </w:rPr>
                    <m:t xml:space="preserve">2 mol </m:t>
                  </m:r>
                  <m:sSup>
                    <m:sSupPr>
                      <m:ctrlPr>
                        <w:rPr>
                          <w:rFonts w:ascii="Cambria Math" w:hAnsi="Cambria Math"/>
                          <w:i/>
                        </w:rPr>
                      </m:ctrlPr>
                    </m:sSupPr>
                    <m:e>
                      <m:r>
                        <w:rPr>
                          <w:rFonts w:ascii="Cambria Math" w:hAnsi="Cambria Math"/>
                        </w:rPr>
                        <m:t>Cr</m:t>
                      </m:r>
                    </m:e>
                    <m:sup>
                      <m:r>
                        <w:rPr>
                          <w:rFonts w:ascii="Cambria Math" w:hAnsi="Cambria Math"/>
                        </w:rPr>
                        <m:t>2+</m:t>
                      </m:r>
                    </m:sup>
                  </m:sSup>
                </m:num>
                <m:den>
                  <m:r>
                    <w:rPr>
                      <w:rFonts w:ascii="Cambria Math" w:hAnsi="Cambria Math"/>
                    </w:rPr>
                    <m:t>1 mol Cr</m:t>
                  </m:r>
                  <m:d>
                    <m:dPr>
                      <m:ctrlPr>
                        <w:rPr>
                          <w:rFonts w:ascii="Cambria Math" w:hAnsi="Cambria Math"/>
                          <w:i/>
                        </w:rPr>
                      </m:ctrlPr>
                    </m:dPr>
                    <m:e>
                      <m:r>
                        <w:rPr>
                          <w:rFonts w:ascii="Cambria Math" w:hAnsi="Cambria Math"/>
                        </w:rPr>
                        <m:t>II</m:t>
                      </m:r>
                    </m:e>
                  </m:d>
                  <m:r>
                    <w:rPr>
                      <w:rFonts w:ascii="Cambria Math" w:hAnsi="Cambria Math"/>
                    </w:rPr>
                    <m:t xml:space="preserve"> acetate</m:t>
                  </m:r>
                </m:den>
              </m:f>
            </m:e>
          </m:d>
          <m:d>
            <m:dPr>
              <m:ctrlPr>
                <w:rPr>
                  <w:rFonts w:ascii="Cambria Math" w:hAnsi="Cambria Math"/>
                  <w:i/>
                </w:rPr>
              </m:ctrlPr>
            </m:dPr>
            <m:e>
              <m:f>
                <m:fPr>
                  <m:ctrlPr>
                    <w:rPr>
                      <w:rFonts w:ascii="Cambria Math" w:hAnsi="Cambria Math"/>
                      <w:i/>
                    </w:rPr>
                  </m:ctrlPr>
                </m:fPr>
                <m:num>
                  <m:r>
                    <w:rPr>
                      <w:rFonts w:ascii="Cambria Math" w:hAnsi="Cambria Math"/>
                    </w:rPr>
                    <m:t>51.996 g</m:t>
                  </m:r>
                </m:num>
                <m:den>
                  <m:r>
                    <w:rPr>
                      <w:rFonts w:ascii="Cambria Math" w:hAnsi="Cambria Math"/>
                    </w:rPr>
                    <m:t xml:space="preserve">1 mol </m:t>
                  </m:r>
                  <m:sSup>
                    <m:sSupPr>
                      <m:ctrlPr>
                        <w:rPr>
                          <w:rFonts w:ascii="Cambria Math" w:hAnsi="Cambria Math"/>
                          <w:i/>
                        </w:rPr>
                      </m:ctrlPr>
                    </m:sSupPr>
                    <m:e>
                      <m:r>
                        <w:rPr>
                          <w:rFonts w:ascii="Cambria Math" w:hAnsi="Cambria Math"/>
                        </w:rPr>
                        <m:t>Cr</m:t>
                      </m:r>
                    </m:e>
                    <m:sup>
                      <m:r>
                        <w:rPr>
                          <w:rFonts w:ascii="Cambria Math" w:hAnsi="Cambria Math"/>
                        </w:rPr>
                        <m:t>2+</m:t>
                      </m:r>
                    </m:sup>
                  </m:sSup>
                </m:den>
              </m:f>
            </m:e>
          </m:d>
          <m:r>
            <w:rPr>
              <w:rFonts w:ascii="Cambria Math" w:hAnsi="Cambria Math"/>
            </w:rPr>
            <m:t xml:space="preserve">=0.0138 g </m:t>
          </m:r>
          <m:sSup>
            <m:sSupPr>
              <m:ctrlPr>
                <w:rPr>
                  <w:rFonts w:ascii="Cambria Math" w:hAnsi="Cambria Math"/>
                  <w:i/>
                </w:rPr>
              </m:ctrlPr>
            </m:sSupPr>
            <m:e>
              <m:r>
                <w:rPr>
                  <w:rFonts w:ascii="Cambria Math" w:hAnsi="Cambria Math"/>
                </w:rPr>
                <m:t>Cr</m:t>
              </m:r>
            </m:e>
            <m:sup>
              <m:r>
                <w:rPr>
                  <w:rFonts w:ascii="Cambria Math" w:hAnsi="Cambria Math"/>
                </w:rPr>
                <m:t>2+</m:t>
              </m:r>
            </m:sup>
          </m:sSup>
        </m:oMath>
      </m:oMathPara>
    </w:p>
    <w:p w14:paraId="4306D559" w14:textId="77777777" w:rsidR="009F620A" w:rsidRPr="005B74ED" w:rsidRDefault="009F620A" w:rsidP="00F62A59">
      <w:pPr>
        <w:pStyle w:val="TAMainText"/>
        <w:rPr>
          <w:rFonts w:eastAsiaTheme="minorEastAsia"/>
        </w:rPr>
      </w:pPr>
    </w:p>
    <w:p w14:paraId="070FD0BC" w14:textId="180A66CA" w:rsidR="009F620A" w:rsidRPr="005B74ED" w:rsidRDefault="00772245" w:rsidP="00F62A59">
      <w:pPr>
        <w:pStyle w:val="TAMainText"/>
        <w:rPr>
          <w:rFonts w:eastAsiaTheme="minorEastAsia"/>
          <w:b/>
        </w:rPr>
      </w:pPr>
      <m:oMathPara>
        <m:oMath>
          <m:f>
            <m:fPr>
              <m:ctrlPr>
                <w:rPr>
                  <w:rFonts w:ascii="Cambria Math" w:hAnsi="Cambria Math"/>
                  <w:b/>
                  <w:i/>
                </w:rPr>
              </m:ctrlPr>
            </m:fPr>
            <m:num>
              <m:r>
                <m:rPr>
                  <m:sty m:val="bi"/>
                </m:rPr>
                <w:rPr>
                  <w:rFonts w:ascii="Cambria Math" w:hAnsi="Cambria Math"/>
                </w:rPr>
                <m:t xml:space="preserve">0.0138 g </m:t>
              </m:r>
            </m:num>
            <m:den>
              <m:r>
                <m:rPr>
                  <m:sty m:val="bi"/>
                </m:rPr>
                <w:rPr>
                  <w:rFonts w:ascii="Cambria Math" w:hAnsi="Cambria Math"/>
                </w:rPr>
                <m:t>0.160 g</m:t>
              </m:r>
            </m:den>
          </m:f>
          <m:r>
            <m:rPr>
              <m:sty m:val="bi"/>
            </m:rPr>
            <w:rPr>
              <w:rFonts w:ascii="Cambria Math" w:hAnsi="Cambria Math"/>
            </w:rPr>
            <m:t xml:space="preserve">×100%=8.64% </m:t>
          </m:r>
          <m:sSup>
            <m:sSupPr>
              <m:ctrlPr>
                <w:rPr>
                  <w:rFonts w:ascii="Cambria Math" w:hAnsi="Cambria Math"/>
                  <w:b/>
                  <w:i/>
                </w:rPr>
              </m:ctrlPr>
            </m:sSupPr>
            <m:e>
              <m:r>
                <m:rPr>
                  <m:sty m:val="bi"/>
                </m:rPr>
                <w:rPr>
                  <w:rFonts w:ascii="Cambria Math" w:hAnsi="Cambria Math"/>
                </w:rPr>
                <m:t>Cr</m:t>
              </m:r>
            </m:e>
            <m:sup>
              <m:r>
                <m:rPr>
                  <m:sty m:val="bi"/>
                </m:rPr>
                <w:rPr>
                  <w:rFonts w:ascii="Cambria Math" w:hAnsi="Cambria Math"/>
                </w:rPr>
                <m:t>2+</m:t>
              </m:r>
            </m:sup>
          </m:sSup>
          <m:r>
            <m:rPr>
              <m:sty m:val="bi"/>
            </m:rPr>
            <w:rPr>
              <w:rFonts w:ascii="Cambria Math" w:hAnsi="Cambria Math"/>
            </w:rPr>
            <m:t xml:space="preserve"> in final product</m:t>
          </m:r>
        </m:oMath>
      </m:oMathPara>
    </w:p>
    <w:p w14:paraId="3ADD5E14" w14:textId="77777777" w:rsidR="009F620A" w:rsidRPr="005B74ED" w:rsidRDefault="009F620A" w:rsidP="00D42938">
      <w:pPr>
        <w:pStyle w:val="NoSpacing"/>
        <w:spacing w:line="276" w:lineRule="auto"/>
        <w:rPr>
          <w:rFonts w:ascii="Times New Roman" w:eastAsiaTheme="minorEastAsia" w:hAnsi="Times New Roman" w:cs="Times New Roman"/>
        </w:rPr>
      </w:pPr>
    </w:p>
    <w:p w14:paraId="4A46F761" w14:textId="2D9B95AC" w:rsidR="00D42938" w:rsidRPr="005B74ED" w:rsidRDefault="00D42938" w:rsidP="00F62A59">
      <w:pPr>
        <w:pStyle w:val="TESubsectionHeading"/>
      </w:pPr>
      <w:r w:rsidRPr="005B74ED">
        <w:t>Part II: Reactions of Chromium(II) Acetate with Iodine</w:t>
      </w:r>
    </w:p>
    <w:p w14:paraId="5264870E" w14:textId="2375729E" w:rsidR="00F32D66" w:rsidRPr="005B74ED" w:rsidRDefault="005D00B7" w:rsidP="00F62A59">
      <w:pPr>
        <w:pStyle w:val="TAMainText"/>
        <w:rPr>
          <w:rFonts w:eastAsiaTheme="minorEastAsia"/>
        </w:rPr>
      </w:pPr>
      <w:r w:rsidRPr="005B74ED">
        <w:rPr>
          <w:rFonts w:eastAsiaTheme="minorEastAsia"/>
        </w:rPr>
        <w:t xml:space="preserve">Before adding the </w:t>
      </w:r>
      <w:proofErr w:type="gramStart"/>
      <w:r w:rsidRPr="005B74ED">
        <w:rPr>
          <w:rFonts w:eastAsiaTheme="minorEastAsia"/>
        </w:rPr>
        <w:t>Cr(</w:t>
      </w:r>
      <w:proofErr w:type="gramEnd"/>
      <w:r w:rsidRPr="005B74ED">
        <w:rPr>
          <w:rFonts w:eastAsiaTheme="minorEastAsia"/>
        </w:rPr>
        <w:t>II) acetate, the dilute iodine in CCl</w:t>
      </w:r>
      <w:r w:rsidRPr="005B74ED">
        <w:rPr>
          <w:rFonts w:eastAsiaTheme="minorEastAsia"/>
          <w:vertAlign w:val="subscript"/>
        </w:rPr>
        <w:t>4</w:t>
      </w:r>
      <w:r w:rsidRPr="005B74ED">
        <w:rPr>
          <w:rFonts w:eastAsiaTheme="minorEastAsia"/>
        </w:rPr>
        <w:t xml:space="preserve"> solution is purple, which is the typical appearance of elemental iodine dissolved in inorganic, non-polar solvents. This layer is beneath the clear water layer due to the greater density of CCl</w:t>
      </w:r>
      <w:r w:rsidRPr="005B74ED">
        <w:rPr>
          <w:rFonts w:eastAsiaTheme="minorEastAsia"/>
          <w:vertAlign w:val="subscript"/>
        </w:rPr>
        <w:t>4</w:t>
      </w:r>
      <w:r w:rsidRPr="005B74ED">
        <w:rPr>
          <w:rFonts w:eastAsiaTheme="minorEastAsia"/>
        </w:rPr>
        <w:t xml:space="preserve"> compared to water. When the </w:t>
      </w:r>
      <w:proofErr w:type="gramStart"/>
      <w:r w:rsidRPr="005B74ED">
        <w:rPr>
          <w:rFonts w:eastAsiaTheme="minorEastAsia"/>
        </w:rPr>
        <w:t>Cr(</w:t>
      </w:r>
      <w:proofErr w:type="gramEnd"/>
      <w:r w:rsidRPr="005B74ED">
        <w:rPr>
          <w:rFonts w:eastAsiaTheme="minorEastAsia"/>
        </w:rPr>
        <w:t>II) acetate is added to the test tube, it dissolves in the organic layer, as it is fairly insoluble in water. Once the test tube is shaken and the layers are allowed to separate, the water layer on the top is brown, which is the color of I</w:t>
      </w:r>
      <w:r w:rsidRPr="005B74ED">
        <w:rPr>
          <w:rFonts w:eastAsiaTheme="minorEastAsia"/>
          <w:vertAlign w:val="superscript"/>
        </w:rPr>
        <w:t>-</w:t>
      </w:r>
      <w:r w:rsidRPr="005B74ED">
        <w:rPr>
          <w:rFonts w:eastAsiaTheme="minorEastAsia"/>
        </w:rPr>
        <w:t xml:space="preserve"> ions dissolved in water and other polar solvents. </w:t>
      </w:r>
    </w:p>
    <w:p w14:paraId="68EBD320" w14:textId="0B8EAB49" w:rsidR="005D00B7" w:rsidRPr="005B74ED" w:rsidRDefault="005D00B7" w:rsidP="00F62A59">
      <w:pPr>
        <w:pStyle w:val="TESubsectionHeading"/>
      </w:pPr>
      <w:r w:rsidRPr="005B74ED">
        <w:t xml:space="preserve">Part III: Redox Chemistry of Chromium(III) Sulfate and Potassium Chromate </w:t>
      </w:r>
    </w:p>
    <w:p w14:paraId="20C76BD0" w14:textId="77777777" w:rsidR="00403993" w:rsidRPr="005B74ED" w:rsidRDefault="00403993" w:rsidP="005D00B7">
      <w:pPr>
        <w:pStyle w:val="NoSpacing"/>
        <w:spacing w:line="276" w:lineRule="auto"/>
        <w:rPr>
          <w:rFonts w:ascii="Times New Roman" w:hAnsi="Times New Roman" w:cs="Times New Roman"/>
          <w:u w:val="single"/>
        </w:rPr>
      </w:pPr>
    </w:p>
    <w:tbl>
      <w:tblPr>
        <w:tblStyle w:val="TableGridLight"/>
        <w:tblW w:w="0" w:type="auto"/>
        <w:tblLook w:val="04A0" w:firstRow="1" w:lastRow="0" w:firstColumn="1" w:lastColumn="0" w:noHBand="0" w:noVBand="1"/>
      </w:tblPr>
      <w:tblGrid>
        <w:gridCol w:w="1539"/>
        <w:gridCol w:w="1656"/>
        <w:gridCol w:w="1656"/>
        <w:gridCol w:w="1187"/>
        <w:gridCol w:w="1656"/>
        <w:gridCol w:w="1656"/>
      </w:tblGrid>
      <w:tr w:rsidR="00403993" w:rsidRPr="005B74ED" w14:paraId="0619DAE1" w14:textId="13C6D369" w:rsidTr="00794BF6">
        <w:trPr>
          <w:trHeight w:val="864"/>
        </w:trPr>
        <w:tc>
          <w:tcPr>
            <w:tcW w:w="1539" w:type="dxa"/>
            <w:vAlign w:val="center"/>
          </w:tcPr>
          <w:p w14:paraId="4260970B" w14:textId="77777777" w:rsidR="00403993" w:rsidRPr="005B74ED" w:rsidRDefault="00403993" w:rsidP="00F62A59">
            <w:pPr>
              <w:pStyle w:val="TCTableBody"/>
              <w:rPr>
                <w:rFonts w:eastAsiaTheme="minorEastAsia"/>
              </w:rPr>
            </w:pPr>
            <w:proofErr w:type="gramStart"/>
            <w:r w:rsidRPr="005B74ED">
              <w:rPr>
                <w:rFonts w:eastAsiaTheme="minorEastAsia"/>
              </w:rPr>
              <w:t>Chromium(</w:t>
            </w:r>
            <w:proofErr w:type="gramEnd"/>
            <w:r w:rsidRPr="005B74ED">
              <w:rPr>
                <w:rFonts w:eastAsiaTheme="minorEastAsia"/>
              </w:rPr>
              <w:t>III) Sulfate</w:t>
            </w:r>
          </w:p>
          <w:p w14:paraId="7F7F2D73" w14:textId="617983B5" w:rsidR="00403993" w:rsidRPr="005B74ED" w:rsidRDefault="00403993" w:rsidP="00F62A59">
            <w:pPr>
              <w:pStyle w:val="TCTableBody"/>
              <w:rPr>
                <w:rFonts w:eastAsiaTheme="minorEastAsia"/>
              </w:rPr>
            </w:pPr>
            <w:r w:rsidRPr="005B74ED">
              <w:rPr>
                <w:rFonts w:eastAsiaTheme="minorEastAsia"/>
              </w:rPr>
              <w:t>Original</w:t>
            </w:r>
          </w:p>
        </w:tc>
        <w:tc>
          <w:tcPr>
            <w:tcW w:w="1656" w:type="dxa"/>
            <w:vAlign w:val="center"/>
          </w:tcPr>
          <w:p w14:paraId="5727C2A7" w14:textId="5E01C874" w:rsidR="00403993" w:rsidRPr="005B74ED" w:rsidRDefault="00403993" w:rsidP="00F62A59">
            <w:pPr>
              <w:pStyle w:val="TCTableBody"/>
              <w:rPr>
                <w:rFonts w:eastAsiaTheme="minorEastAsia"/>
              </w:rPr>
            </w:pPr>
            <w:proofErr w:type="gramStart"/>
            <w:r w:rsidRPr="005B74ED">
              <w:rPr>
                <w:rFonts w:eastAsiaTheme="minorEastAsia"/>
              </w:rPr>
              <w:t>Chromium(</w:t>
            </w:r>
            <w:proofErr w:type="gramEnd"/>
            <w:r w:rsidRPr="005B74ED">
              <w:rPr>
                <w:rFonts w:eastAsiaTheme="minorEastAsia"/>
              </w:rPr>
              <w:t>III) Sulfate</w:t>
            </w:r>
          </w:p>
          <w:p w14:paraId="4CFFA2EA" w14:textId="4B58E34D" w:rsidR="00403993" w:rsidRPr="005B74ED" w:rsidRDefault="00403993" w:rsidP="00F62A59">
            <w:pPr>
              <w:pStyle w:val="TCTableBody"/>
              <w:rPr>
                <w:rFonts w:eastAsiaTheme="minorEastAsia"/>
              </w:rPr>
            </w:pPr>
            <w:r w:rsidRPr="005B74ED">
              <w:rPr>
                <w:rFonts w:eastAsiaTheme="minorEastAsia"/>
              </w:rPr>
              <w:t>Acid</w:t>
            </w:r>
          </w:p>
        </w:tc>
        <w:tc>
          <w:tcPr>
            <w:tcW w:w="1656" w:type="dxa"/>
            <w:vAlign w:val="center"/>
          </w:tcPr>
          <w:p w14:paraId="2F6E6A93" w14:textId="77777777" w:rsidR="00403993" w:rsidRPr="005B74ED" w:rsidRDefault="00403993" w:rsidP="00F62A59">
            <w:pPr>
              <w:pStyle w:val="TCTableBody"/>
              <w:rPr>
                <w:rFonts w:eastAsiaTheme="minorEastAsia"/>
              </w:rPr>
            </w:pPr>
            <w:proofErr w:type="gramStart"/>
            <w:r w:rsidRPr="005B74ED">
              <w:rPr>
                <w:rFonts w:eastAsiaTheme="minorEastAsia"/>
              </w:rPr>
              <w:t>Chromium(</w:t>
            </w:r>
            <w:proofErr w:type="gramEnd"/>
            <w:r w:rsidRPr="005B74ED">
              <w:rPr>
                <w:rFonts w:eastAsiaTheme="minorEastAsia"/>
              </w:rPr>
              <w:t>III) Sulfate</w:t>
            </w:r>
          </w:p>
          <w:p w14:paraId="66D2A4F1" w14:textId="741D1935" w:rsidR="00403993" w:rsidRPr="005B74ED" w:rsidRDefault="00403993" w:rsidP="00F62A59">
            <w:pPr>
              <w:pStyle w:val="TCTableBody"/>
              <w:rPr>
                <w:rFonts w:eastAsiaTheme="minorEastAsia"/>
              </w:rPr>
            </w:pPr>
            <w:r w:rsidRPr="005B74ED">
              <w:rPr>
                <w:rFonts w:eastAsiaTheme="minorEastAsia"/>
              </w:rPr>
              <w:t>Base</w:t>
            </w:r>
          </w:p>
        </w:tc>
        <w:tc>
          <w:tcPr>
            <w:tcW w:w="1187" w:type="dxa"/>
            <w:vAlign w:val="center"/>
          </w:tcPr>
          <w:p w14:paraId="651AE40E" w14:textId="77777777" w:rsidR="00403993" w:rsidRPr="005B74ED" w:rsidRDefault="00403993" w:rsidP="00F62A59">
            <w:pPr>
              <w:pStyle w:val="TCTableBody"/>
              <w:rPr>
                <w:rFonts w:eastAsiaTheme="minorEastAsia"/>
              </w:rPr>
            </w:pPr>
            <w:r w:rsidRPr="005B74ED">
              <w:rPr>
                <w:rFonts w:eastAsiaTheme="minorEastAsia"/>
              </w:rPr>
              <w:t>Potassium Chromate</w:t>
            </w:r>
          </w:p>
          <w:p w14:paraId="0D28BD75" w14:textId="4D481102" w:rsidR="00403993" w:rsidRPr="005B74ED" w:rsidRDefault="00403993" w:rsidP="00F62A59">
            <w:pPr>
              <w:pStyle w:val="TCTableBody"/>
              <w:rPr>
                <w:rFonts w:eastAsiaTheme="minorEastAsia"/>
              </w:rPr>
            </w:pPr>
            <w:r w:rsidRPr="005B74ED">
              <w:rPr>
                <w:rFonts w:eastAsiaTheme="minorEastAsia"/>
              </w:rPr>
              <w:t>Original</w:t>
            </w:r>
          </w:p>
        </w:tc>
        <w:tc>
          <w:tcPr>
            <w:tcW w:w="1656" w:type="dxa"/>
            <w:vAlign w:val="center"/>
          </w:tcPr>
          <w:p w14:paraId="171262D0" w14:textId="77777777" w:rsidR="00403993" w:rsidRPr="005B74ED" w:rsidRDefault="00403993" w:rsidP="00F62A59">
            <w:pPr>
              <w:pStyle w:val="TCTableBody"/>
              <w:rPr>
                <w:rFonts w:eastAsiaTheme="minorEastAsia"/>
              </w:rPr>
            </w:pPr>
            <w:r w:rsidRPr="005B74ED">
              <w:rPr>
                <w:rFonts w:eastAsiaTheme="minorEastAsia"/>
              </w:rPr>
              <w:t>Potassium Chromate</w:t>
            </w:r>
          </w:p>
          <w:p w14:paraId="6EF8DB63" w14:textId="693F79AB" w:rsidR="00403993" w:rsidRPr="005B74ED" w:rsidRDefault="00403993" w:rsidP="00F62A59">
            <w:pPr>
              <w:pStyle w:val="TCTableBody"/>
              <w:rPr>
                <w:rFonts w:eastAsiaTheme="minorEastAsia"/>
              </w:rPr>
            </w:pPr>
            <w:r w:rsidRPr="005B74ED">
              <w:rPr>
                <w:rFonts w:eastAsiaTheme="minorEastAsia"/>
              </w:rPr>
              <w:t>Acid</w:t>
            </w:r>
          </w:p>
        </w:tc>
        <w:tc>
          <w:tcPr>
            <w:tcW w:w="1656" w:type="dxa"/>
            <w:vAlign w:val="center"/>
          </w:tcPr>
          <w:p w14:paraId="371C1575" w14:textId="77777777" w:rsidR="00403993" w:rsidRPr="005B74ED" w:rsidRDefault="00403993" w:rsidP="00F62A59">
            <w:pPr>
              <w:pStyle w:val="TCTableBody"/>
              <w:rPr>
                <w:rFonts w:eastAsiaTheme="minorEastAsia"/>
              </w:rPr>
            </w:pPr>
            <w:r w:rsidRPr="005B74ED">
              <w:rPr>
                <w:rFonts w:eastAsiaTheme="minorEastAsia"/>
              </w:rPr>
              <w:t>Potassium Chromate</w:t>
            </w:r>
          </w:p>
          <w:p w14:paraId="4DA91412" w14:textId="19815140" w:rsidR="00403993" w:rsidRPr="005B74ED" w:rsidRDefault="00403993" w:rsidP="00F62A59">
            <w:pPr>
              <w:pStyle w:val="TCTableBody"/>
              <w:rPr>
                <w:rFonts w:eastAsiaTheme="minorEastAsia"/>
              </w:rPr>
            </w:pPr>
            <w:r w:rsidRPr="005B74ED">
              <w:rPr>
                <w:rFonts w:eastAsiaTheme="minorEastAsia"/>
              </w:rPr>
              <w:t>Base</w:t>
            </w:r>
          </w:p>
        </w:tc>
      </w:tr>
      <w:tr w:rsidR="00403993" w:rsidRPr="005B74ED" w14:paraId="4AF6B774" w14:textId="6A73E7D4" w:rsidTr="00794BF6">
        <w:trPr>
          <w:trHeight w:val="864"/>
        </w:trPr>
        <w:tc>
          <w:tcPr>
            <w:tcW w:w="1539" w:type="dxa"/>
            <w:vAlign w:val="center"/>
          </w:tcPr>
          <w:p w14:paraId="28EEA47C" w14:textId="24F41E4D" w:rsidR="00403993" w:rsidRPr="005B74ED" w:rsidRDefault="00403993" w:rsidP="00F62A59">
            <w:pPr>
              <w:pStyle w:val="TCTableBody"/>
              <w:rPr>
                <w:rFonts w:eastAsiaTheme="minorEastAsia"/>
              </w:rPr>
            </w:pPr>
            <w:r w:rsidRPr="005B74ED">
              <w:rPr>
                <w:rFonts w:eastAsiaTheme="minorEastAsia"/>
              </w:rPr>
              <w:t>Gray</w:t>
            </w:r>
          </w:p>
        </w:tc>
        <w:tc>
          <w:tcPr>
            <w:tcW w:w="1656" w:type="dxa"/>
            <w:vAlign w:val="center"/>
          </w:tcPr>
          <w:p w14:paraId="6628EC1B" w14:textId="0A6AAFDD" w:rsidR="00403993" w:rsidRPr="005B74ED" w:rsidRDefault="00403993" w:rsidP="00F62A59">
            <w:pPr>
              <w:pStyle w:val="TCTableBody"/>
              <w:rPr>
                <w:rFonts w:eastAsiaTheme="minorEastAsia"/>
              </w:rPr>
            </w:pPr>
            <w:r w:rsidRPr="005B74ED">
              <w:rPr>
                <w:noProof/>
              </w:rPr>
              <w:drawing>
                <wp:inline distT="0" distB="0" distL="0" distR="0" wp14:anchorId="39E96BF4" wp14:editId="5442ADE2">
                  <wp:extent cx="626745" cy="640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745" cy="640080"/>
                          </a:xfrm>
                          <a:prstGeom prst="rect">
                            <a:avLst/>
                          </a:prstGeom>
                        </pic:spPr>
                      </pic:pic>
                    </a:graphicData>
                  </a:graphic>
                </wp:inline>
              </w:drawing>
            </w:r>
          </w:p>
        </w:tc>
        <w:tc>
          <w:tcPr>
            <w:tcW w:w="1656" w:type="dxa"/>
            <w:vAlign w:val="center"/>
          </w:tcPr>
          <w:p w14:paraId="5DACAE7A" w14:textId="41896061" w:rsidR="00403993" w:rsidRPr="005B74ED" w:rsidRDefault="00403993" w:rsidP="00F62A59">
            <w:pPr>
              <w:pStyle w:val="TCTableBody"/>
              <w:rPr>
                <w:rFonts w:eastAsiaTheme="minorEastAsia"/>
              </w:rPr>
            </w:pPr>
            <w:r w:rsidRPr="005B74ED">
              <w:rPr>
                <w:noProof/>
              </w:rPr>
              <w:drawing>
                <wp:inline distT="0" distB="0" distL="0" distR="0" wp14:anchorId="4E433969" wp14:editId="1D158BB3">
                  <wp:extent cx="620077" cy="64008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077" cy="640080"/>
                          </a:xfrm>
                          <a:prstGeom prst="rect">
                            <a:avLst/>
                          </a:prstGeom>
                        </pic:spPr>
                      </pic:pic>
                    </a:graphicData>
                  </a:graphic>
                </wp:inline>
              </w:drawing>
            </w:r>
          </w:p>
        </w:tc>
        <w:tc>
          <w:tcPr>
            <w:tcW w:w="1187" w:type="dxa"/>
            <w:vAlign w:val="center"/>
          </w:tcPr>
          <w:p w14:paraId="535DB318" w14:textId="3514C307" w:rsidR="00403993" w:rsidRPr="005B74ED" w:rsidRDefault="00403993" w:rsidP="00F62A59">
            <w:pPr>
              <w:pStyle w:val="TCTableBody"/>
              <w:rPr>
                <w:rFonts w:eastAsiaTheme="minorEastAsia"/>
              </w:rPr>
            </w:pPr>
            <w:r w:rsidRPr="005B74ED">
              <w:rPr>
                <w:rFonts w:eastAsiaTheme="minorEastAsia"/>
              </w:rPr>
              <w:t>Yellow</w:t>
            </w:r>
          </w:p>
        </w:tc>
        <w:tc>
          <w:tcPr>
            <w:tcW w:w="1656" w:type="dxa"/>
            <w:vAlign w:val="center"/>
          </w:tcPr>
          <w:p w14:paraId="4CAC724A" w14:textId="5D95E3BE" w:rsidR="00403993" w:rsidRPr="005B74ED" w:rsidRDefault="00403993" w:rsidP="00F62A59">
            <w:pPr>
              <w:pStyle w:val="TCTableBody"/>
              <w:rPr>
                <w:rFonts w:eastAsiaTheme="minorEastAsia"/>
              </w:rPr>
            </w:pPr>
            <w:r w:rsidRPr="005B74ED">
              <w:rPr>
                <w:noProof/>
              </w:rPr>
              <w:drawing>
                <wp:inline distT="0" distB="0" distL="0" distR="0" wp14:anchorId="5A4EC9DC" wp14:editId="5E9D1F47">
                  <wp:extent cx="649033" cy="640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033" cy="640080"/>
                          </a:xfrm>
                          <a:prstGeom prst="rect">
                            <a:avLst/>
                          </a:prstGeom>
                        </pic:spPr>
                      </pic:pic>
                    </a:graphicData>
                  </a:graphic>
                </wp:inline>
              </w:drawing>
            </w:r>
          </w:p>
        </w:tc>
        <w:tc>
          <w:tcPr>
            <w:tcW w:w="1656" w:type="dxa"/>
            <w:vAlign w:val="center"/>
          </w:tcPr>
          <w:p w14:paraId="7B91A26E" w14:textId="03511BD8" w:rsidR="00403993" w:rsidRPr="005B74ED" w:rsidRDefault="00403993" w:rsidP="00F62A59">
            <w:pPr>
              <w:pStyle w:val="TCTableBody"/>
              <w:rPr>
                <w:rFonts w:eastAsiaTheme="minorEastAsia"/>
              </w:rPr>
            </w:pPr>
            <w:r w:rsidRPr="005B74ED">
              <w:rPr>
                <w:noProof/>
              </w:rPr>
              <w:drawing>
                <wp:inline distT="0" distB="0" distL="0" distR="0" wp14:anchorId="59A5DFBF" wp14:editId="4CC5CB0C">
                  <wp:extent cx="634959"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959" cy="640080"/>
                          </a:xfrm>
                          <a:prstGeom prst="rect">
                            <a:avLst/>
                          </a:prstGeom>
                        </pic:spPr>
                      </pic:pic>
                    </a:graphicData>
                  </a:graphic>
                </wp:inline>
              </w:drawing>
            </w:r>
          </w:p>
        </w:tc>
      </w:tr>
    </w:tbl>
    <w:p w14:paraId="3FCB500B" w14:textId="3E174EC5" w:rsidR="00794BF6" w:rsidRPr="005B74ED" w:rsidRDefault="00794BF6" w:rsidP="00F62A59">
      <w:pPr>
        <w:pStyle w:val="VDTableTitle"/>
      </w:pPr>
      <w:r w:rsidRPr="005B74ED">
        <w:t xml:space="preserve">Table </w:t>
      </w:r>
      <w:r w:rsidRPr="005B74ED">
        <w:fldChar w:fldCharType="begin"/>
      </w:r>
      <w:r w:rsidRPr="005B74ED">
        <w:instrText xml:space="preserve"> SEQ Table \* ARABIC </w:instrText>
      </w:r>
      <w:r w:rsidRPr="005B74ED">
        <w:fldChar w:fldCharType="separate"/>
      </w:r>
      <w:r w:rsidR="005A0148">
        <w:rPr>
          <w:noProof/>
        </w:rPr>
        <w:t>1</w:t>
      </w:r>
      <w:r w:rsidRPr="005B74ED">
        <w:fldChar w:fldCharType="end"/>
      </w:r>
      <w:r w:rsidR="00B56109">
        <w:t>: Color changes when chromium (III) sulfate and potassium c</w:t>
      </w:r>
      <w:r w:rsidR="00B56109" w:rsidRPr="00B56109">
        <w:t>hromate</w:t>
      </w:r>
      <w:r w:rsidR="00B56109">
        <w:t xml:space="preserve"> were oxidized in acidic and basic conditions.</w:t>
      </w:r>
    </w:p>
    <w:p w14:paraId="756C432A" w14:textId="77777777" w:rsidR="00794BF6" w:rsidRPr="005B74ED" w:rsidRDefault="00794BF6" w:rsidP="00794BF6">
      <w:pPr>
        <w:pStyle w:val="NoSpacing"/>
        <w:keepNext/>
        <w:spacing w:line="276" w:lineRule="auto"/>
        <w:rPr>
          <w:rFonts w:ascii="Times New Roman" w:hAnsi="Times New Roman" w:cs="Times New Roman"/>
        </w:rPr>
      </w:pPr>
      <w:r w:rsidRPr="005B74ED">
        <w:rPr>
          <w:rFonts w:ascii="Times New Roman" w:hAnsi="Times New Roman" w:cs="Times New Roman"/>
          <w:noProof/>
        </w:rPr>
        <w:drawing>
          <wp:inline distT="0" distB="0" distL="0" distR="0" wp14:anchorId="712D8FCA" wp14:editId="5B0B668C">
            <wp:extent cx="5943600" cy="2743200"/>
            <wp:effectExtent l="0" t="0" r="0" b="0"/>
            <wp:docPr id="2" name="Chart 2">
              <a:extLst xmlns:a="http://schemas.openxmlformats.org/drawingml/2006/main">
                <a:ext uri="{FF2B5EF4-FFF2-40B4-BE49-F238E27FC236}">
                  <a16:creationId xmlns:a16="http://schemas.microsoft.com/office/drawing/2014/main" id="{0DB57D2F-8FDF-4F7D-9084-764940F15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5F4B98" w14:textId="425116C7" w:rsidR="006018D9" w:rsidRDefault="00794BF6" w:rsidP="00F62A59">
      <w:pPr>
        <w:pStyle w:val="VAFigureCaption"/>
      </w:pPr>
      <w:r w:rsidRPr="005B74ED">
        <w:t xml:space="preserve">Graph </w:t>
      </w:r>
      <w:r w:rsidRPr="005B74ED">
        <w:fldChar w:fldCharType="begin"/>
      </w:r>
      <w:r w:rsidRPr="005B74ED">
        <w:instrText xml:space="preserve"> SEQ Graph \* ARABIC </w:instrText>
      </w:r>
      <w:r w:rsidRPr="005B74ED">
        <w:fldChar w:fldCharType="separate"/>
      </w:r>
      <w:r w:rsidR="005A0148">
        <w:rPr>
          <w:noProof/>
        </w:rPr>
        <w:t>2</w:t>
      </w:r>
      <w:r w:rsidRPr="005B74ED">
        <w:fldChar w:fldCharType="end"/>
      </w:r>
      <w:r w:rsidR="00B56109">
        <w:t>: UV-Vis spectra for chromium (III) sulfate in water (blue-gray)</w:t>
      </w:r>
      <w:r w:rsidR="006018D9">
        <w:t xml:space="preserve"> </w:t>
      </w:r>
      <w:proofErr w:type="spellStart"/>
      <w:r w:rsidR="006018D9">
        <w:t>λ</w:t>
      </w:r>
      <w:r w:rsidR="006018D9">
        <w:rPr>
          <w:vertAlign w:val="subscript"/>
        </w:rPr>
        <w:t>max</w:t>
      </w:r>
      <w:proofErr w:type="spellEnd"/>
      <w:r w:rsidR="006018D9">
        <w:t>=407.0 nm, 575.0 nm,</w:t>
      </w:r>
      <w:r w:rsidR="00B56109">
        <w:t xml:space="preserve"> oxidized product of chromium (III) sulfate in acid (lilac)</w:t>
      </w:r>
      <w:r w:rsidR="006018D9" w:rsidRPr="006018D9">
        <w:t xml:space="preserve"> </w:t>
      </w:r>
      <w:proofErr w:type="spellStart"/>
      <w:r w:rsidR="006018D9">
        <w:t>λ</w:t>
      </w:r>
      <w:r w:rsidR="006018D9">
        <w:rPr>
          <w:vertAlign w:val="subscript"/>
        </w:rPr>
        <w:t>max</w:t>
      </w:r>
      <w:proofErr w:type="spellEnd"/>
      <w:r w:rsidR="006018D9">
        <w:t>=406.5 nm, 580.5 nm</w:t>
      </w:r>
      <w:r w:rsidR="00B56109">
        <w:t>, oxidized product of chromium (III) sulfate in base (rust)</w:t>
      </w:r>
      <w:r w:rsidR="006018D9">
        <w:t xml:space="preserve"> </w:t>
      </w:r>
      <w:proofErr w:type="spellStart"/>
      <w:r w:rsidR="006018D9">
        <w:t>λ</w:t>
      </w:r>
      <w:r w:rsidR="006018D9">
        <w:rPr>
          <w:vertAlign w:val="subscript"/>
        </w:rPr>
        <w:t>max</w:t>
      </w:r>
      <w:proofErr w:type="spellEnd"/>
      <w:r w:rsidR="006018D9">
        <w:t>=372.5 nm</w:t>
      </w:r>
      <w:r w:rsidR="00B56109">
        <w:t xml:space="preserve">. </w:t>
      </w:r>
    </w:p>
    <w:p w14:paraId="43D07F2F" w14:textId="69575B87" w:rsidR="00794BF6" w:rsidRPr="005B74ED" w:rsidRDefault="00AF40C6" w:rsidP="00B56109">
      <w:pPr>
        <w:pStyle w:val="Caption"/>
        <w:rPr>
          <w:rFonts w:ascii="Times New Roman" w:hAnsi="Times New Roman"/>
        </w:rPr>
      </w:pPr>
      <w:r w:rsidRPr="005B74ED">
        <w:rPr>
          <w:rFonts w:ascii="Times New Roman" w:hAnsi="Times New Roman"/>
          <w:noProof/>
        </w:rPr>
        <w:lastRenderedPageBreak/>
        <w:drawing>
          <wp:inline distT="0" distB="0" distL="0" distR="0" wp14:anchorId="03C77688" wp14:editId="5F69E4DF">
            <wp:extent cx="5943600" cy="2743200"/>
            <wp:effectExtent l="0" t="0" r="0" b="0"/>
            <wp:docPr id="1" name="Chart 1">
              <a:extLst xmlns:a="http://schemas.openxmlformats.org/drawingml/2006/main">
                <a:ext uri="{FF2B5EF4-FFF2-40B4-BE49-F238E27FC236}">
                  <a16:creationId xmlns:a16="http://schemas.microsoft.com/office/drawing/2014/main" id="{E9940809-AEAD-49BB-B6B1-4CF6C6EF2E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0AC109B" w14:textId="25DFBD16" w:rsidR="00794BF6" w:rsidRPr="005B74ED" w:rsidRDefault="00794BF6" w:rsidP="00F62A59">
      <w:pPr>
        <w:pStyle w:val="VAFigureCaption"/>
      </w:pPr>
      <w:r w:rsidRPr="005B74ED">
        <w:t xml:space="preserve">Graph </w:t>
      </w:r>
      <w:r w:rsidRPr="005B74ED">
        <w:fldChar w:fldCharType="begin"/>
      </w:r>
      <w:r w:rsidRPr="005B74ED">
        <w:instrText xml:space="preserve"> SEQ Graph \* ARABIC </w:instrText>
      </w:r>
      <w:r w:rsidRPr="005B74ED">
        <w:fldChar w:fldCharType="separate"/>
      </w:r>
      <w:r w:rsidR="005A0148">
        <w:rPr>
          <w:noProof/>
        </w:rPr>
        <w:t>3</w:t>
      </w:r>
      <w:r w:rsidRPr="005B74ED">
        <w:fldChar w:fldCharType="end"/>
      </w:r>
      <w:r w:rsidR="00B56109">
        <w:t xml:space="preserve">: </w:t>
      </w:r>
      <w:r w:rsidR="006018D9">
        <w:t xml:space="preserve">UV-Vis spectra for potassium chromate in water (yellow) </w:t>
      </w:r>
      <w:proofErr w:type="spellStart"/>
      <w:r w:rsidR="006018D9">
        <w:t>λ</w:t>
      </w:r>
      <w:r w:rsidR="006018D9">
        <w:rPr>
          <w:vertAlign w:val="subscript"/>
        </w:rPr>
        <w:t>max</w:t>
      </w:r>
      <w:proofErr w:type="spellEnd"/>
      <w:r w:rsidR="006018D9">
        <w:t>=373.0 nm, oxidized product of potassium chromate in acid (dotted yellow)</w:t>
      </w:r>
      <w:r w:rsidR="006018D9" w:rsidRPr="006018D9">
        <w:t xml:space="preserve"> </w:t>
      </w:r>
      <w:proofErr w:type="spellStart"/>
      <w:r w:rsidR="006018D9">
        <w:t>λ</w:t>
      </w:r>
      <w:r w:rsidR="006018D9">
        <w:rPr>
          <w:vertAlign w:val="subscript"/>
        </w:rPr>
        <w:t>max</w:t>
      </w:r>
      <w:proofErr w:type="spellEnd"/>
      <w:r w:rsidR="006018D9">
        <w:t xml:space="preserve">=419.0 nm, 591.0 nm, oxidized product of potassium chromate in base (green) </w:t>
      </w:r>
      <w:proofErr w:type="spellStart"/>
      <w:r w:rsidR="006018D9">
        <w:t>λ</w:t>
      </w:r>
      <w:r w:rsidR="006018D9">
        <w:rPr>
          <w:vertAlign w:val="subscript"/>
        </w:rPr>
        <w:t>max</w:t>
      </w:r>
      <w:proofErr w:type="spellEnd"/>
      <w:r w:rsidR="006018D9">
        <w:t>=373.0 nm.</w:t>
      </w:r>
    </w:p>
    <w:p w14:paraId="1C38047F" w14:textId="21C02949" w:rsidR="009E3D0A" w:rsidRPr="005B74ED" w:rsidRDefault="009E3D0A" w:rsidP="003642AB">
      <w:pPr>
        <w:pStyle w:val="NoSpacing"/>
        <w:spacing w:line="276" w:lineRule="auto"/>
        <w:rPr>
          <w:rFonts w:ascii="Times New Roman" w:hAnsi="Times New Roman" w:cs="Times New Roman"/>
        </w:rPr>
      </w:pPr>
    </w:p>
    <w:p w14:paraId="281E4097" w14:textId="2837FD5E" w:rsidR="005A16F5" w:rsidRPr="005B74ED" w:rsidRDefault="0075377D" w:rsidP="00F62A59">
      <w:pPr>
        <w:pStyle w:val="TESectionHeading"/>
      </w:pPr>
      <w:r w:rsidRPr="005B74ED">
        <w:t xml:space="preserve">Discussion </w:t>
      </w:r>
    </w:p>
    <w:p w14:paraId="6ABD28A3" w14:textId="20507623" w:rsidR="009F620A" w:rsidRPr="005B74ED" w:rsidRDefault="009F620A" w:rsidP="00F62A59">
      <w:pPr>
        <w:pStyle w:val="TESubsectionHeading"/>
      </w:pPr>
      <w:r w:rsidRPr="005B74ED">
        <w:t>Part I: Preparation of Chromium(II) Acetate</w:t>
      </w:r>
    </w:p>
    <w:p w14:paraId="28CAA09C" w14:textId="4CF01D29" w:rsidR="009F620A" w:rsidRPr="00F62A59" w:rsidRDefault="006018D9" w:rsidP="00F62A59">
      <w:pPr>
        <w:pStyle w:val="TAMainText"/>
      </w:pPr>
      <w:r>
        <w:t xml:space="preserve">We showed that both samples we prepared were impure with only </w:t>
      </w:r>
      <w:r w:rsidR="00361206">
        <w:t xml:space="preserve">52.5% and 41.7% of chromium (II) acetate making up the weighed samples used for the analysis in this part. </w:t>
      </w:r>
      <w:r w:rsidR="00290038">
        <w:t xml:space="preserve">The crystallization of </w:t>
      </w:r>
      <w:proofErr w:type="gramStart"/>
      <w:r w:rsidR="00290038">
        <w:t>Cr(</w:t>
      </w:r>
      <w:proofErr w:type="gramEnd"/>
      <w:r w:rsidR="00290038">
        <w:t xml:space="preserve">II) acetate happens very quickly and thus high percentages of impurities are likely. </w:t>
      </w:r>
      <w:r w:rsidR="00361206">
        <w:t>A</w:t>
      </w:r>
      <w:r w:rsidR="00290038">
        <w:t xml:space="preserve"> different, less significant,</w:t>
      </w:r>
      <w:r w:rsidR="00361206">
        <w:t xml:space="preserve"> possible explanation for our results was the use of an inaccurate extinction coefficient. Skoog et al, says, “</w:t>
      </w:r>
      <w:r w:rsidR="00361206" w:rsidRPr="00361206">
        <w:t>Seldom, if ever, is it safe to assume adherence to Beer's law and use only a single standard to determine the molar absorptivity. It is never a good idea to base the results of an analysis on a literature val</w:t>
      </w:r>
      <w:r w:rsidR="00361206">
        <w:t>ue for the molar absorptivity.” To address this issue, it may have been wise to create a standard curve of absorption with known concentrations of Cr</w:t>
      </w:r>
      <w:r w:rsidR="00290038">
        <w:t>O</w:t>
      </w:r>
      <w:r w:rsidR="00290038">
        <w:rPr>
          <w:vertAlign w:val="subscript"/>
        </w:rPr>
        <w:t>4</w:t>
      </w:r>
      <w:r w:rsidR="00290038">
        <w:rPr>
          <w:vertAlign w:val="superscript"/>
        </w:rPr>
        <w:t>2-</w:t>
      </w:r>
      <w:r w:rsidR="00290038">
        <w:t xml:space="preserve"> ion in order to determine a more accurate extinction coefficient. Since we oxidized to Cr</w:t>
      </w:r>
      <w:r w:rsidR="00290038">
        <w:rPr>
          <w:vertAlign w:val="superscript"/>
        </w:rPr>
        <w:t>6+</w:t>
      </w:r>
      <w:r w:rsidR="00290038">
        <w:t xml:space="preserve"> (CrO</w:t>
      </w:r>
      <w:r w:rsidR="00290038">
        <w:rPr>
          <w:vertAlign w:val="subscript"/>
        </w:rPr>
        <w:t>4</w:t>
      </w:r>
      <w:r w:rsidR="00290038">
        <w:rPr>
          <w:vertAlign w:val="superscript"/>
        </w:rPr>
        <w:t>2-</w:t>
      </w:r>
      <w:r w:rsidR="00290038">
        <w:t>) to collect the spectrum, we were unable to determine if the product from the first week did in fact oxidize to Cr</w:t>
      </w:r>
      <w:r w:rsidR="00290038">
        <w:rPr>
          <w:vertAlign w:val="superscript"/>
        </w:rPr>
        <w:t xml:space="preserve">3+ </w:t>
      </w:r>
      <w:r w:rsidR="00290038">
        <w:t xml:space="preserve">since the spectrum collected was identical to </w:t>
      </w:r>
      <w:r w:rsidR="00435C06">
        <w:t xml:space="preserve">the one collected from the fresh sample made in the second week.  </w:t>
      </w:r>
    </w:p>
    <w:p w14:paraId="528B415A" w14:textId="0AC188F9" w:rsidR="005A16F5" w:rsidRPr="005B74ED" w:rsidRDefault="009F620A" w:rsidP="00F62A59">
      <w:pPr>
        <w:pStyle w:val="TESubsectionHeading"/>
      </w:pPr>
      <w:r w:rsidRPr="005B74ED">
        <w:t>Part II: Reactions of Chromium(II) Acetate with Iodine</w:t>
      </w:r>
    </w:p>
    <w:p w14:paraId="33060C0E" w14:textId="20DF6286" w:rsidR="009F620A" w:rsidRDefault="009F620A" w:rsidP="00F62A59">
      <w:pPr>
        <w:pStyle w:val="TAMainText"/>
      </w:pPr>
      <w:r w:rsidRPr="005B74ED">
        <w:tab/>
        <w:t>The observed color change and solubility of iodine (from purple to brown and from CCl</w:t>
      </w:r>
      <w:r w:rsidRPr="005B74ED">
        <w:rPr>
          <w:vertAlign w:val="subscript"/>
        </w:rPr>
        <w:t>4</w:t>
      </w:r>
      <w:r w:rsidRPr="005B74ED">
        <w:t xml:space="preserve"> to H</w:t>
      </w:r>
      <w:r w:rsidRPr="005B74ED">
        <w:rPr>
          <w:vertAlign w:val="subscript"/>
        </w:rPr>
        <w:t>2</w:t>
      </w:r>
      <w:r w:rsidRPr="005B74ED">
        <w:t>O) both indicate that the iodine (I</w:t>
      </w:r>
      <w:r w:rsidRPr="005B74ED">
        <w:rPr>
          <w:vertAlign w:val="subscript"/>
        </w:rPr>
        <w:t>2</w:t>
      </w:r>
      <w:r w:rsidRPr="005B74ED">
        <w:t>) has been reduced to I</w:t>
      </w:r>
      <w:r w:rsidRPr="005B74ED">
        <w:rPr>
          <w:vertAlign w:val="superscript"/>
        </w:rPr>
        <w:t>-</w:t>
      </w:r>
      <w:r w:rsidRPr="005B74ED">
        <w:t>. The ionic iodine is forced out of the organic layer into the aqueous layer in which it is more soluble</w:t>
      </w:r>
      <w:r w:rsidR="00E462D4" w:rsidRPr="005B74ED">
        <w:t>. This change is expected as we know, Cr</w:t>
      </w:r>
      <w:r w:rsidR="00E462D4" w:rsidRPr="005B74ED">
        <w:rPr>
          <w:vertAlign w:val="superscript"/>
        </w:rPr>
        <w:t>2+</w:t>
      </w:r>
      <w:r w:rsidR="00E462D4" w:rsidRPr="005B74ED">
        <w:t xml:space="preserve"> is easily oxidized, and therefore is a good reducing agent. The reduction potentials shown below</w:t>
      </w:r>
      <w:r w:rsidR="00E462D4" w:rsidRPr="005B74ED">
        <w:rPr>
          <w:rStyle w:val="FootnoteReference"/>
          <w:rFonts w:ascii="Times New Roman" w:hAnsi="Times New Roman"/>
        </w:rPr>
        <w:footnoteReference w:id="1"/>
      </w:r>
      <w:r w:rsidR="00E462D4" w:rsidRPr="005B74ED">
        <w:t xml:space="preserve"> for reduction half-reactions of iodine and chromium can be combined to write the full redox equation</w:t>
      </w:r>
      <w:r w:rsidR="00F62A59">
        <w:t>:</w:t>
      </w:r>
    </w:p>
    <w:p w14:paraId="76C823FE" w14:textId="34D369CD" w:rsidR="00F62A59" w:rsidRPr="005B74ED" w:rsidRDefault="00F62A59" w:rsidP="00F62A59">
      <w:pPr>
        <w:pStyle w:val="TAMainText"/>
      </w:pPr>
      <w:r w:rsidRPr="005B74ED">
        <w:rPr>
          <w:rFonts w:eastAsiaTheme="minorEastAsia"/>
          <w:noProof/>
        </w:rPr>
        <w:lastRenderedPageBreak/>
        <mc:AlternateContent>
          <mc:Choice Requires="wps">
            <w:drawing>
              <wp:anchor distT="0" distB="0" distL="114300" distR="114300" simplePos="0" relativeHeight="251660288" behindDoc="0" locked="0" layoutInCell="1" allowOverlap="1" wp14:anchorId="50CFE52B" wp14:editId="38D359DC">
                <wp:simplePos x="0" y="0"/>
                <wp:positionH relativeFrom="margin">
                  <wp:posOffset>2847024</wp:posOffset>
                </wp:positionH>
                <wp:positionV relativeFrom="paragraph">
                  <wp:posOffset>-234634</wp:posOffset>
                </wp:positionV>
                <wp:extent cx="241503" cy="2171140"/>
                <wp:effectExtent l="6667" t="0" r="13018" b="89217"/>
                <wp:wrapNone/>
                <wp:docPr id="16" name="Right Brace 16"/>
                <wp:cNvGraphicFramePr/>
                <a:graphic xmlns:a="http://schemas.openxmlformats.org/drawingml/2006/main">
                  <a:graphicData uri="http://schemas.microsoft.com/office/word/2010/wordprocessingShape">
                    <wps:wsp>
                      <wps:cNvSpPr/>
                      <wps:spPr>
                        <a:xfrm rot="5400000">
                          <a:off x="0" y="0"/>
                          <a:ext cx="241503" cy="2171140"/>
                        </a:xfrm>
                        <a:prstGeom prst="rightBrace">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F797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224.2pt;margin-top:-18.5pt;width:19pt;height:170.9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1J6dAIAAD8FAAAOAAAAZHJzL2Uyb0RvYy54bWysVG1P2zAQ/j5p/8Hy95GmK7BVpKgDMU1C&#13;&#10;UAETn41jN5H8tvO1affrd3aSghiatGn5EN35Xvzcc3c+O99Zw7YKYutdxcujCWfKSV+3bl3x7w9X&#13;&#10;Hz5xFlG4WhjvVMX3KvLzxft3Z12Yq6lvvKkVMEri4rwLFW8Qw7woomyUFfHIB+XIqD1YgaTCuqhB&#13;&#10;dJTdmmI6mZwUnYc6gJcqRjq97I18kfNrrSTeah0VMlNxwob5D/n/lP7F4kzM1yBC08oBhvgHFFa0&#13;&#10;ji49pLoUKNgG2t9S2VaCj17jkfS28Fq3UuUaqJpy8qqa+0YElWshcmI40BT/X1p5s10Ba2vq3Qln&#13;&#10;Tljq0V27bpB9ASEVo1OiqAtxTp73YQWDFklM9e40WAaeeD2eTdKXWaC62C6TvD+QrHbIJB1OZ+Xx&#13;&#10;5CNnkkzT8rQsZ7kLRZ8r5QwQ8avyliWh4pDgZDQ5t9heRyQUFDA6piDjWEdFTE8JQrImyD3ILOHe&#13;&#10;qN7tTmmql4CUOV2eNHVhgG0FzYiQUjksc4qUlLxTmG6NOQT2Nf4xcPBPoSpP4d8EHyLyzd7hIdi2&#13;&#10;zsNbsHE3Qta9/8hAX3ei4MnXe2p17hVtQgzyqiV+r0XElQAaejqkRcZb+mnjiUw/SJw1Hn6+dZ78&#13;&#10;aRbJyllHS1Tx+GMjQHFmvjma0s/ljLrLMCuz49MpKfDS8vTS4jb2wlMPyowui8kfzShq8PaR9n2Z&#13;&#10;biWTcJLurrhEGJUL7JebXgyplsvsRpsWBF67+yDHrqfJedg9CgjDkCGN540fF07MX01Z75v64fxy&#13;&#10;g163eQSfeR34pi3Nkzm8KOkZeKlnr+d3b/ELAAD//wMAUEsDBBQABgAIAAAAIQBfeis84gAAABAB&#13;&#10;AAAPAAAAZHJzL2Rvd25yZXYueG1sTE9NT8MwDL0j8R8iI3FjyVpaja7phJgqhMQBxnbPmqyt1jhV&#13;&#10;knXl32NOcLFkv+f3UW5mO7DJ+NA7lLBcCGAGG6d7bCXsv+qHFbAQFWo1ODQSvk2ATXV7U6pCuyt+&#13;&#10;mmkXW0YiGAoloYtxLDgPTWesCgs3GiTs5LxVkVbfcu3VlcTtwBMhcm5Vj+TQqdG8dKY57y5Wgsq3&#13;&#10;0xse+Gv8qOd6n4lwSPy7lPd383ZN43kNLJo5/n3AbwfKDxUFO7oL6sAGCclT/khUApYZNSNGnq5S&#13;&#10;YEe6ZKkAXpX8f5HqBwAA//8DAFBLAQItABQABgAIAAAAIQC2gziS/gAAAOEBAAATAAAAAAAAAAAA&#13;&#10;AAAAAAAAAABbQ29udGVudF9UeXBlc10ueG1sUEsBAi0AFAAGAAgAAAAhADj9If/WAAAAlAEAAAsA&#13;&#10;AAAAAAAAAAAAAAAALwEAAF9yZWxzLy5yZWxzUEsBAi0AFAAGAAgAAAAhADwnUnp0AgAAPwUAAA4A&#13;&#10;AAAAAAAAAAAAAAAALgIAAGRycy9lMm9Eb2MueG1sUEsBAi0AFAAGAAgAAAAhAF96KzziAAAAEAEA&#13;&#10;AA8AAAAAAAAAAAAAAAAAzgQAAGRycy9kb3ducmV2LnhtbFBLBQYAAAAABAAEAPMAAADdBQAAAAA=&#13;&#10;" adj="200" strokecolor="#5b9bd5 [3204]" strokeweight="1pt">
                <v:stroke joinstyle="miter"/>
                <w10:wrap anchorx="margin"/>
              </v:shape>
            </w:pict>
          </mc:Fallback>
        </mc:AlternateContent>
      </w:r>
    </w:p>
    <w:p w14:paraId="569B3BB0" w14:textId="45A7020A" w:rsidR="009F620A" w:rsidRPr="005B74ED" w:rsidRDefault="00772245" w:rsidP="00F62A59">
      <w:pPr>
        <w:pStyle w:val="TAMainText"/>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E°=+0.54 V</m:t>
          </m:r>
        </m:oMath>
      </m:oMathPara>
    </w:p>
    <w:p w14:paraId="31CB86A5" w14:textId="28363EB2" w:rsidR="009F620A" w:rsidRPr="005B74ED" w:rsidRDefault="00772245" w:rsidP="00F62A59">
      <w:pPr>
        <w:pStyle w:val="TAMainText"/>
        <w:rPr>
          <w:rFonts w:eastAsiaTheme="minorEastAsia"/>
        </w:rPr>
      </w:pPr>
      <m:oMathPara>
        <m:oMath>
          <m:sSup>
            <m:sSupPr>
              <m:ctrlPr>
                <w:rPr>
                  <w:rFonts w:ascii="Cambria Math" w:hAnsi="Cambria Math"/>
                  <w:i/>
                </w:rPr>
              </m:ctrlPr>
            </m:sSupPr>
            <m:e>
              <m:r>
                <w:rPr>
                  <w:rFonts w:ascii="Cambria Math" w:hAnsi="Cambria Math"/>
                </w:rPr>
                <m:t>Cr</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Cr</m:t>
              </m:r>
            </m:e>
            <m:sup>
              <m:r>
                <w:rPr>
                  <w:rFonts w:ascii="Cambria Math" w:hAnsi="Cambria Math"/>
                </w:rPr>
                <m:t>2+</m:t>
              </m:r>
            </m:sup>
          </m:sSup>
          <m:r>
            <w:rPr>
              <w:rFonts w:ascii="Cambria Math" w:hAnsi="Cambria Math"/>
            </w:rPr>
            <m:t xml:space="preserve">     E°=-0.40 V</m:t>
          </m:r>
        </m:oMath>
      </m:oMathPara>
    </w:p>
    <w:p w14:paraId="20FAB681" w14:textId="77777777" w:rsidR="00E462D4" w:rsidRPr="005B74ED" w:rsidRDefault="00E462D4" w:rsidP="00F62A59">
      <w:pPr>
        <w:pStyle w:val="TAMainText"/>
        <w:ind w:firstLine="0"/>
        <w:rPr>
          <w:rFonts w:eastAsiaTheme="minorEastAsia"/>
        </w:rPr>
      </w:pPr>
    </w:p>
    <w:p w14:paraId="6DE620F5" w14:textId="6331073A" w:rsidR="00E462D4" w:rsidRPr="005B74ED" w:rsidRDefault="00772245" w:rsidP="00F62A59">
      <w:pPr>
        <w:pStyle w:val="TAMainText"/>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m:t>
          </m:r>
          <m:sSup>
            <m:sSupPr>
              <m:ctrlPr>
                <w:rPr>
                  <w:rFonts w:ascii="Cambria Math" w:hAnsi="Cambria Math"/>
                  <w:i/>
                </w:rPr>
              </m:ctrlPr>
            </m:sSupPr>
            <m:e>
              <m:r>
                <w:rPr>
                  <w:rFonts w:ascii="Cambria Math" w:hAnsi="Cambria Math"/>
                </w:rPr>
                <m:t>Cr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Cr</m:t>
              </m:r>
            </m:e>
            <m:sup>
              <m:r>
                <w:rPr>
                  <w:rFonts w:ascii="Cambria Math" w:hAnsi="Cambria Math"/>
                </w:rPr>
                <m:t>3+</m:t>
              </m:r>
            </m:sup>
          </m:sSup>
          <m:r>
            <w:rPr>
              <w:rFonts w:ascii="Cambria Math" w:hAnsi="Cambria Math"/>
            </w:rPr>
            <m:t xml:space="preserve">      E°=0.54 V+2</m:t>
          </m:r>
          <m:d>
            <m:dPr>
              <m:ctrlPr>
                <w:rPr>
                  <w:rFonts w:ascii="Cambria Math" w:hAnsi="Cambria Math"/>
                  <w:i/>
                </w:rPr>
              </m:ctrlPr>
            </m:dPr>
            <m:e>
              <m:r>
                <w:rPr>
                  <w:rFonts w:ascii="Cambria Math" w:hAnsi="Cambria Math"/>
                </w:rPr>
                <m:t>0.40 V</m:t>
              </m:r>
            </m:e>
          </m:d>
          <m:r>
            <w:rPr>
              <w:rFonts w:ascii="Cambria Math" w:hAnsi="Cambria Math"/>
            </w:rPr>
            <m:t>=+1.34V</m:t>
          </m:r>
        </m:oMath>
      </m:oMathPara>
    </w:p>
    <w:p w14:paraId="55638D5E" w14:textId="16E7841A" w:rsidR="00E462D4" w:rsidRPr="005B74ED" w:rsidRDefault="00E462D4" w:rsidP="00F62A59">
      <w:pPr>
        <w:pStyle w:val="TAMainText"/>
      </w:pPr>
      <w:r w:rsidRPr="005B74ED">
        <w:t xml:space="preserve">The positive voltage indicates a spontaneous reaction, which supports the </w:t>
      </w:r>
      <w:r w:rsidR="004E4CCB" w:rsidRPr="005B74ED">
        <w:t>prediction that this is the</w:t>
      </w:r>
      <w:r w:rsidRPr="005B74ED">
        <w:t xml:space="preserve"> reaction </w:t>
      </w:r>
      <w:r w:rsidR="004E4CCB" w:rsidRPr="005B74ED">
        <w:t xml:space="preserve">responsible for the observations. </w:t>
      </w:r>
    </w:p>
    <w:p w14:paraId="37BC17E3" w14:textId="492DB1DE" w:rsidR="004E4CCB" w:rsidRPr="005B74ED" w:rsidRDefault="004E4CCB" w:rsidP="00F62A59">
      <w:pPr>
        <w:pStyle w:val="TAMainText"/>
        <w:rPr>
          <w:rFonts w:eastAsiaTheme="minorEastAsia"/>
        </w:rPr>
      </w:pPr>
      <w:r w:rsidRPr="005B74ED">
        <w:tab/>
        <w:t xml:space="preserve">However, this part of the experiment was conducted with the </w:t>
      </w:r>
      <w:proofErr w:type="gramStart"/>
      <w:r w:rsidRPr="005B74ED">
        <w:t>Cr(</w:t>
      </w:r>
      <w:proofErr w:type="gramEnd"/>
      <w:r w:rsidRPr="005B74ED">
        <w:t xml:space="preserve">II) acetate that had been kept in a desiccator for a week. The product had changed colors over the week from brick red to </w:t>
      </w:r>
      <w:proofErr w:type="gramStart"/>
      <w:r w:rsidRPr="005B74ED">
        <w:t>blue-gray</w:t>
      </w:r>
      <w:proofErr w:type="gramEnd"/>
      <w:r w:rsidRPr="005B74ED">
        <w:t>. The compound was known to oxidize easily (from Cr</w:t>
      </w:r>
      <w:r w:rsidRPr="005B74ED">
        <w:rPr>
          <w:vertAlign w:val="superscript"/>
        </w:rPr>
        <w:t>2+</w:t>
      </w:r>
      <w:r w:rsidRPr="005B74ED">
        <w:sym w:font="Wingdings" w:char="F0E0"/>
      </w:r>
      <w:r w:rsidRPr="005B74ED">
        <w:t>Cr</w:t>
      </w:r>
      <w:r w:rsidRPr="005B74ED">
        <w:rPr>
          <w:vertAlign w:val="superscript"/>
        </w:rPr>
        <w:t>3+</w:t>
      </w:r>
      <w:r w:rsidRPr="005B74ED">
        <w:t>)</w:t>
      </w:r>
      <w:r w:rsidRPr="005B74ED">
        <w:rPr>
          <w:vertAlign w:val="superscript"/>
        </w:rPr>
        <w:t xml:space="preserve"> </w:t>
      </w:r>
      <w:r w:rsidRPr="005B74ED">
        <w:t xml:space="preserve">so this color change may have been indicative of the oxidation. </w:t>
      </w:r>
      <w:proofErr w:type="gramStart"/>
      <w:r w:rsidRPr="005B74ED">
        <w:t>Chromium(</w:t>
      </w:r>
      <w:proofErr w:type="gramEnd"/>
      <w:r w:rsidRPr="005B74ED">
        <w:t>III) sulfate, in which the chromium is in the 3+ oxidation state, has a similar blue-gray appearance to our product. One may think then that a Cr</w:t>
      </w:r>
      <w:r w:rsidRPr="005B74ED">
        <w:rPr>
          <w:vertAlign w:val="superscript"/>
        </w:rPr>
        <w:t>3+</w:t>
      </w:r>
      <w:r w:rsidRPr="005B74ED">
        <w:t xml:space="preserve"> </w:t>
      </w:r>
      <w:r w:rsidRPr="005B74ED">
        <w:sym w:font="Wingdings" w:char="F0E0"/>
      </w:r>
      <w:r w:rsidRPr="005B74ED">
        <w:t xml:space="preserve"> Cr</w:t>
      </w:r>
      <w:r w:rsidRPr="005B74ED">
        <w:rPr>
          <w:vertAlign w:val="superscript"/>
        </w:rPr>
        <w:t>6+</w:t>
      </w:r>
      <w:r w:rsidRPr="005B74ED">
        <w:t xml:space="preserve"> oxidation could have driven the reduction of iodine, however, the reduction half reaction shown below indicates that this oxidation would be unfavorable</w:t>
      </w:r>
    </w:p>
    <w:p w14:paraId="4AC38EDE" w14:textId="7B157907" w:rsidR="004E4CCB" w:rsidRPr="005B74ED" w:rsidRDefault="00772245" w:rsidP="00F62A59">
      <w:pPr>
        <w:pStyle w:val="TAMainText"/>
        <w:rPr>
          <w:rFonts w:eastAsiaTheme="minorEastAsia"/>
        </w:rPr>
      </w:pPr>
      <m:oMathPara>
        <m:oMath>
          <m:sSup>
            <m:sSupPr>
              <m:ctrlPr>
                <w:rPr>
                  <w:rFonts w:ascii="Cambria Math" w:hAnsi="Cambria Math"/>
                  <w:color w:val="000000"/>
                </w:rPr>
              </m:ctrlPr>
            </m:sSupPr>
            <m:e>
              <m:sSub>
                <m:sSubPr>
                  <m:ctrlPr>
                    <w:rPr>
                      <w:rFonts w:ascii="Cambria Math" w:hAnsi="Cambria Math"/>
                      <w:color w:val="000000"/>
                    </w:rPr>
                  </m:ctrlPr>
                </m:sSubPr>
                <m:e>
                  <m:r>
                    <m:rPr>
                      <m:sty m:val="p"/>
                    </m:rPr>
                    <w:rPr>
                      <w:rFonts w:ascii="Cambria Math" w:hAnsi="Cambria Math"/>
                      <w:color w:val="000000"/>
                    </w:rPr>
                    <m:t>Cr</m:t>
                  </m:r>
                </m:e>
                <m:sub>
                  <m:r>
                    <w:rPr>
                      <w:rFonts w:ascii="Cambria Math" w:hAnsi="Cambria Math"/>
                      <w:color w:val="000000"/>
                    </w:rPr>
                    <m:t>2</m:t>
                  </m:r>
                </m:sub>
              </m:sSub>
              <m:sSub>
                <m:sSubPr>
                  <m:ctrlPr>
                    <w:rPr>
                      <w:rFonts w:ascii="Cambria Math" w:hAnsi="Cambria Math"/>
                      <w:color w:val="000000"/>
                    </w:rPr>
                  </m:ctrlPr>
                </m:sSubPr>
                <m:e>
                  <m:r>
                    <m:rPr>
                      <m:sty m:val="p"/>
                    </m:rPr>
                    <w:rPr>
                      <w:rFonts w:ascii="Cambria Math" w:hAnsi="Cambria Math"/>
                      <w:color w:val="000000"/>
                    </w:rPr>
                    <m:t>O</m:t>
                  </m:r>
                </m:e>
                <m:sub>
                  <m:r>
                    <w:rPr>
                      <w:rFonts w:ascii="Cambria Math" w:hAnsi="Cambria Math"/>
                      <w:color w:val="000000"/>
                    </w:rPr>
                    <m:t>7</m:t>
                  </m:r>
                </m:sub>
              </m:sSub>
            </m:e>
            <m:sup>
              <m:r>
                <w:rPr>
                  <w:rFonts w:ascii="Cambria Math" w:hAnsi="Cambria Math"/>
                  <w:color w:val="000000"/>
                </w:rPr>
                <m:t>2-</m:t>
              </m:r>
            </m:sup>
          </m:sSup>
          <m:r>
            <m:rPr>
              <m:sty m:val="p"/>
            </m:rPr>
            <w:rPr>
              <w:rFonts w:ascii="Cambria Math" w:hAnsi="Cambria Math"/>
              <w:color w:val="000000"/>
            </w:rPr>
            <m:t>+ 14</m:t>
          </m:r>
          <m:sSup>
            <m:sSupPr>
              <m:ctrlPr>
                <w:rPr>
                  <w:rFonts w:ascii="Cambria Math" w:hAnsi="Cambria Math"/>
                  <w:color w:val="000000"/>
                </w:rPr>
              </m:ctrlPr>
            </m:sSupPr>
            <m:e>
              <m:r>
                <m:rPr>
                  <m:sty m:val="p"/>
                </m:rPr>
                <w:rPr>
                  <w:rFonts w:ascii="Cambria Math" w:hAnsi="Cambria Math"/>
                  <w:color w:val="000000"/>
                </w:rPr>
                <m:t>H</m:t>
              </m:r>
            </m:e>
            <m:sup>
              <m:r>
                <w:rPr>
                  <w:rFonts w:ascii="Cambria Math" w:hAnsi="Cambria Math"/>
                  <w:color w:val="000000"/>
                </w:rPr>
                <m:t>+</m:t>
              </m:r>
            </m:sup>
          </m:sSup>
          <m:r>
            <m:rPr>
              <m:sty m:val="p"/>
            </m:rPr>
            <w:rPr>
              <w:rFonts w:ascii="Cambria Math" w:hAnsi="Cambria Math"/>
              <w:color w:val="000000"/>
            </w:rPr>
            <m:t>+6</m:t>
          </m:r>
          <m:sSup>
            <m:sSupPr>
              <m:ctrlPr>
                <w:rPr>
                  <w:rFonts w:ascii="Cambria Math" w:hAnsi="Cambria Math"/>
                  <w:color w:val="000000"/>
                </w:rPr>
              </m:ctrlPr>
            </m:sSupPr>
            <m:e>
              <m:r>
                <m:rPr>
                  <m:sty m:val="p"/>
                </m:rPr>
                <w:rPr>
                  <w:rFonts w:ascii="Cambria Math" w:hAnsi="Cambria Math"/>
                  <w:color w:val="000000"/>
                </w:rPr>
                <m:t>e</m:t>
              </m:r>
            </m:e>
            <m:sup>
              <m:r>
                <w:rPr>
                  <w:rFonts w:ascii="Cambria Math" w:hAnsi="Cambria Math"/>
                  <w:color w:val="000000"/>
                </w:rPr>
                <m:t>-</m:t>
              </m:r>
            </m:sup>
          </m:sSup>
          <m:r>
            <m:rPr>
              <m:sty m:val="p"/>
            </m:rPr>
            <w:rPr>
              <w:rFonts w:ascii="Cambria Math" w:hAnsi="Cambria Math"/>
              <w:color w:val="000000"/>
            </w:rPr>
            <m:t>→ 2</m:t>
          </m:r>
          <m:sSup>
            <m:sSupPr>
              <m:ctrlPr>
                <w:rPr>
                  <w:rFonts w:ascii="Cambria Math" w:hAnsi="Cambria Math"/>
                  <w:color w:val="000000"/>
                </w:rPr>
              </m:ctrlPr>
            </m:sSupPr>
            <m:e>
              <m:r>
                <m:rPr>
                  <m:sty m:val="p"/>
                </m:rPr>
                <w:rPr>
                  <w:rFonts w:ascii="Cambria Math" w:hAnsi="Cambria Math"/>
                  <w:color w:val="000000"/>
                </w:rPr>
                <m:t>Cr</m:t>
              </m:r>
            </m:e>
            <m:sup>
              <m:r>
                <w:rPr>
                  <w:rFonts w:ascii="Cambria Math" w:hAnsi="Cambria Math"/>
                  <w:color w:val="000000"/>
                </w:rPr>
                <m:t>3+</m:t>
              </m:r>
            </m:sup>
          </m:sSup>
          <m:r>
            <m:rPr>
              <m:sty m:val="p"/>
            </m:rPr>
            <w:rPr>
              <w:rFonts w:ascii="Cambria Math" w:hAnsi="Cambria Math"/>
              <w:color w:val="000000"/>
            </w:rPr>
            <m:t>+7</m:t>
          </m:r>
          <m:sSub>
            <m:sSubPr>
              <m:ctrlPr>
                <w:rPr>
                  <w:rFonts w:ascii="Cambria Math" w:hAnsi="Cambria Math"/>
                  <w:color w:val="000000"/>
                </w:rPr>
              </m:ctrlPr>
            </m:sSubPr>
            <m:e>
              <m:r>
                <m:rPr>
                  <m:sty m:val="p"/>
                </m:rPr>
                <w:rPr>
                  <w:rFonts w:ascii="Cambria Math" w:hAnsi="Cambria Math"/>
                  <w:color w:val="000000"/>
                </w:rPr>
                <m:t>H</m:t>
              </m:r>
            </m:e>
            <m:sub>
              <m:r>
                <w:rPr>
                  <w:rFonts w:ascii="Cambria Math" w:hAnsi="Cambria Math"/>
                  <w:color w:val="000000"/>
                </w:rPr>
                <m:t>2</m:t>
              </m:r>
            </m:sub>
          </m:sSub>
          <m:r>
            <m:rPr>
              <m:sty m:val="p"/>
            </m:rPr>
            <w:rPr>
              <w:rFonts w:ascii="Cambria Math" w:hAnsi="Cambria Math"/>
              <w:color w:val="000000"/>
            </w:rPr>
            <m:t xml:space="preserve">O     </m:t>
          </m:r>
          <m:r>
            <w:rPr>
              <w:rFonts w:ascii="Cambria Math" w:hAnsi="Cambria Math"/>
            </w:rPr>
            <m:t>E°=+1.33 V</m:t>
          </m:r>
        </m:oMath>
      </m:oMathPara>
    </w:p>
    <w:p w14:paraId="01D0F16A" w14:textId="2528B664" w:rsidR="004E4CCB" w:rsidRPr="005B74ED" w:rsidRDefault="004E4CCB" w:rsidP="00F62A59">
      <w:pPr>
        <w:pStyle w:val="TAMainText"/>
      </w:pPr>
      <w:r w:rsidRPr="005B74ED">
        <w:rPr>
          <w:rFonts w:eastAsiaTheme="minorEastAsia"/>
        </w:rPr>
        <w:t>Thus, we can assume that there was enough Cr</w:t>
      </w:r>
      <w:r w:rsidRPr="005B74ED">
        <w:rPr>
          <w:rFonts w:eastAsiaTheme="minorEastAsia"/>
          <w:vertAlign w:val="superscript"/>
        </w:rPr>
        <w:t>2+</w:t>
      </w:r>
      <w:r w:rsidRPr="005B74ED">
        <w:rPr>
          <w:rFonts w:eastAsiaTheme="minorEastAsia"/>
        </w:rPr>
        <w:t xml:space="preserve"> remaining in our sample to drive the reduction of iodine. </w:t>
      </w:r>
    </w:p>
    <w:p w14:paraId="6AEF1588" w14:textId="77777777" w:rsidR="00E462D4" w:rsidRPr="005B74ED" w:rsidRDefault="00E462D4" w:rsidP="00C74CD8">
      <w:pPr>
        <w:pStyle w:val="NoSpacing"/>
        <w:spacing w:line="276" w:lineRule="auto"/>
        <w:rPr>
          <w:rFonts w:ascii="Times New Roman" w:hAnsi="Times New Roman" w:cs="Times New Roman"/>
          <w:b/>
          <w:u w:val="single"/>
        </w:rPr>
      </w:pPr>
    </w:p>
    <w:p w14:paraId="4890C7F6" w14:textId="532A5720" w:rsidR="009F620A" w:rsidRPr="005B74ED" w:rsidRDefault="009F620A" w:rsidP="00F62A59">
      <w:pPr>
        <w:pStyle w:val="TESubsectionHeading"/>
      </w:pPr>
      <w:r w:rsidRPr="005B74ED">
        <w:t xml:space="preserve">Part III: Redox Chemistry of Chromium(III) Sulfate and Potassium Chromate </w:t>
      </w:r>
    </w:p>
    <w:p w14:paraId="7474B926" w14:textId="6EAA932D" w:rsidR="0003761B" w:rsidRDefault="004C3199" w:rsidP="00013B7D">
      <w:pPr>
        <w:pStyle w:val="TAMainText"/>
      </w:pPr>
      <w:r>
        <w:rPr>
          <w:noProof/>
        </w:rPr>
        <mc:AlternateContent>
          <mc:Choice Requires="wps">
            <w:drawing>
              <wp:anchor distT="0" distB="0" distL="114300" distR="114300" simplePos="0" relativeHeight="251676672" behindDoc="0" locked="0" layoutInCell="1" allowOverlap="1" wp14:anchorId="25046C2A" wp14:editId="5B5023D6">
                <wp:simplePos x="0" y="0"/>
                <wp:positionH relativeFrom="column">
                  <wp:posOffset>2979420</wp:posOffset>
                </wp:positionH>
                <wp:positionV relativeFrom="paragraph">
                  <wp:posOffset>3037205</wp:posOffset>
                </wp:positionV>
                <wp:extent cx="319024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190240" cy="635"/>
                        </a:xfrm>
                        <a:prstGeom prst="rect">
                          <a:avLst/>
                        </a:prstGeom>
                        <a:solidFill>
                          <a:prstClr val="white"/>
                        </a:solidFill>
                        <a:ln>
                          <a:noFill/>
                        </a:ln>
                      </wps:spPr>
                      <wps:txbx>
                        <w:txbxContent>
                          <w:p w14:paraId="3724644A" w14:textId="5E39E02E" w:rsidR="00772245" w:rsidRPr="00A01DB0" w:rsidRDefault="00772245" w:rsidP="00F62A59">
                            <w:pPr>
                              <w:pStyle w:val="VAFigureCaption"/>
                              <w:rPr>
                                <w:rFonts w:ascii="Times New Roman" w:hAnsi="Times New Roman"/>
                                <w:u w:val="single"/>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proofErr w:type="spellStart"/>
                            <w:r>
                              <w:t>Pourbaix</w:t>
                            </w:r>
                            <w:proofErr w:type="spellEnd"/>
                            <w:r>
                              <w:t xml:space="preserve"> diagram for Cr at 25</w:t>
                            </w:r>
                            <w:r>
                              <w:rPr>
                                <w:rFonts w:cstheme="minorHAnsi"/>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046C2A" id="Text Box 30" o:spid="_x0000_s1034" type="#_x0000_t202" style="position:absolute;left:0;text-align:left;margin-left:234.6pt;margin-top:239.15pt;width:251.2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u9LwIAAGYEAAAOAAAAZHJzL2Uyb0RvYy54bWysVE1v2zAMvQ/YfxB0X5yPrliDOEWWIsOA&#13;&#10;oC2QDD0rshwLkEVNYmJnv36UbKdbt9Owi0KR1JPfe2IW921t2Fn5oMHmfDIac6ashELbY86/7Tcf&#13;&#10;PnEWUNhCGLAq5xcV+P3y/btF4+ZqChWYQnlGIDbMG5fzCtHNsyzIStUijMApS8USfC2Qtv6YFV40&#13;&#10;hF6bbDoe32YN+MJ5kCoEyj50Rb5M+GWpJD6VZVDITM7p2zCtPq2HuGbLhZgfvXCVlv1niH/4ilpo&#13;&#10;S5deoR4ECnby+g+oWksPAUocSagzKEstVeJAbCbjN2x2lXAqcSFxgrvKFP4frHw8P3umi5zPSB4r&#13;&#10;avJor1pkn6FllCJ9Ghfm1LZz1Igt5cnnIR8oGWm3pa/jLxFiVCeoy1XdiCYpOZvcjac3VJJUu519&#13;&#10;jBjZ61HnA35RULMY5NyTdUlRcd4G7FqHlnhTAKOLjTYmbmJhbTw7C7K5qTSqHvy3LmNjr4V4qgOM&#13;&#10;mSzy63jECNtDm/S4GTgeoLgQdQ/d4wlObjTdtxUBn4Wn10KUaALwiZbSQJNz6CPOKvA//paP/WQi&#13;&#10;VTlr6PXlPHw/Ca84M18t2UuQOAR+CA5DYE/1GojphGbLyRTSAY9mCEsP9QsNxireQiVhJd2VcxzC&#13;&#10;NXYzQIMl1WqVmuhBOoFbu3MyQg+67tsX4V3vCpKZjzC8SzF/Y07Xm+xxqxOS0sm5qGunYi83Pebk&#13;&#10;fT94cVp+3aeu17+H5U8AAAD//wMAUEsDBBQABgAIAAAAIQD6SvGg5AAAABABAAAPAAAAZHJzL2Rv&#13;&#10;d25yZXYueG1sTE87T8MwEN6R+A/WIbEg6rSN0jaNU1UFBlgqQhc2N77GgdiObKcN/56DBZbTPb77&#13;&#10;HsVmNB07ow+tswKmkwQY2tqp1jYCDm9P90tgIUqrZOcsCvjCAJvy+qqQuXIX+4rnKjaMSGzIpQAd&#13;&#10;Y59zHmqNRoaJ69HS7eS8kZFG33Dl5YXITcdnSZJxI1tLClr2uNNYf1aDEbBP3/f6bjg9vmzTuX8+&#13;&#10;DLvso6mEuL0ZH9ZUtmtgEcf49wE/Gcg/lGTs6AarAusEpNlqRlBqFss5MEKsFtMM2PF3kwIvC/4/&#13;&#10;SPkNAAD//wMAUEsBAi0AFAAGAAgAAAAhALaDOJL+AAAA4QEAABMAAAAAAAAAAAAAAAAAAAAAAFtD&#13;&#10;b250ZW50X1R5cGVzXS54bWxQSwECLQAUAAYACAAAACEAOP0h/9YAAACUAQAACwAAAAAAAAAAAAAA&#13;&#10;AAAvAQAAX3JlbHMvLnJlbHNQSwECLQAUAAYACAAAACEAVuPrvS8CAABmBAAADgAAAAAAAAAAAAAA&#13;&#10;AAAuAgAAZHJzL2Uyb0RvYy54bWxQSwECLQAUAAYACAAAACEA+krxoOQAAAAQAQAADwAAAAAAAAAA&#13;&#10;AAAAAACJBAAAZHJzL2Rvd25yZXYueG1sUEsFBgAAAAAEAAQA8wAAAJoFAAAAAA==&#13;&#10;" stroked="f">
                <v:textbox style="mso-fit-shape-to-text:t" inset="0,0,0,0">
                  <w:txbxContent>
                    <w:p w14:paraId="3724644A" w14:textId="5E39E02E" w:rsidR="00772245" w:rsidRPr="00A01DB0" w:rsidRDefault="00772245" w:rsidP="00F62A59">
                      <w:pPr>
                        <w:pStyle w:val="VAFigureCaption"/>
                        <w:rPr>
                          <w:rFonts w:ascii="Times New Roman" w:hAnsi="Times New Roman"/>
                          <w:u w:val="single"/>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proofErr w:type="spellStart"/>
                      <w:r>
                        <w:t>Pourbaix</w:t>
                      </w:r>
                      <w:proofErr w:type="spellEnd"/>
                      <w:r>
                        <w:t xml:space="preserve"> diagram for Cr at 25</w:t>
                      </w:r>
                      <w:r>
                        <w:rPr>
                          <w:rFonts w:cstheme="minorHAnsi"/>
                        </w:rPr>
                        <w:t>°C</w:t>
                      </w:r>
                    </w:p>
                  </w:txbxContent>
                </v:textbox>
                <w10:wrap type="square"/>
              </v:shape>
            </w:pict>
          </mc:Fallback>
        </mc:AlternateContent>
      </w:r>
      <w:r w:rsidR="00465193" w:rsidRPr="005B74ED">
        <w:rPr>
          <w:noProof/>
        </w:rPr>
        <w:drawing>
          <wp:anchor distT="0" distB="0" distL="114300" distR="114300" simplePos="0" relativeHeight="251672576" behindDoc="0" locked="0" layoutInCell="1" allowOverlap="1" wp14:anchorId="5EA92026" wp14:editId="3FCCFA17">
            <wp:simplePos x="0" y="0"/>
            <wp:positionH relativeFrom="margin">
              <wp:align>right</wp:align>
            </wp:positionH>
            <wp:positionV relativeFrom="paragraph">
              <wp:posOffset>43815</wp:posOffset>
            </wp:positionV>
            <wp:extent cx="3173095" cy="3154680"/>
            <wp:effectExtent l="0" t="0" r="825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73095" cy="3154680"/>
                    </a:xfrm>
                    <a:prstGeom prst="rect">
                      <a:avLst/>
                    </a:prstGeom>
                  </pic:spPr>
                </pic:pic>
              </a:graphicData>
            </a:graphic>
            <wp14:sizeRelH relativeFrom="margin">
              <wp14:pctWidth>0</wp14:pctWidth>
            </wp14:sizeRelH>
            <wp14:sizeRelV relativeFrom="margin">
              <wp14:pctHeight>0</wp14:pctHeight>
            </wp14:sizeRelV>
          </wp:anchor>
        </w:drawing>
      </w:r>
      <w:r w:rsidR="00435C06">
        <w:t>Cr</w:t>
      </w:r>
      <w:r w:rsidR="00435C06">
        <w:rPr>
          <w:vertAlign w:val="superscript"/>
        </w:rPr>
        <w:t>3+</w:t>
      </w:r>
      <w:r w:rsidR="00435C06">
        <w:t xml:space="preserve"> lies on the far-left side of the </w:t>
      </w:r>
      <w:proofErr w:type="spellStart"/>
      <w:r w:rsidR="00435C06">
        <w:t>Pourbaix</w:t>
      </w:r>
      <w:proofErr w:type="spellEnd"/>
      <w:r w:rsidR="00435C06">
        <w:t xml:space="preserve"> diagram (Fig. 8) and is the only form of Cr stable at low pH in water. Therefore, we expect that anything oxidized in acidic conditions, regardless of starting oxidation state, will become Cr</w:t>
      </w:r>
      <w:r w:rsidR="00435C06">
        <w:rPr>
          <w:vertAlign w:val="superscript"/>
        </w:rPr>
        <w:t>3+</w:t>
      </w:r>
      <w:r w:rsidR="00435C06">
        <w:t>. The forms of Cr stable in basic conditions are Cr</w:t>
      </w:r>
      <w:r w:rsidR="00435C06">
        <w:rPr>
          <w:vertAlign w:val="superscript"/>
        </w:rPr>
        <w:t xml:space="preserve">3+ </w:t>
      </w:r>
      <w:r w:rsidR="00435C06">
        <w:t>in the form of Cr</w:t>
      </w:r>
      <w:r w:rsidR="00435C06">
        <w:rPr>
          <w:vertAlign w:val="subscript"/>
        </w:rPr>
        <w:t>2</w:t>
      </w:r>
      <w:r w:rsidR="00435C06">
        <w:t>O</w:t>
      </w:r>
      <w:r w:rsidR="00435C06">
        <w:rPr>
          <w:vertAlign w:val="subscript"/>
        </w:rPr>
        <w:t>3</w:t>
      </w:r>
      <w:r w:rsidR="00435C06">
        <w:t xml:space="preserve"> and Cr</w:t>
      </w:r>
      <w:r w:rsidR="00435C06">
        <w:rPr>
          <w:vertAlign w:val="superscript"/>
        </w:rPr>
        <w:t>6+</w:t>
      </w:r>
      <w:r w:rsidR="00435C06">
        <w:t xml:space="preserve"> in the form of CrO</w:t>
      </w:r>
      <w:r w:rsidR="00435C06">
        <w:rPr>
          <w:vertAlign w:val="subscript"/>
        </w:rPr>
        <w:t>4</w:t>
      </w:r>
      <w:r w:rsidR="00435C06">
        <w:rPr>
          <w:vertAlign w:val="superscript"/>
        </w:rPr>
        <w:t>2-</w:t>
      </w:r>
      <w:r w:rsidR="00435C06">
        <w:t xml:space="preserve">. We expect to </w:t>
      </w:r>
      <w:r w:rsidR="00465193">
        <w:t xml:space="preserve">only </w:t>
      </w:r>
      <w:r w:rsidR="00435C06">
        <w:t>see the Cr</w:t>
      </w:r>
      <w:r w:rsidR="00435C06">
        <w:rPr>
          <w:vertAlign w:val="superscript"/>
        </w:rPr>
        <w:t>6+</w:t>
      </w:r>
      <w:r w:rsidR="00435C06">
        <w:t xml:space="preserve"> form when we react in basic conditions </w:t>
      </w:r>
      <w:r w:rsidR="00465193">
        <w:t xml:space="preserve">however, </w:t>
      </w:r>
      <w:r w:rsidR="00435C06">
        <w:t>because the starting oxidation states in the compounds are +3 in Cr</w:t>
      </w:r>
      <w:r w:rsidR="00435C06">
        <w:rPr>
          <w:vertAlign w:val="subscript"/>
        </w:rPr>
        <w:t>2</w:t>
      </w:r>
      <w:r w:rsidR="00435C06">
        <w:t>(SO</w:t>
      </w:r>
      <w:r w:rsidR="00435C06">
        <w:rPr>
          <w:vertAlign w:val="subscript"/>
        </w:rPr>
        <w:t>4</w:t>
      </w:r>
      <w:r w:rsidR="00435C06">
        <w:t>)</w:t>
      </w:r>
      <w:r w:rsidR="00435C06">
        <w:rPr>
          <w:vertAlign w:val="subscript"/>
        </w:rPr>
        <w:t>3</w:t>
      </w:r>
      <w:r w:rsidR="00435C06">
        <w:t>, which will be oxidized to 6+ and +6 in K</w:t>
      </w:r>
      <w:r w:rsidR="00435C06">
        <w:rPr>
          <w:vertAlign w:val="subscript"/>
        </w:rPr>
        <w:t>2</w:t>
      </w:r>
      <w:r w:rsidR="00435C06">
        <w:t>CrO</w:t>
      </w:r>
      <w:r w:rsidR="00435C06">
        <w:rPr>
          <w:vertAlign w:val="subscript"/>
        </w:rPr>
        <w:t>4</w:t>
      </w:r>
      <w:r w:rsidR="00435C06">
        <w:t xml:space="preserve">, which cannot be oxidized above 6+. </w:t>
      </w:r>
      <w:r w:rsidR="00465193">
        <w:rPr>
          <w:noProof/>
        </w:rPr>
        <w:t>The results we see confirm these speculations.</w:t>
      </w:r>
      <w:r w:rsidR="00435C06">
        <w:rPr>
          <w:noProof/>
        </w:rPr>
        <w:t xml:space="preserve"> The spectrum for unreacted </w:t>
      </w:r>
      <w:r w:rsidR="00435C06">
        <w:t>Cr</w:t>
      </w:r>
      <w:r w:rsidR="00435C06">
        <w:rPr>
          <w:vertAlign w:val="subscript"/>
        </w:rPr>
        <w:t>2</w:t>
      </w:r>
      <w:r w:rsidR="00435C06">
        <w:t>(SO</w:t>
      </w:r>
      <w:r w:rsidR="00435C06">
        <w:rPr>
          <w:vertAlign w:val="subscript"/>
        </w:rPr>
        <w:t>4</w:t>
      </w:r>
      <w:r w:rsidR="00435C06">
        <w:t>)</w:t>
      </w:r>
      <w:r w:rsidR="00435C06">
        <w:rPr>
          <w:vertAlign w:val="subscript"/>
        </w:rPr>
        <w:t>3</w:t>
      </w:r>
      <w:r w:rsidR="00435C06">
        <w:t>, which we know contains Cr</w:t>
      </w:r>
      <w:r w:rsidR="00435C06" w:rsidRPr="00435C06">
        <w:rPr>
          <w:vertAlign w:val="superscript"/>
        </w:rPr>
        <w:t>3+</w:t>
      </w:r>
      <w:r w:rsidR="00435C06">
        <w:t xml:space="preserve">, shows two peaks around 407 and 580 nm. We expected to see no change under acidic conditions as 3+ is the most stable state in acidic conditions, and indeed the </w:t>
      </w:r>
      <w:r w:rsidR="00465193">
        <w:t>Cr</w:t>
      </w:r>
      <w:r w:rsidR="00465193">
        <w:rPr>
          <w:vertAlign w:val="subscript"/>
        </w:rPr>
        <w:t>2</w:t>
      </w:r>
      <w:r w:rsidR="00465193">
        <w:t>(SO</w:t>
      </w:r>
      <w:r w:rsidR="00465193">
        <w:rPr>
          <w:vertAlign w:val="subscript"/>
        </w:rPr>
        <w:t>4</w:t>
      </w:r>
      <w:r w:rsidR="00465193">
        <w:t>)</w:t>
      </w:r>
      <w:r w:rsidR="00465193">
        <w:rPr>
          <w:vertAlign w:val="subscript"/>
        </w:rPr>
        <w:t xml:space="preserve">3 </w:t>
      </w:r>
      <w:r w:rsidR="00465193">
        <w:t xml:space="preserve">acidic </w:t>
      </w:r>
      <w:r w:rsidR="00435C06">
        <w:t xml:space="preserve">spectrum peaks around 407 and 580 nm. We do expect to see a shift under basic conditions. </w:t>
      </w:r>
      <w:r w:rsidR="00465193">
        <w:t xml:space="preserve">We find </w:t>
      </w:r>
      <w:r w:rsidR="00435C06">
        <w:t xml:space="preserve">that there is a </w:t>
      </w:r>
      <w:r w:rsidR="00465193">
        <w:t xml:space="preserve">shift in the base spectrum, with a </w:t>
      </w:r>
      <w:r w:rsidR="00435C06">
        <w:t xml:space="preserve">new </w:t>
      </w:r>
      <w:proofErr w:type="spellStart"/>
      <w:r w:rsidR="00435C06">
        <w:t>λ</w:t>
      </w:r>
      <w:r w:rsidR="00435C06">
        <w:rPr>
          <w:vertAlign w:val="subscript"/>
        </w:rPr>
        <w:t>max</w:t>
      </w:r>
      <w:proofErr w:type="spellEnd"/>
      <w:r w:rsidR="00435C06">
        <w:t xml:space="preserve"> at 373 nm. When we compare this to the spectrum of unreacted K</w:t>
      </w:r>
      <w:r w:rsidR="00435C06">
        <w:rPr>
          <w:vertAlign w:val="subscript"/>
        </w:rPr>
        <w:t>2</w:t>
      </w:r>
      <w:r w:rsidR="00435C06">
        <w:t>CrO</w:t>
      </w:r>
      <w:r w:rsidR="00435C06">
        <w:rPr>
          <w:vertAlign w:val="subscript"/>
        </w:rPr>
        <w:t>4</w:t>
      </w:r>
      <w:r w:rsidR="00435C06">
        <w:t xml:space="preserve">, </w:t>
      </w:r>
      <w:r w:rsidR="00435C06">
        <w:lastRenderedPageBreak/>
        <w:t>which we know contains Cr</w:t>
      </w:r>
      <w:r w:rsidR="00435C06" w:rsidRPr="00435C06">
        <w:rPr>
          <w:vertAlign w:val="superscript"/>
        </w:rPr>
        <w:t>6+</w:t>
      </w:r>
      <w:r w:rsidR="00435C06">
        <w:t>, we see a peak around the same wavelength (373 nm), confirming Cr</w:t>
      </w:r>
      <w:r w:rsidR="00435C06">
        <w:rPr>
          <w:vertAlign w:val="subscript"/>
        </w:rPr>
        <w:t>2</w:t>
      </w:r>
      <w:r w:rsidR="00435C06">
        <w:t>(SO</w:t>
      </w:r>
      <w:r w:rsidR="00435C06">
        <w:rPr>
          <w:vertAlign w:val="subscript"/>
        </w:rPr>
        <w:t>4</w:t>
      </w:r>
      <w:r w:rsidR="00435C06">
        <w:t>)</w:t>
      </w:r>
      <w:r w:rsidR="00435C06">
        <w:rPr>
          <w:vertAlign w:val="subscript"/>
        </w:rPr>
        <w:t xml:space="preserve">3 </w:t>
      </w:r>
      <w:r w:rsidR="00435C06">
        <w:t>oxidized under basic conditions results in a Cr</w:t>
      </w:r>
      <w:r w:rsidR="00435C06">
        <w:rPr>
          <w:vertAlign w:val="superscript"/>
        </w:rPr>
        <w:t>6+</w:t>
      </w:r>
      <w:r w:rsidR="00435C06">
        <w:t xml:space="preserve"> oxidation state. Continuing to examine the K</w:t>
      </w:r>
      <w:r w:rsidR="00435C06">
        <w:rPr>
          <w:vertAlign w:val="subscript"/>
        </w:rPr>
        <w:t>2</w:t>
      </w:r>
      <w:r w:rsidR="00435C06">
        <w:t>CrO</w:t>
      </w:r>
      <w:r w:rsidR="00435C06">
        <w:rPr>
          <w:vertAlign w:val="subscript"/>
        </w:rPr>
        <w:t xml:space="preserve">4 </w:t>
      </w:r>
      <w:r w:rsidR="00435C06">
        <w:t xml:space="preserve">spectrum, we </w:t>
      </w:r>
      <w:r w:rsidR="00465193">
        <w:t>expect that under acidic conditions, the spectrum should look like a Cr</w:t>
      </w:r>
      <w:r w:rsidR="00465193" w:rsidRPr="00465193">
        <w:rPr>
          <w:vertAlign w:val="superscript"/>
        </w:rPr>
        <w:t>3+</w:t>
      </w:r>
      <w:r w:rsidR="00465193">
        <w:t xml:space="preserve"> spectrum, and indeed it does with peaks at </w:t>
      </w:r>
      <w:r w:rsidR="00465193" w:rsidRPr="00465193">
        <w:t xml:space="preserve">419.0 </w:t>
      </w:r>
      <w:r w:rsidR="00465193">
        <w:t>and 5</w:t>
      </w:r>
      <w:r w:rsidR="00465193" w:rsidRPr="00465193">
        <w:t>91.0 nm</w:t>
      </w:r>
      <w:r w:rsidR="00465193">
        <w:t>. Finally, we observe that under basic conditions, the absorption does not change relative to the unreacted K</w:t>
      </w:r>
      <w:r w:rsidR="00465193">
        <w:rPr>
          <w:vertAlign w:val="subscript"/>
        </w:rPr>
        <w:t>2</w:t>
      </w:r>
      <w:r w:rsidR="00465193">
        <w:t>CrO</w:t>
      </w:r>
      <w:r w:rsidR="00465193">
        <w:rPr>
          <w:vertAlign w:val="subscript"/>
        </w:rPr>
        <w:t>4</w:t>
      </w:r>
      <w:r w:rsidR="00465193">
        <w:rPr>
          <w:vertAlign w:val="subscript"/>
        </w:rPr>
        <w:softHyphen/>
      </w:r>
      <w:r w:rsidR="00465193">
        <w:t>, with a peak at 373 nm, indicating the Cr</w:t>
      </w:r>
      <w:r w:rsidR="00465193">
        <w:rPr>
          <w:vertAlign w:val="superscript"/>
        </w:rPr>
        <w:t xml:space="preserve">6+ </w:t>
      </w:r>
      <w:r w:rsidR="00465193">
        <w:rPr>
          <w:noProof/>
        </w:rPr>
        <w:t xml:space="preserve">oxidation state as precited. </w:t>
      </w:r>
    </w:p>
    <w:p w14:paraId="672881BF" w14:textId="7C659AA5" w:rsidR="00435C06" w:rsidRDefault="0003761B" w:rsidP="00F62A59">
      <w:pPr>
        <w:pStyle w:val="TAMainText"/>
      </w:pPr>
      <w:r>
        <w:t xml:space="preserve">The oxidation of </w:t>
      </w:r>
      <w:proofErr w:type="gramStart"/>
      <w:r>
        <w:t>chromium(</w:t>
      </w:r>
      <w:proofErr w:type="gramEnd"/>
      <w:r>
        <w:t xml:space="preserve">III) sulfate in acidic conditions </w:t>
      </w:r>
    </w:p>
    <w:p w14:paraId="25B8A521" w14:textId="5935B3A9" w:rsidR="00C74CD8" w:rsidRDefault="00ED0BC3" w:rsidP="00F62A59">
      <w:pPr>
        <w:pStyle w:val="TAMainText"/>
        <w:rPr>
          <w:rFonts w:eastAsiaTheme="minorEastAsia"/>
        </w:rPr>
      </w:pPr>
      <m:oMathPara>
        <m:oMath>
          <m:r>
            <w:rPr>
              <w:rFonts w:ascii="Cambria Math" w:hAnsi="Cambria Math"/>
            </w:rPr>
            <m:t>2</m:t>
          </m:r>
          <m:sSup>
            <m:sSupPr>
              <m:ctrlPr>
                <w:rPr>
                  <w:rFonts w:ascii="Cambria Math" w:hAnsi="Cambria Math"/>
                  <w:i/>
                </w:rPr>
              </m:ctrlPr>
            </m:sSupPr>
            <m:e>
              <m:r>
                <w:rPr>
                  <w:rFonts w:ascii="Cambria Math" w:hAnsi="Cambria Math"/>
                </w:rPr>
                <m:t>Cr</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+10</m:t>
          </m:r>
          <m:sSup>
            <m:sSupPr>
              <m:ctrlPr>
                <w:rPr>
                  <w:rFonts w:ascii="Cambria Math" w:hAnsi="Cambria Math"/>
                  <w:i/>
                </w:rPr>
              </m:ctrlPr>
            </m:sSupPr>
            <m:e>
              <m:r>
                <w:rPr>
                  <w:rFonts w:ascii="Cambria Math" w:hAnsi="Cambria Math"/>
                </w:rPr>
                <m:t>OH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Cr</m:t>
              </m:r>
              <m:sSub>
                <m:sSubPr>
                  <m:ctrlPr>
                    <w:rPr>
                      <w:rFonts w:ascii="Cambria Math" w:hAnsi="Cambria Math"/>
                      <w:i/>
                    </w:rPr>
                  </m:ctrlPr>
                </m:sSubPr>
                <m:e>
                  <m:r>
                    <w:rPr>
                      <w:rFonts w:ascii="Cambria Math" w:hAnsi="Cambria Math"/>
                    </w:rPr>
                    <m:t>O</m:t>
                  </m:r>
                </m:e>
                <m:sub>
                  <m:r>
                    <w:rPr>
                      <w:rFonts w:ascii="Cambria Math" w:hAnsi="Cambria Math"/>
                    </w:rPr>
                    <m:t>4</m:t>
                  </m:r>
                </m:sub>
              </m:sSub>
            </m:e>
            <m:sup>
              <m:r>
                <w:rPr>
                  <w:rFonts w:ascii="Cambria Math" w:hAnsi="Cambria Math"/>
                </w:rPr>
                <m:t>2-</m:t>
              </m:r>
            </m:sup>
          </m:sSup>
          <m:r>
            <w:rPr>
              <w:rFonts w:ascii="Cambria Math" w:hAnsi="Cambria Math"/>
            </w:rPr>
            <m:t>+8</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14:paraId="7C3A39B3" w14:textId="6E61E9E9" w:rsidR="0003761B" w:rsidRPr="005B74ED" w:rsidRDefault="0003761B" w:rsidP="00F62A59">
      <w:pPr>
        <w:pStyle w:val="TAMainText"/>
      </w:pPr>
      <w:r>
        <w:rPr>
          <w:rFonts w:eastAsiaTheme="minorEastAsia"/>
        </w:rPr>
        <w:t xml:space="preserve">The reduction of potassium chromate in basic conditions </w:t>
      </w:r>
    </w:p>
    <w:p w14:paraId="129A24D5" w14:textId="20DD1272" w:rsidR="0075377D" w:rsidRPr="00013B7D" w:rsidRDefault="0003761B" w:rsidP="00013B7D">
      <w:pPr>
        <w:pStyle w:val="TAMainText"/>
      </w:pPr>
      <m:oMathPara>
        <m:oMath>
          <m:r>
            <w:rPr>
              <w:rFonts w:ascii="Cambria Math" w:hAnsi="Cambria Math"/>
            </w:rPr>
            <m:t>2</m:t>
          </m:r>
          <m:sSup>
            <m:sSupPr>
              <m:ctrlPr>
                <w:rPr>
                  <w:rFonts w:ascii="Cambria Math" w:hAnsi="Cambria Math"/>
                  <w:i/>
                </w:rPr>
              </m:ctrlPr>
            </m:sSupPr>
            <m:e>
              <m:r>
                <w:rPr>
                  <w:rFonts w:ascii="Cambria Math" w:hAnsi="Cambria Math"/>
                </w:rPr>
                <m:t>Cr</m:t>
              </m:r>
              <m:sSub>
                <m:sSubPr>
                  <m:ctrlPr>
                    <w:rPr>
                      <w:rFonts w:ascii="Cambria Math" w:hAnsi="Cambria Math"/>
                      <w:i/>
                    </w:rPr>
                  </m:ctrlPr>
                </m:sSubPr>
                <m:e>
                  <m:r>
                    <w:rPr>
                      <w:rFonts w:ascii="Cambria Math" w:hAnsi="Cambria Math"/>
                    </w:rPr>
                    <m:t>O</m:t>
                  </m:r>
                </m:e>
                <m:sub>
                  <m:r>
                    <w:rPr>
                      <w:rFonts w:ascii="Cambria Math" w:hAnsi="Cambria Math"/>
                    </w:rPr>
                    <m:t>4</m:t>
                  </m:r>
                </m:sub>
              </m:sSub>
            </m:e>
            <m:sup>
              <m:r>
                <w:rPr>
                  <w:rFonts w:ascii="Cambria Math" w:hAnsi="Cambria Math"/>
                </w:rPr>
                <m:t>2-</m:t>
              </m:r>
            </m:sup>
          </m:sSup>
          <m:r>
            <w:rPr>
              <w:rFonts w:ascii="Cambria Math" w:hAnsi="Cambria Math"/>
            </w:rPr>
            <m:t>+3</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+10</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Cr</m:t>
              </m:r>
            </m:e>
            <m:sup>
              <m:r>
                <w:rPr>
                  <w:rFonts w:ascii="Cambria Math" w:hAnsi="Cambria Math"/>
                </w:rPr>
                <m:t>3+</m:t>
              </m:r>
            </m:sup>
          </m:sSup>
          <m:r>
            <w:rPr>
              <w:rFonts w:ascii="Cambria Math" w:hAnsi="Cambria Math"/>
            </w:rPr>
            <m:t>+8</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O+3</m:t>
          </m:r>
          <m:sSub>
            <m:sSubPr>
              <m:ctrlPr>
                <w:rPr>
                  <w:rFonts w:ascii="Cambria Math" w:hAnsi="Cambria Math"/>
                  <w:i/>
                </w:rPr>
              </m:ctrlPr>
            </m:sSubPr>
            <m:e>
              <m:r>
                <w:rPr>
                  <w:rFonts w:ascii="Cambria Math" w:hAnsi="Cambria Math"/>
                </w:rPr>
                <m:t>O</m:t>
              </m:r>
            </m:e>
            <m:sub>
              <m:r>
                <w:rPr>
                  <w:rFonts w:ascii="Cambria Math" w:hAnsi="Cambria Math"/>
                </w:rPr>
                <m:t>2</m:t>
              </m:r>
            </m:sub>
          </m:sSub>
        </m:oMath>
      </m:oMathPara>
    </w:p>
    <w:p w14:paraId="3E83CAD5" w14:textId="77777777" w:rsidR="0075377D" w:rsidRPr="005B74ED" w:rsidRDefault="0075377D" w:rsidP="00013B7D">
      <w:pPr>
        <w:pStyle w:val="TESectionHeading"/>
      </w:pPr>
      <w:r w:rsidRPr="005B74ED">
        <w:t xml:space="preserve">Conclusion </w:t>
      </w:r>
    </w:p>
    <w:p w14:paraId="610923D8" w14:textId="77777777" w:rsidR="0075377D" w:rsidRPr="005B74ED" w:rsidRDefault="0075377D" w:rsidP="003642AB">
      <w:pPr>
        <w:pStyle w:val="NoSpacing"/>
        <w:spacing w:line="276" w:lineRule="auto"/>
        <w:rPr>
          <w:rFonts w:ascii="Times New Roman" w:hAnsi="Times New Roman" w:cs="Times New Roman"/>
        </w:rPr>
      </w:pPr>
    </w:p>
    <w:p w14:paraId="36B106D6" w14:textId="30AE96E4" w:rsidR="0075377D" w:rsidRPr="005B74ED" w:rsidRDefault="009F620A" w:rsidP="00013B7D">
      <w:pPr>
        <w:pStyle w:val="TESectionHeading"/>
      </w:pPr>
      <w:r w:rsidRPr="005B74ED">
        <w:t>References</w:t>
      </w:r>
    </w:p>
    <w:p w14:paraId="6F38354C" w14:textId="77777777" w:rsidR="00013B7D" w:rsidRDefault="00013B7D" w:rsidP="00013B7D">
      <w:pPr>
        <w:pStyle w:val="TFReferencesSection"/>
        <w:numPr>
          <w:ilvl w:val="0"/>
          <w:numId w:val="17"/>
        </w:numPr>
        <w:rPr>
          <w:rFonts w:ascii="Times New Roman" w:hAnsi="Times New Roman"/>
        </w:rPr>
      </w:pPr>
      <w:r>
        <w:rPr>
          <w:rFonts w:ascii="Times New Roman" w:hAnsi="Times New Roman"/>
        </w:rPr>
        <w:fldChar w:fldCharType="begin"/>
      </w:r>
      <w:r>
        <w:rPr>
          <w:rFonts w:ascii="Times New Roman" w:hAnsi="Times New Roman"/>
        </w:rPr>
        <w:instrText xml:space="preserve"> HYPERLINK "</w:instrText>
      </w:r>
      <w:r w:rsidRPr="00013B7D">
        <w:rPr>
          <w:rFonts w:ascii="Times New Roman" w:hAnsi="Times New Roman"/>
        </w:rPr>
        <w:instrText>https://www.csudh.edu/oliver/chemdata/data-e.htm</w:instrText>
      </w:r>
      <w:r>
        <w:rPr>
          <w:rFonts w:ascii="Times New Roman" w:hAnsi="Times New Roman"/>
        </w:rPr>
        <w:instrText xml:space="preserve">" </w:instrText>
      </w:r>
      <w:r>
        <w:rPr>
          <w:rFonts w:ascii="Times New Roman" w:hAnsi="Times New Roman"/>
        </w:rPr>
        <w:fldChar w:fldCharType="separate"/>
      </w:r>
      <w:r w:rsidRPr="00452F7C">
        <w:rPr>
          <w:rStyle w:val="Hyperlink"/>
          <w:rFonts w:ascii="Times New Roman" w:hAnsi="Times New Roman"/>
        </w:rPr>
        <w:t>https://www.csudh.edu/oliver/chemdata/data-e.htm</w:t>
      </w:r>
      <w:r>
        <w:rPr>
          <w:rFonts w:ascii="Times New Roman" w:hAnsi="Times New Roman"/>
        </w:rPr>
        <w:fldChar w:fldCharType="end"/>
      </w:r>
    </w:p>
    <w:p w14:paraId="787A0406" w14:textId="77777777" w:rsidR="00013B7D" w:rsidRDefault="00361206" w:rsidP="00013B7D">
      <w:pPr>
        <w:pStyle w:val="TFReferencesSection"/>
        <w:numPr>
          <w:ilvl w:val="0"/>
          <w:numId w:val="17"/>
        </w:numPr>
        <w:rPr>
          <w:rFonts w:ascii="Times New Roman" w:hAnsi="Times New Roman"/>
        </w:rPr>
      </w:pPr>
      <w:r w:rsidRPr="00013B7D">
        <w:rPr>
          <w:rFonts w:ascii="Times New Roman" w:hAnsi="Times New Roman"/>
        </w:rPr>
        <w:t>Skoog, D.A., Holler, F.J., Crouch, S.R. Principles of Instrumental Analysis, 6th ed.; Brooks/Cole, 2007; p 375.</w:t>
      </w:r>
    </w:p>
    <w:p w14:paraId="68894CB0" w14:textId="77777777" w:rsidR="00013B7D" w:rsidRDefault="007A1BBA" w:rsidP="00013B7D">
      <w:pPr>
        <w:pStyle w:val="TFReferencesSection"/>
        <w:numPr>
          <w:ilvl w:val="0"/>
          <w:numId w:val="17"/>
        </w:numPr>
        <w:rPr>
          <w:rFonts w:ascii="Times New Roman" w:hAnsi="Times New Roman"/>
        </w:rPr>
      </w:pPr>
      <w:r w:rsidRPr="00013B7D">
        <w:rPr>
          <w:rFonts w:ascii="Times New Roman" w:hAnsi="Times New Roman"/>
        </w:rPr>
        <w:t>Cotton, F. Albert, Lee M. Daniels, Elizabeth A. Hillard, and Carlos A. Murillo. "The Lengths of Molybdenum to Molybdenum Quadruple Bonds:  Correlations, Explanations, and Corrections." Inorganic Chemistry 41.9 (2002): 2466-470. Web.</w:t>
      </w:r>
    </w:p>
    <w:p w14:paraId="72FD2047" w14:textId="2764FEA2" w:rsidR="00361206" w:rsidRPr="00013B7D" w:rsidRDefault="007A1BBA" w:rsidP="00013B7D">
      <w:pPr>
        <w:pStyle w:val="TFReferencesSection"/>
        <w:numPr>
          <w:ilvl w:val="0"/>
          <w:numId w:val="17"/>
        </w:numPr>
        <w:rPr>
          <w:rFonts w:ascii="Times New Roman" w:hAnsi="Times New Roman"/>
        </w:rPr>
      </w:pPr>
      <w:proofErr w:type="spellStart"/>
      <w:r w:rsidRPr="00013B7D">
        <w:rPr>
          <w:rFonts w:ascii="Times New Roman" w:hAnsi="Times New Roman"/>
        </w:rPr>
        <w:t>Mcgrady</w:t>
      </w:r>
      <w:proofErr w:type="spellEnd"/>
      <w:r w:rsidRPr="00013B7D">
        <w:rPr>
          <w:rFonts w:ascii="Times New Roman" w:hAnsi="Times New Roman"/>
        </w:rPr>
        <w:t>, John E. "Electronic Structure of Metal-Metal Bonds." Encyclopedia of Inorganic and Bioinorganic Chemistry (2011): Web.</w:t>
      </w:r>
      <w:bookmarkStart w:id="0" w:name="_GoBack"/>
      <w:bookmarkEnd w:id="0"/>
    </w:p>
    <w:sectPr w:rsidR="00361206" w:rsidRPr="00013B7D" w:rsidSect="00772245">
      <w:headerReference w:type="even" r:id="rId24"/>
      <w:headerReference w:type="default" r:id="rId25"/>
      <w:headerReference w:type="first" r:id="rId26"/>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4FDF4" w14:textId="77777777" w:rsidR="00727AA1" w:rsidRDefault="00727AA1" w:rsidP="0094422F">
      <w:pPr>
        <w:spacing w:after="0"/>
      </w:pPr>
      <w:r>
        <w:separator/>
      </w:r>
    </w:p>
  </w:endnote>
  <w:endnote w:type="continuationSeparator" w:id="0">
    <w:p w14:paraId="12A07A18" w14:textId="77777777" w:rsidR="00727AA1" w:rsidRDefault="00727AA1" w:rsidP="009442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no Pro">
    <w:altName w:val="Times New Roman"/>
    <w:panose1 w:val="020B0604020202020204"/>
    <w:charset w:val="00"/>
    <w:family w:val="roman"/>
    <w:pitch w:val="variable"/>
    <w:sig w:usb0="60000287" w:usb1="00000001"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Myriad Pro Light">
    <w:altName w:val="Times New Roman"/>
    <w:panose1 w:val="020B06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New York">
    <w:altName w:val="Times New Roman"/>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FF8DB" w14:textId="77777777" w:rsidR="00727AA1" w:rsidRDefault="00727AA1" w:rsidP="0094422F">
      <w:pPr>
        <w:spacing w:after="0"/>
      </w:pPr>
      <w:r>
        <w:separator/>
      </w:r>
    </w:p>
  </w:footnote>
  <w:footnote w:type="continuationSeparator" w:id="0">
    <w:p w14:paraId="0DBDF0B2" w14:textId="77777777" w:rsidR="00727AA1" w:rsidRDefault="00727AA1" w:rsidP="0094422F">
      <w:pPr>
        <w:spacing w:after="0"/>
      </w:pPr>
      <w:r>
        <w:continuationSeparator/>
      </w:r>
    </w:p>
  </w:footnote>
  <w:footnote w:id="1">
    <w:p w14:paraId="2DB29B5F" w14:textId="5D3645E8" w:rsidR="00772245" w:rsidRPr="00E462D4" w:rsidRDefault="00772245" w:rsidP="00E462D4">
      <w:pPr>
        <w:pStyle w:val="NoSpacing"/>
        <w:spacing w:line="276" w:lineRule="auto"/>
        <w:rPr>
          <w:rFonts w:ascii="Times New Roman" w:hAnsi="Times New Roman" w:cs="Times New Roman"/>
        </w:rPr>
      </w:pPr>
      <w:r>
        <w:rPr>
          <w:rStyle w:val="FootnoteReference"/>
        </w:rPr>
        <w:footnoteRef/>
      </w:r>
      <w:r>
        <w:t xml:space="preserve"> </w:t>
      </w:r>
      <w:r w:rsidRPr="009F620A">
        <w:rPr>
          <w:rFonts w:ascii="Times New Roman" w:hAnsi="Times New Roman" w:cs="Times New Roman"/>
        </w:rPr>
        <w:t>https://www.csudh.edu/oliver/chemdata/data-e.htm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6404027"/>
      <w:docPartObj>
        <w:docPartGallery w:val="Page Numbers (Top of Page)"/>
        <w:docPartUnique/>
      </w:docPartObj>
    </w:sdtPr>
    <w:sdtContent>
      <w:p w14:paraId="4065CC8A" w14:textId="59F0D047" w:rsidR="00772245" w:rsidRDefault="00772245" w:rsidP="00547E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281622" w14:textId="77777777" w:rsidR="00772245" w:rsidRDefault="00772245" w:rsidP="007722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9121883"/>
      <w:docPartObj>
        <w:docPartGallery w:val="Page Numbers (Top of Page)"/>
        <w:docPartUnique/>
      </w:docPartObj>
    </w:sdtPr>
    <w:sdtContent>
      <w:p w14:paraId="32ABE9B5" w14:textId="406776E6" w:rsidR="00547E22" w:rsidRDefault="00547E22" w:rsidP="00452F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313FD83" w14:textId="62163294" w:rsidR="00772245" w:rsidRDefault="00547E22" w:rsidP="00547E22">
    <w:pPr>
      <w:pStyle w:val="Header"/>
      <w:ind w:right="360"/>
    </w:pPr>
    <w:r>
      <w:fldChar w:fldCharType="begin"/>
    </w:r>
    <w:r>
      <w:instrText xml:space="preserve"> DATE \@ "yyyy-MM-dd" </w:instrText>
    </w:r>
    <w:r>
      <w:fldChar w:fldCharType="separate"/>
    </w:r>
    <w:r>
      <w:rPr>
        <w:noProof/>
      </w:rPr>
      <w:t>2020-01-30</w:t>
    </w:r>
    <w:r>
      <w:fldChar w:fldCharType="end"/>
    </w:r>
    <w:r>
      <w:ptab w:relativeTo="margin" w:alignment="center" w:leader="none"/>
    </w:r>
    <w:r>
      <w:ptab w:relativeTo="margin" w:alignment="right" w:leader="none"/>
    </w:r>
    <w:r>
      <w:t xml:space="preserve">Huang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E6AD4" w14:textId="00A61966" w:rsidR="00772245" w:rsidRDefault="00547E22">
    <w:pPr>
      <w:pStyle w:val="Header"/>
    </w:pPr>
    <w:r>
      <w:fldChar w:fldCharType="begin"/>
    </w:r>
    <w:r>
      <w:instrText xml:space="preserve"> DATE \@ "yyyy-MM-dd" </w:instrText>
    </w:r>
    <w:r>
      <w:fldChar w:fldCharType="separate"/>
    </w:r>
    <w:r>
      <w:rPr>
        <w:noProof/>
      </w:rPr>
      <w:t>2020-01-30</w:t>
    </w:r>
    <w:r>
      <w:fldChar w:fldCharType="end"/>
    </w:r>
    <w:r w:rsidR="00772245">
      <w:tab/>
    </w:r>
    <w:r w:rsidR="00772245">
      <w:tab/>
    </w:r>
    <w:r>
      <w:t>Huang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A04B5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204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0EFC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40420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546B82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A5016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99CCB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60C78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B08E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1E1B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8C4418"/>
    <w:multiLevelType w:val="hybridMultilevel"/>
    <w:tmpl w:val="511C2A18"/>
    <w:lvl w:ilvl="0" w:tplc="28581210">
      <w:start w:val="1"/>
      <w:numFmt w:val="decimal"/>
      <w:lvlText w:val="(%1)"/>
      <w:lvlJc w:val="left"/>
      <w:pPr>
        <w:ind w:left="547" w:hanging="360"/>
      </w:pPr>
      <w:rPr>
        <w:rFonts w:ascii="Arno Pro" w:hAnsi="Arno Pro"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2"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4"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5"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6"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3"/>
  </w:num>
  <w:num w:numId="13">
    <w:abstractNumId w:val="16"/>
  </w:num>
  <w:num w:numId="14">
    <w:abstractNumId w:val="14"/>
  </w:num>
  <w:num w:numId="15">
    <w:abstractNumId w:val="12"/>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1"/>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22F"/>
    <w:rsid w:val="00013B7D"/>
    <w:rsid w:val="0003761B"/>
    <w:rsid w:val="00042A0A"/>
    <w:rsid w:val="000970CE"/>
    <w:rsid w:val="000D61F3"/>
    <w:rsid w:val="001958AF"/>
    <w:rsid w:val="0019596F"/>
    <w:rsid w:val="00232212"/>
    <w:rsid w:val="002517E7"/>
    <w:rsid w:val="00251EE4"/>
    <w:rsid w:val="00272314"/>
    <w:rsid w:val="00290038"/>
    <w:rsid w:val="002A748E"/>
    <w:rsid w:val="002D00B0"/>
    <w:rsid w:val="002D3379"/>
    <w:rsid w:val="00361206"/>
    <w:rsid w:val="003642AB"/>
    <w:rsid w:val="003917AD"/>
    <w:rsid w:val="00403993"/>
    <w:rsid w:val="00407FE3"/>
    <w:rsid w:val="00435C06"/>
    <w:rsid w:val="00462C7A"/>
    <w:rsid w:val="00465193"/>
    <w:rsid w:val="00481D8F"/>
    <w:rsid w:val="004C3199"/>
    <w:rsid w:val="004E4CCB"/>
    <w:rsid w:val="005031D3"/>
    <w:rsid w:val="00526170"/>
    <w:rsid w:val="00547E22"/>
    <w:rsid w:val="005A0148"/>
    <w:rsid w:val="005A16F5"/>
    <w:rsid w:val="005B74ED"/>
    <w:rsid w:val="005D00B7"/>
    <w:rsid w:val="006018D9"/>
    <w:rsid w:val="00684306"/>
    <w:rsid w:val="0069676E"/>
    <w:rsid w:val="006E3885"/>
    <w:rsid w:val="006E7A3F"/>
    <w:rsid w:val="00716586"/>
    <w:rsid w:val="00716987"/>
    <w:rsid w:val="00727AA1"/>
    <w:rsid w:val="0075377D"/>
    <w:rsid w:val="007579E6"/>
    <w:rsid w:val="00772245"/>
    <w:rsid w:val="00794BF6"/>
    <w:rsid w:val="007A1BBA"/>
    <w:rsid w:val="007D0F54"/>
    <w:rsid w:val="007D29AC"/>
    <w:rsid w:val="007E1A95"/>
    <w:rsid w:val="00801129"/>
    <w:rsid w:val="00811FF8"/>
    <w:rsid w:val="00843109"/>
    <w:rsid w:val="00922FB6"/>
    <w:rsid w:val="0094422F"/>
    <w:rsid w:val="00951F2B"/>
    <w:rsid w:val="00964E68"/>
    <w:rsid w:val="009D4F19"/>
    <w:rsid w:val="009E3D0A"/>
    <w:rsid w:val="009F620A"/>
    <w:rsid w:val="00A0460C"/>
    <w:rsid w:val="00AF09A8"/>
    <w:rsid w:val="00AF40C6"/>
    <w:rsid w:val="00B56109"/>
    <w:rsid w:val="00B769CD"/>
    <w:rsid w:val="00BD13FA"/>
    <w:rsid w:val="00BD3222"/>
    <w:rsid w:val="00BD5502"/>
    <w:rsid w:val="00C5534B"/>
    <w:rsid w:val="00C74CD8"/>
    <w:rsid w:val="00C912BF"/>
    <w:rsid w:val="00CA0006"/>
    <w:rsid w:val="00D42938"/>
    <w:rsid w:val="00E267BC"/>
    <w:rsid w:val="00E462D4"/>
    <w:rsid w:val="00ED0BC3"/>
    <w:rsid w:val="00F01969"/>
    <w:rsid w:val="00F107CA"/>
    <w:rsid w:val="00F10EA8"/>
    <w:rsid w:val="00F201A0"/>
    <w:rsid w:val="00F32D66"/>
    <w:rsid w:val="00F554B6"/>
    <w:rsid w:val="00F62A59"/>
    <w:rsid w:val="00FD2956"/>
    <w:rsid w:val="00FE7F53"/>
    <w:rsid w:val="00FF6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E22AE"/>
  <w15:chartTrackingRefBased/>
  <w15:docId w15:val="{98C30709-A777-4CCC-B65E-08B2DB3D2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2245"/>
    <w:pPr>
      <w:spacing w:after="200" w:line="240" w:lineRule="auto"/>
      <w:jc w:val="both"/>
    </w:pPr>
    <w:rPr>
      <w:rFonts w:ascii="Times" w:eastAsia="Times New Roman" w:hAnsi="Times" w:cs="Times New Roman"/>
      <w:sz w:val="24"/>
      <w:szCs w:val="20"/>
    </w:rPr>
  </w:style>
  <w:style w:type="paragraph" w:styleId="Heading1">
    <w:name w:val="heading 1"/>
    <w:basedOn w:val="Normal"/>
    <w:next w:val="Normal"/>
    <w:link w:val="Heading1Char"/>
    <w:qFormat/>
    <w:rsid w:val="00772245"/>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link w:val="Heading2Char"/>
    <w:qFormat/>
    <w:rsid w:val="00772245"/>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link w:val="Heading3Char"/>
    <w:qFormat/>
    <w:rsid w:val="00772245"/>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rsid w:val="0077224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72245"/>
  </w:style>
  <w:style w:type="paragraph" w:styleId="Header">
    <w:name w:val="header"/>
    <w:basedOn w:val="Normal"/>
    <w:link w:val="HeaderChar"/>
    <w:uiPriority w:val="99"/>
    <w:unhideWhenUsed/>
    <w:rsid w:val="0094422F"/>
    <w:pPr>
      <w:tabs>
        <w:tab w:val="center" w:pos="4680"/>
        <w:tab w:val="right" w:pos="9360"/>
      </w:tabs>
      <w:spacing w:after="0"/>
    </w:pPr>
  </w:style>
  <w:style w:type="character" w:customStyle="1" w:styleId="HeaderChar">
    <w:name w:val="Header Char"/>
    <w:basedOn w:val="DefaultParagraphFont"/>
    <w:link w:val="Header"/>
    <w:uiPriority w:val="99"/>
    <w:rsid w:val="0094422F"/>
  </w:style>
  <w:style w:type="paragraph" w:styleId="Footer">
    <w:name w:val="footer"/>
    <w:basedOn w:val="Normal"/>
    <w:link w:val="FooterChar"/>
    <w:rsid w:val="00772245"/>
    <w:pPr>
      <w:tabs>
        <w:tab w:val="center" w:pos="4320"/>
        <w:tab w:val="right" w:pos="8640"/>
      </w:tabs>
    </w:pPr>
  </w:style>
  <w:style w:type="character" w:customStyle="1" w:styleId="FooterChar">
    <w:name w:val="Footer Char"/>
    <w:basedOn w:val="DefaultParagraphFont"/>
    <w:link w:val="Footer"/>
    <w:rsid w:val="0094422F"/>
    <w:rPr>
      <w:rFonts w:ascii="Times" w:eastAsia="Times New Roman" w:hAnsi="Times" w:cs="Times New Roman"/>
      <w:sz w:val="24"/>
      <w:szCs w:val="20"/>
    </w:rPr>
  </w:style>
  <w:style w:type="paragraph" w:styleId="NoSpacing">
    <w:name w:val="No Spacing"/>
    <w:uiPriority w:val="1"/>
    <w:qFormat/>
    <w:rsid w:val="0094422F"/>
    <w:pPr>
      <w:spacing w:after="0" w:line="240" w:lineRule="auto"/>
    </w:pPr>
  </w:style>
  <w:style w:type="character" w:styleId="PlaceholderText">
    <w:name w:val="Placeholder Text"/>
    <w:basedOn w:val="DefaultParagraphFont"/>
    <w:uiPriority w:val="99"/>
    <w:semiHidden/>
    <w:rsid w:val="00CA0006"/>
    <w:rPr>
      <w:color w:val="808080"/>
    </w:rPr>
  </w:style>
  <w:style w:type="paragraph" w:styleId="Caption">
    <w:name w:val="caption"/>
    <w:basedOn w:val="Normal"/>
    <w:next w:val="Normal"/>
    <w:uiPriority w:val="35"/>
    <w:unhideWhenUsed/>
    <w:qFormat/>
    <w:rsid w:val="00E267BC"/>
    <w:rPr>
      <w:i/>
      <w:iCs/>
      <w:color w:val="44546A" w:themeColor="text2"/>
      <w:sz w:val="18"/>
      <w:szCs w:val="18"/>
    </w:rPr>
  </w:style>
  <w:style w:type="character" w:customStyle="1" w:styleId="apple-converted-space">
    <w:name w:val="apple-converted-space"/>
    <w:basedOn w:val="DefaultParagraphFont"/>
    <w:rsid w:val="002D00B0"/>
  </w:style>
  <w:style w:type="character" w:styleId="HTMLCite">
    <w:name w:val="HTML Cite"/>
    <w:basedOn w:val="DefaultParagraphFont"/>
    <w:uiPriority w:val="99"/>
    <w:semiHidden/>
    <w:unhideWhenUsed/>
    <w:rsid w:val="002D00B0"/>
    <w:rPr>
      <w:i/>
      <w:iCs/>
    </w:rPr>
  </w:style>
  <w:style w:type="table" w:styleId="TableGrid">
    <w:name w:val="Table Grid"/>
    <w:basedOn w:val="TableNormal"/>
    <w:uiPriority w:val="59"/>
    <w:unhideWhenUsed/>
    <w:rsid w:val="00772245"/>
    <w:pPr>
      <w:spacing w:after="0" w:line="240" w:lineRule="auto"/>
    </w:pPr>
    <w:rPr>
      <w:rFonts w:ascii="New York" w:eastAsia="Times New Roman" w:hAnsi="New York"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39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next w:val="TFReferencesSection"/>
    <w:link w:val="FootnoteTextChar"/>
    <w:semiHidden/>
    <w:rsid w:val="00772245"/>
  </w:style>
  <w:style w:type="character" w:customStyle="1" w:styleId="FootnoteTextChar">
    <w:name w:val="Footnote Text Char"/>
    <w:basedOn w:val="DefaultParagraphFont"/>
    <w:link w:val="FootnoteText"/>
    <w:semiHidden/>
    <w:rsid w:val="00E462D4"/>
    <w:rPr>
      <w:rFonts w:ascii="Times" w:eastAsia="Times New Roman" w:hAnsi="Times" w:cs="Times New Roman"/>
      <w:sz w:val="24"/>
      <w:szCs w:val="20"/>
    </w:rPr>
  </w:style>
  <w:style w:type="character" w:styleId="FootnoteReference">
    <w:name w:val="footnote reference"/>
    <w:basedOn w:val="DefaultParagraphFont"/>
    <w:uiPriority w:val="99"/>
    <w:semiHidden/>
    <w:unhideWhenUsed/>
    <w:rsid w:val="00E462D4"/>
    <w:rPr>
      <w:vertAlign w:val="superscript"/>
    </w:rPr>
  </w:style>
  <w:style w:type="character" w:styleId="Hyperlink">
    <w:name w:val="Hyperlink"/>
    <w:rsid w:val="00772245"/>
    <w:rPr>
      <w:color w:val="0000FF"/>
      <w:u w:val="single"/>
    </w:rPr>
  </w:style>
  <w:style w:type="character" w:customStyle="1" w:styleId="Heading1Char">
    <w:name w:val="Heading 1 Char"/>
    <w:basedOn w:val="DefaultParagraphFont"/>
    <w:link w:val="Heading1"/>
    <w:rsid w:val="00772245"/>
    <w:rPr>
      <w:rFonts w:ascii="Myriad Pro Light" w:eastAsia="Times New Roman" w:hAnsi="Myriad Pro Light" w:cs="Arial"/>
      <w:b/>
      <w:bCs/>
      <w:kern w:val="32"/>
      <w:szCs w:val="32"/>
    </w:rPr>
  </w:style>
  <w:style w:type="character" w:customStyle="1" w:styleId="Heading2Char">
    <w:name w:val="Heading 2 Char"/>
    <w:basedOn w:val="DefaultParagraphFont"/>
    <w:link w:val="Heading2"/>
    <w:rsid w:val="00772245"/>
    <w:rPr>
      <w:rFonts w:ascii="Myriad Pro Light" w:eastAsia="Times New Roman" w:hAnsi="Myriad Pro Light" w:cs="Arial"/>
      <w:b/>
      <w:bCs/>
      <w:iCs/>
      <w:sz w:val="20"/>
      <w:szCs w:val="28"/>
    </w:rPr>
  </w:style>
  <w:style w:type="character" w:customStyle="1" w:styleId="Heading3Char">
    <w:name w:val="Heading 3 Char"/>
    <w:basedOn w:val="DefaultParagraphFont"/>
    <w:link w:val="Heading3"/>
    <w:rsid w:val="00772245"/>
    <w:rPr>
      <w:rFonts w:ascii="Myriad Pro Light" w:eastAsia="Times New Roman" w:hAnsi="Myriad Pro Light" w:cs="Arial"/>
      <w:b/>
      <w:bCs/>
      <w:sz w:val="20"/>
      <w:szCs w:val="26"/>
    </w:rPr>
  </w:style>
  <w:style w:type="character" w:styleId="FollowedHyperlink">
    <w:name w:val="FollowedHyperlink"/>
    <w:rsid w:val="00772245"/>
    <w:rPr>
      <w:color w:val="800080"/>
      <w:u w:val="single"/>
    </w:rPr>
  </w:style>
  <w:style w:type="paragraph" w:customStyle="1" w:styleId="TFReferencesSection">
    <w:name w:val="TF_References_Section"/>
    <w:basedOn w:val="Normal"/>
    <w:next w:val="Normal"/>
    <w:autoRedefine/>
    <w:rsid w:val="00772245"/>
    <w:pPr>
      <w:spacing w:after="0"/>
      <w:ind w:firstLine="187"/>
    </w:pPr>
    <w:rPr>
      <w:rFonts w:ascii="Arno Pro" w:hAnsi="Arno Pro"/>
      <w:kern w:val="19"/>
      <w:sz w:val="17"/>
      <w:szCs w:val="14"/>
    </w:rPr>
  </w:style>
  <w:style w:type="paragraph" w:customStyle="1" w:styleId="TAMainText">
    <w:name w:val="TA_Main_Text"/>
    <w:basedOn w:val="Normal"/>
    <w:autoRedefine/>
    <w:rsid w:val="00772245"/>
    <w:pPr>
      <w:spacing w:after="60" w:line="360" w:lineRule="auto"/>
      <w:ind w:firstLine="180"/>
    </w:pPr>
    <w:rPr>
      <w:rFonts w:asciiTheme="minorHAnsi" w:hAnsiTheme="minorHAnsi"/>
      <w:kern w:val="21"/>
      <w:sz w:val="20"/>
    </w:rPr>
  </w:style>
  <w:style w:type="paragraph" w:customStyle="1" w:styleId="BATitle">
    <w:name w:val="BA_Title"/>
    <w:basedOn w:val="Normal"/>
    <w:next w:val="BBAuthorName"/>
    <w:autoRedefine/>
    <w:rsid w:val="00772245"/>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772245"/>
    <w:pPr>
      <w:spacing w:after="180"/>
      <w:jc w:val="left"/>
    </w:pPr>
    <w:rPr>
      <w:rFonts w:ascii="Arno Pro" w:hAnsi="Arno Pro"/>
      <w:kern w:val="26"/>
    </w:rPr>
  </w:style>
  <w:style w:type="paragraph" w:customStyle="1" w:styleId="BCAuthorAddress">
    <w:name w:val="BC_Author_Address"/>
    <w:basedOn w:val="Normal"/>
    <w:next w:val="BIEmailAddress"/>
    <w:autoRedefine/>
    <w:rsid w:val="00772245"/>
    <w:pPr>
      <w:spacing w:after="60"/>
      <w:jc w:val="left"/>
    </w:pPr>
    <w:rPr>
      <w:rFonts w:ascii="Arno Pro" w:hAnsi="Arno Pro"/>
      <w:kern w:val="22"/>
      <w:sz w:val="20"/>
    </w:rPr>
  </w:style>
  <w:style w:type="paragraph" w:customStyle="1" w:styleId="BIEmailAddress">
    <w:name w:val="BI_Email_Address"/>
    <w:basedOn w:val="Normal"/>
    <w:next w:val="Normal"/>
    <w:autoRedefine/>
    <w:rsid w:val="00772245"/>
    <w:pPr>
      <w:spacing w:after="100"/>
      <w:jc w:val="left"/>
    </w:pPr>
    <w:rPr>
      <w:rFonts w:ascii="Arno Pro" w:hAnsi="Arno Pro"/>
      <w:sz w:val="18"/>
    </w:rPr>
  </w:style>
  <w:style w:type="character" w:styleId="UnresolvedMention">
    <w:name w:val="Unresolved Mention"/>
    <w:basedOn w:val="DefaultParagraphFont"/>
    <w:uiPriority w:val="99"/>
    <w:semiHidden/>
    <w:unhideWhenUsed/>
    <w:rsid w:val="00772245"/>
    <w:rPr>
      <w:color w:val="605E5C"/>
      <w:shd w:val="clear" w:color="auto" w:fill="E1DFDD"/>
    </w:rPr>
  </w:style>
  <w:style w:type="paragraph" w:customStyle="1" w:styleId="BDAbstract">
    <w:name w:val="BD_Abstract"/>
    <w:basedOn w:val="Normal"/>
    <w:next w:val="TAMainText"/>
    <w:link w:val="BDAbstractChar"/>
    <w:autoRedefine/>
    <w:rsid w:val="00547E22"/>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772245"/>
    <w:pPr>
      <w:spacing w:after="0"/>
    </w:pPr>
    <w:rPr>
      <w:rFonts w:ascii="Arno Pro" w:hAnsi="Arno Pro"/>
      <w:kern w:val="20"/>
      <w:sz w:val="18"/>
    </w:rPr>
  </w:style>
  <w:style w:type="paragraph" w:customStyle="1" w:styleId="TESupportingInformation">
    <w:name w:val="TE_Supporting_Information"/>
    <w:basedOn w:val="Normal"/>
    <w:next w:val="Normal"/>
    <w:autoRedefine/>
    <w:rsid w:val="00772245"/>
    <w:pPr>
      <w:spacing w:after="0"/>
    </w:pPr>
    <w:rPr>
      <w:rFonts w:ascii="Arno Pro" w:hAnsi="Arno Pro"/>
      <w:kern w:val="20"/>
      <w:sz w:val="18"/>
    </w:rPr>
  </w:style>
  <w:style w:type="paragraph" w:customStyle="1" w:styleId="VCSchemeTitle">
    <w:name w:val="VC_Scheme_Title"/>
    <w:basedOn w:val="Normal"/>
    <w:next w:val="Normal"/>
    <w:autoRedefine/>
    <w:rsid w:val="00772245"/>
    <w:pPr>
      <w:spacing w:after="180"/>
    </w:pPr>
    <w:rPr>
      <w:rFonts w:ascii="Arno Pro" w:hAnsi="Arno Pro"/>
      <w:b/>
      <w:kern w:val="21"/>
      <w:sz w:val="19"/>
    </w:rPr>
  </w:style>
  <w:style w:type="paragraph" w:customStyle="1" w:styleId="VDTableTitle">
    <w:name w:val="VD_Table_Title"/>
    <w:basedOn w:val="Normal"/>
    <w:next w:val="Normal"/>
    <w:autoRedefine/>
    <w:rsid w:val="00772245"/>
    <w:pPr>
      <w:spacing w:after="180"/>
    </w:pPr>
    <w:rPr>
      <w:rFonts w:ascii="Arno Pro" w:hAnsi="Arno Pro"/>
      <w:b/>
      <w:kern w:val="21"/>
      <w:sz w:val="19"/>
      <w:szCs w:val="19"/>
    </w:rPr>
  </w:style>
  <w:style w:type="paragraph" w:customStyle="1" w:styleId="VAFigureCaption">
    <w:name w:val="VA_Figure_Caption"/>
    <w:basedOn w:val="Normal"/>
    <w:next w:val="Normal"/>
    <w:autoRedefine/>
    <w:rsid w:val="00F201A0"/>
    <w:pPr>
      <w:spacing w:before="200" w:after="120"/>
    </w:pPr>
    <w:rPr>
      <w:rFonts w:ascii="Arno Pro" w:hAnsi="Arno Pro"/>
      <w:kern w:val="20"/>
      <w:sz w:val="18"/>
    </w:rPr>
  </w:style>
  <w:style w:type="paragraph" w:customStyle="1" w:styleId="VBChartTitle">
    <w:name w:val="VB_Chart_Title"/>
    <w:basedOn w:val="Normal"/>
    <w:next w:val="Normal"/>
    <w:autoRedefine/>
    <w:rsid w:val="00772245"/>
    <w:pPr>
      <w:spacing w:after="180"/>
    </w:pPr>
    <w:rPr>
      <w:rFonts w:ascii="Arno Pro" w:hAnsi="Arno Pro"/>
      <w:b/>
      <w:kern w:val="21"/>
      <w:sz w:val="19"/>
    </w:rPr>
  </w:style>
  <w:style w:type="paragraph" w:customStyle="1" w:styleId="FETableFootnote">
    <w:name w:val="FE_Table_Footnote"/>
    <w:basedOn w:val="Normal"/>
    <w:next w:val="Normal"/>
    <w:autoRedefine/>
    <w:rsid w:val="00772245"/>
    <w:pPr>
      <w:spacing w:before="60" w:after="120"/>
      <w:ind w:firstLine="187"/>
    </w:pPr>
    <w:rPr>
      <w:rFonts w:ascii="Arno Pro" w:hAnsi="Arno Pro"/>
      <w:sz w:val="18"/>
    </w:rPr>
  </w:style>
  <w:style w:type="paragraph" w:customStyle="1" w:styleId="FCChartFootnote">
    <w:name w:val="FC_Chart_Footnote"/>
    <w:basedOn w:val="Normal"/>
    <w:next w:val="Normal"/>
    <w:autoRedefine/>
    <w:rsid w:val="00772245"/>
    <w:pPr>
      <w:spacing w:before="60" w:after="120"/>
      <w:ind w:firstLine="187"/>
    </w:pPr>
    <w:rPr>
      <w:rFonts w:ascii="Arno Pro" w:hAnsi="Arno Pro"/>
      <w:sz w:val="18"/>
    </w:rPr>
  </w:style>
  <w:style w:type="paragraph" w:customStyle="1" w:styleId="FDSchemeFootnote">
    <w:name w:val="FD_Scheme_Footnote"/>
    <w:basedOn w:val="Normal"/>
    <w:next w:val="Normal"/>
    <w:autoRedefine/>
    <w:rsid w:val="00772245"/>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772245"/>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Normal"/>
    <w:link w:val="StyleFACorrespondingAuthorFootnote7ptChar"/>
    <w:autoRedefine/>
    <w:rsid w:val="00772245"/>
    <w:pPr>
      <w:spacing w:after="0"/>
      <w:jc w:val="left"/>
    </w:pPr>
    <w:rPr>
      <w:rFonts w:ascii="Arno Pro" w:hAnsi="Arno Pro"/>
      <w:kern w:val="20"/>
      <w:sz w:val="18"/>
    </w:rPr>
  </w:style>
  <w:style w:type="paragraph" w:styleId="ListParagraph">
    <w:name w:val="List Paragraph"/>
    <w:basedOn w:val="Normal"/>
    <w:uiPriority w:val="34"/>
    <w:qFormat/>
    <w:rsid w:val="00772245"/>
    <w:pPr>
      <w:ind w:left="720"/>
      <w:contextualSpacing/>
    </w:pPr>
  </w:style>
  <w:style w:type="character" w:styleId="PageNumber">
    <w:name w:val="page number"/>
    <w:basedOn w:val="DefaultParagraphFont"/>
    <w:rsid w:val="00772245"/>
  </w:style>
  <w:style w:type="paragraph" w:styleId="BalloonText">
    <w:name w:val="Balloon Text"/>
    <w:basedOn w:val="Normal"/>
    <w:link w:val="BalloonTextChar"/>
    <w:semiHidden/>
    <w:rsid w:val="00772245"/>
    <w:rPr>
      <w:rFonts w:ascii="Tahoma" w:hAnsi="Tahoma" w:cs="Tahoma"/>
      <w:sz w:val="16"/>
      <w:szCs w:val="16"/>
    </w:rPr>
  </w:style>
  <w:style w:type="character" w:customStyle="1" w:styleId="BalloonTextChar">
    <w:name w:val="Balloon Text Char"/>
    <w:basedOn w:val="DefaultParagraphFont"/>
    <w:link w:val="BalloonText"/>
    <w:semiHidden/>
    <w:rsid w:val="00772245"/>
    <w:rPr>
      <w:rFonts w:ascii="Tahoma" w:eastAsia="Times New Roman" w:hAnsi="Tahoma" w:cs="Tahoma"/>
      <w:sz w:val="16"/>
      <w:szCs w:val="16"/>
    </w:rPr>
  </w:style>
  <w:style w:type="character" w:styleId="EndnoteReference">
    <w:name w:val="endnote reference"/>
    <w:semiHidden/>
    <w:rsid w:val="00772245"/>
    <w:rPr>
      <w:rFonts w:ascii="Times" w:hAnsi="Times"/>
      <w:sz w:val="18"/>
      <w:vertAlign w:val="superscript"/>
    </w:rPr>
  </w:style>
  <w:style w:type="paragraph" w:customStyle="1" w:styleId="StyleTCTableBodyBold">
    <w:name w:val="Style TC_Table_Body + Bold"/>
    <w:basedOn w:val="TCTableBody"/>
    <w:link w:val="StyleTCTableBodyBoldChar"/>
    <w:rsid w:val="00772245"/>
    <w:rPr>
      <w:b/>
      <w:bCs/>
      <w:kern w:val="22"/>
      <w:sz w:val="15"/>
    </w:rPr>
  </w:style>
  <w:style w:type="character" w:customStyle="1" w:styleId="StyleFACorrespondingAuthorFootnote7ptChar">
    <w:name w:val="Style FA_Corresponding_Author_Footnote + 7 pt Char"/>
    <w:link w:val="StyleFACorrespondingAuthorFootnote7pt"/>
    <w:rsid w:val="00772245"/>
    <w:rPr>
      <w:rFonts w:ascii="Arno Pro" w:eastAsia="Times New Roman" w:hAnsi="Arno Pro" w:cs="Times New Roman"/>
      <w:kern w:val="20"/>
      <w:sz w:val="18"/>
      <w:szCs w:val="20"/>
    </w:rPr>
  </w:style>
  <w:style w:type="paragraph" w:customStyle="1" w:styleId="BDAbstractTitle">
    <w:name w:val="BD_Abstract_Title"/>
    <w:basedOn w:val="BDAbstract"/>
    <w:link w:val="BDAbstractTitleChar"/>
    <w:rsid w:val="00772245"/>
    <w:rPr>
      <w:b/>
    </w:rPr>
  </w:style>
  <w:style w:type="character" w:customStyle="1" w:styleId="BDAbstractChar">
    <w:name w:val="BD_Abstract Char"/>
    <w:link w:val="BDAbstract"/>
    <w:rsid w:val="00547E22"/>
    <w:rPr>
      <w:rFonts w:ascii="Arno Pro" w:eastAsia="Times New Roman" w:hAnsi="Arno Pro" w:cs="Times New Roman"/>
      <w:kern w:val="21"/>
      <w:sz w:val="19"/>
      <w:szCs w:val="20"/>
    </w:rPr>
  </w:style>
  <w:style w:type="character" w:customStyle="1" w:styleId="BDAbstractTitleChar">
    <w:name w:val="BD_Abstract_Title Char"/>
    <w:link w:val="BDAbstractTitle"/>
    <w:rsid w:val="00772245"/>
    <w:rPr>
      <w:rFonts w:ascii="Arno Pro" w:eastAsia="Times New Roman" w:hAnsi="Arno Pro" w:cs="Times New Roman"/>
      <w:b/>
      <w:kern w:val="21"/>
      <w:sz w:val="19"/>
      <w:szCs w:val="20"/>
    </w:rPr>
  </w:style>
  <w:style w:type="paragraph" w:customStyle="1" w:styleId="TDAckTitle">
    <w:name w:val="TD_Ack_Title"/>
    <w:basedOn w:val="TDAcknowledgments"/>
    <w:link w:val="TDAckTitleChar"/>
    <w:rsid w:val="00772245"/>
    <w:pPr>
      <w:spacing w:before="180" w:after="60"/>
    </w:pPr>
    <w:rPr>
      <w:rFonts w:ascii="Myriad Pro Light" w:hAnsi="Myriad Pro Light"/>
      <w:b/>
      <w:kern w:val="23"/>
      <w:sz w:val="21"/>
    </w:rPr>
  </w:style>
  <w:style w:type="character" w:customStyle="1" w:styleId="TDAcknowledgmentsChar">
    <w:name w:val="TD_Acknowledgments Char"/>
    <w:link w:val="TDAcknowledgments"/>
    <w:rsid w:val="00772245"/>
    <w:rPr>
      <w:rFonts w:ascii="Arno Pro" w:eastAsia="Times New Roman" w:hAnsi="Arno Pro" w:cs="Times New Roman"/>
      <w:kern w:val="20"/>
      <w:sz w:val="18"/>
      <w:szCs w:val="20"/>
    </w:rPr>
  </w:style>
  <w:style w:type="character" w:customStyle="1" w:styleId="TDAckTitleChar">
    <w:name w:val="TD_Ack_Title Char"/>
    <w:link w:val="TDAckTitle"/>
    <w:rsid w:val="00772245"/>
    <w:rPr>
      <w:rFonts w:ascii="Myriad Pro Light" w:eastAsia="Times New Roman" w:hAnsi="Myriad Pro Light" w:cs="Times New Roman"/>
      <w:b/>
      <w:kern w:val="23"/>
      <w:sz w:val="21"/>
      <w:szCs w:val="20"/>
    </w:rPr>
  </w:style>
  <w:style w:type="paragraph" w:customStyle="1" w:styleId="TESupportingInfoTitle">
    <w:name w:val="TE_Supporting_Info_Title"/>
    <w:basedOn w:val="TESupportingInformation"/>
    <w:autoRedefine/>
    <w:rsid w:val="00772245"/>
    <w:pPr>
      <w:spacing w:before="180" w:after="60"/>
    </w:pPr>
    <w:rPr>
      <w:rFonts w:ascii="Myriad Pro Light" w:hAnsi="Myriad Pro Light"/>
      <w:b/>
      <w:caps/>
      <w:sz w:val="21"/>
      <w:szCs w:val="18"/>
    </w:rPr>
  </w:style>
  <w:style w:type="character" w:customStyle="1" w:styleId="TCTableBodyChar">
    <w:name w:val="TC_Table_Body Char"/>
    <w:link w:val="TCTableBody"/>
    <w:rsid w:val="00772245"/>
    <w:rPr>
      <w:rFonts w:ascii="Arno Pro" w:eastAsia="Times New Roman" w:hAnsi="Arno Pro" w:cs="Times New Roman"/>
      <w:kern w:val="20"/>
      <w:sz w:val="18"/>
      <w:szCs w:val="20"/>
    </w:rPr>
  </w:style>
  <w:style w:type="character" w:customStyle="1" w:styleId="StyleTCTableBodyBoldChar">
    <w:name w:val="Style TC_Table_Body + Bold Char"/>
    <w:link w:val="StyleTCTableBodyBold"/>
    <w:rsid w:val="00772245"/>
    <w:rPr>
      <w:rFonts w:ascii="Arno Pro" w:eastAsia="Times New Roman" w:hAnsi="Arno Pro" w:cs="Times New Roman"/>
      <w:b/>
      <w:bCs/>
      <w:kern w:val="22"/>
      <w:sz w:val="15"/>
      <w:szCs w:val="20"/>
    </w:rPr>
  </w:style>
  <w:style w:type="paragraph" w:customStyle="1" w:styleId="TESectionHeading">
    <w:name w:val="TE_Section_Heading"/>
    <w:basedOn w:val="TESupportingInfoTitle"/>
    <w:qFormat/>
    <w:rsid w:val="00772245"/>
  </w:style>
  <w:style w:type="paragraph" w:customStyle="1" w:styleId="TESubsectionHeading">
    <w:name w:val="TE_Subsection_Heading"/>
    <w:basedOn w:val="TESectionHeading"/>
    <w:qFormat/>
    <w:rsid w:val="00BD13FA"/>
    <w:rPr>
      <w:b w:val="0"/>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skblackbelt/Library/Mobile%20Documents/com~apple~CloudDocs/iCloud%20Drive/Teaching/CHEM357/Additional%20guides/Chem357%20report%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rin\OneDrive\Documents\Spring%202017\Inorganic%20Lab\Lab%203%20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Chromium(II) Acetate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704623460528973E-2"/>
          <c:y val="0.13912611553429283"/>
          <c:w val="0.86517598761693248"/>
          <c:h val="0.69155368535851114"/>
        </c:manualLayout>
      </c:layout>
      <c:scatterChart>
        <c:scatterStyle val="smoothMarker"/>
        <c:varyColors val="0"/>
        <c:ser>
          <c:idx val="0"/>
          <c:order val="0"/>
          <c:tx>
            <c:v>First attempt</c:v>
          </c:tx>
          <c:spPr>
            <a:ln w="19050" cap="rnd">
              <a:solidFill>
                <a:schemeClr val="accent1"/>
              </a:solidFill>
              <a:round/>
            </a:ln>
            <a:effectLst/>
          </c:spPr>
          <c:marker>
            <c:symbol val="none"/>
          </c:marker>
          <c:xVal>
            <c:numRef>
              <c:f>'Lab 3 data'!$A$4:$A$1204</c:f>
              <c:numCache>
                <c:formatCode>General</c:formatCode>
                <c:ptCount val="1201"/>
                <c:pt idx="0">
                  <c:v>900</c:v>
                </c:pt>
                <c:pt idx="1">
                  <c:v>899.5</c:v>
                </c:pt>
                <c:pt idx="2">
                  <c:v>899</c:v>
                </c:pt>
                <c:pt idx="3">
                  <c:v>898.5</c:v>
                </c:pt>
                <c:pt idx="4">
                  <c:v>898</c:v>
                </c:pt>
                <c:pt idx="5">
                  <c:v>897.5</c:v>
                </c:pt>
                <c:pt idx="6">
                  <c:v>897</c:v>
                </c:pt>
                <c:pt idx="7">
                  <c:v>896.5</c:v>
                </c:pt>
                <c:pt idx="8">
                  <c:v>896</c:v>
                </c:pt>
                <c:pt idx="9">
                  <c:v>895.5</c:v>
                </c:pt>
                <c:pt idx="10">
                  <c:v>895</c:v>
                </c:pt>
                <c:pt idx="11">
                  <c:v>894.5</c:v>
                </c:pt>
                <c:pt idx="12">
                  <c:v>894</c:v>
                </c:pt>
                <c:pt idx="13">
                  <c:v>893.5</c:v>
                </c:pt>
                <c:pt idx="14">
                  <c:v>893</c:v>
                </c:pt>
                <c:pt idx="15">
                  <c:v>892.5</c:v>
                </c:pt>
                <c:pt idx="16">
                  <c:v>892</c:v>
                </c:pt>
                <c:pt idx="17">
                  <c:v>891.5</c:v>
                </c:pt>
                <c:pt idx="18">
                  <c:v>891</c:v>
                </c:pt>
                <c:pt idx="19">
                  <c:v>890.5</c:v>
                </c:pt>
                <c:pt idx="20">
                  <c:v>890</c:v>
                </c:pt>
                <c:pt idx="21">
                  <c:v>889.5</c:v>
                </c:pt>
                <c:pt idx="22">
                  <c:v>889</c:v>
                </c:pt>
                <c:pt idx="23">
                  <c:v>888.5</c:v>
                </c:pt>
                <c:pt idx="24">
                  <c:v>888</c:v>
                </c:pt>
                <c:pt idx="25">
                  <c:v>887.5</c:v>
                </c:pt>
                <c:pt idx="26">
                  <c:v>887</c:v>
                </c:pt>
                <c:pt idx="27">
                  <c:v>886.5</c:v>
                </c:pt>
                <c:pt idx="28">
                  <c:v>886</c:v>
                </c:pt>
                <c:pt idx="29">
                  <c:v>885.5</c:v>
                </c:pt>
                <c:pt idx="30">
                  <c:v>885</c:v>
                </c:pt>
                <c:pt idx="31">
                  <c:v>884.5</c:v>
                </c:pt>
                <c:pt idx="32">
                  <c:v>884</c:v>
                </c:pt>
                <c:pt idx="33">
                  <c:v>883.5</c:v>
                </c:pt>
                <c:pt idx="34">
                  <c:v>883</c:v>
                </c:pt>
                <c:pt idx="35">
                  <c:v>882.5</c:v>
                </c:pt>
                <c:pt idx="36">
                  <c:v>882</c:v>
                </c:pt>
                <c:pt idx="37">
                  <c:v>881.5</c:v>
                </c:pt>
                <c:pt idx="38">
                  <c:v>881</c:v>
                </c:pt>
                <c:pt idx="39">
                  <c:v>880.5</c:v>
                </c:pt>
                <c:pt idx="40">
                  <c:v>880</c:v>
                </c:pt>
                <c:pt idx="41">
                  <c:v>879.5</c:v>
                </c:pt>
                <c:pt idx="42">
                  <c:v>879</c:v>
                </c:pt>
                <c:pt idx="43">
                  <c:v>878.5</c:v>
                </c:pt>
                <c:pt idx="44">
                  <c:v>878</c:v>
                </c:pt>
                <c:pt idx="45">
                  <c:v>877.5</c:v>
                </c:pt>
                <c:pt idx="46">
                  <c:v>877</c:v>
                </c:pt>
                <c:pt idx="47">
                  <c:v>876.5</c:v>
                </c:pt>
                <c:pt idx="48">
                  <c:v>876</c:v>
                </c:pt>
                <c:pt idx="49">
                  <c:v>875.5</c:v>
                </c:pt>
                <c:pt idx="50">
                  <c:v>875</c:v>
                </c:pt>
                <c:pt idx="51">
                  <c:v>874.5</c:v>
                </c:pt>
                <c:pt idx="52">
                  <c:v>874</c:v>
                </c:pt>
                <c:pt idx="53">
                  <c:v>873.5</c:v>
                </c:pt>
                <c:pt idx="54">
                  <c:v>873</c:v>
                </c:pt>
                <c:pt idx="55">
                  <c:v>872.5</c:v>
                </c:pt>
                <c:pt idx="56">
                  <c:v>872</c:v>
                </c:pt>
                <c:pt idx="57">
                  <c:v>871.5</c:v>
                </c:pt>
                <c:pt idx="58">
                  <c:v>871</c:v>
                </c:pt>
                <c:pt idx="59">
                  <c:v>870.5</c:v>
                </c:pt>
                <c:pt idx="60">
                  <c:v>870</c:v>
                </c:pt>
                <c:pt idx="61">
                  <c:v>869.5</c:v>
                </c:pt>
                <c:pt idx="62">
                  <c:v>869</c:v>
                </c:pt>
                <c:pt idx="63">
                  <c:v>868.5</c:v>
                </c:pt>
                <c:pt idx="64">
                  <c:v>868</c:v>
                </c:pt>
                <c:pt idx="65">
                  <c:v>867.5</c:v>
                </c:pt>
                <c:pt idx="66">
                  <c:v>867</c:v>
                </c:pt>
                <c:pt idx="67">
                  <c:v>866.5</c:v>
                </c:pt>
                <c:pt idx="68">
                  <c:v>866</c:v>
                </c:pt>
                <c:pt idx="69">
                  <c:v>865.5</c:v>
                </c:pt>
                <c:pt idx="70">
                  <c:v>865</c:v>
                </c:pt>
                <c:pt idx="71">
                  <c:v>864.5</c:v>
                </c:pt>
                <c:pt idx="72">
                  <c:v>864</c:v>
                </c:pt>
                <c:pt idx="73">
                  <c:v>863.5</c:v>
                </c:pt>
                <c:pt idx="74">
                  <c:v>863</c:v>
                </c:pt>
                <c:pt idx="75">
                  <c:v>862.5</c:v>
                </c:pt>
                <c:pt idx="76">
                  <c:v>862</c:v>
                </c:pt>
                <c:pt idx="77">
                  <c:v>861.5</c:v>
                </c:pt>
                <c:pt idx="78">
                  <c:v>861</c:v>
                </c:pt>
                <c:pt idx="79">
                  <c:v>860.5</c:v>
                </c:pt>
                <c:pt idx="80">
                  <c:v>860</c:v>
                </c:pt>
                <c:pt idx="81">
                  <c:v>859.5</c:v>
                </c:pt>
                <c:pt idx="82">
                  <c:v>859</c:v>
                </c:pt>
                <c:pt idx="83">
                  <c:v>858.5</c:v>
                </c:pt>
                <c:pt idx="84">
                  <c:v>858</c:v>
                </c:pt>
                <c:pt idx="85">
                  <c:v>857.5</c:v>
                </c:pt>
                <c:pt idx="86">
                  <c:v>857</c:v>
                </c:pt>
                <c:pt idx="87">
                  <c:v>856.5</c:v>
                </c:pt>
                <c:pt idx="88">
                  <c:v>856</c:v>
                </c:pt>
                <c:pt idx="89">
                  <c:v>855.5</c:v>
                </c:pt>
                <c:pt idx="90">
                  <c:v>855</c:v>
                </c:pt>
                <c:pt idx="91">
                  <c:v>854.5</c:v>
                </c:pt>
                <c:pt idx="92">
                  <c:v>854</c:v>
                </c:pt>
                <c:pt idx="93">
                  <c:v>853.5</c:v>
                </c:pt>
                <c:pt idx="94">
                  <c:v>853</c:v>
                </c:pt>
                <c:pt idx="95">
                  <c:v>852.5</c:v>
                </c:pt>
                <c:pt idx="96">
                  <c:v>852</c:v>
                </c:pt>
                <c:pt idx="97">
                  <c:v>851.5</c:v>
                </c:pt>
                <c:pt idx="98">
                  <c:v>851</c:v>
                </c:pt>
                <c:pt idx="99">
                  <c:v>850.5</c:v>
                </c:pt>
                <c:pt idx="100">
                  <c:v>850</c:v>
                </c:pt>
                <c:pt idx="101">
                  <c:v>849.5</c:v>
                </c:pt>
                <c:pt idx="102">
                  <c:v>849</c:v>
                </c:pt>
                <c:pt idx="103">
                  <c:v>848.5</c:v>
                </c:pt>
                <c:pt idx="104">
                  <c:v>848</c:v>
                </c:pt>
                <c:pt idx="105">
                  <c:v>847.5</c:v>
                </c:pt>
                <c:pt idx="106">
                  <c:v>847</c:v>
                </c:pt>
                <c:pt idx="107">
                  <c:v>846.5</c:v>
                </c:pt>
                <c:pt idx="108">
                  <c:v>846</c:v>
                </c:pt>
                <c:pt idx="109">
                  <c:v>845.5</c:v>
                </c:pt>
                <c:pt idx="110">
                  <c:v>845</c:v>
                </c:pt>
                <c:pt idx="111">
                  <c:v>844.5</c:v>
                </c:pt>
                <c:pt idx="112">
                  <c:v>844</c:v>
                </c:pt>
                <c:pt idx="113">
                  <c:v>843.5</c:v>
                </c:pt>
                <c:pt idx="114">
                  <c:v>843</c:v>
                </c:pt>
                <c:pt idx="115">
                  <c:v>842.5</c:v>
                </c:pt>
                <c:pt idx="116">
                  <c:v>842</c:v>
                </c:pt>
                <c:pt idx="117">
                  <c:v>841.5</c:v>
                </c:pt>
                <c:pt idx="118">
                  <c:v>841</c:v>
                </c:pt>
                <c:pt idx="119">
                  <c:v>840.5</c:v>
                </c:pt>
                <c:pt idx="120">
                  <c:v>840</c:v>
                </c:pt>
                <c:pt idx="121">
                  <c:v>839.5</c:v>
                </c:pt>
                <c:pt idx="122">
                  <c:v>839</c:v>
                </c:pt>
                <c:pt idx="123">
                  <c:v>838.5</c:v>
                </c:pt>
                <c:pt idx="124">
                  <c:v>838</c:v>
                </c:pt>
                <c:pt idx="125">
                  <c:v>837.5</c:v>
                </c:pt>
                <c:pt idx="126">
                  <c:v>837</c:v>
                </c:pt>
                <c:pt idx="127">
                  <c:v>836.5</c:v>
                </c:pt>
                <c:pt idx="128">
                  <c:v>836</c:v>
                </c:pt>
                <c:pt idx="129">
                  <c:v>835.5</c:v>
                </c:pt>
                <c:pt idx="130">
                  <c:v>835</c:v>
                </c:pt>
                <c:pt idx="131">
                  <c:v>834.5</c:v>
                </c:pt>
                <c:pt idx="132">
                  <c:v>834</c:v>
                </c:pt>
                <c:pt idx="133">
                  <c:v>833.5</c:v>
                </c:pt>
                <c:pt idx="134">
                  <c:v>833</c:v>
                </c:pt>
                <c:pt idx="135">
                  <c:v>832.5</c:v>
                </c:pt>
                <c:pt idx="136">
                  <c:v>832</c:v>
                </c:pt>
                <c:pt idx="137">
                  <c:v>831.5</c:v>
                </c:pt>
                <c:pt idx="138">
                  <c:v>831</c:v>
                </c:pt>
                <c:pt idx="139">
                  <c:v>830.5</c:v>
                </c:pt>
                <c:pt idx="140">
                  <c:v>830</c:v>
                </c:pt>
                <c:pt idx="141">
                  <c:v>829.5</c:v>
                </c:pt>
                <c:pt idx="142">
                  <c:v>829</c:v>
                </c:pt>
                <c:pt idx="143">
                  <c:v>828.5</c:v>
                </c:pt>
                <c:pt idx="144">
                  <c:v>828</c:v>
                </c:pt>
                <c:pt idx="145">
                  <c:v>827.5</c:v>
                </c:pt>
                <c:pt idx="146">
                  <c:v>827</c:v>
                </c:pt>
                <c:pt idx="147">
                  <c:v>826.5</c:v>
                </c:pt>
                <c:pt idx="148">
                  <c:v>826</c:v>
                </c:pt>
                <c:pt idx="149">
                  <c:v>825.5</c:v>
                </c:pt>
                <c:pt idx="150">
                  <c:v>825</c:v>
                </c:pt>
                <c:pt idx="151">
                  <c:v>824.5</c:v>
                </c:pt>
                <c:pt idx="152">
                  <c:v>824</c:v>
                </c:pt>
                <c:pt idx="153">
                  <c:v>823.5</c:v>
                </c:pt>
                <c:pt idx="154">
                  <c:v>823</c:v>
                </c:pt>
                <c:pt idx="155">
                  <c:v>822.5</c:v>
                </c:pt>
                <c:pt idx="156">
                  <c:v>822</c:v>
                </c:pt>
                <c:pt idx="157">
                  <c:v>821.5</c:v>
                </c:pt>
                <c:pt idx="158">
                  <c:v>821</c:v>
                </c:pt>
                <c:pt idx="159">
                  <c:v>820.5</c:v>
                </c:pt>
                <c:pt idx="160">
                  <c:v>820</c:v>
                </c:pt>
                <c:pt idx="161">
                  <c:v>819.5</c:v>
                </c:pt>
                <c:pt idx="162">
                  <c:v>819</c:v>
                </c:pt>
                <c:pt idx="163">
                  <c:v>818.5</c:v>
                </c:pt>
                <c:pt idx="164">
                  <c:v>818</c:v>
                </c:pt>
                <c:pt idx="165">
                  <c:v>817.5</c:v>
                </c:pt>
                <c:pt idx="166">
                  <c:v>817</c:v>
                </c:pt>
                <c:pt idx="167">
                  <c:v>816.5</c:v>
                </c:pt>
                <c:pt idx="168">
                  <c:v>816</c:v>
                </c:pt>
                <c:pt idx="169">
                  <c:v>815.5</c:v>
                </c:pt>
                <c:pt idx="170">
                  <c:v>815</c:v>
                </c:pt>
                <c:pt idx="171">
                  <c:v>814.5</c:v>
                </c:pt>
                <c:pt idx="172">
                  <c:v>814</c:v>
                </c:pt>
                <c:pt idx="173">
                  <c:v>813.5</c:v>
                </c:pt>
                <c:pt idx="174">
                  <c:v>813</c:v>
                </c:pt>
                <c:pt idx="175">
                  <c:v>812.5</c:v>
                </c:pt>
                <c:pt idx="176">
                  <c:v>812</c:v>
                </c:pt>
                <c:pt idx="177">
                  <c:v>811.5</c:v>
                </c:pt>
                <c:pt idx="178">
                  <c:v>811</c:v>
                </c:pt>
                <c:pt idx="179">
                  <c:v>810.5</c:v>
                </c:pt>
                <c:pt idx="180">
                  <c:v>810</c:v>
                </c:pt>
                <c:pt idx="181">
                  <c:v>809.5</c:v>
                </c:pt>
                <c:pt idx="182">
                  <c:v>809</c:v>
                </c:pt>
                <c:pt idx="183">
                  <c:v>808.5</c:v>
                </c:pt>
                <c:pt idx="184">
                  <c:v>808</c:v>
                </c:pt>
                <c:pt idx="185">
                  <c:v>807.5</c:v>
                </c:pt>
                <c:pt idx="186">
                  <c:v>807</c:v>
                </c:pt>
                <c:pt idx="187">
                  <c:v>806.5</c:v>
                </c:pt>
                <c:pt idx="188">
                  <c:v>806</c:v>
                </c:pt>
                <c:pt idx="189">
                  <c:v>805.5</c:v>
                </c:pt>
                <c:pt idx="190">
                  <c:v>805</c:v>
                </c:pt>
                <c:pt idx="191">
                  <c:v>804.5</c:v>
                </c:pt>
                <c:pt idx="192">
                  <c:v>804</c:v>
                </c:pt>
                <c:pt idx="193">
                  <c:v>803.5</c:v>
                </c:pt>
                <c:pt idx="194">
                  <c:v>803</c:v>
                </c:pt>
                <c:pt idx="195">
                  <c:v>802.5</c:v>
                </c:pt>
                <c:pt idx="196">
                  <c:v>802</c:v>
                </c:pt>
                <c:pt idx="197">
                  <c:v>801.5</c:v>
                </c:pt>
                <c:pt idx="198">
                  <c:v>801</c:v>
                </c:pt>
                <c:pt idx="199">
                  <c:v>800.5</c:v>
                </c:pt>
                <c:pt idx="200">
                  <c:v>800</c:v>
                </c:pt>
                <c:pt idx="201">
                  <c:v>799.5</c:v>
                </c:pt>
                <c:pt idx="202">
                  <c:v>799</c:v>
                </c:pt>
                <c:pt idx="203">
                  <c:v>798.5</c:v>
                </c:pt>
                <c:pt idx="204">
                  <c:v>798</c:v>
                </c:pt>
                <c:pt idx="205">
                  <c:v>797.5</c:v>
                </c:pt>
                <c:pt idx="206">
                  <c:v>797</c:v>
                </c:pt>
                <c:pt idx="207">
                  <c:v>796.5</c:v>
                </c:pt>
                <c:pt idx="208">
                  <c:v>796</c:v>
                </c:pt>
                <c:pt idx="209">
                  <c:v>795.5</c:v>
                </c:pt>
                <c:pt idx="210">
                  <c:v>795</c:v>
                </c:pt>
                <c:pt idx="211">
                  <c:v>794.5</c:v>
                </c:pt>
                <c:pt idx="212">
                  <c:v>794</c:v>
                </c:pt>
                <c:pt idx="213">
                  <c:v>793.5</c:v>
                </c:pt>
                <c:pt idx="214">
                  <c:v>793</c:v>
                </c:pt>
                <c:pt idx="215">
                  <c:v>792.5</c:v>
                </c:pt>
                <c:pt idx="216">
                  <c:v>792</c:v>
                </c:pt>
                <c:pt idx="217">
                  <c:v>791.5</c:v>
                </c:pt>
                <c:pt idx="218">
                  <c:v>791</c:v>
                </c:pt>
                <c:pt idx="219">
                  <c:v>790.5</c:v>
                </c:pt>
                <c:pt idx="220">
                  <c:v>790</c:v>
                </c:pt>
                <c:pt idx="221">
                  <c:v>789.5</c:v>
                </c:pt>
                <c:pt idx="222">
                  <c:v>789</c:v>
                </c:pt>
                <c:pt idx="223">
                  <c:v>788.5</c:v>
                </c:pt>
                <c:pt idx="224">
                  <c:v>788</c:v>
                </c:pt>
                <c:pt idx="225">
                  <c:v>787.5</c:v>
                </c:pt>
                <c:pt idx="226">
                  <c:v>787</c:v>
                </c:pt>
                <c:pt idx="227">
                  <c:v>786.5</c:v>
                </c:pt>
                <c:pt idx="228">
                  <c:v>786</c:v>
                </c:pt>
                <c:pt idx="229">
                  <c:v>785.5</c:v>
                </c:pt>
                <c:pt idx="230">
                  <c:v>785</c:v>
                </c:pt>
                <c:pt idx="231">
                  <c:v>784.5</c:v>
                </c:pt>
                <c:pt idx="232">
                  <c:v>784</c:v>
                </c:pt>
                <c:pt idx="233">
                  <c:v>783.5</c:v>
                </c:pt>
                <c:pt idx="234">
                  <c:v>783</c:v>
                </c:pt>
                <c:pt idx="235">
                  <c:v>782.5</c:v>
                </c:pt>
                <c:pt idx="236">
                  <c:v>782</c:v>
                </c:pt>
                <c:pt idx="237">
                  <c:v>781.5</c:v>
                </c:pt>
                <c:pt idx="238">
                  <c:v>781</c:v>
                </c:pt>
                <c:pt idx="239">
                  <c:v>780.5</c:v>
                </c:pt>
                <c:pt idx="240">
                  <c:v>780</c:v>
                </c:pt>
                <c:pt idx="241">
                  <c:v>779.5</c:v>
                </c:pt>
                <c:pt idx="242">
                  <c:v>779</c:v>
                </c:pt>
                <c:pt idx="243">
                  <c:v>778.5</c:v>
                </c:pt>
                <c:pt idx="244">
                  <c:v>778</c:v>
                </c:pt>
                <c:pt idx="245">
                  <c:v>777.5</c:v>
                </c:pt>
                <c:pt idx="246">
                  <c:v>777</c:v>
                </c:pt>
                <c:pt idx="247">
                  <c:v>776.5</c:v>
                </c:pt>
                <c:pt idx="248">
                  <c:v>776</c:v>
                </c:pt>
                <c:pt idx="249">
                  <c:v>775.5</c:v>
                </c:pt>
                <c:pt idx="250">
                  <c:v>775</c:v>
                </c:pt>
                <c:pt idx="251">
                  <c:v>774.5</c:v>
                </c:pt>
                <c:pt idx="252">
                  <c:v>774</c:v>
                </c:pt>
                <c:pt idx="253">
                  <c:v>773.5</c:v>
                </c:pt>
                <c:pt idx="254">
                  <c:v>773</c:v>
                </c:pt>
                <c:pt idx="255">
                  <c:v>772.5</c:v>
                </c:pt>
                <c:pt idx="256">
                  <c:v>772</c:v>
                </c:pt>
                <c:pt idx="257">
                  <c:v>771.5</c:v>
                </c:pt>
                <c:pt idx="258">
                  <c:v>771</c:v>
                </c:pt>
                <c:pt idx="259">
                  <c:v>770.5</c:v>
                </c:pt>
                <c:pt idx="260">
                  <c:v>770</c:v>
                </c:pt>
                <c:pt idx="261">
                  <c:v>769.5</c:v>
                </c:pt>
                <c:pt idx="262">
                  <c:v>769</c:v>
                </c:pt>
                <c:pt idx="263">
                  <c:v>768.5</c:v>
                </c:pt>
                <c:pt idx="264">
                  <c:v>768</c:v>
                </c:pt>
                <c:pt idx="265">
                  <c:v>767.5</c:v>
                </c:pt>
                <c:pt idx="266">
                  <c:v>767</c:v>
                </c:pt>
                <c:pt idx="267">
                  <c:v>766.5</c:v>
                </c:pt>
                <c:pt idx="268">
                  <c:v>766</c:v>
                </c:pt>
                <c:pt idx="269">
                  <c:v>765.5</c:v>
                </c:pt>
                <c:pt idx="270">
                  <c:v>765</c:v>
                </c:pt>
                <c:pt idx="271">
                  <c:v>764.5</c:v>
                </c:pt>
                <c:pt idx="272">
                  <c:v>764</c:v>
                </c:pt>
                <c:pt idx="273">
                  <c:v>763.5</c:v>
                </c:pt>
                <c:pt idx="274">
                  <c:v>763</c:v>
                </c:pt>
                <c:pt idx="275">
                  <c:v>762.5</c:v>
                </c:pt>
                <c:pt idx="276">
                  <c:v>762</c:v>
                </c:pt>
                <c:pt idx="277">
                  <c:v>761.5</c:v>
                </c:pt>
                <c:pt idx="278">
                  <c:v>761</c:v>
                </c:pt>
                <c:pt idx="279">
                  <c:v>760.5</c:v>
                </c:pt>
                <c:pt idx="280">
                  <c:v>760</c:v>
                </c:pt>
                <c:pt idx="281">
                  <c:v>759.5</c:v>
                </c:pt>
                <c:pt idx="282">
                  <c:v>759</c:v>
                </c:pt>
                <c:pt idx="283">
                  <c:v>758.5</c:v>
                </c:pt>
                <c:pt idx="284">
                  <c:v>758</c:v>
                </c:pt>
                <c:pt idx="285">
                  <c:v>757.5</c:v>
                </c:pt>
                <c:pt idx="286">
                  <c:v>757</c:v>
                </c:pt>
                <c:pt idx="287">
                  <c:v>756.5</c:v>
                </c:pt>
                <c:pt idx="288">
                  <c:v>756</c:v>
                </c:pt>
                <c:pt idx="289">
                  <c:v>755.5</c:v>
                </c:pt>
                <c:pt idx="290">
                  <c:v>755</c:v>
                </c:pt>
                <c:pt idx="291">
                  <c:v>754.5</c:v>
                </c:pt>
                <c:pt idx="292">
                  <c:v>754</c:v>
                </c:pt>
                <c:pt idx="293">
                  <c:v>753.5</c:v>
                </c:pt>
                <c:pt idx="294">
                  <c:v>753</c:v>
                </c:pt>
                <c:pt idx="295">
                  <c:v>752.5</c:v>
                </c:pt>
                <c:pt idx="296">
                  <c:v>752</c:v>
                </c:pt>
                <c:pt idx="297">
                  <c:v>751.5</c:v>
                </c:pt>
                <c:pt idx="298">
                  <c:v>751</c:v>
                </c:pt>
                <c:pt idx="299">
                  <c:v>750.5</c:v>
                </c:pt>
                <c:pt idx="300">
                  <c:v>750</c:v>
                </c:pt>
                <c:pt idx="301">
                  <c:v>749.5</c:v>
                </c:pt>
                <c:pt idx="302">
                  <c:v>749</c:v>
                </c:pt>
                <c:pt idx="303">
                  <c:v>748.5</c:v>
                </c:pt>
                <c:pt idx="304">
                  <c:v>748</c:v>
                </c:pt>
                <c:pt idx="305">
                  <c:v>747.5</c:v>
                </c:pt>
                <c:pt idx="306">
                  <c:v>747</c:v>
                </c:pt>
                <c:pt idx="307">
                  <c:v>746.5</c:v>
                </c:pt>
                <c:pt idx="308">
                  <c:v>746</c:v>
                </c:pt>
                <c:pt idx="309">
                  <c:v>745.5</c:v>
                </c:pt>
                <c:pt idx="310">
                  <c:v>745</c:v>
                </c:pt>
                <c:pt idx="311">
                  <c:v>744.5</c:v>
                </c:pt>
                <c:pt idx="312">
                  <c:v>744</c:v>
                </c:pt>
                <c:pt idx="313">
                  <c:v>743.5</c:v>
                </c:pt>
                <c:pt idx="314">
                  <c:v>743</c:v>
                </c:pt>
                <c:pt idx="315">
                  <c:v>742.5</c:v>
                </c:pt>
                <c:pt idx="316">
                  <c:v>742</c:v>
                </c:pt>
                <c:pt idx="317">
                  <c:v>741.5</c:v>
                </c:pt>
                <c:pt idx="318">
                  <c:v>741</c:v>
                </c:pt>
                <c:pt idx="319">
                  <c:v>740.5</c:v>
                </c:pt>
                <c:pt idx="320">
                  <c:v>740</c:v>
                </c:pt>
                <c:pt idx="321">
                  <c:v>739.5</c:v>
                </c:pt>
                <c:pt idx="322">
                  <c:v>739</c:v>
                </c:pt>
                <c:pt idx="323">
                  <c:v>738.5</c:v>
                </c:pt>
                <c:pt idx="324">
                  <c:v>738</c:v>
                </c:pt>
                <c:pt idx="325">
                  <c:v>737.5</c:v>
                </c:pt>
                <c:pt idx="326">
                  <c:v>737</c:v>
                </c:pt>
                <c:pt idx="327">
                  <c:v>736.5</c:v>
                </c:pt>
                <c:pt idx="328">
                  <c:v>736</c:v>
                </c:pt>
                <c:pt idx="329">
                  <c:v>735.5</c:v>
                </c:pt>
                <c:pt idx="330">
                  <c:v>735</c:v>
                </c:pt>
                <c:pt idx="331">
                  <c:v>734.5</c:v>
                </c:pt>
                <c:pt idx="332">
                  <c:v>734</c:v>
                </c:pt>
                <c:pt idx="333">
                  <c:v>733.5</c:v>
                </c:pt>
                <c:pt idx="334">
                  <c:v>733</c:v>
                </c:pt>
                <c:pt idx="335">
                  <c:v>732.5</c:v>
                </c:pt>
                <c:pt idx="336">
                  <c:v>732</c:v>
                </c:pt>
                <c:pt idx="337">
                  <c:v>731.5</c:v>
                </c:pt>
                <c:pt idx="338">
                  <c:v>731</c:v>
                </c:pt>
                <c:pt idx="339">
                  <c:v>730.5</c:v>
                </c:pt>
                <c:pt idx="340">
                  <c:v>730</c:v>
                </c:pt>
                <c:pt idx="341">
                  <c:v>729.5</c:v>
                </c:pt>
                <c:pt idx="342">
                  <c:v>729</c:v>
                </c:pt>
                <c:pt idx="343">
                  <c:v>728.5</c:v>
                </c:pt>
                <c:pt idx="344">
                  <c:v>728</c:v>
                </c:pt>
                <c:pt idx="345">
                  <c:v>727.5</c:v>
                </c:pt>
                <c:pt idx="346">
                  <c:v>727</c:v>
                </c:pt>
                <c:pt idx="347">
                  <c:v>726.5</c:v>
                </c:pt>
                <c:pt idx="348">
                  <c:v>726</c:v>
                </c:pt>
                <c:pt idx="349">
                  <c:v>725.5</c:v>
                </c:pt>
                <c:pt idx="350">
                  <c:v>725</c:v>
                </c:pt>
                <c:pt idx="351">
                  <c:v>724.5</c:v>
                </c:pt>
                <c:pt idx="352">
                  <c:v>724</c:v>
                </c:pt>
                <c:pt idx="353">
                  <c:v>723.5</c:v>
                </c:pt>
                <c:pt idx="354">
                  <c:v>723</c:v>
                </c:pt>
                <c:pt idx="355">
                  <c:v>722.5</c:v>
                </c:pt>
                <c:pt idx="356">
                  <c:v>722</c:v>
                </c:pt>
                <c:pt idx="357">
                  <c:v>721.5</c:v>
                </c:pt>
                <c:pt idx="358">
                  <c:v>721</c:v>
                </c:pt>
                <c:pt idx="359">
                  <c:v>720.5</c:v>
                </c:pt>
                <c:pt idx="360">
                  <c:v>720</c:v>
                </c:pt>
                <c:pt idx="361">
                  <c:v>719.5</c:v>
                </c:pt>
                <c:pt idx="362">
                  <c:v>719</c:v>
                </c:pt>
                <c:pt idx="363">
                  <c:v>718.5</c:v>
                </c:pt>
                <c:pt idx="364">
                  <c:v>718</c:v>
                </c:pt>
                <c:pt idx="365">
                  <c:v>717.5</c:v>
                </c:pt>
                <c:pt idx="366">
                  <c:v>717</c:v>
                </c:pt>
                <c:pt idx="367">
                  <c:v>716.5</c:v>
                </c:pt>
                <c:pt idx="368">
                  <c:v>716</c:v>
                </c:pt>
                <c:pt idx="369">
                  <c:v>715.5</c:v>
                </c:pt>
                <c:pt idx="370">
                  <c:v>715</c:v>
                </c:pt>
                <c:pt idx="371">
                  <c:v>714.5</c:v>
                </c:pt>
                <c:pt idx="372">
                  <c:v>714</c:v>
                </c:pt>
                <c:pt idx="373">
                  <c:v>713.5</c:v>
                </c:pt>
                <c:pt idx="374">
                  <c:v>713</c:v>
                </c:pt>
                <c:pt idx="375">
                  <c:v>712.5</c:v>
                </c:pt>
                <c:pt idx="376">
                  <c:v>712</c:v>
                </c:pt>
                <c:pt idx="377">
                  <c:v>711.5</c:v>
                </c:pt>
                <c:pt idx="378">
                  <c:v>711</c:v>
                </c:pt>
                <c:pt idx="379">
                  <c:v>710.5</c:v>
                </c:pt>
                <c:pt idx="380">
                  <c:v>710</c:v>
                </c:pt>
                <c:pt idx="381">
                  <c:v>709.5</c:v>
                </c:pt>
                <c:pt idx="382">
                  <c:v>709</c:v>
                </c:pt>
                <c:pt idx="383">
                  <c:v>708.5</c:v>
                </c:pt>
                <c:pt idx="384">
                  <c:v>708</c:v>
                </c:pt>
                <c:pt idx="385">
                  <c:v>707.5</c:v>
                </c:pt>
                <c:pt idx="386">
                  <c:v>707</c:v>
                </c:pt>
                <c:pt idx="387">
                  <c:v>706.5</c:v>
                </c:pt>
                <c:pt idx="388">
                  <c:v>706</c:v>
                </c:pt>
                <c:pt idx="389">
                  <c:v>705.5</c:v>
                </c:pt>
                <c:pt idx="390">
                  <c:v>705</c:v>
                </c:pt>
                <c:pt idx="391">
                  <c:v>704.5</c:v>
                </c:pt>
                <c:pt idx="392">
                  <c:v>704</c:v>
                </c:pt>
                <c:pt idx="393">
                  <c:v>703.5</c:v>
                </c:pt>
                <c:pt idx="394">
                  <c:v>703</c:v>
                </c:pt>
                <c:pt idx="395">
                  <c:v>702.5</c:v>
                </c:pt>
                <c:pt idx="396">
                  <c:v>702</c:v>
                </c:pt>
                <c:pt idx="397">
                  <c:v>701.5</c:v>
                </c:pt>
                <c:pt idx="398">
                  <c:v>701</c:v>
                </c:pt>
                <c:pt idx="399">
                  <c:v>700.5</c:v>
                </c:pt>
                <c:pt idx="400">
                  <c:v>700</c:v>
                </c:pt>
                <c:pt idx="401">
                  <c:v>699.5</c:v>
                </c:pt>
                <c:pt idx="402">
                  <c:v>699</c:v>
                </c:pt>
                <c:pt idx="403">
                  <c:v>698.5</c:v>
                </c:pt>
                <c:pt idx="404">
                  <c:v>698</c:v>
                </c:pt>
                <c:pt idx="405">
                  <c:v>697.5</c:v>
                </c:pt>
                <c:pt idx="406">
                  <c:v>697</c:v>
                </c:pt>
                <c:pt idx="407">
                  <c:v>696.5</c:v>
                </c:pt>
                <c:pt idx="408">
                  <c:v>696</c:v>
                </c:pt>
                <c:pt idx="409">
                  <c:v>695.5</c:v>
                </c:pt>
                <c:pt idx="410">
                  <c:v>695</c:v>
                </c:pt>
                <c:pt idx="411">
                  <c:v>694.5</c:v>
                </c:pt>
                <c:pt idx="412">
                  <c:v>694</c:v>
                </c:pt>
                <c:pt idx="413">
                  <c:v>693.5</c:v>
                </c:pt>
                <c:pt idx="414">
                  <c:v>693</c:v>
                </c:pt>
                <c:pt idx="415">
                  <c:v>692.5</c:v>
                </c:pt>
                <c:pt idx="416">
                  <c:v>692</c:v>
                </c:pt>
                <c:pt idx="417">
                  <c:v>691.5</c:v>
                </c:pt>
                <c:pt idx="418">
                  <c:v>691</c:v>
                </c:pt>
                <c:pt idx="419">
                  <c:v>690.5</c:v>
                </c:pt>
                <c:pt idx="420">
                  <c:v>690</c:v>
                </c:pt>
                <c:pt idx="421">
                  <c:v>689.5</c:v>
                </c:pt>
                <c:pt idx="422">
                  <c:v>689</c:v>
                </c:pt>
                <c:pt idx="423">
                  <c:v>688.5</c:v>
                </c:pt>
                <c:pt idx="424">
                  <c:v>688</c:v>
                </c:pt>
                <c:pt idx="425">
                  <c:v>687.5</c:v>
                </c:pt>
                <c:pt idx="426">
                  <c:v>687</c:v>
                </c:pt>
                <c:pt idx="427">
                  <c:v>686.5</c:v>
                </c:pt>
                <c:pt idx="428">
                  <c:v>686</c:v>
                </c:pt>
                <c:pt idx="429">
                  <c:v>685.5</c:v>
                </c:pt>
                <c:pt idx="430">
                  <c:v>685</c:v>
                </c:pt>
                <c:pt idx="431">
                  <c:v>684.5</c:v>
                </c:pt>
                <c:pt idx="432">
                  <c:v>684</c:v>
                </c:pt>
                <c:pt idx="433">
                  <c:v>683.5</c:v>
                </c:pt>
                <c:pt idx="434">
                  <c:v>683</c:v>
                </c:pt>
                <c:pt idx="435">
                  <c:v>682.5</c:v>
                </c:pt>
                <c:pt idx="436">
                  <c:v>682</c:v>
                </c:pt>
                <c:pt idx="437">
                  <c:v>681.5</c:v>
                </c:pt>
                <c:pt idx="438">
                  <c:v>681</c:v>
                </c:pt>
                <c:pt idx="439">
                  <c:v>680.5</c:v>
                </c:pt>
                <c:pt idx="440">
                  <c:v>680</c:v>
                </c:pt>
                <c:pt idx="441">
                  <c:v>679.5</c:v>
                </c:pt>
                <c:pt idx="442">
                  <c:v>679</c:v>
                </c:pt>
                <c:pt idx="443">
                  <c:v>678.5</c:v>
                </c:pt>
                <c:pt idx="444">
                  <c:v>678</c:v>
                </c:pt>
                <c:pt idx="445">
                  <c:v>677.5</c:v>
                </c:pt>
                <c:pt idx="446">
                  <c:v>677</c:v>
                </c:pt>
                <c:pt idx="447">
                  <c:v>676.5</c:v>
                </c:pt>
                <c:pt idx="448">
                  <c:v>676</c:v>
                </c:pt>
                <c:pt idx="449">
                  <c:v>675.5</c:v>
                </c:pt>
                <c:pt idx="450">
                  <c:v>675</c:v>
                </c:pt>
                <c:pt idx="451">
                  <c:v>674.5</c:v>
                </c:pt>
                <c:pt idx="452">
                  <c:v>674</c:v>
                </c:pt>
                <c:pt idx="453">
                  <c:v>673.5</c:v>
                </c:pt>
                <c:pt idx="454">
                  <c:v>673</c:v>
                </c:pt>
                <c:pt idx="455">
                  <c:v>672.5</c:v>
                </c:pt>
                <c:pt idx="456">
                  <c:v>672</c:v>
                </c:pt>
                <c:pt idx="457">
                  <c:v>671.5</c:v>
                </c:pt>
                <c:pt idx="458">
                  <c:v>671</c:v>
                </c:pt>
                <c:pt idx="459">
                  <c:v>670.5</c:v>
                </c:pt>
                <c:pt idx="460">
                  <c:v>670</c:v>
                </c:pt>
                <c:pt idx="461">
                  <c:v>669.5</c:v>
                </c:pt>
                <c:pt idx="462">
                  <c:v>669</c:v>
                </c:pt>
                <c:pt idx="463">
                  <c:v>668.5</c:v>
                </c:pt>
                <c:pt idx="464">
                  <c:v>668</c:v>
                </c:pt>
                <c:pt idx="465">
                  <c:v>667.5</c:v>
                </c:pt>
                <c:pt idx="466">
                  <c:v>667</c:v>
                </c:pt>
                <c:pt idx="467">
                  <c:v>666.5</c:v>
                </c:pt>
                <c:pt idx="468">
                  <c:v>666</c:v>
                </c:pt>
                <c:pt idx="469">
                  <c:v>665.5</c:v>
                </c:pt>
                <c:pt idx="470">
                  <c:v>665</c:v>
                </c:pt>
                <c:pt idx="471">
                  <c:v>664.5</c:v>
                </c:pt>
                <c:pt idx="472">
                  <c:v>664</c:v>
                </c:pt>
                <c:pt idx="473">
                  <c:v>663.5</c:v>
                </c:pt>
                <c:pt idx="474">
                  <c:v>663</c:v>
                </c:pt>
                <c:pt idx="475">
                  <c:v>662.5</c:v>
                </c:pt>
                <c:pt idx="476">
                  <c:v>662</c:v>
                </c:pt>
                <c:pt idx="477">
                  <c:v>661.5</c:v>
                </c:pt>
                <c:pt idx="478">
                  <c:v>661</c:v>
                </c:pt>
                <c:pt idx="479">
                  <c:v>660.5</c:v>
                </c:pt>
                <c:pt idx="480">
                  <c:v>660</c:v>
                </c:pt>
                <c:pt idx="481">
                  <c:v>659.5</c:v>
                </c:pt>
                <c:pt idx="482">
                  <c:v>659</c:v>
                </c:pt>
                <c:pt idx="483">
                  <c:v>658.5</c:v>
                </c:pt>
                <c:pt idx="484">
                  <c:v>658</c:v>
                </c:pt>
                <c:pt idx="485">
                  <c:v>657.5</c:v>
                </c:pt>
                <c:pt idx="486">
                  <c:v>657</c:v>
                </c:pt>
                <c:pt idx="487">
                  <c:v>656.5</c:v>
                </c:pt>
                <c:pt idx="488">
                  <c:v>656</c:v>
                </c:pt>
                <c:pt idx="489">
                  <c:v>655.5</c:v>
                </c:pt>
                <c:pt idx="490">
                  <c:v>655</c:v>
                </c:pt>
                <c:pt idx="491">
                  <c:v>654.5</c:v>
                </c:pt>
                <c:pt idx="492">
                  <c:v>654</c:v>
                </c:pt>
                <c:pt idx="493">
                  <c:v>653.5</c:v>
                </c:pt>
                <c:pt idx="494">
                  <c:v>653</c:v>
                </c:pt>
                <c:pt idx="495">
                  <c:v>652.5</c:v>
                </c:pt>
                <c:pt idx="496">
                  <c:v>652</c:v>
                </c:pt>
                <c:pt idx="497">
                  <c:v>651.5</c:v>
                </c:pt>
                <c:pt idx="498">
                  <c:v>651</c:v>
                </c:pt>
                <c:pt idx="499">
                  <c:v>650.5</c:v>
                </c:pt>
                <c:pt idx="500">
                  <c:v>650</c:v>
                </c:pt>
                <c:pt idx="501">
                  <c:v>649.5</c:v>
                </c:pt>
                <c:pt idx="502">
                  <c:v>649</c:v>
                </c:pt>
                <c:pt idx="503">
                  <c:v>648.5</c:v>
                </c:pt>
                <c:pt idx="504">
                  <c:v>648</c:v>
                </c:pt>
                <c:pt idx="505">
                  <c:v>647.5</c:v>
                </c:pt>
                <c:pt idx="506">
                  <c:v>647</c:v>
                </c:pt>
                <c:pt idx="507">
                  <c:v>646.5</c:v>
                </c:pt>
                <c:pt idx="508">
                  <c:v>646</c:v>
                </c:pt>
                <c:pt idx="509">
                  <c:v>645.5</c:v>
                </c:pt>
                <c:pt idx="510">
                  <c:v>645</c:v>
                </c:pt>
                <c:pt idx="511">
                  <c:v>644.5</c:v>
                </c:pt>
                <c:pt idx="512">
                  <c:v>644</c:v>
                </c:pt>
                <c:pt idx="513">
                  <c:v>643.5</c:v>
                </c:pt>
                <c:pt idx="514">
                  <c:v>643</c:v>
                </c:pt>
                <c:pt idx="515">
                  <c:v>642.5</c:v>
                </c:pt>
                <c:pt idx="516">
                  <c:v>642</c:v>
                </c:pt>
                <c:pt idx="517">
                  <c:v>641.5</c:v>
                </c:pt>
                <c:pt idx="518">
                  <c:v>641</c:v>
                </c:pt>
                <c:pt idx="519">
                  <c:v>640.5</c:v>
                </c:pt>
                <c:pt idx="520">
                  <c:v>640</c:v>
                </c:pt>
                <c:pt idx="521">
                  <c:v>639.5</c:v>
                </c:pt>
                <c:pt idx="522">
                  <c:v>639</c:v>
                </c:pt>
                <c:pt idx="523">
                  <c:v>638.5</c:v>
                </c:pt>
                <c:pt idx="524">
                  <c:v>638</c:v>
                </c:pt>
                <c:pt idx="525">
                  <c:v>637.5</c:v>
                </c:pt>
                <c:pt idx="526">
                  <c:v>637</c:v>
                </c:pt>
                <c:pt idx="527">
                  <c:v>636.5</c:v>
                </c:pt>
                <c:pt idx="528">
                  <c:v>636</c:v>
                </c:pt>
                <c:pt idx="529">
                  <c:v>635.5</c:v>
                </c:pt>
                <c:pt idx="530">
                  <c:v>635</c:v>
                </c:pt>
                <c:pt idx="531">
                  <c:v>634.5</c:v>
                </c:pt>
                <c:pt idx="532">
                  <c:v>634</c:v>
                </c:pt>
                <c:pt idx="533">
                  <c:v>633.5</c:v>
                </c:pt>
                <c:pt idx="534">
                  <c:v>633</c:v>
                </c:pt>
                <c:pt idx="535">
                  <c:v>632.5</c:v>
                </c:pt>
                <c:pt idx="536">
                  <c:v>632</c:v>
                </c:pt>
                <c:pt idx="537">
                  <c:v>631.5</c:v>
                </c:pt>
                <c:pt idx="538">
                  <c:v>631</c:v>
                </c:pt>
                <c:pt idx="539">
                  <c:v>630.5</c:v>
                </c:pt>
                <c:pt idx="540">
                  <c:v>630</c:v>
                </c:pt>
                <c:pt idx="541">
                  <c:v>629.5</c:v>
                </c:pt>
                <c:pt idx="542">
                  <c:v>629</c:v>
                </c:pt>
                <c:pt idx="543">
                  <c:v>628.5</c:v>
                </c:pt>
                <c:pt idx="544">
                  <c:v>628</c:v>
                </c:pt>
                <c:pt idx="545">
                  <c:v>627.5</c:v>
                </c:pt>
                <c:pt idx="546">
                  <c:v>627</c:v>
                </c:pt>
                <c:pt idx="547">
                  <c:v>626.5</c:v>
                </c:pt>
                <c:pt idx="548">
                  <c:v>626</c:v>
                </c:pt>
                <c:pt idx="549">
                  <c:v>625.5</c:v>
                </c:pt>
                <c:pt idx="550">
                  <c:v>625</c:v>
                </c:pt>
                <c:pt idx="551">
                  <c:v>624.5</c:v>
                </c:pt>
                <c:pt idx="552">
                  <c:v>624</c:v>
                </c:pt>
                <c:pt idx="553">
                  <c:v>623.5</c:v>
                </c:pt>
                <c:pt idx="554">
                  <c:v>623</c:v>
                </c:pt>
                <c:pt idx="555">
                  <c:v>622.5</c:v>
                </c:pt>
                <c:pt idx="556">
                  <c:v>622</c:v>
                </c:pt>
                <c:pt idx="557">
                  <c:v>621.5</c:v>
                </c:pt>
                <c:pt idx="558">
                  <c:v>621</c:v>
                </c:pt>
                <c:pt idx="559">
                  <c:v>620.5</c:v>
                </c:pt>
                <c:pt idx="560">
                  <c:v>620</c:v>
                </c:pt>
                <c:pt idx="561">
                  <c:v>619.5</c:v>
                </c:pt>
                <c:pt idx="562">
                  <c:v>619</c:v>
                </c:pt>
                <c:pt idx="563">
                  <c:v>618.5</c:v>
                </c:pt>
                <c:pt idx="564">
                  <c:v>618</c:v>
                </c:pt>
                <c:pt idx="565">
                  <c:v>617.5</c:v>
                </c:pt>
                <c:pt idx="566">
                  <c:v>617</c:v>
                </c:pt>
                <c:pt idx="567">
                  <c:v>616.5</c:v>
                </c:pt>
                <c:pt idx="568">
                  <c:v>616</c:v>
                </c:pt>
                <c:pt idx="569">
                  <c:v>615.5</c:v>
                </c:pt>
                <c:pt idx="570">
                  <c:v>615</c:v>
                </c:pt>
                <c:pt idx="571">
                  <c:v>614.5</c:v>
                </c:pt>
                <c:pt idx="572">
                  <c:v>614</c:v>
                </c:pt>
                <c:pt idx="573">
                  <c:v>613.5</c:v>
                </c:pt>
                <c:pt idx="574">
                  <c:v>613</c:v>
                </c:pt>
                <c:pt idx="575">
                  <c:v>612.5</c:v>
                </c:pt>
                <c:pt idx="576">
                  <c:v>612</c:v>
                </c:pt>
                <c:pt idx="577">
                  <c:v>611.5</c:v>
                </c:pt>
                <c:pt idx="578">
                  <c:v>611</c:v>
                </c:pt>
                <c:pt idx="579">
                  <c:v>610.5</c:v>
                </c:pt>
                <c:pt idx="580">
                  <c:v>610</c:v>
                </c:pt>
                <c:pt idx="581">
                  <c:v>609.5</c:v>
                </c:pt>
                <c:pt idx="582">
                  <c:v>609</c:v>
                </c:pt>
                <c:pt idx="583">
                  <c:v>608.5</c:v>
                </c:pt>
                <c:pt idx="584">
                  <c:v>608</c:v>
                </c:pt>
                <c:pt idx="585">
                  <c:v>607.5</c:v>
                </c:pt>
                <c:pt idx="586">
                  <c:v>607</c:v>
                </c:pt>
                <c:pt idx="587">
                  <c:v>606.5</c:v>
                </c:pt>
                <c:pt idx="588">
                  <c:v>606</c:v>
                </c:pt>
                <c:pt idx="589">
                  <c:v>605.5</c:v>
                </c:pt>
                <c:pt idx="590">
                  <c:v>605</c:v>
                </c:pt>
                <c:pt idx="591">
                  <c:v>604.5</c:v>
                </c:pt>
                <c:pt idx="592">
                  <c:v>604</c:v>
                </c:pt>
                <c:pt idx="593">
                  <c:v>603.5</c:v>
                </c:pt>
                <c:pt idx="594">
                  <c:v>603</c:v>
                </c:pt>
                <c:pt idx="595">
                  <c:v>602.5</c:v>
                </c:pt>
                <c:pt idx="596">
                  <c:v>602</c:v>
                </c:pt>
                <c:pt idx="597">
                  <c:v>601.5</c:v>
                </c:pt>
                <c:pt idx="598">
                  <c:v>601</c:v>
                </c:pt>
                <c:pt idx="599">
                  <c:v>600.5</c:v>
                </c:pt>
                <c:pt idx="600">
                  <c:v>600</c:v>
                </c:pt>
                <c:pt idx="601">
                  <c:v>599.5</c:v>
                </c:pt>
                <c:pt idx="602">
                  <c:v>599</c:v>
                </c:pt>
                <c:pt idx="603">
                  <c:v>598.5</c:v>
                </c:pt>
                <c:pt idx="604">
                  <c:v>598</c:v>
                </c:pt>
                <c:pt idx="605">
                  <c:v>597.5</c:v>
                </c:pt>
                <c:pt idx="606">
                  <c:v>597</c:v>
                </c:pt>
                <c:pt idx="607">
                  <c:v>596.5</c:v>
                </c:pt>
                <c:pt idx="608">
                  <c:v>596</c:v>
                </c:pt>
                <c:pt idx="609">
                  <c:v>595.5</c:v>
                </c:pt>
                <c:pt idx="610">
                  <c:v>595</c:v>
                </c:pt>
                <c:pt idx="611">
                  <c:v>594.5</c:v>
                </c:pt>
                <c:pt idx="612">
                  <c:v>594</c:v>
                </c:pt>
                <c:pt idx="613">
                  <c:v>593.5</c:v>
                </c:pt>
                <c:pt idx="614">
                  <c:v>593</c:v>
                </c:pt>
                <c:pt idx="615">
                  <c:v>592.5</c:v>
                </c:pt>
                <c:pt idx="616">
                  <c:v>592</c:v>
                </c:pt>
                <c:pt idx="617">
                  <c:v>591.5</c:v>
                </c:pt>
                <c:pt idx="618">
                  <c:v>591</c:v>
                </c:pt>
                <c:pt idx="619">
                  <c:v>590.5</c:v>
                </c:pt>
                <c:pt idx="620">
                  <c:v>590</c:v>
                </c:pt>
                <c:pt idx="621">
                  <c:v>589.5</c:v>
                </c:pt>
                <c:pt idx="622">
                  <c:v>589</c:v>
                </c:pt>
                <c:pt idx="623">
                  <c:v>588.5</c:v>
                </c:pt>
                <c:pt idx="624">
                  <c:v>588</c:v>
                </c:pt>
                <c:pt idx="625">
                  <c:v>587.5</c:v>
                </c:pt>
                <c:pt idx="626">
                  <c:v>587</c:v>
                </c:pt>
                <c:pt idx="627">
                  <c:v>586.5</c:v>
                </c:pt>
                <c:pt idx="628">
                  <c:v>586</c:v>
                </c:pt>
                <c:pt idx="629">
                  <c:v>585.5</c:v>
                </c:pt>
                <c:pt idx="630">
                  <c:v>585</c:v>
                </c:pt>
                <c:pt idx="631">
                  <c:v>584.5</c:v>
                </c:pt>
                <c:pt idx="632">
                  <c:v>584</c:v>
                </c:pt>
                <c:pt idx="633">
                  <c:v>583.5</c:v>
                </c:pt>
                <c:pt idx="634">
                  <c:v>583</c:v>
                </c:pt>
                <c:pt idx="635">
                  <c:v>582.5</c:v>
                </c:pt>
                <c:pt idx="636">
                  <c:v>582</c:v>
                </c:pt>
                <c:pt idx="637">
                  <c:v>581.5</c:v>
                </c:pt>
                <c:pt idx="638">
                  <c:v>581</c:v>
                </c:pt>
                <c:pt idx="639">
                  <c:v>580.5</c:v>
                </c:pt>
                <c:pt idx="640">
                  <c:v>580</c:v>
                </c:pt>
                <c:pt idx="641">
                  <c:v>579.5</c:v>
                </c:pt>
                <c:pt idx="642">
                  <c:v>579</c:v>
                </c:pt>
                <c:pt idx="643">
                  <c:v>578.5</c:v>
                </c:pt>
                <c:pt idx="644">
                  <c:v>578</c:v>
                </c:pt>
                <c:pt idx="645">
                  <c:v>577.5</c:v>
                </c:pt>
                <c:pt idx="646">
                  <c:v>577</c:v>
                </c:pt>
                <c:pt idx="647">
                  <c:v>576.5</c:v>
                </c:pt>
                <c:pt idx="648">
                  <c:v>576</c:v>
                </c:pt>
                <c:pt idx="649">
                  <c:v>575.5</c:v>
                </c:pt>
                <c:pt idx="650">
                  <c:v>575</c:v>
                </c:pt>
                <c:pt idx="651">
                  <c:v>574.5</c:v>
                </c:pt>
                <c:pt idx="652">
                  <c:v>574</c:v>
                </c:pt>
                <c:pt idx="653">
                  <c:v>573.5</c:v>
                </c:pt>
                <c:pt idx="654">
                  <c:v>573</c:v>
                </c:pt>
                <c:pt idx="655">
                  <c:v>572.5</c:v>
                </c:pt>
                <c:pt idx="656">
                  <c:v>572</c:v>
                </c:pt>
                <c:pt idx="657">
                  <c:v>571.5</c:v>
                </c:pt>
                <c:pt idx="658">
                  <c:v>571</c:v>
                </c:pt>
                <c:pt idx="659">
                  <c:v>570.5</c:v>
                </c:pt>
                <c:pt idx="660">
                  <c:v>570</c:v>
                </c:pt>
                <c:pt idx="661">
                  <c:v>569.5</c:v>
                </c:pt>
                <c:pt idx="662">
                  <c:v>569</c:v>
                </c:pt>
                <c:pt idx="663">
                  <c:v>568.5</c:v>
                </c:pt>
                <c:pt idx="664">
                  <c:v>568</c:v>
                </c:pt>
                <c:pt idx="665">
                  <c:v>567.5</c:v>
                </c:pt>
                <c:pt idx="666">
                  <c:v>567</c:v>
                </c:pt>
                <c:pt idx="667">
                  <c:v>566.5</c:v>
                </c:pt>
                <c:pt idx="668">
                  <c:v>566</c:v>
                </c:pt>
                <c:pt idx="669">
                  <c:v>565.5</c:v>
                </c:pt>
                <c:pt idx="670">
                  <c:v>565</c:v>
                </c:pt>
                <c:pt idx="671">
                  <c:v>564.5</c:v>
                </c:pt>
                <c:pt idx="672">
                  <c:v>564</c:v>
                </c:pt>
                <c:pt idx="673">
                  <c:v>563.5</c:v>
                </c:pt>
                <c:pt idx="674">
                  <c:v>563</c:v>
                </c:pt>
                <c:pt idx="675">
                  <c:v>562.5</c:v>
                </c:pt>
                <c:pt idx="676">
                  <c:v>562</c:v>
                </c:pt>
                <c:pt idx="677">
                  <c:v>561.5</c:v>
                </c:pt>
                <c:pt idx="678">
                  <c:v>561</c:v>
                </c:pt>
                <c:pt idx="679">
                  <c:v>560.5</c:v>
                </c:pt>
                <c:pt idx="680">
                  <c:v>560</c:v>
                </c:pt>
                <c:pt idx="681">
                  <c:v>559.5</c:v>
                </c:pt>
                <c:pt idx="682">
                  <c:v>559</c:v>
                </c:pt>
                <c:pt idx="683">
                  <c:v>558.5</c:v>
                </c:pt>
                <c:pt idx="684">
                  <c:v>558</c:v>
                </c:pt>
                <c:pt idx="685">
                  <c:v>557.5</c:v>
                </c:pt>
                <c:pt idx="686">
                  <c:v>557</c:v>
                </c:pt>
                <c:pt idx="687">
                  <c:v>556.5</c:v>
                </c:pt>
                <c:pt idx="688">
                  <c:v>556</c:v>
                </c:pt>
                <c:pt idx="689">
                  <c:v>555.5</c:v>
                </c:pt>
                <c:pt idx="690">
                  <c:v>555</c:v>
                </c:pt>
                <c:pt idx="691">
                  <c:v>554.5</c:v>
                </c:pt>
                <c:pt idx="692">
                  <c:v>554</c:v>
                </c:pt>
                <c:pt idx="693">
                  <c:v>553.5</c:v>
                </c:pt>
                <c:pt idx="694">
                  <c:v>553</c:v>
                </c:pt>
                <c:pt idx="695">
                  <c:v>552.5</c:v>
                </c:pt>
                <c:pt idx="696">
                  <c:v>552</c:v>
                </c:pt>
                <c:pt idx="697">
                  <c:v>551.5</c:v>
                </c:pt>
                <c:pt idx="698">
                  <c:v>551</c:v>
                </c:pt>
                <c:pt idx="699">
                  <c:v>550.5</c:v>
                </c:pt>
                <c:pt idx="700">
                  <c:v>550</c:v>
                </c:pt>
                <c:pt idx="701">
                  <c:v>549.5</c:v>
                </c:pt>
                <c:pt idx="702">
                  <c:v>549</c:v>
                </c:pt>
                <c:pt idx="703">
                  <c:v>548.5</c:v>
                </c:pt>
                <c:pt idx="704">
                  <c:v>548</c:v>
                </c:pt>
                <c:pt idx="705">
                  <c:v>547.5</c:v>
                </c:pt>
                <c:pt idx="706">
                  <c:v>547</c:v>
                </c:pt>
                <c:pt idx="707">
                  <c:v>546.5</c:v>
                </c:pt>
                <c:pt idx="708">
                  <c:v>546</c:v>
                </c:pt>
                <c:pt idx="709">
                  <c:v>545.5</c:v>
                </c:pt>
                <c:pt idx="710">
                  <c:v>545</c:v>
                </c:pt>
                <c:pt idx="711">
                  <c:v>544.5</c:v>
                </c:pt>
                <c:pt idx="712">
                  <c:v>544</c:v>
                </c:pt>
                <c:pt idx="713">
                  <c:v>543.5</c:v>
                </c:pt>
                <c:pt idx="714">
                  <c:v>543</c:v>
                </c:pt>
                <c:pt idx="715">
                  <c:v>542.5</c:v>
                </c:pt>
                <c:pt idx="716">
                  <c:v>542</c:v>
                </c:pt>
                <c:pt idx="717">
                  <c:v>541.5</c:v>
                </c:pt>
                <c:pt idx="718">
                  <c:v>541</c:v>
                </c:pt>
                <c:pt idx="719">
                  <c:v>540.5</c:v>
                </c:pt>
                <c:pt idx="720">
                  <c:v>540</c:v>
                </c:pt>
                <c:pt idx="721">
                  <c:v>539.5</c:v>
                </c:pt>
                <c:pt idx="722">
                  <c:v>539</c:v>
                </c:pt>
                <c:pt idx="723">
                  <c:v>538.5</c:v>
                </c:pt>
                <c:pt idx="724">
                  <c:v>538</c:v>
                </c:pt>
                <c:pt idx="725">
                  <c:v>537.5</c:v>
                </c:pt>
                <c:pt idx="726">
                  <c:v>537</c:v>
                </c:pt>
                <c:pt idx="727">
                  <c:v>536.5</c:v>
                </c:pt>
                <c:pt idx="728">
                  <c:v>536</c:v>
                </c:pt>
                <c:pt idx="729">
                  <c:v>535.5</c:v>
                </c:pt>
                <c:pt idx="730">
                  <c:v>535</c:v>
                </c:pt>
                <c:pt idx="731">
                  <c:v>534.5</c:v>
                </c:pt>
                <c:pt idx="732">
                  <c:v>534</c:v>
                </c:pt>
                <c:pt idx="733">
                  <c:v>533.5</c:v>
                </c:pt>
                <c:pt idx="734">
                  <c:v>533</c:v>
                </c:pt>
                <c:pt idx="735">
                  <c:v>532.5</c:v>
                </c:pt>
                <c:pt idx="736">
                  <c:v>532</c:v>
                </c:pt>
                <c:pt idx="737">
                  <c:v>531.5</c:v>
                </c:pt>
                <c:pt idx="738">
                  <c:v>531</c:v>
                </c:pt>
                <c:pt idx="739">
                  <c:v>530.5</c:v>
                </c:pt>
                <c:pt idx="740">
                  <c:v>530</c:v>
                </c:pt>
                <c:pt idx="741">
                  <c:v>529.5</c:v>
                </c:pt>
                <c:pt idx="742">
                  <c:v>529</c:v>
                </c:pt>
                <c:pt idx="743">
                  <c:v>528.5</c:v>
                </c:pt>
                <c:pt idx="744">
                  <c:v>528</c:v>
                </c:pt>
                <c:pt idx="745">
                  <c:v>527.5</c:v>
                </c:pt>
                <c:pt idx="746">
                  <c:v>527</c:v>
                </c:pt>
                <c:pt idx="747">
                  <c:v>526.5</c:v>
                </c:pt>
                <c:pt idx="748">
                  <c:v>526</c:v>
                </c:pt>
                <c:pt idx="749">
                  <c:v>525.5</c:v>
                </c:pt>
                <c:pt idx="750">
                  <c:v>525</c:v>
                </c:pt>
                <c:pt idx="751">
                  <c:v>524.5</c:v>
                </c:pt>
                <c:pt idx="752">
                  <c:v>524</c:v>
                </c:pt>
                <c:pt idx="753">
                  <c:v>523.5</c:v>
                </c:pt>
                <c:pt idx="754">
                  <c:v>523</c:v>
                </c:pt>
                <c:pt idx="755">
                  <c:v>522.5</c:v>
                </c:pt>
                <c:pt idx="756">
                  <c:v>522</c:v>
                </c:pt>
                <c:pt idx="757">
                  <c:v>521.5</c:v>
                </c:pt>
                <c:pt idx="758">
                  <c:v>521</c:v>
                </c:pt>
                <c:pt idx="759">
                  <c:v>520.5</c:v>
                </c:pt>
                <c:pt idx="760">
                  <c:v>520</c:v>
                </c:pt>
                <c:pt idx="761">
                  <c:v>519.5</c:v>
                </c:pt>
                <c:pt idx="762">
                  <c:v>519</c:v>
                </c:pt>
                <c:pt idx="763">
                  <c:v>518.5</c:v>
                </c:pt>
                <c:pt idx="764">
                  <c:v>518</c:v>
                </c:pt>
                <c:pt idx="765">
                  <c:v>517.5</c:v>
                </c:pt>
                <c:pt idx="766">
                  <c:v>517</c:v>
                </c:pt>
                <c:pt idx="767">
                  <c:v>516.5</c:v>
                </c:pt>
                <c:pt idx="768">
                  <c:v>516</c:v>
                </c:pt>
                <c:pt idx="769">
                  <c:v>515.5</c:v>
                </c:pt>
                <c:pt idx="770">
                  <c:v>515</c:v>
                </c:pt>
                <c:pt idx="771">
                  <c:v>514.5</c:v>
                </c:pt>
                <c:pt idx="772">
                  <c:v>514</c:v>
                </c:pt>
                <c:pt idx="773">
                  <c:v>513.5</c:v>
                </c:pt>
                <c:pt idx="774">
                  <c:v>513</c:v>
                </c:pt>
                <c:pt idx="775">
                  <c:v>512.5</c:v>
                </c:pt>
                <c:pt idx="776">
                  <c:v>512</c:v>
                </c:pt>
                <c:pt idx="777">
                  <c:v>511.5</c:v>
                </c:pt>
                <c:pt idx="778">
                  <c:v>511</c:v>
                </c:pt>
                <c:pt idx="779">
                  <c:v>510.5</c:v>
                </c:pt>
                <c:pt idx="780">
                  <c:v>510</c:v>
                </c:pt>
                <c:pt idx="781">
                  <c:v>509.5</c:v>
                </c:pt>
                <c:pt idx="782">
                  <c:v>509</c:v>
                </c:pt>
                <c:pt idx="783">
                  <c:v>508.5</c:v>
                </c:pt>
                <c:pt idx="784">
                  <c:v>508</c:v>
                </c:pt>
                <c:pt idx="785">
                  <c:v>507.5</c:v>
                </c:pt>
                <c:pt idx="786">
                  <c:v>507</c:v>
                </c:pt>
                <c:pt idx="787">
                  <c:v>506.5</c:v>
                </c:pt>
                <c:pt idx="788">
                  <c:v>506</c:v>
                </c:pt>
                <c:pt idx="789">
                  <c:v>505.5</c:v>
                </c:pt>
                <c:pt idx="790">
                  <c:v>505</c:v>
                </c:pt>
                <c:pt idx="791">
                  <c:v>504.5</c:v>
                </c:pt>
                <c:pt idx="792">
                  <c:v>504</c:v>
                </c:pt>
                <c:pt idx="793">
                  <c:v>503.5</c:v>
                </c:pt>
                <c:pt idx="794">
                  <c:v>503</c:v>
                </c:pt>
                <c:pt idx="795">
                  <c:v>502.5</c:v>
                </c:pt>
                <c:pt idx="796">
                  <c:v>502</c:v>
                </c:pt>
                <c:pt idx="797">
                  <c:v>501.5</c:v>
                </c:pt>
                <c:pt idx="798">
                  <c:v>501</c:v>
                </c:pt>
                <c:pt idx="799">
                  <c:v>500.5</c:v>
                </c:pt>
                <c:pt idx="800">
                  <c:v>500</c:v>
                </c:pt>
                <c:pt idx="801">
                  <c:v>499.5</c:v>
                </c:pt>
                <c:pt idx="802">
                  <c:v>499</c:v>
                </c:pt>
                <c:pt idx="803">
                  <c:v>498.5</c:v>
                </c:pt>
                <c:pt idx="804">
                  <c:v>498</c:v>
                </c:pt>
                <c:pt idx="805">
                  <c:v>497.5</c:v>
                </c:pt>
                <c:pt idx="806">
                  <c:v>497</c:v>
                </c:pt>
                <c:pt idx="807">
                  <c:v>496.5</c:v>
                </c:pt>
                <c:pt idx="808">
                  <c:v>496</c:v>
                </c:pt>
                <c:pt idx="809">
                  <c:v>495.5</c:v>
                </c:pt>
                <c:pt idx="810">
                  <c:v>495</c:v>
                </c:pt>
                <c:pt idx="811">
                  <c:v>494.5</c:v>
                </c:pt>
                <c:pt idx="812">
                  <c:v>494</c:v>
                </c:pt>
                <c:pt idx="813">
                  <c:v>493.5</c:v>
                </c:pt>
                <c:pt idx="814">
                  <c:v>493</c:v>
                </c:pt>
                <c:pt idx="815">
                  <c:v>492.5</c:v>
                </c:pt>
                <c:pt idx="816">
                  <c:v>492</c:v>
                </c:pt>
                <c:pt idx="817">
                  <c:v>491.5</c:v>
                </c:pt>
                <c:pt idx="818">
                  <c:v>491</c:v>
                </c:pt>
                <c:pt idx="819">
                  <c:v>490.5</c:v>
                </c:pt>
                <c:pt idx="820">
                  <c:v>490</c:v>
                </c:pt>
                <c:pt idx="821">
                  <c:v>489.5</c:v>
                </c:pt>
                <c:pt idx="822">
                  <c:v>489</c:v>
                </c:pt>
                <c:pt idx="823">
                  <c:v>488.5</c:v>
                </c:pt>
                <c:pt idx="824">
                  <c:v>488</c:v>
                </c:pt>
                <c:pt idx="825">
                  <c:v>487.5</c:v>
                </c:pt>
                <c:pt idx="826">
                  <c:v>487</c:v>
                </c:pt>
                <c:pt idx="827">
                  <c:v>486.5</c:v>
                </c:pt>
                <c:pt idx="828">
                  <c:v>486</c:v>
                </c:pt>
                <c:pt idx="829">
                  <c:v>485.5</c:v>
                </c:pt>
                <c:pt idx="830">
                  <c:v>485</c:v>
                </c:pt>
                <c:pt idx="831">
                  <c:v>484.5</c:v>
                </c:pt>
                <c:pt idx="832">
                  <c:v>484</c:v>
                </c:pt>
                <c:pt idx="833">
                  <c:v>483.5</c:v>
                </c:pt>
                <c:pt idx="834">
                  <c:v>483</c:v>
                </c:pt>
                <c:pt idx="835">
                  <c:v>482.5</c:v>
                </c:pt>
                <c:pt idx="836">
                  <c:v>482</c:v>
                </c:pt>
                <c:pt idx="837">
                  <c:v>481.5</c:v>
                </c:pt>
                <c:pt idx="838">
                  <c:v>481</c:v>
                </c:pt>
                <c:pt idx="839">
                  <c:v>480.5</c:v>
                </c:pt>
                <c:pt idx="840">
                  <c:v>480</c:v>
                </c:pt>
                <c:pt idx="841">
                  <c:v>479.5</c:v>
                </c:pt>
                <c:pt idx="842">
                  <c:v>479</c:v>
                </c:pt>
                <c:pt idx="843">
                  <c:v>478.5</c:v>
                </c:pt>
                <c:pt idx="844">
                  <c:v>478</c:v>
                </c:pt>
                <c:pt idx="845">
                  <c:v>477.5</c:v>
                </c:pt>
                <c:pt idx="846">
                  <c:v>477</c:v>
                </c:pt>
                <c:pt idx="847">
                  <c:v>476.5</c:v>
                </c:pt>
                <c:pt idx="848">
                  <c:v>476</c:v>
                </c:pt>
                <c:pt idx="849">
                  <c:v>475.5</c:v>
                </c:pt>
                <c:pt idx="850">
                  <c:v>475</c:v>
                </c:pt>
                <c:pt idx="851">
                  <c:v>474.5</c:v>
                </c:pt>
                <c:pt idx="852">
                  <c:v>474</c:v>
                </c:pt>
                <c:pt idx="853">
                  <c:v>473.5</c:v>
                </c:pt>
                <c:pt idx="854">
                  <c:v>473</c:v>
                </c:pt>
                <c:pt idx="855">
                  <c:v>472.5</c:v>
                </c:pt>
                <c:pt idx="856">
                  <c:v>472</c:v>
                </c:pt>
                <c:pt idx="857">
                  <c:v>471.5</c:v>
                </c:pt>
                <c:pt idx="858">
                  <c:v>471</c:v>
                </c:pt>
                <c:pt idx="859">
                  <c:v>470.5</c:v>
                </c:pt>
                <c:pt idx="860">
                  <c:v>470</c:v>
                </c:pt>
                <c:pt idx="861">
                  <c:v>469.5</c:v>
                </c:pt>
                <c:pt idx="862">
                  <c:v>469</c:v>
                </c:pt>
                <c:pt idx="863">
                  <c:v>468.5</c:v>
                </c:pt>
                <c:pt idx="864">
                  <c:v>468</c:v>
                </c:pt>
                <c:pt idx="865">
                  <c:v>467.5</c:v>
                </c:pt>
                <c:pt idx="866">
                  <c:v>467</c:v>
                </c:pt>
                <c:pt idx="867">
                  <c:v>466.5</c:v>
                </c:pt>
                <c:pt idx="868">
                  <c:v>466</c:v>
                </c:pt>
                <c:pt idx="869">
                  <c:v>465.5</c:v>
                </c:pt>
                <c:pt idx="870">
                  <c:v>465</c:v>
                </c:pt>
                <c:pt idx="871">
                  <c:v>464.5</c:v>
                </c:pt>
                <c:pt idx="872">
                  <c:v>464</c:v>
                </c:pt>
                <c:pt idx="873">
                  <c:v>463.5</c:v>
                </c:pt>
                <c:pt idx="874">
                  <c:v>463</c:v>
                </c:pt>
                <c:pt idx="875">
                  <c:v>462.5</c:v>
                </c:pt>
                <c:pt idx="876">
                  <c:v>462</c:v>
                </c:pt>
                <c:pt idx="877">
                  <c:v>461.5</c:v>
                </c:pt>
                <c:pt idx="878">
                  <c:v>461</c:v>
                </c:pt>
                <c:pt idx="879">
                  <c:v>460.5</c:v>
                </c:pt>
                <c:pt idx="880">
                  <c:v>460</c:v>
                </c:pt>
                <c:pt idx="881">
                  <c:v>459.5</c:v>
                </c:pt>
                <c:pt idx="882">
                  <c:v>459</c:v>
                </c:pt>
                <c:pt idx="883">
                  <c:v>458.5</c:v>
                </c:pt>
                <c:pt idx="884">
                  <c:v>458</c:v>
                </c:pt>
                <c:pt idx="885">
                  <c:v>457.5</c:v>
                </c:pt>
                <c:pt idx="886">
                  <c:v>457</c:v>
                </c:pt>
                <c:pt idx="887">
                  <c:v>456.5</c:v>
                </c:pt>
                <c:pt idx="888">
                  <c:v>456</c:v>
                </c:pt>
                <c:pt idx="889">
                  <c:v>455.5</c:v>
                </c:pt>
                <c:pt idx="890">
                  <c:v>455</c:v>
                </c:pt>
                <c:pt idx="891">
                  <c:v>454.5</c:v>
                </c:pt>
                <c:pt idx="892">
                  <c:v>454</c:v>
                </c:pt>
                <c:pt idx="893">
                  <c:v>453.5</c:v>
                </c:pt>
                <c:pt idx="894">
                  <c:v>453</c:v>
                </c:pt>
                <c:pt idx="895">
                  <c:v>452.5</c:v>
                </c:pt>
                <c:pt idx="896">
                  <c:v>452</c:v>
                </c:pt>
                <c:pt idx="897">
                  <c:v>451.5</c:v>
                </c:pt>
                <c:pt idx="898">
                  <c:v>451</c:v>
                </c:pt>
                <c:pt idx="899">
                  <c:v>450.5</c:v>
                </c:pt>
                <c:pt idx="900">
                  <c:v>450</c:v>
                </c:pt>
                <c:pt idx="901">
                  <c:v>449.5</c:v>
                </c:pt>
                <c:pt idx="902">
                  <c:v>449</c:v>
                </c:pt>
                <c:pt idx="903">
                  <c:v>448.5</c:v>
                </c:pt>
                <c:pt idx="904">
                  <c:v>448</c:v>
                </c:pt>
                <c:pt idx="905">
                  <c:v>447.5</c:v>
                </c:pt>
                <c:pt idx="906">
                  <c:v>447</c:v>
                </c:pt>
                <c:pt idx="907">
                  <c:v>446.5</c:v>
                </c:pt>
                <c:pt idx="908">
                  <c:v>446</c:v>
                </c:pt>
                <c:pt idx="909">
                  <c:v>445.5</c:v>
                </c:pt>
                <c:pt idx="910">
                  <c:v>445</c:v>
                </c:pt>
                <c:pt idx="911">
                  <c:v>444.5</c:v>
                </c:pt>
                <c:pt idx="912">
                  <c:v>444</c:v>
                </c:pt>
                <c:pt idx="913">
                  <c:v>443.5</c:v>
                </c:pt>
                <c:pt idx="914">
                  <c:v>443</c:v>
                </c:pt>
                <c:pt idx="915">
                  <c:v>442.5</c:v>
                </c:pt>
                <c:pt idx="916">
                  <c:v>442</c:v>
                </c:pt>
                <c:pt idx="917">
                  <c:v>441.5</c:v>
                </c:pt>
                <c:pt idx="918">
                  <c:v>441</c:v>
                </c:pt>
                <c:pt idx="919">
                  <c:v>440.5</c:v>
                </c:pt>
                <c:pt idx="920">
                  <c:v>440</c:v>
                </c:pt>
                <c:pt idx="921">
                  <c:v>439.5</c:v>
                </c:pt>
                <c:pt idx="922">
                  <c:v>439</c:v>
                </c:pt>
                <c:pt idx="923">
                  <c:v>438.5</c:v>
                </c:pt>
                <c:pt idx="924">
                  <c:v>438</c:v>
                </c:pt>
                <c:pt idx="925">
                  <c:v>437.5</c:v>
                </c:pt>
                <c:pt idx="926">
                  <c:v>437</c:v>
                </c:pt>
                <c:pt idx="927">
                  <c:v>436.5</c:v>
                </c:pt>
                <c:pt idx="928">
                  <c:v>436</c:v>
                </c:pt>
                <c:pt idx="929">
                  <c:v>435.5</c:v>
                </c:pt>
                <c:pt idx="930">
                  <c:v>435</c:v>
                </c:pt>
                <c:pt idx="931">
                  <c:v>434.5</c:v>
                </c:pt>
                <c:pt idx="932">
                  <c:v>434</c:v>
                </c:pt>
                <c:pt idx="933">
                  <c:v>433.5</c:v>
                </c:pt>
                <c:pt idx="934">
                  <c:v>433</c:v>
                </c:pt>
                <c:pt idx="935">
                  <c:v>432.5</c:v>
                </c:pt>
                <c:pt idx="936">
                  <c:v>432</c:v>
                </c:pt>
                <c:pt idx="937">
                  <c:v>431.5</c:v>
                </c:pt>
                <c:pt idx="938">
                  <c:v>431</c:v>
                </c:pt>
                <c:pt idx="939">
                  <c:v>430.5</c:v>
                </c:pt>
                <c:pt idx="940">
                  <c:v>430</c:v>
                </c:pt>
                <c:pt idx="941">
                  <c:v>429.5</c:v>
                </c:pt>
                <c:pt idx="942">
                  <c:v>429</c:v>
                </c:pt>
                <c:pt idx="943">
                  <c:v>428.5</c:v>
                </c:pt>
                <c:pt idx="944">
                  <c:v>428</c:v>
                </c:pt>
                <c:pt idx="945">
                  <c:v>427.5</c:v>
                </c:pt>
                <c:pt idx="946">
                  <c:v>427</c:v>
                </c:pt>
                <c:pt idx="947">
                  <c:v>426.5</c:v>
                </c:pt>
                <c:pt idx="948">
                  <c:v>426</c:v>
                </c:pt>
                <c:pt idx="949">
                  <c:v>425.5</c:v>
                </c:pt>
                <c:pt idx="950">
                  <c:v>425</c:v>
                </c:pt>
                <c:pt idx="951">
                  <c:v>424.5</c:v>
                </c:pt>
                <c:pt idx="952">
                  <c:v>424</c:v>
                </c:pt>
                <c:pt idx="953">
                  <c:v>423.5</c:v>
                </c:pt>
                <c:pt idx="954">
                  <c:v>423</c:v>
                </c:pt>
                <c:pt idx="955">
                  <c:v>422.5</c:v>
                </c:pt>
                <c:pt idx="956">
                  <c:v>422</c:v>
                </c:pt>
                <c:pt idx="957">
                  <c:v>421.5</c:v>
                </c:pt>
                <c:pt idx="958">
                  <c:v>421</c:v>
                </c:pt>
                <c:pt idx="959">
                  <c:v>420.5</c:v>
                </c:pt>
                <c:pt idx="960">
                  <c:v>420</c:v>
                </c:pt>
                <c:pt idx="961">
                  <c:v>419.5</c:v>
                </c:pt>
                <c:pt idx="962">
                  <c:v>419</c:v>
                </c:pt>
                <c:pt idx="963">
                  <c:v>418.5</c:v>
                </c:pt>
                <c:pt idx="964">
                  <c:v>418</c:v>
                </c:pt>
                <c:pt idx="965">
                  <c:v>417.5</c:v>
                </c:pt>
                <c:pt idx="966">
                  <c:v>417</c:v>
                </c:pt>
                <c:pt idx="967">
                  <c:v>416.5</c:v>
                </c:pt>
                <c:pt idx="968">
                  <c:v>416</c:v>
                </c:pt>
                <c:pt idx="969">
                  <c:v>415.5</c:v>
                </c:pt>
                <c:pt idx="970">
                  <c:v>415</c:v>
                </c:pt>
                <c:pt idx="971">
                  <c:v>414.5</c:v>
                </c:pt>
                <c:pt idx="972">
                  <c:v>414</c:v>
                </c:pt>
                <c:pt idx="973">
                  <c:v>413.5</c:v>
                </c:pt>
                <c:pt idx="974">
                  <c:v>413</c:v>
                </c:pt>
                <c:pt idx="975">
                  <c:v>412.5</c:v>
                </c:pt>
                <c:pt idx="976">
                  <c:v>412</c:v>
                </c:pt>
                <c:pt idx="977">
                  <c:v>411.5</c:v>
                </c:pt>
                <c:pt idx="978">
                  <c:v>411</c:v>
                </c:pt>
                <c:pt idx="979">
                  <c:v>410.5</c:v>
                </c:pt>
                <c:pt idx="980">
                  <c:v>410</c:v>
                </c:pt>
                <c:pt idx="981">
                  <c:v>409.5</c:v>
                </c:pt>
                <c:pt idx="982">
                  <c:v>409</c:v>
                </c:pt>
                <c:pt idx="983">
                  <c:v>408.5</c:v>
                </c:pt>
                <c:pt idx="984">
                  <c:v>408</c:v>
                </c:pt>
                <c:pt idx="985">
                  <c:v>407.5</c:v>
                </c:pt>
                <c:pt idx="986">
                  <c:v>407</c:v>
                </c:pt>
                <c:pt idx="987">
                  <c:v>406.5</c:v>
                </c:pt>
                <c:pt idx="988">
                  <c:v>406</c:v>
                </c:pt>
                <c:pt idx="989">
                  <c:v>405.5</c:v>
                </c:pt>
                <c:pt idx="990">
                  <c:v>405</c:v>
                </c:pt>
                <c:pt idx="991">
                  <c:v>404.5</c:v>
                </c:pt>
                <c:pt idx="992">
                  <c:v>404</c:v>
                </c:pt>
                <c:pt idx="993">
                  <c:v>403.5</c:v>
                </c:pt>
                <c:pt idx="994">
                  <c:v>403</c:v>
                </c:pt>
                <c:pt idx="995">
                  <c:v>402.5</c:v>
                </c:pt>
                <c:pt idx="996">
                  <c:v>402</c:v>
                </c:pt>
                <c:pt idx="997">
                  <c:v>401.5</c:v>
                </c:pt>
                <c:pt idx="998">
                  <c:v>401</c:v>
                </c:pt>
                <c:pt idx="999">
                  <c:v>400.5</c:v>
                </c:pt>
                <c:pt idx="1000">
                  <c:v>400</c:v>
                </c:pt>
                <c:pt idx="1001">
                  <c:v>399.5</c:v>
                </c:pt>
                <c:pt idx="1002">
                  <c:v>399</c:v>
                </c:pt>
                <c:pt idx="1003">
                  <c:v>398.5</c:v>
                </c:pt>
                <c:pt idx="1004">
                  <c:v>398</c:v>
                </c:pt>
                <c:pt idx="1005">
                  <c:v>397.5</c:v>
                </c:pt>
                <c:pt idx="1006">
                  <c:v>397</c:v>
                </c:pt>
                <c:pt idx="1007">
                  <c:v>396.5</c:v>
                </c:pt>
                <c:pt idx="1008">
                  <c:v>396</c:v>
                </c:pt>
                <c:pt idx="1009">
                  <c:v>395.5</c:v>
                </c:pt>
                <c:pt idx="1010">
                  <c:v>395</c:v>
                </c:pt>
                <c:pt idx="1011">
                  <c:v>394.5</c:v>
                </c:pt>
                <c:pt idx="1012">
                  <c:v>394</c:v>
                </c:pt>
                <c:pt idx="1013">
                  <c:v>393.5</c:v>
                </c:pt>
                <c:pt idx="1014">
                  <c:v>393</c:v>
                </c:pt>
                <c:pt idx="1015">
                  <c:v>392.5</c:v>
                </c:pt>
                <c:pt idx="1016">
                  <c:v>392</c:v>
                </c:pt>
                <c:pt idx="1017">
                  <c:v>391.5</c:v>
                </c:pt>
                <c:pt idx="1018">
                  <c:v>391</c:v>
                </c:pt>
                <c:pt idx="1019">
                  <c:v>390.5</c:v>
                </c:pt>
                <c:pt idx="1020">
                  <c:v>390</c:v>
                </c:pt>
                <c:pt idx="1021">
                  <c:v>389.5</c:v>
                </c:pt>
                <c:pt idx="1022">
                  <c:v>389</c:v>
                </c:pt>
                <c:pt idx="1023">
                  <c:v>388.5</c:v>
                </c:pt>
                <c:pt idx="1024">
                  <c:v>388</c:v>
                </c:pt>
                <c:pt idx="1025">
                  <c:v>387.5</c:v>
                </c:pt>
                <c:pt idx="1026">
                  <c:v>387</c:v>
                </c:pt>
                <c:pt idx="1027">
                  <c:v>386.5</c:v>
                </c:pt>
                <c:pt idx="1028">
                  <c:v>386</c:v>
                </c:pt>
                <c:pt idx="1029">
                  <c:v>385.5</c:v>
                </c:pt>
                <c:pt idx="1030">
                  <c:v>385</c:v>
                </c:pt>
                <c:pt idx="1031">
                  <c:v>384.5</c:v>
                </c:pt>
                <c:pt idx="1032">
                  <c:v>384</c:v>
                </c:pt>
                <c:pt idx="1033">
                  <c:v>383.5</c:v>
                </c:pt>
                <c:pt idx="1034">
                  <c:v>383</c:v>
                </c:pt>
                <c:pt idx="1035">
                  <c:v>382.5</c:v>
                </c:pt>
                <c:pt idx="1036">
                  <c:v>382</c:v>
                </c:pt>
                <c:pt idx="1037">
                  <c:v>381.5</c:v>
                </c:pt>
                <c:pt idx="1038">
                  <c:v>381</c:v>
                </c:pt>
                <c:pt idx="1039">
                  <c:v>380.5</c:v>
                </c:pt>
                <c:pt idx="1040">
                  <c:v>380</c:v>
                </c:pt>
                <c:pt idx="1041">
                  <c:v>379.5</c:v>
                </c:pt>
                <c:pt idx="1042">
                  <c:v>379</c:v>
                </c:pt>
                <c:pt idx="1043">
                  <c:v>378.5</c:v>
                </c:pt>
                <c:pt idx="1044">
                  <c:v>378</c:v>
                </c:pt>
                <c:pt idx="1045">
                  <c:v>377.5</c:v>
                </c:pt>
                <c:pt idx="1046">
                  <c:v>377</c:v>
                </c:pt>
                <c:pt idx="1047">
                  <c:v>376.5</c:v>
                </c:pt>
                <c:pt idx="1048">
                  <c:v>376</c:v>
                </c:pt>
                <c:pt idx="1049">
                  <c:v>375.5</c:v>
                </c:pt>
                <c:pt idx="1050">
                  <c:v>375</c:v>
                </c:pt>
                <c:pt idx="1051">
                  <c:v>374.5</c:v>
                </c:pt>
                <c:pt idx="1052">
                  <c:v>374</c:v>
                </c:pt>
                <c:pt idx="1053">
                  <c:v>373.5</c:v>
                </c:pt>
                <c:pt idx="1054">
                  <c:v>373</c:v>
                </c:pt>
                <c:pt idx="1055">
                  <c:v>372.5</c:v>
                </c:pt>
                <c:pt idx="1056">
                  <c:v>372</c:v>
                </c:pt>
                <c:pt idx="1057">
                  <c:v>371.5</c:v>
                </c:pt>
                <c:pt idx="1058">
                  <c:v>371</c:v>
                </c:pt>
                <c:pt idx="1059">
                  <c:v>370.5</c:v>
                </c:pt>
                <c:pt idx="1060">
                  <c:v>370</c:v>
                </c:pt>
                <c:pt idx="1061">
                  <c:v>369.5</c:v>
                </c:pt>
                <c:pt idx="1062">
                  <c:v>369</c:v>
                </c:pt>
                <c:pt idx="1063">
                  <c:v>368.5</c:v>
                </c:pt>
                <c:pt idx="1064">
                  <c:v>368</c:v>
                </c:pt>
                <c:pt idx="1065">
                  <c:v>367.5</c:v>
                </c:pt>
                <c:pt idx="1066">
                  <c:v>367</c:v>
                </c:pt>
                <c:pt idx="1067">
                  <c:v>366.5</c:v>
                </c:pt>
                <c:pt idx="1068">
                  <c:v>366</c:v>
                </c:pt>
                <c:pt idx="1069">
                  <c:v>365.5</c:v>
                </c:pt>
                <c:pt idx="1070">
                  <c:v>365</c:v>
                </c:pt>
                <c:pt idx="1071">
                  <c:v>364.5</c:v>
                </c:pt>
                <c:pt idx="1072">
                  <c:v>364</c:v>
                </c:pt>
                <c:pt idx="1073">
                  <c:v>363.5</c:v>
                </c:pt>
                <c:pt idx="1074">
                  <c:v>363</c:v>
                </c:pt>
                <c:pt idx="1075">
                  <c:v>362.5</c:v>
                </c:pt>
                <c:pt idx="1076">
                  <c:v>362</c:v>
                </c:pt>
                <c:pt idx="1077">
                  <c:v>361.5</c:v>
                </c:pt>
                <c:pt idx="1078">
                  <c:v>361</c:v>
                </c:pt>
                <c:pt idx="1079">
                  <c:v>360.5</c:v>
                </c:pt>
                <c:pt idx="1080">
                  <c:v>360</c:v>
                </c:pt>
                <c:pt idx="1081">
                  <c:v>359.5</c:v>
                </c:pt>
                <c:pt idx="1082">
                  <c:v>359</c:v>
                </c:pt>
                <c:pt idx="1083">
                  <c:v>358.5</c:v>
                </c:pt>
                <c:pt idx="1084">
                  <c:v>358</c:v>
                </c:pt>
                <c:pt idx="1085">
                  <c:v>357.5</c:v>
                </c:pt>
                <c:pt idx="1086">
                  <c:v>357</c:v>
                </c:pt>
                <c:pt idx="1087">
                  <c:v>356.5</c:v>
                </c:pt>
                <c:pt idx="1088">
                  <c:v>356</c:v>
                </c:pt>
                <c:pt idx="1089">
                  <c:v>355.5</c:v>
                </c:pt>
                <c:pt idx="1090">
                  <c:v>355</c:v>
                </c:pt>
                <c:pt idx="1091">
                  <c:v>354.5</c:v>
                </c:pt>
                <c:pt idx="1092">
                  <c:v>354</c:v>
                </c:pt>
                <c:pt idx="1093">
                  <c:v>353.5</c:v>
                </c:pt>
                <c:pt idx="1094">
                  <c:v>353</c:v>
                </c:pt>
                <c:pt idx="1095">
                  <c:v>352.5</c:v>
                </c:pt>
                <c:pt idx="1096">
                  <c:v>352</c:v>
                </c:pt>
                <c:pt idx="1097">
                  <c:v>351.5</c:v>
                </c:pt>
                <c:pt idx="1098">
                  <c:v>351</c:v>
                </c:pt>
                <c:pt idx="1099">
                  <c:v>350.5</c:v>
                </c:pt>
                <c:pt idx="1100">
                  <c:v>350</c:v>
                </c:pt>
                <c:pt idx="1101">
                  <c:v>349.5</c:v>
                </c:pt>
                <c:pt idx="1102">
                  <c:v>349</c:v>
                </c:pt>
                <c:pt idx="1103">
                  <c:v>348.5</c:v>
                </c:pt>
                <c:pt idx="1104">
                  <c:v>348</c:v>
                </c:pt>
                <c:pt idx="1105">
                  <c:v>347.5</c:v>
                </c:pt>
                <c:pt idx="1106">
                  <c:v>347</c:v>
                </c:pt>
                <c:pt idx="1107">
                  <c:v>346.5</c:v>
                </c:pt>
                <c:pt idx="1108">
                  <c:v>346</c:v>
                </c:pt>
                <c:pt idx="1109">
                  <c:v>345.5</c:v>
                </c:pt>
                <c:pt idx="1110">
                  <c:v>345</c:v>
                </c:pt>
                <c:pt idx="1111">
                  <c:v>344.5</c:v>
                </c:pt>
                <c:pt idx="1112">
                  <c:v>344</c:v>
                </c:pt>
                <c:pt idx="1113">
                  <c:v>343.5</c:v>
                </c:pt>
                <c:pt idx="1114">
                  <c:v>343</c:v>
                </c:pt>
                <c:pt idx="1115">
                  <c:v>342.5</c:v>
                </c:pt>
                <c:pt idx="1116">
                  <c:v>342</c:v>
                </c:pt>
                <c:pt idx="1117">
                  <c:v>341.5</c:v>
                </c:pt>
                <c:pt idx="1118">
                  <c:v>341</c:v>
                </c:pt>
                <c:pt idx="1119">
                  <c:v>340.5</c:v>
                </c:pt>
                <c:pt idx="1120">
                  <c:v>340</c:v>
                </c:pt>
                <c:pt idx="1121">
                  <c:v>339.5</c:v>
                </c:pt>
                <c:pt idx="1122">
                  <c:v>339</c:v>
                </c:pt>
                <c:pt idx="1123">
                  <c:v>338.5</c:v>
                </c:pt>
                <c:pt idx="1124">
                  <c:v>338</c:v>
                </c:pt>
                <c:pt idx="1125">
                  <c:v>337.5</c:v>
                </c:pt>
                <c:pt idx="1126">
                  <c:v>337</c:v>
                </c:pt>
                <c:pt idx="1127">
                  <c:v>336.5</c:v>
                </c:pt>
                <c:pt idx="1128">
                  <c:v>336</c:v>
                </c:pt>
                <c:pt idx="1129">
                  <c:v>335.5</c:v>
                </c:pt>
                <c:pt idx="1130">
                  <c:v>335</c:v>
                </c:pt>
                <c:pt idx="1131">
                  <c:v>334.5</c:v>
                </c:pt>
                <c:pt idx="1132">
                  <c:v>334</c:v>
                </c:pt>
                <c:pt idx="1133">
                  <c:v>333.5</c:v>
                </c:pt>
                <c:pt idx="1134">
                  <c:v>333</c:v>
                </c:pt>
                <c:pt idx="1135">
                  <c:v>332.5</c:v>
                </c:pt>
                <c:pt idx="1136">
                  <c:v>332</c:v>
                </c:pt>
                <c:pt idx="1137">
                  <c:v>331.5</c:v>
                </c:pt>
                <c:pt idx="1138">
                  <c:v>331</c:v>
                </c:pt>
                <c:pt idx="1139">
                  <c:v>330.5</c:v>
                </c:pt>
                <c:pt idx="1140">
                  <c:v>330</c:v>
                </c:pt>
                <c:pt idx="1141">
                  <c:v>329.5</c:v>
                </c:pt>
                <c:pt idx="1142">
                  <c:v>329</c:v>
                </c:pt>
                <c:pt idx="1143">
                  <c:v>328.5</c:v>
                </c:pt>
                <c:pt idx="1144">
                  <c:v>328</c:v>
                </c:pt>
                <c:pt idx="1145">
                  <c:v>327.5</c:v>
                </c:pt>
                <c:pt idx="1146">
                  <c:v>327</c:v>
                </c:pt>
                <c:pt idx="1147">
                  <c:v>326.5</c:v>
                </c:pt>
                <c:pt idx="1148">
                  <c:v>326</c:v>
                </c:pt>
                <c:pt idx="1149">
                  <c:v>325.5</c:v>
                </c:pt>
                <c:pt idx="1150">
                  <c:v>325</c:v>
                </c:pt>
                <c:pt idx="1151">
                  <c:v>324.5</c:v>
                </c:pt>
                <c:pt idx="1152">
                  <c:v>324</c:v>
                </c:pt>
                <c:pt idx="1153">
                  <c:v>323.5</c:v>
                </c:pt>
                <c:pt idx="1154">
                  <c:v>323</c:v>
                </c:pt>
                <c:pt idx="1155">
                  <c:v>322.5</c:v>
                </c:pt>
                <c:pt idx="1156">
                  <c:v>322</c:v>
                </c:pt>
                <c:pt idx="1157">
                  <c:v>321.5</c:v>
                </c:pt>
                <c:pt idx="1158">
                  <c:v>321</c:v>
                </c:pt>
                <c:pt idx="1159">
                  <c:v>320.5</c:v>
                </c:pt>
                <c:pt idx="1160">
                  <c:v>320</c:v>
                </c:pt>
                <c:pt idx="1161">
                  <c:v>319.5</c:v>
                </c:pt>
                <c:pt idx="1162">
                  <c:v>319</c:v>
                </c:pt>
                <c:pt idx="1163">
                  <c:v>318.5</c:v>
                </c:pt>
                <c:pt idx="1164">
                  <c:v>318</c:v>
                </c:pt>
                <c:pt idx="1165">
                  <c:v>317.5</c:v>
                </c:pt>
                <c:pt idx="1166">
                  <c:v>317</c:v>
                </c:pt>
                <c:pt idx="1167">
                  <c:v>316.5</c:v>
                </c:pt>
                <c:pt idx="1168">
                  <c:v>316</c:v>
                </c:pt>
                <c:pt idx="1169">
                  <c:v>315.5</c:v>
                </c:pt>
                <c:pt idx="1170">
                  <c:v>315</c:v>
                </c:pt>
                <c:pt idx="1171">
                  <c:v>314.5</c:v>
                </c:pt>
                <c:pt idx="1172">
                  <c:v>314</c:v>
                </c:pt>
                <c:pt idx="1173">
                  <c:v>313.5</c:v>
                </c:pt>
                <c:pt idx="1174">
                  <c:v>313</c:v>
                </c:pt>
                <c:pt idx="1175">
                  <c:v>312.5</c:v>
                </c:pt>
                <c:pt idx="1176">
                  <c:v>312</c:v>
                </c:pt>
                <c:pt idx="1177">
                  <c:v>311.5</c:v>
                </c:pt>
                <c:pt idx="1178">
                  <c:v>311</c:v>
                </c:pt>
                <c:pt idx="1179">
                  <c:v>310.5</c:v>
                </c:pt>
                <c:pt idx="1180">
                  <c:v>310</c:v>
                </c:pt>
                <c:pt idx="1181">
                  <c:v>309.5</c:v>
                </c:pt>
                <c:pt idx="1182">
                  <c:v>309</c:v>
                </c:pt>
                <c:pt idx="1183">
                  <c:v>308.5</c:v>
                </c:pt>
                <c:pt idx="1184">
                  <c:v>308</c:v>
                </c:pt>
                <c:pt idx="1185">
                  <c:v>307.5</c:v>
                </c:pt>
                <c:pt idx="1186">
                  <c:v>307</c:v>
                </c:pt>
                <c:pt idx="1187">
                  <c:v>306.5</c:v>
                </c:pt>
                <c:pt idx="1188">
                  <c:v>306</c:v>
                </c:pt>
                <c:pt idx="1189">
                  <c:v>305.5</c:v>
                </c:pt>
                <c:pt idx="1190">
                  <c:v>305</c:v>
                </c:pt>
                <c:pt idx="1191">
                  <c:v>304.5</c:v>
                </c:pt>
                <c:pt idx="1192">
                  <c:v>304</c:v>
                </c:pt>
                <c:pt idx="1193">
                  <c:v>303.5</c:v>
                </c:pt>
                <c:pt idx="1194">
                  <c:v>303</c:v>
                </c:pt>
                <c:pt idx="1195">
                  <c:v>302.5</c:v>
                </c:pt>
                <c:pt idx="1196">
                  <c:v>302</c:v>
                </c:pt>
                <c:pt idx="1197">
                  <c:v>301.5</c:v>
                </c:pt>
                <c:pt idx="1198">
                  <c:v>301</c:v>
                </c:pt>
                <c:pt idx="1199">
                  <c:v>300.5</c:v>
                </c:pt>
                <c:pt idx="1200">
                  <c:v>300</c:v>
                </c:pt>
              </c:numCache>
            </c:numRef>
          </c:xVal>
          <c:yVal>
            <c:numRef>
              <c:f>'Lab 3 data'!$R$4:$R$1204</c:f>
              <c:numCache>
                <c:formatCode>General</c:formatCode>
                <c:ptCount val="1201"/>
                <c:pt idx="0">
                  <c:v>1.6549000000000001E-2</c:v>
                </c:pt>
                <c:pt idx="1">
                  <c:v>1.7987E-2</c:v>
                </c:pt>
                <c:pt idx="2">
                  <c:v>1.7281999999999999E-2</c:v>
                </c:pt>
                <c:pt idx="3">
                  <c:v>1.7392999999999999E-2</c:v>
                </c:pt>
                <c:pt idx="4">
                  <c:v>1.7611999999999999E-2</c:v>
                </c:pt>
                <c:pt idx="5">
                  <c:v>1.7753000000000001E-2</c:v>
                </c:pt>
                <c:pt idx="6">
                  <c:v>1.8239999999999999E-2</c:v>
                </c:pt>
                <c:pt idx="7">
                  <c:v>1.8280000000000001E-2</c:v>
                </c:pt>
                <c:pt idx="8">
                  <c:v>1.7541000000000001E-2</c:v>
                </c:pt>
                <c:pt idx="9">
                  <c:v>1.7519E-2</c:v>
                </c:pt>
                <c:pt idx="10">
                  <c:v>1.7888000000000001E-2</c:v>
                </c:pt>
                <c:pt idx="11">
                  <c:v>1.7635999999999999E-2</c:v>
                </c:pt>
                <c:pt idx="12">
                  <c:v>1.7590999999999999E-2</c:v>
                </c:pt>
                <c:pt idx="13">
                  <c:v>1.7999999999999999E-2</c:v>
                </c:pt>
                <c:pt idx="14">
                  <c:v>1.7573999999999999E-2</c:v>
                </c:pt>
                <c:pt idx="15">
                  <c:v>1.6802000000000001E-2</c:v>
                </c:pt>
                <c:pt idx="16">
                  <c:v>1.6788999999999998E-2</c:v>
                </c:pt>
                <c:pt idx="17">
                  <c:v>1.6312E-2</c:v>
                </c:pt>
                <c:pt idx="18">
                  <c:v>1.7902999999999999E-2</c:v>
                </c:pt>
                <c:pt idx="19">
                  <c:v>1.8253999999999999E-2</c:v>
                </c:pt>
                <c:pt idx="20">
                  <c:v>1.8592999999999998E-2</c:v>
                </c:pt>
                <c:pt idx="21">
                  <c:v>1.8023000000000001E-2</c:v>
                </c:pt>
                <c:pt idx="22">
                  <c:v>1.8054000000000001E-2</c:v>
                </c:pt>
                <c:pt idx="23">
                  <c:v>1.7651E-2</c:v>
                </c:pt>
                <c:pt idx="24">
                  <c:v>1.7378000000000001E-2</c:v>
                </c:pt>
                <c:pt idx="25">
                  <c:v>1.6865999999999999E-2</c:v>
                </c:pt>
                <c:pt idx="26">
                  <c:v>1.8242000000000001E-2</c:v>
                </c:pt>
                <c:pt idx="27">
                  <c:v>1.7828E-2</c:v>
                </c:pt>
                <c:pt idx="28">
                  <c:v>1.7326999999999999E-2</c:v>
                </c:pt>
                <c:pt idx="29">
                  <c:v>1.7920999999999999E-2</c:v>
                </c:pt>
                <c:pt idx="30">
                  <c:v>1.8037999999999998E-2</c:v>
                </c:pt>
                <c:pt idx="31">
                  <c:v>1.7847999999999999E-2</c:v>
                </c:pt>
                <c:pt idx="32">
                  <c:v>1.7124E-2</c:v>
                </c:pt>
                <c:pt idx="33">
                  <c:v>1.7646999999999999E-2</c:v>
                </c:pt>
                <c:pt idx="34">
                  <c:v>1.8133E-2</c:v>
                </c:pt>
                <c:pt idx="35">
                  <c:v>1.7786E-2</c:v>
                </c:pt>
                <c:pt idx="36">
                  <c:v>1.7600999999999999E-2</c:v>
                </c:pt>
                <c:pt idx="37">
                  <c:v>1.7854999999999999E-2</c:v>
                </c:pt>
                <c:pt idx="38">
                  <c:v>1.8449E-2</c:v>
                </c:pt>
                <c:pt idx="39">
                  <c:v>1.7430000000000001E-2</c:v>
                </c:pt>
                <c:pt idx="40">
                  <c:v>1.8180999999999999E-2</c:v>
                </c:pt>
                <c:pt idx="41">
                  <c:v>1.8648999999999999E-2</c:v>
                </c:pt>
                <c:pt idx="42">
                  <c:v>1.7645000000000001E-2</c:v>
                </c:pt>
                <c:pt idx="43">
                  <c:v>1.8051999999999999E-2</c:v>
                </c:pt>
                <c:pt idx="44">
                  <c:v>1.6951000000000001E-2</c:v>
                </c:pt>
                <c:pt idx="45">
                  <c:v>1.6670999999999998E-2</c:v>
                </c:pt>
                <c:pt idx="46">
                  <c:v>1.8197999999999999E-2</c:v>
                </c:pt>
                <c:pt idx="47">
                  <c:v>1.9276999999999999E-2</c:v>
                </c:pt>
                <c:pt idx="48">
                  <c:v>1.7246999999999998E-2</c:v>
                </c:pt>
                <c:pt idx="49">
                  <c:v>1.8238000000000001E-2</c:v>
                </c:pt>
                <c:pt idx="50">
                  <c:v>1.8592000000000001E-2</c:v>
                </c:pt>
                <c:pt idx="51">
                  <c:v>1.668E-2</c:v>
                </c:pt>
                <c:pt idx="52">
                  <c:v>1.6674000000000001E-2</c:v>
                </c:pt>
                <c:pt idx="53">
                  <c:v>1.7755E-2</c:v>
                </c:pt>
                <c:pt idx="54">
                  <c:v>1.8211999999999999E-2</c:v>
                </c:pt>
                <c:pt idx="55">
                  <c:v>1.8790999999999999E-2</c:v>
                </c:pt>
                <c:pt idx="56">
                  <c:v>1.8409999999999999E-2</c:v>
                </c:pt>
                <c:pt idx="57">
                  <c:v>1.8513999999999999E-2</c:v>
                </c:pt>
                <c:pt idx="58">
                  <c:v>1.7187000000000001E-2</c:v>
                </c:pt>
                <c:pt idx="59">
                  <c:v>1.7801999999999998E-2</c:v>
                </c:pt>
                <c:pt idx="60">
                  <c:v>1.5547999999999999E-2</c:v>
                </c:pt>
                <c:pt idx="61">
                  <c:v>1.9028E-2</c:v>
                </c:pt>
                <c:pt idx="62">
                  <c:v>1.8669000000000002E-2</c:v>
                </c:pt>
                <c:pt idx="63">
                  <c:v>1.7493000000000002E-2</c:v>
                </c:pt>
                <c:pt idx="64">
                  <c:v>1.8457999999999999E-2</c:v>
                </c:pt>
                <c:pt idx="65">
                  <c:v>1.9120999999999999E-2</c:v>
                </c:pt>
                <c:pt idx="66">
                  <c:v>1.9036999999999998E-2</c:v>
                </c:pt>
                <c:pt idx="67">
                  <c:v>1.8141000000000001E-2</c:v>
                </c:pt>
                <c:pt idx="68">
                  <c:v>1.8126E-2</c:v>
                </c:pt>
                <c:pt idx="69">
                  <c:v>1.8110999999999999E-2</c:v>
                </c:pt>
                <c:pt idx="70">
                  <c:v>1.7425E-2</c:v>
                </c:pt>
                <c:pt idx="71">
                  <c:v>1.8695E-2</c:v>
                </c:pt>
                <c:pt idx="72">
                  <c:v>1.813E-2</c:v>
                </c:pt>
                <c:pt idx="73">
                  <c:v>1.9403E-2</c:v>
                </c:pt>
                <c:pt idx="74">
                  <c:v>1.9172000000000002E-2</c:v>
                </c:pt>
                <c:pt idx="75">
                  <c:v>1.7127E-2</c:v>
                </c:pt>
                <c:pt idx="76">
                  <c:v>1.6757999999999999E-2</c:v>
                </c:pt>
                <c:pt idx="77">
                  <c:v>1.7305999999999998E-2</c:v>
                </c:pt>
                <c:pt idx="78">
                  <c:v>1.8824E-2</c:v>
                </c:pt>
                <c:pt idx="79">
                  <c:v>1.7961999999999999E-2</c:v>
                </c:pt>
                <c:pt idx="80">
                  <c:v>1.8696000000000001E-2</c:v>
                </c:pt>
                <c:pt idx="81">
                  <c:v>1.7772E-2</c:v>
                </c:pt>
                <c:pt idx="82">
                  <c:v>1.8128999999999999E-2</c:v>
                </c:pt>
                <c:pt idx="83">
                  <c:v>1.9327E-2</c:v>
                </c:pt>
                <c:pt idx="84">
                  <c:v>1.8048999999999999E-2</c:v>
                </c:pt>
                <c:pt idx="85">
                  <c:v>1.7523E-2</c:v>
                </c:pt>
                <c:pt idx="86">
                  <c:v>1.8252000000000001E-2</c:v>
                </c:pt>
                <c:pt idx="87">
                  <c:v>1.8475999999999999E-2</c:v>
                </c:pt>
                <c:pt idx="88">
                  <c:v>1.8176999999999999E-2</c:v>
                </c:pt>
                <c:pt idx="89">
                  <c:v>1.7835E-2</c:v>
                </c:pt>
                <c:pt idx="90">
                  <c:v>1.8870000000000001E-2</c:v>
                </c:pt>
                <c:pt idx="91">
                  <c:v>1.839E-2</c:v>
                </c:pt>
                <c:pt idx="92">
                  <c:v>2.1035000000000002E-2</c:v>
                </c:pt>
                <c:pt idx="93">
                  <c:v>1.7853999999999998E-2</c:v>
                </c:pt>
                <c:pt idx="94">
                  <c:v>1.7729000000000002E-2</c:v>
                </c:pt>
                <c:pt idx="95">
                  <c:v>1.6501999999999999E-2</c:v>
                </c:pt>
                <c:pt idx="96">
                  <c:v>1.8371999999999999E-2</c:v>
                </c:pt>
                <c:pt idx="97">
                  <c:v>1.7939E-2</c:v>
                </c:pt>
                <c:pt idx="98">
                  <c:v>1.7925E-2</c:v>
                </c:pt>
                <c:pt idx="99">
                  <c:v>1.9023000000000002E-2</c:v>
                </c:pt>
                <c:pt idx="100">
                  <c:v>1.8747E-2</c:v>
                </c:pt>
                <c:pt idx="101">
                  <c:v>1.9925999999999999E-2</c:v>
                </c:pt>
                <c:pt idx="102">
                  <c:v>1.6309000000000001E-2</c:v>
                </c:pt>
                <c:pt idx="103">
                  <c:v>1.9022000000000001E-2</c:v>
                </c:pt>
                <c:pt idx="104">
                  <c:v>2.0253E-2</c:v>
                </c:pt>
                <c:pt idx="105">
                  <c:v>1.9327E-2</c:v>
                </c:pt>
                <c:pt idx="106">
                  <c:v>1.9598000000000001E-2</c:v>
                </c:pt>
                <c:pt idx="107">
                  <c:v>1.9074000000000001E-2</c:v>
                </c:pt>
                <c:pt idx="108">
                  <c:v>1.8797999999999999E-2</c:v>
                </c:pt>
                <c:pt idx="109">
                  <c:v>1.9106999999999999E-2</c:v>
                </c:pt>
                <c:pt idx="110">
                  <c:v>1.9377999999999999E-2</c:v>
                </c:pt>
                <c:pt idx="111">
                  <c:v>1.9116999999999999E-2</c:v>
                </c:pt>
                <c:pt idx="112">
                  <c:v>1.9997999999999998E-2</c:v>
                </c:pt>
                <c:pt idx="113">
                  <c:v>2.0303999999999999E-2</c:v>
                </c:pt>
                <c:pt idx="114">
                  <c:v>1.8415000000000001E-2</c:v>
                </c:pt>
                <c:pt idx="115">
                  <c:v>1.7299999999999999E-2</c:v>
                </c:pt>
                <c:pt idx="116">
                  <c:v>1.7905000000000001E-2</c:v>
                </c:pt>
                <c:pt idx="117">
                  <c:v>1.8724999999999999E-2</c:v>
                </c:pt>
                <c:pt idx="118">
                  <c:v>1.8339999999999999E-2</c:v>
                </c:pt>
                <c:pt idx="119">
                  <c:v>1.6999E-2</c:v>
                </c:pt>
                <c:pt idx="120">
                  <c:v>1.7864999999999999E-2</c:v>
                </c:pt>
                <c:pt idx="121">
                  <c:v>1.8905999999999999E-2</c:v>
                </c:pt>
                <c:pt idx="122">
                  <c:v>1.8627000000000001E-2</c:v>
                </c:pt>
                <c:pt idx="123">
                  <c:v>1.7763999999999999E-2</c:v>
                </c:pt>
                <c:pt idx="124">
                  <c:v>1.8813E-2</c:v>
                </c:pt>
                <c:pt idx="125">
                  <c:v>1.6596E-2</c:v>
                </c:pt>
                <c:pt idx="126">
                  <c:v>1.857E-2</c:v>
                </c:pt>
                <c:pt idx="127">
                  <c:v>1.8355E-2</c:v>
                </c:pt>
                <c:pt idx="128">
                  <c:v>1.9623999999999999E-2</c:v>
                </c:pt>
                <c:pt idx="129">
                  <c:v>1.8841E-2</c:v>
                </c:pt>
                <c:pt idx="130">
                  <c:v>1.9064999999999999E-2</c:v>
                </c:pt>
                <c:pt idx="131">
                  <c:v>1.8110999999999999E-2</c:v>
                </c:pt>
                <c:pt idx="132">
                  <c:v>1.8384000000000001E-2</c:v>
                </c:pt>
                <c:pt idx="133">
                  <c:v>1.8634999999999999E-2</c:v>
                </c:pt>
                <c:pt idx="134">
                  <c:v>1.8595E-2</c:v>
                </c:pt>
                <c:pt idx="135">
                  <c:v>1.9519000000000002E-2</c:v>
                </c:pt>
                <c:pt idx="136">
                  <c:v>1.9515999999999999E-2</c:v>
                </c:pt>
                <c:pt idx="137">
                  <c:v>1.7947000000000001E-2</c:v>
                </c:pt>
                <c:pt idx="138">
                  <c:v>1.7741E-2</c:v>
                </c:pt>
                <c:pt idx="139">
                  <c:v>1.9283999999999999E-2</c:v>
                </c:pt>
                <c:pt idx="140">
                  <c:v>1.9307999999999999E-2</c:v>
                </c:pt>
                <c:pt idx="141">
                  <c:v>1.8825000000000001E-2</c:v>
                </c:pt>
                <c:pt idx="142">
                  <c:v>1.9621E-2</c:v>
                </c:pt>
                <c:pt idx="143">
                  <c:v>1.8787000000000002E-2</c:v>
                </c:pt>
                <c:pt idx="144">
                  <c:v>1.8780999999999999E-2</c:v>
                </c:pt>
                <c:pt idx="145">
                  <c:v>1.8763999999999999E-2</c:v>
                </c:pt>
                <c:pt idx="146">
                  <c:v>1.7974E-2</c:v>
                </c:pt>
                <c:pt idx="147">
                  <c:v>1.7975999999999999E-2</c:v>
                </c:pt>
                <c:pt idx="148">
                  <c:v>1.8356999999999998E-2</c:v>
                </c:pt>
                <c:pt idx="149">
                  <c:v>1.9049E-2</c:v>
                </c:pt>
                <c:pt idx="150">
                  <c:v>1.8883E-2</c:v>
                </c:pt>
                <c:pt idx="151">
                  <c:v>1.8881999999999999E-2</c:v>
                </c:pt>
                <c:pt idx="152">
                  <c:v>1.8445E-2</c:v>
                </c:pt>
                <c:pt idx="153">
                  <c:v>1.8449E-2</c:v>
                </c:pt>
                <c:pt idx="154">
                  <c:v>1.9383000000000001E-2</c:v>
                </c:pt>
                <c:pt idx="155">
                  <c:v>1.8977999999999998E-2</c:v>
                </c:pt>
                <c:pt idx="156">
                  <c:v>1.9123000000000001E-2</c:v>
                </c:pt>
                <c:pt idx="157">
                  <c:v>1.907E-2</c:v>
                </c:pt>
                <c:pt idx="158">
                  <c:v>1.8331E-2</c:v>
                </c:pt>
                <c:pt idx="159">
                  <c:v>1.8752999999999999E-2</c:v>
                </c:pt>
                <c:pt idx="160">
                  <c:v>1.8813E-2</c:v>
                </c:pt>
                <c:pt idx="161">
                  <c:v>1.9421000000000001E-2</c:v>
                </c:pt>
                <c:pt idx="162">
                  <c:v>1.8772E-2</c:v>
                </c:pt>
                <c:pt idx="163">
                  <c:v>1.9630999999999999E-2</c:v>
                </c:pt>
                <c:pt idx="164">
                  <c:v>1.9549E-2</c:v>
                </c:pt>
                <c:pt idx="165">
                  <c:v>1.9875E-2</c:v>
                </c:pt>
                <c:pt idx="166">
                  <c:v>2.0666E-2</c:v>
                </c:pt>
                <c:pt idx="167">
                  <c:v>1.8948E-2</c:v>
                </c:pt>
                <c:pt idx="168">
                  <c:v>1.8054000000000001E-2</c:v>
                </c:pt>
                <c:pt idx="169">
                  <c:v>1.8901000000000001E-2</c:v>
                </c:pt>
                <c:pt idx="170">
                  <c:v>1.9546999999999998E-2</c:v>
                </c:pt>
                <c:pt idx="171">
                  <c:v>2.0039999999999999E-2</c:v>
                </c:pt>
                <c:pt idx="172">
                  <c:v>1.8683999999999999E-2</c:v>
                </c:pt>
                <c:pt idx="173">
                  <c:v>1.9421000000000001E-2</c:v>
                </c:pt>
                <c:pt idx="174">
                  <c:v>2.0330999999999998E-2</c:v>
                </c:pt>
                <c:pt idx="175">
                  <c:v>1.8851E-2</c:v>
                </c:pt>
                <c:pt idx="176">
                  <c:v>1.9765000000000001E-2</c:v>
                </c:pt>
                <c:pt idx="177">
                  <c:v>1.9165000000000001E-2</c:v>
                </c:pt>
                <c:pt idx="178">
                  <c:v>2.0226999999999998E-2</c:v>
                </c:pt>
                <c:pt idx="179">
                  <c:v>2.0687000000000001E-2</c:v>
                </c:pt>
                <c:pt idx="180">
                  <c:v>1.8672000000000001E-2</c:v>
                </c:pt>
                <c:pt idx="181">
                  <c:v>1.8256000000000001E-2</c:v>
                </c:pt>
                <c:pt idx="182">
                  <c:v>1.8941E-2</c:v>
                </c:pt>
                <c:pt idx="183">
                  <c:v>1.8988000000000001E-2</c:v>
                </c:pt>
                <c:pt idx="184">
                  <c:v>1.9258999999999998E-2</c:v>
                </c:pt>
                <c:pt idx="185">
                  <c:v>1.9047000000000001E-2</c:v>
                </c:pt>
                <c:pt idx="186">
                  <c:v>1.7756000000000001E-2</c:v>
                </c:pt>
                <c:pt idx="187">
                  <c:v>1.959E-2</c:v>
                </c:pt>
                <c:pt idx="188">
                  <c:v>1.8905999999999999E-2</c:v>
                </c:pt>
                <c:pt idx="189">
                  <c:v>1.9043999999999998E-2</c:v>
                </c:pt>
                <c:pt idx="190">
                  <c:v>2.0448999999999998E-2</c:v>
                </c:pt>
                <c:pt idx="191">
                  <c:v>1.8303E-2</c:v>
                </c:pt>
                <c:pt idx="192">
                  <c:v>1.9314999999999999E-2</c:v>
                </c:pt>
                <c:pt idx="193">
                  <c:v>1.8599999999999998E-2</c:v>
                </c:pt>
                <c:pt idx="194">
                  <c:v>1.9640999999999999E-2</c:v>
                </c:pt>
                <c:pt idx="195">
                  <c:v>2.0281E-2</c:v>
                </c:pt>
                <c:pt idx="196">
                  <c:v>1.9989E-2</c:v>
                </c:pt>
                <c:pt idx="197">
                  <c:v>1.9762999999999999E-2</c:v>
                </c:pt>
                <c:pt idx="198">
                  <c:v>2.0041E-2</c:v>
                </c:pt>
                <c:pt idx="199">
                  <c:v>2.027E-2</c:v>
                </c:pt>
                <c:pt idx="200">
                  <c:v>1.9859999999999999E-2</c:v>
                </c:pt>
                <c:pt idx="201">
                  <c:v>2.0822E-2</c:v>
                </c:pt>
                <c:pt idx="202">
                  <c:v>2.0847999999999998E-2</c:v>
                </c:pt>
                <c:pt idx="203">
                  <c:v>1.9264E-2</c:v>
                </c:pt>
                <c:pt idx="204">
                  <c:v>1.8731999999999999E-2</c:v>
                </c:pt>
                <c:pt idx="205">
                  <c:v>1.9143E-2</c:v>
                </c:pt>
                <c:pt idx="206">
                  <c:v>1.8922000000000001E-2</c:v>
                </c:pt>
                <c:pt idx="207">
                  <c:v>1.8796E-2</c:v>
                </c:pt>
                <c:pt idx="208">
                  <c:v>1.9404000000000001E-2</c:v>
                </c:pt>
                <c:pt idx="209">
                  <c:v>2.0197E-2</c:v>
                </c:pt>
                <c:pt idx="210">
                  <c:v>2.0476000000000001E-2</c:v>
                </c:pt>
                <c:pt idx="211">
                  <c:v>1.9657000000000001E-2</c:v>
                </c:pt>
                <c:pt idx="212">
                  <c:v>1.9630000000000002E-2</c:v>
                </c:pt>
                <c:pt idx="213">
                  <c:v>2.0160999999999998E-2</c:v>
                </c:pt>
                <c:pt idx="214">
                  <c:v>1.9536000000000001E-2</c:v>
                </c:pt>
                <c:pt idx="215">
                  <c:v>1.8915999999999999E-2</c:v>
                </c:pt>
                <c:pt idx="216">
                  <c:v>1.934E-2</c:v>
                </c:pt>
                <c:pt idx="217">
                  <c:v>1.9258000000000001E-2</c:v>
                </c:pt>
                <c:pt idx="218">
                  <c:v>2.0469999999999999E-2</c:v>
                </c:pt>
                <c:pt idx="219">
                  <c:v>1.9698E-2</c:v>
                </c:pt>
                <c:pt idx="220">
                  <c:v>2.0007E-2</c:v>
                </c:pt>
                <c:pt idx="221">
                  <c:v>1.9838000000000001E-2</c:v>
                </c:pt>
                <c:pt idx="222">
                  <c:v>1.9578000000000002E-2</c:v>
                </c:pt>
                <c:pt idx="223">
                  <c:v>1.8572999999999999E-2</c:v>
                </c:pt>
                <c:pt idx="224">
                  <c:v>1.8783999999999999E-2</c:v>
                </c:pt>
                <c:pt idx="225">
                  <c:v>1.8322999999999999E-2</c:v>
                </c:pt>
                <c:pt idx="226">
                  <c:v>1.8487E-2</c:v>
                </c:pt>
                <c:pt idx="227">
                  <c:v>2.0774000000000001E-2</c:v>
                </c:pt>
                <c:pt idx="228">
                  <c:v>2.1618999999999999E-2</c:v>
                </c:pt>
                <c:pt idx="229">
                  <c:v>2.0181999999999999E-2</c:v>
                </c:pt>
                <c:pt idx="230">
                  <c:v>1.9886000000000001E-2</c:v>
                </c:pt>
                <c:pt idx="231">
                  <c:v>2.0688999999999999E-2</c:v>
                </c:pt>
                <c:pt idx="232">
                  <c:v>2.1033E-2</c:v>
                </c:pt>
                <c:pt idx="233">
                  <c:v>2.0343E-2</c:v>
                </c:pt>
                <c:pt idx="234">
                  <c:v>2.0347000000000001E-2</c:v>
                </c:pt>
                <c:pt idx="235">
                  <c:v>1.9349999999999999E-2</c:v>
                </c:pt>
                <c:pt idx="236">
                  <c:v>2.0246E-2</c:v>
                </c:pt>
                <c:pt idx="237">
                  <c:v>2.1357000000000001E-2</c:v>
                </c:pt>
                <c:pt idx="238">
                  <c:v>2.0062E-2</c:v>
                </c:pt>
                <c:pt idx="239">
                  <c:v>1.9819E-2</c:v>
                </c:pt>
                <c:pt idx="240">
                  <c:v>2.0308E-2</c:v>
                </c:pt>
                <c:pt idx="241">
                  <c:v>2.0684999999999999E-2</c:v>
                </c:pt>
                <c:pt idx="242">
                  <c:v>2.0733999999999999E-2</c:v>
                </c:pt>
                <c:pt idx="243">
                  <c:v>2.0893999999999999E-2</c:v>
                </c:pt>
                <c:pt idx="244">
                  <c:v>2.0726999999999999E-2</c:v>
                </c:pt>
                <c:pt idx="245">
                  <c:v>2.0899999999999998E-2</c:v>
                </c:pt>
                <c:pt idx="246">
                  <c:v>2.1631999999999998E-2</c:v>
                </c:pt>
                <c:pt idx="247">
                  <c:v>2.0569E-2</c:v>
                </c:pt>
                <c:pt idx="248">
                  <c:v>2.0593E-2</c:v>
                </c:pt>
                <c:pt idx="249">
                  <c:v>2.1108999999999999E-2</c:v>
                </c:pt>
                <c:pt idx="250">
                  <c:v>2.0140999999999999E-2</c:v>
                </c:pt>
                <c:pt idx="251">
                  <c:v>2.0504000000000001E-2</c:v>
                </c:pt>
                <c:pt idx="252">
                  <c:v>2.0518000000000002E-2</c:v>
                </c:pt>
                <c:pt idx="253">
                  <c:v>2.1899999999999999E-2</c:v>
                </c:pt>
                <c:pt idx="254">
                  <c:v>2.0431999999999999E-2</c:v>
                </c:pt>
                <c:pt idx="255">
                  <c:v>2.0877E-2</c:v>
                </c:pt>
                <c:pt idx="256">
                  <c:v>2.0493000000000001E-2</c:v>
                </c:pt>
                <c:pt idx="257">
                  <c:v>1.9147000000000001E-2</c:v>
                </c:pt>
                <c:pt idx="258">
                  <c:v>2.0174999999999998E-2</c:v>
                </c:pt>
                <c:pt idx="259">
                  <c:v>2.0636000000000002E-2</c:v>
                </c:pt>
                <c:pt idx="260">
                  <c:v>1.9910000000000001E-2</c:v>
                </c:pt>
                <c:pt idx="261">
                  <c:v>2.1572999999999998E-2</c:v>
                </c:pt>
                <c:pt idx="262">
                  <c:v>2.1041000000000001E-2</c:v>
                </c:pt>
                <c:pt idx="263">
                  <c:v>2.1021000000000001E-2</c:v>
                </c:pt>
                <c:pt idx="264">
                  <c:v>2.1568E-2</c:v>
                </c:pt>
                <c:pt idx="265">
                  <c:v>2.0258999999999999E-2</c:v>
                </c:pt>
                <c:pt idx="266">
                  <c:v>2.1277000000000001E-2</c:v>
                </c:pt>
                <c:pt idx="267">
                  <c:v>1.9511000000000001E-2</c:v>
                </c:pt>
                <c:pt idx="268">
                  <c:v>2.1211000000000001E-2</c:v>
                </c:pt>
                <c:pt idx="269">
                  <c:v>2.0694000000000001E-2</c:v>
                </c:pt>
                <c:pt idx="270">
                  <c:v>2.0556000000000001E-2</c:v>
                </c:pt>
                <c:pt idx="271">
                  <c:v>2.1186E-2</c:v>
                </c:pt>
                <c:pt idx="272">
                  <c:v>2.1193E-2</c:v>
                </c:pt>
                <c:pt idx="273">
                  <c:v>2.1399000000000001E-2</c:v>
                </c:pt>
                <c:pt idx="274">
                  <c:v>2.2022E-2</c:v>
                </c:pt>
                <c:pt idx="275">
                  <c:v>2.1729999999999999E-2</c:v>
                </c:pt>
                <c:pt idx="276">
                  <c:v>2.2317E-2</c:v>
                </c:pt>
                <c:pt idx="277">
                  <c:v>2.1179E-2</c:v>
                </c:pt>
                <c:pt idx="278">
                  <c:v>2.2133E-2</c:v>
                </c:pt>
                <c:pt idx="279">
                  <c:v>2.0052E-2</c:v>
                </c:pt>
                <c:pt idx="280">
                  <c:v>1.9613999999999999E-2</c:v>
                </c:pt>
                <c:pt idx="281">
                  <c:v>2.1196E-2</c:v>
                </c:pt>
                <c:pt idx="282">
                  <c:v>2.0289999999999999E-2</c:v>
                </c:pt>
                <c:pt idx="283">
                  <c:v>2.1319999999999999E-2</c:v>
                </c:pt>
                <c:pt idx="284">
                  <c:v>2.0795999999999999E-2</c:v>
                </c:pt>
                <c:pt idx="285">
                  <c:v>2.0840999999999998E-2</c:v>
                </c:pt>
                <c:pt idx="286">
                  <c:v>2.0105999999999999E-2</c:v>
                </c:pt>
                <c:pt idx="287">
                  <c:v>2.1392000000000001E-2</c:v>
                </c:pt>
                <c:pt idx="288">
                  <c:v>2.1838E-2</c:v>
                </c:pt>
                <c:pt idx="289">
                  <c:v>2.0487999999999999E-2</c:v>
                </c:pt>
                <c:pt idx="290">
                  <c:v>2.0829E-2</c:v>
                </c:pt>
                <c:pt idx="291">
                  <c:v>2.1403999999999999E-2</c:v>
                </c:pt>
                <c:pt idx="292">
                  <c:v>2.1299999999999999E-2</c:v>
                </c:pt>
                <c:pt idx="293">
                  <c:v>2.1623E-2</c:v>
                </c:pt>
                <c:pt idx="294">
                  <c:v>2.1263000000000001E-2</c:v>
                </c:pt>
                <c:pt idx="295">
                  <c:v>2.2270000000000002E-2</c:v>
                </c:pt>
                <c:pt idx="296">
                  <c:v>2.0899999999999998E-2</c:v>
                </c:pt>
                <c:pt idx="297">
                  <c:v>2.1732999999999999E-2</c:v>
                </c:pt>
                <c:pt idx="298">
                  <c:v>2.051E-2</c:v>
                </c:pt>
                <c:pt idx="299">
                  <c:v>2.1921E-2</c:v>
                </c:pt>
                <c:pt idx="300">
                  <c:v>1.9706999999999999E-2</c:v>
                </c:pt>
                <c:pt idx="301">
                  <c:v>2.1243999999999999E-2</c:v>
                </c:pt>
                <c:pt idx="302">
                  <c:v>2.0990000000000002E-2</c:v>
                </c:pt>
                <c:pt idx="303">
                  <c:v>2.2575000000000001E-2</c:v>
                </c:pt>
                <c:pt idx="304">
                  <c:v>2.1547E-2</c:v>
                </c:pt>
                <c:pt idx="305">
                  <c:v>2.1842E-2</c:v>
                </c:pt>
                <c:pt idx="306">
                  <c:v>2.1548000000000001E-2</c:v>
                </c:pt>
                <c:pt idx="307">
                  <c:v>2.1191000000000002E-2</c:v>
                </c:pt>
                <c:pt idx="308">
                  <c:v>2.2058999999999999E-2</c:v>
                </c:pt>
                <c:pt idx="309">
                  <c:v>2.2520999999999999E-2</c:v>
                </c:pt>
                <c:pt idx="310">
                  <c:v>2.0617E-2</c:v>
                </c:pt>
                <c:pt idx="311">
                  <c:v>2.1645999999999999E-2</c:v>
                </c:pt>
                <c:pt idx="312">
                  <c:v>2.1018999999999999E-2</c:v>
                </c:pt>
                <c:pt idx="313">
                  <c:v>2.1314E-2</c:v>
                </c:pt>
                <c:pt idx="314">
                  <c:v>2.0771999999999999E-2</c:v>
                </c:pt>
                <c:pt idx="315">
                  <c:v>2.2641999999999999E-2</c:v>
                </c:pt>
                <c:pt idx="316">
                  <c:v>2.0722999999999998E-2</c:v>
                </c:pt>
                <c:pt idx="317">
                  <c:v>2.2471999999999999E-2</c:v>
                </c:pt>
                <c:pt idx="318">
                  <c:v>2.1430000000000001E-2</c:v>
                </c:pt>
                <c:pt idx="319">
                  <c:v>2.1912000000000001E-2</c:v>
                </c:pt>
                <c:pt idx="320">
                  <c:v>2.1975000000000001E-2</c:v>
                </c:pt>
                <c:pt idx="321">
                  <c:v>2.2599999999999999E-2</c:v>
                </c:pt>
                <c:pt idx="322">
                  <c:v>2.2307E-2</c:v>
                </c:pt>
                <c:pt idx="323">
                  <c:v>2.1278999999999999E-2</c:v>
                </c:pt>
                <c:pt idx="324">
                  <c:v>2.2297000000000001E-2</c:v>
                </c:pt>
                <c:pt idx="325">
                  <c:v>2.18E-2</c:v>
                </c:pt>
                <c:pt idx="326">
                  <c:v>2.1885999999999999E-2</c:v>
                </c:pt>
                <c:pt idx="327">
                  <c:v>2.1242E-2</c:v>
                </c:pt>
                <c:pt idx="328">
                  <c:v>2.0896000000000001E-2</c:v>
                </c:pt>
                <c:pt idx="329">
                  <c:v>2.2397E-2</c:v>
                </c:pt>
                <c:pt idx="330">
                  <c:v>2.2141999999999998E-2</c:v>
                </c:pt>
                <c:pt idx="331">
                  <c:v>2.2527999999999999E-2</c:v>
                </c:pt>
                <c:pt idx="332">
                  <c:v>2.1714000000000001E-2</c:v>
                </c:pt>
                <c:pt idx="333">
                  <c:v>2.1302000000000001E-2</c:v>
                </c:pt>
                <c:pt idx="334">
                  <c:v>2.1529E-2</c:v>
                </c:pt>
                <c:pt idx="335">
                  <c:v>2.1846000000000001E-2</c:v>
                </c:pt>
                <c:pt idx="336">
                  <c:v>2.1659999999999999E-2</c:v>
                </c:pt>
                <c:pt idx="337">
                  <c:v>2.1506999999999998E-2</c:v>
                </c:pt>
                <c:pt idx="338">
                  <c:v>2.1829000000000001E-2</c:v>
                </c:pt>
                <c:pt idx="339">
                  <c:v>2.1776E-2</c:v>
                </c:pt>
                <c:pt idx="340">
                  <c:v>2.1448999999999999E-2</c:v>
                </c:pt>
                <c:pt idx="341">
                  <c:v>2.1825000000000001E-2</c:v>
                </c:pt>
                <c:pt idx="342">
                  <c:v>2.2196E-2</c:v>
                </c:pt>
                <c:pt idx="343">
                  <c:v>2.2022E-2</c:v>
                </c:pt>
                <c:pt idx="344">
                  <c:v>2.1007999999999999E-2</c:v>
                </c:pt>
                <c:pt idx="345">
                  <c:v>2.2523000000000001E-2</c:v>
                </c:pt>
                <c:pt idx="346">
                  <c:v>2.2227E-2</c:v>
                </c:pt>
                <c:pt idx="347">
                  <c:v>2.1956E-2</c:v>
                </c:pt>
                <c:pt idx="348">
                  <c:v>2.1536E-2</c:v>
                </c:pt>
                <c:pt idx="349">
                  <c:v>2.2315999999999999E-2</c:v>
                </c:pt>
                <c:pt idx="350">
                  <c:v>2.2186999999999998E-2</c:v>
                </c:pt>
                <c:pt idx="351">
                  <c:v>2.2093999999999999E-2</c:v>
                </c:pt>
                <c:pt idx="352">
                  <c:v>2.1586999999999999E-2</c:v>
                </c:pt>
                <c:pt idx="353">
                  <c:v>2.2303E-2</c:v>
                </c:pt>
                <c:pt idx="354">
                  <c:v>2.0999E-2</c:v>
                </c:pt>
                <c:pt idx="355">
                  <c:v>2.2405999999999999E-2</c:v>
                </c:pt>
                <c:pt idx="356">
                  <c:v>2.1575E-2</c:v>
                </c:pt>
                <c:pt idx="357">
                  <c:v>2.2015E-2</c:v>
                </c:pt>
                <c:pt idx="358">
                  <c:v>2.232E-2</c:v>
                </c:pt>
                <c:pt idx="359">
                  <c:v>2.1763000000000001E-2</c:v>
                </c:pt>
                <c:pt idx="360">
                  <c:v>2.1655000000000001E-2</c:v>
                </c:pt>
                <c:pt idx="361">
                  <c:v>2.2335000000000001E-2</c:v>
                </c:pt>
                <c:pt idx="362">
                  <c:v>2.1732999999999999E-2</c:v>
                </c:pt>
                <c:pt idx="363">
                  <c:v>2.2846000000000002E-2</c:v>
                </c:pt>
                <c:pt idx="364">
                  <c:v>2.2769999999999999E-2</c:v>
                </c:pt>
                <c:pt idx="365">
                  <c:v>2.2866000000000001E-2</c:v>
                </c:pt>
                <c:pt idx="366">
                  <c:v>2.147E-2</c:v>
                </c:pt>
                <c:pt idx="367">
                  <c:v>2.2317E-2</c:v>
                </c:pt>
                <c:pt idx="368">
                  <c:v>2.2411E-2</c:v>
                </c:pt>
                <c:pt idx="369">
                  <c:v>2.2772000000000001E-2</c:v>
                </c:pt>
                <c:pt idx="370">
                  <c:v>2.2616000000000001E-2</c:v>
                </c:pt>
                <c:pt idx="371">
                  <c:v>2.2224000000000001E-2</c:v>
                </c:pt>
                <c:pt idx="372">
                  <c:v>2.2717999999999999E-2</c:v>
                </c:pt>
                <c:pt idx="373">
                  <c:v>2.2447000000000002E-2</c:v>
                </c:pt>
                <c:pt idx="374">
                  <c:v>2.2827E-2</c:v>
                </c:pt>
                <c:pt idx="375">
                  <c:v>2.2502999999999999E-2</c:v>
                </c:pt>
                <c:pt idx="376">
                  <c:v>2.2894000000000001E-2</c:v>
                </c:pt>
                <c:pt idx="377">
                  <c:v>2.3011E-2</c:v>
                </c:pt>
                <c:pt idx="378">
                  <c:v>2.2370000000000001E-2</c:v>
                </c:pt>
                <c:pt idx="379">
                  <c:v>2.2643E-2</c:v>
                </c:pt>
                <c:pt idx="380">
                  <c:v>2.3614E-2</c:v>
                </c:pt>
                <c:pt idx="381">
                  <c:v>2.2304000000000001E-2</c:v>
                </c:pt>
                <c:pt idx="382">
                  <c:v>2.2270000000000002E-2</c:v>
                </c:pt>
                <c:pt idx="383">
                  <c:v>2.3039E-2</c:v>
                </c:pt>
                <c:pt idx="384">
                  <c:v>2.2849000000000001E-2</c:v>
                </c:pt>
                <c:pt idx="385">
                  <c:v>2.2294999999999999E-2</c:v>
                </c:pt>
                <c:pt idx="386">
                  <c:v>2.2938E-2</c:v>
                </c:pt>
                <c:pt idx="387">
                  <c:v>2.3009000000000002E-2</c:v>
                </c:pt>
                <c:pt idx="388">
                  <c:v>2.2565000000000002E-2</c:v>
                </c:pt>
                <c:pt idx="389">
                  <c:v>2.3012000000000001E-2</c:v>
                </c:pt>
                <c:pt idx="390">
                  <c:v>2.2630000000000001E-2</c:v>
                </c:pt>
                <c:pt idx="391">
                  <c:v>2.2942000000000001E-2</c:v>
                </c:pt>
                <c:pt idx="392">
                  <c:v>2.3380000000000001E-2</c:v>
                </c:pt>
                <c:pt idx="393">
                  <c:v>2.3422999999999999E-2</c:v>
                </c:pt>
                <c:pt idx="394">
                  <c:v>2.3073E-2</c:v>
                </c:pt>
                <c:pt idx="395">
                  <c:v>2.3113000000000002E-2</c:v>
                </c:pt>
                <c:pt idx="396">
                  <c:v>2.3394999999999999E-2</c:v>
                </c:pt>
                <c:pt idx="397">
                  <c:v>2.2527999999999999E-2</c:v>
                </c:pt>
                <c:pt idx="398">
                  <c:v>2.3748999999999999E-2</c:v>
                </c:pt>
                <c:pt idx="399">
                  <c:v>2.2006000000000001E-2</c:v>
                </c:pt>
                <c:pt idx="400">
                  <c:v>2.2983E-2</c:v>
                </c:pt>
                <c:pt idx="401">
                  <c:v>2.2817E-2</c:v>
                </c:pt>
                <c:pt idx="402">
                  <c:v>2.2896E-2</c:v>
                </c:pt>
                <c:pt idx="403">
                  <c:v>2.2175E-2</c:v>
                </c:pt>
                <c:pt idx="404">
                  <c:v>2.3722E-2</c:v>
                </c:pt>
                <c:pt idx="405">
                  <c:v>2.2558999999999999E-2</c:v>
                </c:pt>
                <c:pt idx="406">
                  <c:v>2.3553999999999999E-2</c:v>
                </c:pt>
                <c:pt idx="407">
                  <c:v>2.3918999999999999E-2</c:v>
                </c:pt>
                <c:pt idx="408">
                  <c:v>2.3425999999999999E-2</c:v>
                </c:pt>
                <c:pt idx="409">
                  <c:v>2.3338999999999999E-2</c:v>
                </c:pt>
                <c:pt idx="410">
                  <c:v>2.3007E-2</c:v>
                </c:pt>
                <c:pt idx="411">
                  <c:v>2.3796999999999999E-2</c:v>
                </c:pt>
                <c:pt idx="412">
                  <c:v>2.3897000000000002E-2</c:v>
                </c:pt>
                <c:pt idx="413">
                  <c:v>2.2578999999999998E-2</c:v>
                </c:pt>
                <c:pt idx="414">
                  <c:v>2.2304999999999998E-2</c:v>
                </c:pt>
                <c:pt idx="415">
                  <c:v>2.2988000000000001E-2</c:v>
                </c:pt>
                <c:pt idx="416">
                  <c:v>2.256E-2</c:v>
                </c:pt>
                <c:pt idx="417">
                  <c:v>2.2407E-2</c:v>
                </c:pt>
                <c:pt idx="418">
                  <c:v>2.2263999999999999E-2</c:v>
                </c:pt>
                <c:pt idx="419">
                  <c:v>2.1918E-2</c:v>
                </c:pt>
                <c:pt idx="420">
                  <c:v>2.3178000000000001E-2</c:v>
                </c:pt>
                <c:pt idx="421">
                  <c:v>2.2960999999999999E-2</c:v>
                </c:pt>
                <c:pt idx="422">
                  <c:v>2.3899E-2</c:v>
                </c:pt>
                <c:pt idx="423">
                  <c:v>2.2709E-2</c:v>
                </c:pt>
                <c:pt idx="424">
                  <c:v>2.3210999999999999E-2</c:v>
                </c:pt>
                <c:pt idx="425">
                  <c:v>2.3278E-2</c:v>
                </c:pt>
                <c:pt idx="426">
                  <c:v>2.2169000000000001E-2</c:v>
                </c:pt>
                <c:pt idx="427">
                  <c:v>2.2609000000000001E-2</c:v>
                </c:pt>
                <c:pt idx="428">
                  <c:v>2.2242999999999999E-2</c:v>
                </c:pt>
                <c:pt idx="429">
                  <c:v>2.2498000000000001E-2</c:v>
                </c:pt>
                <c:pt idx="430">
                  <c:v>2.2716E-2</c:v>
                </c:pt>
                <c:pt idx="431">
                  <c:v>2.2981999999999999E-2</c:v>
                </c:pt>
                <c:pt idx="432">
                  <c:v>2.2027000000000001E-2</c:v>
                </c:pt>
                <c:pt idx="433">
                  <c:v>2.2405000000000001E-2</c:v>
                </c:pt>
                <c:pt idx="434">
                  <c:v>2.3081999999999998E-2</c:v>
                </c:pt>
                <c:pt idx="435">
                  <c:v>2.2907E-2</c:v>
                </c:pt>
                <c:pt idx="436">
                  <c:v>2.2332000000000001E-2</c:v>
                </c:pt>
                <c:pt idx="437">
                  <c:v>2.3379E-2</c:v>
                </c:pt>
                <c:pt idx="438">
                  <c:v>2.3168000000000001E-2</c:v>
                </c:pt>
                <c:pt idx="439">
                  <c:v>2.3066E-2</c:v>
                </c:pt>
                <c:pt idx="440">
                  <c:v>2.3005999999999999E-2</c:v>
                </c:pt>
                <c:pt idx="441">
                  <c:v>2.3415999999999999E-2</c:v>
                </c:pt>
                <c:pt idx="442">
                  <c:v>2.3092000000000001E-2</c:v>
                </c:pt>
                <c:pt idx="443">
                  <c:v>2.3373000000000001E-2</c:v>
                </c:pt>
                <c:pt idx="444">
                  <c:v>2.3331999999999999E-2</c:v>
                </c:pt>
                <c:pt idx="445">
                  <c:v>2.317E-2</c:v>
                </c:pt>
                <c:pt idx="446">
                  <c:v>2.3352999999999999E-2</c:v>
                </c:pt>
                <c:pt idx="447">
                  <c:v>2.4008000000000002E-2</c:v>
                </c:pt>
                <c:pt idx="448">
                  <c:v>2.3347E-2</c:v>
                </c:pt>
                <c:pt idx="449">
                  <c:v>2.3584000000000001E-2</c:v>
                </c:pt>
                <c:pt idx="450">
                  <c:v>2.3604E-2</c:v>
                </c:pt>
                <c:pt idx="451">
                  <c:v>2.3275000000000001E-2</c:v>
                </c:pt>
                <c:pt idx="452">
                  <c:v>2.3052E-2</c:v>
                </c:pt>
                <c:pt idx="453">
                  <c:v>2.2971999999999999E-2</c:v>
                </c:pt>
                <c:pt idx="454">
                  <c:v>2.3792000000000001E-2</c:v>
                </c:pt>
                <c:pt idx="455">
                  <c:v>2.3695000000000001E-2</c:v>
                </c:pt>
                <c:pt idx="456">
                  <c:v>2.3727999999999999E-2</c:v>
                </c:pt>
                <c:pt idx="457">
                  <c:v>2.2953999999999999E-2</c:v>
                </c:pt>
                <c:pt idx="458">
                  <c:v>2.392E-2</c:v>
                </c:pt>
                <c:pt idx="459">
                  <c:v>2.2665000000000001E-2</c:v>
                </c:pt>
                <c:pt idx="460">
                  <c:v>2.2745000000000001E-2</c:v>
                </c:pt>
                <c:pt idx="461">
                  <c:v>2.3295E-2</c:v>
                </c:pt>
                <c:pt idx="462">
                  <c:v>2.4382000000000001E-2</c:v>
                </c:pt>
                <c:pt idx="463">
                  <c:v>2.4105000000000001E-2</c:v>
                </c:pt>
                <c:pt idx="464">
                  <c:v>2.3328000000000002E-2</c:v>
                </c:pt>
                <c:pt idx="465">
                  <c:v>2.3477999999999999E-2</c:v>
                </c:pt>
                <c:pt idx="466">
                  <c:v>2.4395E-2</c:v>
                </c:pt>
                <c:pt idx="467">
                  <c:v>2.4594000000000001E-2</c:v>
                </c:pt>
                <c:pt idx="468">
                  <c:v>2.5305999999999999E-2</c:v>
                </c:pt>
                <c:pt idx="469">
                  <c:v>2.5305999999999999E-2</c:v>
                </c:pt>
                <c:pt idx="470">
                  <c:v>2.4493999999999998E-2</c:v>
                </c:pt>
                <c:pt idx="471">
                  <c:v>2.4343E-2</c:v>
                </c:pt>
                <c:pt idx="472">
                  <c:v>2.4074000000000002E-2</c:v>
                </c:pt>
                <c:pt idx="473">
                  <c:v>2.4587999999999999E-2</c:v>
                </c:pt>
                <c:pt idx="474">
                  <c:v>2.3994000000000001E-2</c:v>
                </c:pt>
                <c:pt idx="475">
                  <c:v>2.3598000000000001E-2</c:v>
                </c:pt>
                <c:pt idx="476">
                  <c:v>2.3292E-2</c:v>
                </c:pt>
                <c:pt idx="477">
                  <c:v>2.4731E-2</c:v>
                </c:pt>
                <c:pt idx="478">
                  <c:v>2.4028000000000001E-2</c:v>
                </c:pt>
                <c:pt idx="479">
                  <c:v>2.2518E-2</c:v>
                </c:pt>
                <c:pt idx="480">
                  <c:v>2.3709999999999998E-2</c:v>
                </c:pt>
                <c:pt idx="481">
                  <c:v>2.4493000000000001E-2</c:v>
                </c:pt>
                <c:pt idx="482">
                  <c:v>2.462E-2</c:v>
                </c:pt>
                <c:pt idx="483">
                  <c:v>2.3757E-2</c:v>
                </c:pt>
                <c:pt idx="484">
                  <c:v>2.3522000000000001E-2</c:v>
                </c:pt>
                <c:pt idx="485">
                  <c:v>2.4191000000000001E-2</c:v>
                </c:pt>
                <c:pt idx="486">
                  <c:v>2.4244999999999999E-2</c:v>
                </c:pt>
                <c:pt idx="487">
                  <c:v>2.4975000000000001E-2</c:v>
                </c:pt>
                <c:pt idx="488">
                  <c:v>2.4039999999999999E-2</c:v>
                </c:pt>
                <c:pt idx="489">
                  <c:v>2.4568E-2</c:v>
                </c:pt>
                <c:pt idx="490">
                  <c:v>2.4524000000000001E-2</c:v>
                </c:pt>
                <c:pt idx="491">
                  <c:v>2.4538999999999998E-2</c:v>
                </c:pt>
                <c:pt idx="492">
                  <c:v>2.4784E-2</c:v>
                </c:pt>
                <c:pt idx="493">
                  <c:v>2.4388E-2</c:v>
                </c:pt>
                <c:pt idx="494">
                  <c:v>2.3845999999999999E-2</c:v>
                </c:pt>
                <c:pt idx="495">
                  <c:v>2.5106E-2</c:v>
                </c:pt>
                <c:pt idx="496">
                  <c:v>2.3425999999999999E-2</c:v>
                </c:pt>
                <c:pt idx="497">
                  <c:v>2.4434000000000001E-2</c:v>
                </c:pt>
                <c:pt idx="498">
                  <c:v>2.5224E-2</c:v>
                </c:pt>
                <c:pt idx="499">
                  <c:v>2.5225999999999998E-2</c:v>
                </c:pt>
                <c:pt idx="500">
                  <c:v>2.5219999999999999E-2</c:v>
                </c:pt>
                <c:pt idx="501">
                  <c:v>2.5215000000000001E-2</c:v>
                </c:pt>
                <c:pt idx="502">
                  <c:v>2.4549000000000001E-2</c:v>
                </c:pt>
                <c:pt idx="503">
                  <c:v>2.4670000000000001E-2</c:v>
                </c:pt>
                <c:pt idx="504">
                  <c:v>2.5173000000000001E-2</c:v>
                </c:pt>
                <c:pt idx="505">
                  <c:v>2.4934000000000001E-2</c:v>
                </c:pt>
                <c:pt idx="506">
                  <c:v>2.4601999999999999E-2</c:v>
                </c:pt>
                <c:pt idx="507">
                  <c:v>2.4771000000000001E-2</c:v>
                </c:pt>
                <c:pt idx="508">
                  <c:v>2.5038999999999999E-2</c:v>
                </c:pt>
                <c:pt idx="509">
                  <c:v>2.4938999999999999E-2</c:v>
                </c:pt>
                <c:pt idx="510">
                  <c:v>2.4794E-2</c:v>
                </c:pt>
                <c:pt idx="511">
                  <c:v>2.4514999999999999E-2</c:v>
                </c:pt>
                <c:pt idx="512">
                  <c:v>2.5100000000000001E-2</c:v>
                </c:pt>
                <c:pt idx="513">
                  <c:v>2.4948000000000001E-2</c:v>
                </c:pt>
                <c:pt idx="514">
                  <c:v>2.4990999999999999E-2</c:v>
                </c:pt>
                <c:pt idx="515">
                  <c:v>2.5184000000000002E-2</c:v>
                </c:pt>
                <c:pt idx="516">
                  <c:v>2.4421000000000002E-2</c:v>
                </c:pt>
                <c:pt idx="517">
                  <c:v>2.4927999999999999E-2</c:v>
                </c:pt>
                <c:pt idx="518">
                  <c:v>2.5172E-2</c:v>
                </c:pt>
                <c:pt idx="519">
                  <c:v>2.4884E-2</c:v>
                </c:pt>
                <c:pt idx="520">
                  <c:v>2.4839E-2</c:v>
                </c:pt>
                <c:pt idx="521">
                  <c:v>2.5448999999999999E-2</c:v>
                </c:pt>
                <c:pt idx="522">
                  <c:v>2.4067999999999999E-2</c:v>
                </c:pt>
                <c:pt idx="523">
                  <c:v>2.4284E-2</c:v>
                </c:pt>
                <c:pt idx="524">
                  <c:v>2.4070999999999999E-2</c:v>
                </c:pt>
                <c:pt idx="525">
                  <c:v>2.3529999999999999E-2</c:v>
                </c:pt>
                <c:pt idx="526">
                  <c:v>2.4183E-2</c:v>
                </c:pt>
                <c:pt idx="527">
                  <c:v>2.4437E-2</c:v>
                </c:pt>
                <c:pt idx="528">
                  <c:v>2.3855999999999999E-2</c:v>
                </c:pt>
                <c:pt idx="529">
                  <c:v>2.5420999999999999E-2</c:v>
                </c:pt>
                <c:pt idx="530">
                  <c:v>2.4867E-2</c:v>
                </c:pt>
                <c:pt idx="531">
                  <c:v>2.4501999999999999E-2</c:v>
                </c:pt>
                <c:pt idx="532">
                  <c:v>2.4516E-2</c:v>
                </c:pt>
                <c:pt idx="533">
                  <c:v>2.4794E-2</c:v>
                </c:pt>
                <c:pt idx="534">
                  <c:v>2.4230999999999999E-2</c:v>
                </c:pt>
                <c:pt idx="535">
                  <c:v>2.4018000000000001E-2</c:v>
                </c:pt>
                <c:pt idx="536">
                  <c:v>2.4839E-2</c:v>
                </c:pt>
                <c:pt idx="537">
                  <c:v>2.4695999999999999E-2</c:v>
                </c:pt>
                <c:pt idx="538">
                  <c:v>2.5600000000000001E-2</c:v>
                </c:pt>
                <c:pt idx="539">
                  <c:v>2.4570999999999999E-2</c:v>
                </c:pt>
                <c:pt idx="540">
                  <c:v>2.5506000000000001E-2</c:v>
                </c:pt>
                <c:pt idx="541">
                  <c:v>2.5212999999999999E-2</c:v>
                </c:pt>
                <c:pt idx="542">
                  <c:v>2.6006000000000001E-2</c:v>
                </c:pt>
                <c:pt idx="543">
                  <c:v>2.4031E-2</c:v>
                </c:pt>
                <c:pt idx="544">
                  <c:v>2.4466000000000002E-2</c:v>
                </c:pt>
                <c:pt idx="545">
                  <c:v>2.5293E-2</c:v>
                </c:pt>
                <c:pt idx="546">
                  <c:v>2.4167999999999999E-2</c:v>
                </c:pt>
                <c:pt idx="547">
                  <c:v>2.5354999999999999E-2</c:v>
                </c:pt>
                <c:pt idx="548">
                  <c:v>2.5340000000000001E-2</c:v>
                </c:pt>
                <c:pt idx="549">
                  <c:v>2.5489999999999999E-2</c:v>
                </c:pt>
                <c:pt idx="550">
                  <c:v>2.4650999999999999E-2</c:v>
                </c:pt>
                <c:pt idx="551">
                  <c:v>2.572E-2</c:v>
                </c:pt>
                <c:pt idx="552">
                  <c:v>2.4496E-2</c:v>
                </c:pt>
                <c:pt idx="553">
                  <c:v>2.4906000000000001E-2</c:v>
                </c:pt>
                <c:pt idx="554">
                  <c:v>2.4483000000000001E-2</c:v>
                </c:pt>
                <c:pt idx="555">
                  <c:v>2.4639000000000001E-2</c:v>
                </c:pt>
                <c:pt idx="556">
                  <c:v>2.4889000000000001E-2</c:v>
                </c:pt>
                <c:pt idx="557">
                  <c:v>2.4650999999999999E-2</c:v>
                </c:pt>
                <c:pt idx="558">
                  <c:v>2.4778000000000001E-2</c:v>
                </c:pt>
                <c:pt idx="559">
                  <c:v>2.5055000000000001E-2</c:v>
                </c:pt>
                <c:pt idx="560">
                  <c:v>2.5329999999999998E-2</c:v>
                </c:pt>
                <c:pt idx="561">
                  <c:v>2.4511000000000002E-2</c:v>
                </c:pt>
                <c:pt idx="562">
                  <c:v>2.5533E-2</c:v>
                </c:pt>
                <c:pt idx="563">
                  <c:v>2.6131999999999999E-2</c:v>
                </c:pt>
                <c:pt idx="564">
                  <c:v>2.5922000000000001E-2</c:v>
                </c:pt>
                <c:pt idx="565">
                  <c:v>2.6280999999999999E-2</c:v>
                </c:pt>
                <c:pt idx="566">
                  <c:v>2.6123E-2</c:v>
                </c:pt>
                <c:pt idx="567">
                  <c:v>2.6481000000000001E-2</c:v>
                </c:pt>
                <c:pt idx="568">
                  <c:v>2.6088E-2</c:v>
                </c:pt>
                <c:pt idx="569">
                  <c:v>2.5781999999999999E-2</c:v>
                </c:pt>
                <c:pt idx="570">
                  <c:v>2.5748E-2</c:v>
                </c:pt>
                <c:pt idx="571">
                  <c:v>2.6012E-2</c:v>
                </c:pt>
                <c:pt idx="572">
                  <c:v>2.6426000000000002E-2</c:v>
                </c:pt>
                <c:pt idx="573">
                  <c:v>2.5610000000000001E-2</c:v>
                </c:pt>
                <c:pt idx="574">
                  <c:v>2.5322999999999998E-2</c:v>
                </c:pt>
                <c:pt idx="575">
                  <c:v>2.5151E-2</c:v>
                </c:pt>
                <c:pt idx="576">
                  <c:v>2.6360999999999999E-2</c:v>
                </c:pt>
                <c:pt idx="577">
                  <c:v>2.6005E-2</c:v>
                </c:pt>
                <c:pt idx="578">
                  <c:v>2.5505E-2</c:v>
                </c:pt>
                <c:pt idx="579">
                  <c:v>2.5964999999999998E-2</c:v>
                </c:pt>
                <c:pt idx="580">
                  <c:v>2.5817E-2</c:v>
                </c:pt>
                <c:pt idx="581">
                  <c:v>2.5124E-2</c:v>
                </c:pt>
                <c:pt idx="582">
                  <c:v>2.5701999999999999E-2</c:v>
                </c:pt>
                <c:pt idx="583">
                  <c:v>2.5694999999999999E-2</c:v>
                </c:pt>
                <c:pt idx="584">
                  <c:v>2.5531999999999999E-2</c:v>
                </c:pt>
                <c:pt idx="585">
                  <c:v>2.5905000000000001E-2</c:v>
                </c:pt>
                <c:pt idx="586">
                  <c:v>2.5399000000000001E-2</c:v>
                </c:pt>
                <c:pt idx="587">
                  <c:v>2.5987E-2</c:v>
                </c:pt>
                <c:pt idx="588">
                  <c:v>2.5565999999999998E-2</c:v>
                </c:pt>
                <c:pt idx="589">
                  <c:v>2.6232999999999999E-2</c:v>
                </c:pt>
                <c:pt idx="590">
                  <c:v>2.5947999999999999E-2</c:v>
                </c:pt>
                <c:pt idx="591">
                  <c:v>2.6134000000000001E-2</c:v>
                </c:pt>
                <c:pt idx="592">
                  <c:v>2.6157E-2</c:v>
                </c:pt>
                <c:pt idx="593">
                  <c:v>2.5465000000000002E-2</c:v>
                </c:pt>
                <c:pt idx="594">
                  <c:v>2.5828E-2</c:v>
                </c:pt>
                <c:pt idx="595">
                  <c:v>2.5860000000000001E-2</c:v>
                </c:pt>
                <c:pt idx="596">
                  <c:v>2.5932E-2</c:v>
                </c:pt>
                <c:pt idx="597">
                  <c:v>2.5208999999999999E-2</c:v>
                </c:pt>
                <c:pt idx="598">
                  <c:v>2.5887E-2</c:v>
                </c:pt>
                <c:pt idx="599">
                  <c:v>2.5787000000000001E-2</c:v>
                </c:pt>
                <c:pt idx="600">
                  <c:v>2.5659999999999999E-2</c:v>
                </c:pt>
                <c:pt idx="601">
                  <c:v>2.6567E-2</c:v>
                </c:pt>
                <c:pt idx="602">
                  <c:v>2.6178E-2</c:v>
                </c:pt>
                <c:pt idx="603">
                  <c:v>2.6155000000000001E-2</c:v>
                </c:pt>
                <c:pt idx="604">
                  <c:v>2.6234E-2</c:v>
                </c:pt>
                <c:pt idx="605">
                  <c:v>2.5988000000000001E-2</c:v>
                </c:pt>
                <c:pt idx="606">
                  <c:v>2.6388000000000002E-2</c:v>
                </c:pt>
                <c:pt idx="607">
                  <c:v>2.6461999999999999E-2</c:v>
                </c:pt>
                <c:pt idx="608">
                  <c:v>2.5701000000000002E-2</c:v>
                </c:pt>
                <c:pt idx="609">
                  <c:v>2.6637999999999998E-2</c:v>
                </c:pt>
                <c:pt idx="610">
                  <c:v>2.6034000000000002E-2</c:v>
                </c:pt>
                <c:pt idx="611">
                  <c:v>2.6342000000000001E-2</c:v>
                </c:pt>
                <c:pt idx="612">
                  <c:v>2.6692E-2</c:v>
                </c:pt>
                <c:pt idx="613">
                  <c:v>2.7002999999999999E-2</c:v>
                </c:pt>
                <c:pt idx="614">
                  <c:v>2.6533000000000001E-2</c:v>
                </c:pt>
                <c:pt idx="615">
                  <c:v>2.6148000000000001E-2</c:v>
                </c:pt>
                <c:pt idx="616">
                  <c:v>2.6790999999999999E-2</c:v>
                </c:pt>
                <c:pt idx="617">
                  <c:v>2.6440000000000002E-2</c:v>
                </c:pt>
                <c:pt idx="618">
                  <c:v>2.6429000000000001E-2</c:v>
                </c:pt>
                <c:pt idx="619">
                  <c:v>2.6752000000000001E-2</c:v>
                </c:pt>
                <c:pt idx="620">
                  <c:v>2.6492000000000002E-2</c:v>
                </c:pt>
                <c:pt idx="621">
                  <c:v>2.6634999999999999E-2</c:v>
                </c:pt>
                <c:pt idx="622">
                  <c:v>2.6610000000000002E-2</c:v>
                </c:pt>
                <c:pt idx="623">
                  <c:v>2.5998E-2</c:v>
                </c:pt>
                <c:pt idx="624">
                  <c:v>2.6571000000000001E-2</c:v>
                </c:pt>
                <c:pt idx="625">
                  <c:v>2.6467000000000001E-2</c:v>
                </c:pt>
                <c:pt idx="626">
                  <c:v>2.5859E-2</c:v>
                </c:pt>
                <c:pt idx="627">
                  <c:v>2.6037000000000001E-2</c:v>
                </c:pt>
                <c:pt idx="628">
                  <c:v>2.6301000000000001E-2</c:v>
                </c:pt>
                <c:pt idx="629">
                  <c:v>2.6120000000000001E-2</c:v>
                </c:pt>
                <c:pt idx="630">
                  <c:v>2.6508E-2</c:v>
                </c:pt>
                <c:pt idx="631">
                  <c:v>2.6516999999999999E-2</c:v>
                </c:pt>
                <c:pt idx="632">
                  <c:v>2.6768E-2</c:v>
                </c:pt>
                <c:pt idx="633">
                  <c:v>2.6394000000000001E-2</c:v>
                </c:pt>
                <c:pt idx="634">
                  <c:v>2.7189000000000001E-2</c:v>
                </c:pt>
                <c:pt idx="635">
                  <c:v>2.6244E-2</c:v>
                </c:pt>
                <c:pt idx="636">
                  <c:v>2.6584E-2</c:v>
                </c:pt>
                <c:pt idx="637">
                  <c:v>2.7314000000000001E-2</c:v>
                </c:pt>
                <c:pt idx="638">
                  <c:v>2.7060000000000001E-2</c:v>
                </c:pt>
                <c:pt idx="639">
                  <c:v>2.7546000000000001E-2</c:v>
                </c:pt>
                <c:pt idx="640">
                  <c:v>2.7175000000000001E-2</c:v>
                </c:pt>
                <c:pt idx="641">
                  <c:v>2.7303999999999998E-2</c:v>
                </c:pt>
                <c:pt idx="642">
                  <c:v>2.6641999999999999E-2</c:v>
                </c:pt>
                <c:pt idx="643">
                  <c:v>2.6553E-2</c:v>
                </c:pt>
                <c:pt idx="644">
                  <c:v>2.7300000000000001E-2</c:v>
                </c:pt>
                <c:pt idx="645">
                  <c:v>2.7289999999999998E-2</c:v>
                </c:pt>
                <c:pt idx="646">
                  <c:v>2.6969E-2</c:v>
                </c:pt>
                <c:pt idx="647">
                  <c:v>2.7144999999999999E-2</c:v>
                </c:pt>
                <c:pt idx="648">
                  <c:v>2.7598000000000001E-2</c:v>
                </c:pt>
                <c:pt idx="649">
                  <c:v>2.7387999999999999E-2</c:v>
                </c:pt>
                <c:pt idx="650">
                  <c:v>2.7363999999999999E-2</c:v>
                </c:pt>
                <c:pt idx="651">
                  <c:v>2.7178000000000001E-2</c:v>
                </c:pt>
                <c:pt idx="652">
                  <c:v>2.7873999999999999E-2</c:v>
                </c:pt>
                <c:pt idx="653">
                  <c:v>2.7407999999999998E-2</c:v>
                </c:pt>
                <c:pt idx="654">
                  <c:v>2.7472E-2</c:v>
                </c:pt>
                <c:pt idx="655">
                  <c:v>2.7701E-2</c:v>
                </c:pt>
                <c:pt idx="656">
                  <c:v>2.7806999999999998E-2</c:v>
                </c:pt>
                <c:pt idx="657">
                  <c:v>2.7538E-2</c:v>
                </c:pt>
                <c:pt idx="658">
                  <c:v>2.7515000000000001E-2</c:v>
                </c:pt>
                <c:pt idx="659">
                  <c:v>2.7435000000000001E-2</c:v>
                </c:pt>
                <c:pt idx="660">
                  <c:v>2.7106999999999999E-2</c:v>
                </c:pt>
                <c:pt idx="661">
                  <c:v>2.7635E-2</c:v>
                </c:pt>
                <c:pt idx="662">
                  <c:v>2.7555E-2</c:v>
                </c:pt>
                <c:pt idx="663">
                  <c:v>2.7762999999999999E-2</c:v>
                </c:pt>
                <c:pt idx="664">
                  <c:v>2.7637999999999999E-2</c:v>
                </c:pt>
                <c:pt idx="665">
                  <c:v>2.8095999999999999E-2</c:v>
                </c:pt>
                <c:pt idx="666">
                  <c:v>2.8076E-2</c:v>
                </c:pt>
                <c:pt idx="667">
                  <c:v>2.7696999999999999E-2</c:v>
                </c:pt>
                <c:pt idx="668">
                  <c:v>2.7878E-2</c:v>
                </c:pt>
                <c:pt idx="669">
                  <c:v>2.8003E-2</c:v>
                </c:pt>
                <c:pt idx="670">
                  <c:v>2.7656E-2</c:v>
                </c:pt>
                <c:pt idx="671">
                  <c:v>2.7793999999999999E-2</c:v>
                </c:pt>
                <c:pt idx="672">
                  <c:v>2.7696999999999999E-2</c:v>
                </c:pt>
                <c:pt idx="673">
                  <c:v>2.8035999999999998E-2</c:v>
                </c:pt>
                <c:pt idx="674">
                  <c:v>2.7841999999999999E-2</c:v>
                </c:pt>
                <c:pt idx="675">
                  <c:v>2.7829E-2</c:v>
                </c:pt>
                <c:pt idx="676">
                  <c:v>2.7980999999999999E-2</c:v>
                </c:pt>
                <c:pt idx="677">
                  <c:v>2.7543000000000002E-2</c:v>
                </c:pt>
                <c:pt idx="678">
                  <c:v>2.7694E-2</c:v>
                </c:pt>
                <c:pt idx="679">
                  <c:v>2.8184000000000001E-2</c:v>
                </c:pt>
                <c:pt idx="680">
                  <c:v>2.7528E-2</c:v>
                </c:pt>
                <c:pt idx="681">
                  <c:v>2.8223000000000002E-2</c:v>
                </c:pt>
                <c:pt idx="682">
                  <c:v>2.7795E-2</c:v>
                </c:pt>
                <c:pt idx="683">
                  <c:v>2.7671999999999999E-2</c:v>
                </c:pt>
                <c:pt idx="684">
                  <c:v>2.7701E-2</c:v>
                </c:pt>
                <c:pt idx="685">
                  <c:v>2.7737000000000001E-2</c:v>
                </c:pt>
                <c:pt idx="686">
                  <c:v>2.8066000000000001E-2</c:v>
                </c:pt>
                <c:pt idx="687">
                  <c:v>2.8146000000000001E-2</c:v>
                </c:pt>
                <c:pt idx="688">
                  <c:v>2.7817999999999999E-2</c:v>
                </c:pt>
                <c:pt idx="689">
                  <c:v>2.7848999999999999E-2</c:v>
                </c:pt>
                <c:pt idx="690">
                  <c:v>2.8173E-2</c:v>
                </c:pt>
                <c:pt idx="691">
                  <c:v>2.8517000000000001E-2</c:v>
                </c:pt>
                <c:pt idx="692">
                  <c:v>2.8361000000000001E-2</c:v>
                </c:pt>
                <c:pt idx="693">
                  <c:v>2.8329E-2</c:v>
                </c:pt>
                <c:pt idx="694">
                  <c:v>2.8472000000000001E-2</c:v>
                </c:pt>
                <c:pt idx="695">
                  <c:v>2.8427000000000001E-2</c:v>
                </c:pt>
                <c:pt idx="696">
                  <c:v>2.8537E-2</c:v>
                </c:pt>
                <c:pt idx="697">
                  <c:v>2.8336E-2</c:v>
                </c:pt>
                <c:pt idx="698">
                  <c:v>2.887E-2</c:v>
                </c:pt>
                <c:pt idx="699">
                  <c:v>2.8948999999999999E-2</c:v>
                </c:pt>
                <c:pt idx="700">
                  <c:v>2.9073000000000002E-2</c:v>
                </c:pt>
                <c:pt idx="701">
                  <c:v>2.8605999999999999E-2</c:v>
                </c:pt>
                <c:pt idx="702">
                  <c:v>2.8541E-2</c:v>
                </c:pt>
                <c:pt idx="703">
                  <c:v>2.8496E-2</c:v>
                </c:pt>
                <c:pt idx="704">
                  <c:v>2.8056000000000001E-2</c:v>
                </c:pt>
                <c:pt idx="705">
                  <c:v>2.802E-2</c:v>
                </c:pt>
                <c:pt idx="706">
                  <c:v>2.8046999999999999E-2</c:v>
                </c:pt>
                <c:pt idx="707">
                  <c:v>2.7899E-2</c:v>
                </c:pt>
                <c:pt idx="708">
                  <c:v>2.7976000000000001E-2</c:v>
                </c:pt>
                <c:pt idx="709">
                  <c:v>2.7951E-2</c:v>
                </c:pt>
                <c:pt idx="710">
                  <c:v>2.8316000000000001E-2</c:v>
                </c:pt>
                <c:pt idx="711">
                  <c:v>2.8631E-2</c:v>
                </c:pt>
                <c:pt idx="712">
                  <c:v>2.7973000000000001E-2</c:v>
                </c:pt>
                <c:pt idx="713">
                  <c:v>2.7992E-2</c:v>
                </c:pt>
                <c:pt idx="714">
                  <c:v>2.8438000000000001E-2</c:v>
                </c:pt>
                <c:pt idx="715">
                  <c:v>2.8882999999999999E-2</c:v>
                </c:pt>
                <c:pt idx="716">
                  <c:v>2.794E-2</c:v>
                </c:pt>
                <c:pt idx="717">
                  <c:v>2.8905E-2</c:v>
                </c:pt>
                <c:pt idx="718">
                  <c:v>2.8532999999999999E-2</c:v>
                </c:pt>
                <c:pt idx="719">
                  <c:v>2.8923000000000001E-2</c:v>
                </c:pt>
                <c:pt idx="720">
                  <c:v>2.9093999999999998E-2</c:v>
                </c:pt>
                <c:pt idx="721">
                  <c:v>2.8532999999999999E-2</c:v>
                </c:pt>
                <c:pt idx="722">
                  <c:v>2.8412E-2</c:v>
                </c:pt>
                <c:pt idx="723">
                  <c:v>2.8704E-2</c:v>
                </c:pt>
                <c:pt idx="724">
                  <c:v>2.8677000000000001E-2</c:v>
                </c:pt>
                <c:pt idx="725">
                  <c:v>2.8312E-2</c:v>
                </c:pt>
                <c:pt idx="726">
                  <c:v>2.8178999999999999E-2</c:v>
                </c:pt>
                <c:pt idx="727">
                  <c:v>2.8353E-2</c:v>
                </c:pt>
                <c:pt idx="728">
                  <c:v>2.9083999999999999E-2</c:v>
                </c:pt>
                <c:pt idx="729">
                  <c:v>2.9267000000000001E-2</c:v>
                </c:pt>
                <c:pt idx="730">
                  <c:v>2.8483999999999999E-2</c:v>
                </c:pt>
                <c:pt idx="731">
                  <c:v>2.9038999999999999E-2</c:v>
                </c:pt>
                <c:pt idx="732">
                  <c:v>2.9411E-2</c:v>
                </c:pt>
                <c:pt idx="733">
                  <c:v>2.9212999999999999E-2</c:v>
                </c:pt>
                <c:pt idx="734">
                  <c:v>2.8864999999999998E-2</c:v>
                </c:pt>
                <c:pt idx="735">
                  <c:v>2.8684999999999999E-2</c:v>
                </c:pt>
                <c:pt idx="736">
                  <c:v>2.8867E-2</c:v>
                </c:pt>
                <c:pt idx="737">
                  <c:v>2.8742E-2</c:v>
                </c:pt>
                <c:pt idx="738">
                  <c:v>2.9177000000000002E-2</c:v>
                </c:pt>
                <c:pt idx="739">
                  <c:v>2.9389999999999999E-2</c:v>
                </c:pt>
                <c:pt idx="740">
                  <c:v>2.8705999999999999E-2</c:v>
                </c:pt>
                <c:pt idx="741">
                  <c:v>2.8791000000000001E-2</c:v>
                </c:pt>
                <c:pt idx="742">
                  <c:v>2.8826000000000001E-2</c:v>
                </c:pt>
                <c:pt idx="743">
                  <c:v>2.8469000000000001E-2</c:v>
                </c:pt>
                <c:pt idx="744">
                  <c:v>2.9614000000000001E-2</c:v>
                </c:pt>
                <c:pt idx="745">
                  <c:v>2.9543E-2</c:v>
                </c:pt>
                <c:pt idx="746">
                  <c:v>2.912E-2</c:v>
                </c:pt>
                <c:pt idx="747">
                  <c:v>2.9159000000000001E-2</c:v>
                </c:pt>
                <c:pt idx="748">
                  <c:v>2.9111999999999999E-2</c:v>
                </c:pt>
                <c:pt idx="749">
                  <c:v>2.9003999999999999E-2</c:v>
                </c:pt>
                <c:pt idx="750">
                  <c:v>2.98E-2</c:v>
                </c:pt>
                <c:pt idx="751">
                  <c:v>2.9158E-2</c:v>
                </c:pt>
                <c:pt idx="752">
                  <c:v>2.947E-2</c:v>
                </c:pt>
                <c:pt idx="753">
                  <c:v>2.9118000000000002E-2</c:v>
                </c:pt>
                <c:pt idx="754">
                  <c:v>2.9092E-2</c:v>
                </c:pt>
                <c:pt idx="755">
                  <c:v>2.9656999999999999E-2</c:v>
                </c:pt>
                <c:pt idx="756">
                  <c:v>2.9451000000000001E-2</c:v>
                </c:pt>
                <c:pt idx="757">
                  <c:v>2.9041000000000001E-2</c:v>
                </c:pt>
                <c:pt idx="758">
                  <c:v>2.9277000000000001E-2</c:v>
                </c:pt>
                <c:pt idx="759">
                  <c:v>2.9527999999999999E-2</c:v>
                </c:pt>
                <c:pt idx="760">
                  <c:v>2.9904E-2</c:v>
                </c:pt>
                <c:pt idx="761">
                  <c:v>2.9392000000000001E-2</c:v>
                </c:pt>
                <c:pt idx="762">
                  <c:v>2.9037E-2</c:v>
                </c:pt>
                <c:pt idx="763">
                  <c:v>2.9523000000000001E-2</c:v>
                </c:pt>
                <c:pt idx="764">
                  <c:v>3.0058000000000001E-2</c:v>
                </c:pt>
                <c:pt idx="765">
                  <c:v>2.9249000000000001E-2</c:v>
                </c:pt>
                <c:pt idx="766">
                  <c:v>2.9791999999999999E-2</c:v>
                </c:pt>
                <c:pt idx="767">
                  <c:v>2.9968999999999999E-2</c:v>
                </c:pt>
                <c:pt idx="768">
                  <c:v>2.9966E-2</c:v>
                </c:pt>
                <c:pt idx="769">
                  <c:v>3.0162000000000001E-2</c:v>
                </c:pt>
                <c:pt idx="770">
                  <c:v>3.0349000000000001E-2</c:v>
                </c:pt>
                <c:pt idx="771">
                  <c:v>2.9991E-2</c:v>
                </c:pt>
                <c:pt idx="772">
                  <c:v>2.9479999999999999E-2</c:v>
                </c:pt>
                <c:pt idx="773">
                  <c:v>2.9652999999999999E-2</c:v>
                </c:pt>
                <c:pt idx="774">
                  <c:v>2.9603999999999998E-2</c:v>
                </c:pt>
                <c:pt idx="775">
                  <c:v>2.9277000000000001E-2</c:v>
                </c:pt>
                <c:pt idx="776">
                  <c:v>3.0498999999999998E-2</c:v>
                </c:pt>
                <c:pt idx="777">
                  <c:v>2.9610000000000001E-2</c:v>
                </c:pt>
                <c:pt idx="778">
                  <c:v>2.9468000000000001E-2</c:v>
                </c:pt>
                <c:pt idx="779">
                  <c:v>2.9656999999999999E-2</c:v>
                </c:pt>
                <c:pt idx="780">
                  <c:v>2.9717E-2</c:v>
                </c:pt>
                <c:pt idx="781">
                  <c:v>2.9978000000000001E-2</c:v>
                </c:pt>
                <c:pt idx="782">
                  <c:v>3.0317E-2</c:v>
                </c:pt>
                <c:pt idx="783">
                  <c:v>3.0835999999999999E-2</c:v>
                </c:pt>
                <c:pt idx="784">
                  <c:v>3.0636E-2</c:v>
                </c:pt>
                <c:pt idx="785">
                  <c:v>3.0681E-2</c:v>
                </c:pt>
                <c:pt idx="786">
                  <c:v>3.0356999999999999E-2</c:v>
                </c:pt>
                <c:pt idx="787">
                  <c:v>3.0654000000000001E-2</c:v>
                </c:pt>
                <c:pt idx="788">
                  <c:v>3.0911999999999999E-2</c:v>
                </c:pt>
                <c:pt idx="789">
                  <c:v>3.0513999999999999E-2</c:v>
                </c:pt>
                <c:pt idx="790">
                  <c:v>3.0379E-2</c:v>
                </c:pt>
                <c:pt idx="791">
                  <c:v>3.0009999999999998E-2</c:v>
                </c:pt>
                <c:pt idx="792">
                  <c:v>3.0359000000000001E-2</c:v>
                </c:pt>
                <c:pt idx="793">
                  <c:v>3.0630000000000001E-2</c:v>
                </c:pt>
                <c:pt idx="794">
                  <c:v>3.0814999999999999E-2</c:v>
                </c:pt>
                <c:pt idx="795">
                  <c:v>3.0284999999999999E-2</c:v>
                </c:pt>
                <c:pt idx="796">
                  <c:v>3.0352000000000001E-2</c:v>
                </c:pt>
                <c:pt idx="797">
                  <c:v>3.0373000000000001E-2</c:v>
                </c:pt>
                <c:pt idx="798">
                  <c:v>3.0353000000000002E-2</c:v>
                </c:pt>
                <c:pt idx="799">
                  <c:v>3.0676999999999999E-2</c:v>
                </c:pt>
                <c:pt idx="800">
                  <c:v>3.0474000000000001E-2</c:v>
                </c:pt>
                <c:pt idx="801">
                  <c:v>3.0714000000000002E-2</c:v>
                </c:pt>
                <c:pt idx="802">
                  <c:v>3.0804999999999999E-2</c:v>
                </c:pt>
                <c:pt idx="803">
                  <c:v>3.0363999999999999E-2</c:v>
                </c:pt>
                <c:pt idx="804">
                  <c:v>3.0352000000000001E-2</c:v>
                </c:pt>
                <c:pt idx="805">
                  <c:v>3.0827E-2</c:v>
                </c:pt>
                <c:pt idx="806">
                  <c:v>3.0692000000000001E-2</c:v>
                </c:pt>
                <c:pt idx="807">
                  <c:v>3.0613000000000001E-2</c:v>
                </c:pt>
                <c:pt idx="808">
                  <c:v>3.0536000000000001E-2</c:v>
                </c:pt>
                <c:pt idx="809">
                  <c:v>3.0651999999999999E-2</c:v>
                </c:pt>
                <c:pt idx="810">
                  <c:v>3.0799E-2</c:v>
                </c:pt>
                <c:pt idx="811">
                  <c:v>3.0914000000000001E-2</c:v>
                </c:pt>
                <c:pt idx="812">
                  <c:v>3.0915000000000002E-2</c:v>
                </c:pt>
                <c:pt idx="813">
                  <c:v>3.1622999999999998E-2</c:v>
                </c:pt>
                <c:pt idx="814">
                  <c:v>3.1541E-2</c:v>
                </c:pt>
                <c:pt idx="815">
                  <c:v>3.1104E-2</c:v>
                </c:pt>
                <c:pt idx="816">
                  <c:v>3.1274999999999997E-2</c:v>
                </c:pt>
                <c:pt idx="817">
                  <c:v>3.1413000000000003E-2</c:v>
                </c:pt>
                <c:pt idx="818">
                  <c:v>3.1016999999999999E-2</c:v>
                </c:pt>
                <c:pt idx="819">
                  <c:v>3.1015000000000001E-2</c:v>
                </c:pt>
                <c:pt idx="820">
                  <c:v>3.1210000000000002E-2</c:v>
                </c:pt>
                <c:pt idx="821">
                  <c:v>3.1556000000000001E-2</c:v>
                </c:pt>
                <c:pt idx="822">
                  <c:v>3.1785000000000001E-2</c:v>
                </c:pt>
                <c:pt idx="823">
                  <c:v>3.1033000000000002E-2</c:v>
                </c:pt>
                <c:pt idx="824">
                  <c:v>3.1267000000000003E-2</c:v>
                </c:pt>
                <c:pt idx="825">
                  <c:v>3.1420999999999998E-2</c:v>
                </c:pt>
                <c:pt idx="826">
                  <c:v>3.1378999999999997E-2</c:v>
                </c:pt>
                <c:pt idx="827">
                  <c:v>3.1426999999999997E-2</c:v>
                </c:pt>
                <c:pt idx="828">
                  <c:v>3.1826E-2</c:v>
                </c:pt>
                <c:pt idx="829">
                  <c:v>3.1570000000000001E-2</c:v>
                </c:pt>
                <c:pt idx="830">
                  <c:v>3.2233999999999999E-2</c:v>
                </c:pt>
                <c:pt idx="831">
                  <c:v>3.1333E-2</c:v>
                </c:pt>
                <c:pt idx="832">
                  <c:v>3.2018999999999999E-2</c:v>
                </c:pt>
                <c:pt idx="833">
                  <c:v>3.1468000000000003E-2</c:v>
                </c:pt>
                <c:pt idx="834">
                  <c:v>3.1789999999999999E-2</c:v>
                </c:pt>
                <c:pt idx="835">
                  <c:v>3.2306000000000001E-2</c:v>
                </c:pt>
                <c:pt idx="836">
                  <c:v>3.2292000000000001E-2</c:v>
                </c:pt>
                <c:pt idx="837">
                  <c:v>3.3145000000000001E-2</c:v>
                </c:pt>
                <c:pt idx="838">
                  <c:v>3.3105000000000002E-2</c:v>
                </c:pt>
                <c:pt idx="839">
                  <c:v>3.2613999999999997E-2</c:v>
                </c:pt>
                <c:pt idx="840">
                  <c:v>3.3325E-2</c:v>
                </c:pt>
                <c:pt idx="841">
                  <c:v>3.3609E-2</c:v>
                </c:pt>
                <c:pt idx="842">
                  <c:v>3.3633000000000003E-2</c:v>
                </c:pt>
                <c:pt idx="843">
                  <c:v>3.3434999999999999E-2</c:v>
                </c:pt>
                <c:pt idx="844">
                  <c:v>3.3591999999999997E-2</c:v>
                </c:pt>
                <c:pt idx="845">
                  <c:v>3.3702000000000003E-2</c:v>
                </c:pt>
                <c:pt idx="846">
                  <c:v>3.3980000000000003E-2</c:v>
                </c:pt>
                <c:pt idx="847">
                  <c:v>3.4029999999999998E-2</c:v>
                </c:pt>
                <c:pt idx="848">
                  <c:v>3.3563000000000003E-2</c:v>
                </c:pt>
                <c:pt idx="849">
                  <c:v>3.3699E-2</c:v>
                </c:pt>
                <c:pt idx="850">
                  <c:v>3.3771000000000002E-2</c:v>
                </c:pt>
                <c:pt idx="851">
                  <c:v>3.4381000000000002E-2</c:v>
                </c:pt>
                <c:pt idx="852">
                  <c:v>3.4099999999999998E-2</c:v>
                </c:pt>
                <c:pt idx="853">
                  <c:v>3.4654999999999998E-2</c:v>
                </c:pt>
                <c:pt idx="854">
                  <c:v>3.4773999999999999E-2</c:v>
                </c:pt>
                <c:pt idx="855">
                  <c:v>3.4902000000000002E-2</c:v>
                </c:pt>
                <c:pt idx="856">
                  <c:v>3.4407E-2</c:v>
                </c:pt>
                <c:pt idx="857">
                  <c:v>3.4741000000000001E-2</c:v>
                </c:pt>
                <c:pt idx="858">
                  <c:v>3.5359000000000002E-2</c:v>
                </c:pt>
                <c:pt idx="859">
                  <c:v>3.5212E-2</c:v>
                </c:pt>
                <c:pt idx="860">
                  <c:v>3.5624999999999997E-2</c:v>
                </c:pt>
                <c:pt idx="861">
                  <c:v>3.5701999999999998E-2</c:v>
                </c:pt>
                <c:pt idx="862">
                  <c:v>3.5799999999999998E-2</c:v>
                </c:pt>
                <c:pt idx="863">
                  <c:v>3.5677E-2</c:v>
                </c:pt>
                <c:pt idx="864">
                  <c:v>3.5538E-2</c:v>
                </c:pt>
                <c:pt idx="865">
                  <c:v>3.6401999999999997E-2</c:v>
                </c:pt>
                <c:pt idx="866">
                  <c:v>3.5865000000000001E-2</c:v>
                </c:pt>
                <c:pt idx="867">
                  <c:v>3.6007999999999998E-2</c:v>
                </c:pt>
                <c:pt idx="868">
                  <c:v>3.6274000000000001E-2</c:v>
                </c:pt>
                <c:pt idx="869">
                  <c:v>3.6802000000000001E-2</c:v>
                </c:pt>
                <c:pt idx="870">
                  <c:v>3.6665000000000003E-2</c:v>
                </c:pt>
                <c:pt idx="871">
                  <c:v>3.6985999999999998E-2</c:v>
                </c:pt>
                <c:pt idx="872">
                  <c:v>3.7161E-2</c:v>
                </c:pt>
                <c:pt idx="873">
                  <c:v>3.7331000000000003E-2</c:v>
                </c:pt>
                <c:pt idx="874">
                  <c:v>3.7718000000000002E-2</c:v>
                </c:pt>
                <c:pt idx="875">
                  <c:v>3.8614999999999997E-2</c:v>
                </c:pt>
                <c:pt idx="876">
                  <c:v>3.8787000000000002E-2</c:v>
                </c:pt>
                <c:pt idx="877">
                  <c:v>3.857E-2</c:v>
                </c:pt>
                <c:pt idx="878">
                  <c:v>3.9132E-2</c:v>
                </c:pt>
                <c:pt idx="879">
                  <c:v>3.8644999999999999E-2</c:v>
                </c:pt>
                <c:pt idx="880">
                  <c:v>3.9763E-2</c:v>
                </c:pt>
                <c:pt idx="881">
                  <c:v>3.9466000000000001E-2</c:v>
                </c:pt>
                <c:pt idx="882">
                  <c:v>4.0621999999999998E-2</c:v>
                </c:pt>
                <c:pt idx="883">
                  <c:v>4.0411999999999997E-2</c:v>
                </c:pt>
                <c:pt idx="884">
                  <c:v>4.0296999999999999E-2</c:v>
                </c:pt>
                <c:pt idx="885">
                  <c:v>4.0857999999999998E-2</c:v>
                </c:pt>
                <c:pt idx="886">
                  <c:v>4.1183999999999998E-2</c:v>
                </c:pt>
                <c:pt idx="887">
                  <c:v>4.1592999999999998E-2</c:v>
                </c:pt>
                <c:pt idx="888">
                  <c:v>4.1553E-2</c:v>
                </c:pt>
                <c:pt idx="889">
                  <c:v>4.1999000000000002E-2</c:v>
                </c:pt>
                <c:pt idx="890">
                  <c:v>4.2592999999999999E-2</c:v>
                </c:pt>
                <c:pt idx="891">
                  <c:v>4.2816E-2</c:v>
                </c:pt>
                <c:pt idx="892">
                  <c:v>4.4054999999999997E-2</c:v>
                </c:pt>
                <c:pt idx="893">
                  <c:v>4.4191000000000001E-2</c:v>
                </c:pt>
                <c:pt idx="894">
                  <c:v>4.4637999999999997E-2</c:v>
                </c:pt>
                <c:pt idx="895">
                  <c:v>4.5036E-2</c:v>
                </c:pt>
                <c:pt idx="896">
                  <c:v>4.5589999999999999E-2</c:v>
                </c:pt>
                <c:pt idx="897">
                  <c:v>4.5783999999999998E-2</c:v>
                </c:pt>
                <c:pt idx="898">
                  <c:v>4.6275999999999998E-2</c:v>
                </c:pt>
                <c:pt idx="899">
                  <c:v>4.657E-2</c:v>
                </c:pt>
                <c:pt idx="900">
                  <c:v>4.6868E-2</c:v>
                </c:pt>
                <c:pt idx="901">
                  <c:v>4.7347E-2</c:v>
                </c:pt>
                <c:pt idx="902">
                  <c:v>4.7080999999999998E-2</c:v>
                </c:pt>
                <c:pt idx="903">
                  <c:v>4.7416E-2</c:v>
                </c:pt>
                <c:pt idx="904">
                  <c:v>4.7802999999999998E-2</c:v>
                </c:pt>
                <c:pt idx="905">
                  <c:v>4.8295999999999999E-2</c:v>
                </c:pt>
                <c:pt idx="906">
                  <c:v>4.8569000000000001E-2</c:v>
                </c:pt>
                <c:pt idx="907">
                  <c:v>4.9063000000000002E-2</c:v>
                </c:pt>
                <c:pt idx="908">
                  <c:v>5.0282E-2</c:v>
                </c:pt>
                <c:pt idx="909">
                  <c:v>5.0841999999999998E-2</c:v>
                </c:pt>
                <c:pt idx="910">
                  <c:v>5.1232E-2</c:v>
                </c:pt>
                <c:pt idx="911">
                  <c:v>5.1914000000000002E-2</c:v>
                </c:pt>
                <c:pt idx="912">
                  <c:v>5.1826999999999998E-2</c:v>
                </c:pt>
                <c:pt idx="913">
                  <c:v>5.2895999999999999E-2</c:v>
                </c:pt>
                <c:pt idx="914">
                  <c:v>5.3365000000000003E-2</c:v>
                </c:pt>
                <c:pt idx="915">
                  <c:v>5.3794000000000002E-2</c:v>
                </c:pt>
                <c:pt idx="916">
                  <c:v>5.3414999999999997E-2</c:v>
                </c:pt>
                <c:pt idx="917">
                  <c:v>5.4269999999999999E-2</c:v>
                </c:pt>
                <c:pt idx="918">
                  <c:v>5.4953000000000002E-2</c:v>
                </c:pt>
                <c:pt idx="919">
                  <c:v>5.5858999999999999E-2</c:v>
                </c:pt>
                <c:pt idx="920">
                  <c:v>5.6011999999999999E-2</c:v>
                </c:pt>
                <c:pt idx="921">
                  <c:v>5.6559999999999999E-2</c:v>
                </c:pt>
                <c:pt idx="922">
                  <c:v>5.6973999999999997E-2</c:v>
                </c:pt>
                <c:pt idx="923">
                  <c:v>5.7216999999999997E-2</c:v>
                </c:pt>
                <c:pt idx="924">
                  <c:v>5.7782E-2</c:v>
                </c:pt>
                <c:pt idx="925">
                  <c:v>5.8462E-2</c:v>
                </c:pt>
                <c:pt idx="926">
                  <c:v>5.9180999999999997E-2</c:v>
                </c:pt>
                <c:pt idx="927">
                  <c:v>5.9562999999999998E-2</c:v>
                </c:pt>
                <c:pt idx="928">
                  <c:v>6.0127E-2</c:v>
                </c:pt>
                <c:pt idx="929">
                  <c:v>6.0839999999999998E-2</c:v>
                </c:pt>
                <c:pt idx="930">
                  <c:v>6.1295000000000002E-2</c:v>
                </c:pt>
                <c:pt idx="931">
                  <c:v>6.1998999999999999E-2</c:v>
                </c:pt>
                <c:pt idx="932">
                  <c:v>6.2583E-2</c:v>
                </c:pt>
                <c:pt idx="933">
                  <c:v>6.3115000000000004E-2</c:v>
                </c:pt>
                <c:pt idx="934">
                  <c:v>6.3813999999999996E-2</c:v>
                </c:pt>
                <c:pt idx="935">
                  <c:v>6.4201999999999995E-2</c:v>
                </c:pt>
                <c:pt idx="936">
                  <c:v>6.6148999999999999E-2</c:v>
                </c:pt>
                <c:pt idx="937">
                  <c:v>6.5897999999999998E-2</c:v>
                </c:pt>
                <c:pt idx="938">
                  <c:v>6.6669999999999993E-2</c:v>
                </c:pt>
                <c:pt idx="939">
                  <c:v>6.7266000000000006E-2</c:v>
                </c:pt>
                <c:pt idx="940">
                  <c:v>6.7895999999999998E-2</c:v>
                </c:pt>
                <c:pt idx="941">
                  <c:v>6.8750000000000006E-2</c:v>
                </c:pt>
                <c:pt idx="942">
                  <c:v>6.9054000000000004E-2</c:v>
                </c:pt>
                <c:pt idx="943">
                  <c:v>6.9866999999999999E-2</c:v>
                </c:pt>
                <c:pt idx="944">
                  <c:v>7.0486999999999994E-2</c:v>
                </c:pt>
                <c:pt idx="945">
                  <c:v>7.1071999999999996E-2</c:v>
                </c:pt>
                <c:pt idx="946">
                  <c:v>7.2114999999999999E-2</c:v>
                </c:pt>
                <c:pt idx="947">
                  <c:v>7.2761999999999993E-2</c:v>
                </c:pt>
                <c:pt idx="948">
                  <c:v>7.3843000000000006E-2</c:v>
                </c:pt>
                <c:pt idx="949">
                  <c:v>7.4481000000000006E-2</c:v>
                </c:pt>
                <c:pt idx="950">
                  <c:v>7.5223999999999999E-2</c:v>
                </c:pt>
                <c:pt idx="951">
                  <c:v>7.5847999999999999E-2</c:v>
                </c:pt>
                <c:pt idx="952">
                  <c:v>7.7086000000000002E-2</c:v>
                </c:pt>
                <c:pt idx="953">
                  <c:v>7.7591999999999994E-2</c:v>
                </c:pt>
                <c:pt idx="954">
                  <c:v>7.8391000000000002E-2</c:v>
                </c:pt>
                <c:pt idx="955">
                  <c:v>7.9490000000000005E-2</c:v>
                </c:pt>
                <c:pt idx="956">
                  <c:v>8.0093999999999999E-2</c:v>
                </c:pt>
                <c:pt idx="957">
                  <c:v>8.0871999999999999E-2</c:v>
                </c:pt>
                <c:pt idx="958">
                  <c:v>8.1549999999999997E-2</c:v>
                </c:pt>
                <c:pt idx="959">
                  <c:v>8.2346000000000003E-2</c:v>
                </c:pt>
                <c:pt idx="960">
                  <c:v>8.3197999999999994E-2</c:v>
                </c:pt>
                <c:pt idx="961">
                  <c:v>8.4516999999999995E-2</c:v>
                </c:pt>
                <c:pt idx="962">
                  <c:v>8.5582000000000005E-2</c:v>
                </c:pt>
                <c:pt idx="963">
                  <c:v>8.6596000000000006E-2</c:v>
                </c:pt>
                <c:pt idx="964">
                  <c:v>8.7230000000000002E-2</c:v>
                </c:pt>
                <c:pt idx="965">
                  <c:v>8.9104000000000003E-2</c:v>
                </c:pt>
                <c:pt idx="966">
                  <c:v>9.0772000000000005E-2</c:v>
                </c:pt>
                <c:pt idx="967">
                  <c:v>9.1360999999999998E-2</c:v>
                </c:pt>
                <c:pt idx="968">
                  <c:v>9.2456999999999998E-2</c:v>
                </c:pt>
                <c:pt idx="969">
                  <c:v>9.3306E-2</c:v>
                </c:pt>
                <c:pt idx="970">
                  <c:v>9.4904000000000002E-2</c:v>
                </c:pt>
                <c:pt idx="971">
                  <c:v>9.6504000000000006E-2</c:v>
                </c:pt>
                <c:pt idx="972">
                  <c:v>9.7599000000000005E-2</c:v>
                </c:pt>
                <c:pt idx="973">
                  <c:v>9.9989999999999996E-2</c:v>
                </c:pt>
                <c:pt idx="974">
                  <c:v>0.101106</c:v>
                </c:pt>
                <c:pt idx="975">
                  <c:v>0.103393</c:v>
                </c:pt>
                <c:pt idx="976">
                  <c:v>0.10499699999999999</c:v>
                </c:pt>
                <c:pt idx="977">
                  <c:v>0.10657700000000001</c:v>
                </c:pt>
                <c:pt idx="978">
                  <c:v>0.108321</c:v>
                </c:pt>
                <c:pt idx="979">
                  <c:v>0.110211</c:v>
                </c:pt>
                <c:pt idx="980">
                  <c:v>0.11305999999999999</c:v>
                </c:pt>
                <c:pt idx="981">
                  <c:v>0.11643000000000001</c:v>
                </c:pt>
                <c:pt idx="982">
                  <c:v>0.119158</c:v>
                </c:pt>
                <c:pt idx="983">
                  <c:v>0.12221799999999999</c:v>
                </c:pt>
                <c:pt idx="984">
                  <c:v>0.125169</c:v>
                </c:pt>
                <c:pt idx="985">
                  <c:v>0.12840099999999999</c:v>
                </c:pt>
                <c:pt idx="986">
                  <c:v>0.131912</c:v>
                </c:pt>
                <c:pt idx="987">
                  <c:v>0.13509699999999999</c:v>
                </c:pt>
                <c:pt idx="988">
                  <c:v>0.139184</c:v>
                </c:pt>
                <c:pt idx="989">
                  <c:v>0.14341400000000001</c:v>
                </c:pt>
                <c:pt idx="990">
                  <c:v>0.14727100000000001</c:v>
                </c:pt>
                <c:pt idx="991">
                  <c:v>0.15101700000000001</c:v>
                </c:pt>
                <c:pt idx="992">
                  <c:v>0.15570600000000001</c:v>
                </c:pt>
                <c:pt idx="993">
                  <c:v>0.16014800000000001</c:v>
                </c:pt>
                <c:pt idx="994">
                  <c:v>0.16536300000000001</c:v>
                </c:pt>
                <c:pt idx="995">
                  <c:v>0.169957</c:v>
                </c:pt>
                <c:pt idx="996">
                  <c:v>0.174181</c:v>
                </c:pt>
                <c:pt idx="997">
                  <c:v>0.17863299999999999</c:v>
                </c:pt>
                <c:pt idx="998">
                  <c:v>0.18360899999999999</c:v>
                </c:pt>
                <c:pt idx="999">
                  <c:v>0.18787300000000001</c:v>
                </c:pt>
                <c:pt idx="1000">
                  <c:v>0.192608</c:v>
                </c:pt>
                <c:pt idx="1001">
                  <c:v>0.197099</c:v>
                </c:pt>
                <c:pt idx="1002">
                  <c:v>0.200961</c:v>
                </c:pt>
                <c:pt idx="1003">
                  <c:v>0.20641300000000001</c:v>
                </c:pt>
                <c:pt idx="1004">
                  <c:v>0.21183299999999999</c:v>
                </c:pt>
                <c:pt idx="1005">
                  <c:v>0.21720400000000001</c:v>
                </c:pt>
                <c:pt idx="1006">
                  <c:v>0.22210099999999999</c:v>
                </c:pt>
                <c:pt idx="1007">
                  <c:v>0.22844200000000001</c:v>
                </c:pt>
                <c:pt idx="1008">
                  <c:v>0.23391799999999999</c:v>
                </c:pt>
                <c:pt idx="1009">
                  <c:v>0.24075299999999999</c:v>
                </c:pt>
                <c:pt idx="1010">
                  <c:v>0.24501899999999999</c:v>
                </c:pt>
                <c:pt idx="1011">
                  <c:v>0.25219599999999998</c:v>
                </c:pt>
                <c:pt idx="1012">
                  <c:v>0.25820900000000002</c:v>
                </c:pt>
                <c:pt idx="1013">
                  <c:v>0.26449899999999998</c:v>
                </c:pt>
                <c:pt idx="1014">
                  <c:v>0.27170800000000001</c:v>
                </c:pt>
                <c:pt idx="1015">
                  <c:v>0.27802100000000002</c:v>
                </c:pt>
                <c:pt idx="1016">
                  <c:v>0.28394000000000003</c:v>
                </c:pt>
                <c:pt idx="1017">
                  <c:v>0.29047699999999999</c:v>
                </c:pt>
                <c:pt idx="1018">
                  <c:v>0.29849700000000001</c:v>
                </c:pt>
                <c:pt idx="1019">
                  <c:v>0.30535699999999999</c:v>
                </c:pt>
                <c:pt idx="1020">
                  <c:v>0.31148900000000002</c:v>
                </c:pt>
                <c:pt idx="1021">
                  <c:v>0.31731700000000002</c:v>
                </c:pt>
                <c:pt idx="1022">
                  <c:v>0.32243300000000003</c:v>
                </c:pt>
                <c:pt idx="1023">
                  <c:v>0.32788400000000001</c:v>
                </c:pt>
                <c:pt idx="1024">
                  <c:v>0.33279799999999998</c:v>
                </c:pt>
                <c:pt idx="1025">
                  <c:v>0.33736300000000002</c:v>
                </c:pt>
                <c:pt idx="1026">
                  <c:v>0.34275699999999998</c:v>
                </c:pt>
                <c:pt idx="1027">
                  <c:v>0.34826200000000002</c:v>
                </c:pt>
                <c:pt idx="1028">
                  <c:v>0.35226499999999999</c:v>
                </c:pt>
                <c:pt idx="1029">
                  <c:v>0.35872799999999999</c:v>
                </c:pt>
                <c:pt idx="1030">
                  <c:v>0.36332300000000001</c:v>
                </c:pt>
                <c:pt idx="1031">
                  <c:v>0.367898</c:v>
                </c:pt>
                <c:pt idx="1032">
                  <c:v>0.371809</c:v>
                </c:pt>
                <c:pt idx="1033">
                  <c:v>0.37573200000000001</c:v>
                </c:pt>
                <c:pt idx="1034">
                  <c:v>0.38066100000000003</c:v>
                </c:pt>
                <c:pt idx="1035">
                  <c:v>0.38511600000000001</c:v>
                </c:pt>
                <c:pt idx="1036">
                  <c:v>0.39040000000000002</c:v>
                </c:pt>
                <c:pt idx="1037">
                  <c:v>0.39462599999999998</c:v>
                </c:pt>
                <c:pt idx="1038">
                  <c:v>0.39859</c:v>
                </c:pt>
                <c:pt idx="1039">
                  <c:v>0.40338499999999999</c:v>
                </c:pt>
                <c:pt idx="1040">
                  <c:v>0.40783399999999997</c:v>
                </c:pt>
                <c:pt idx="1041">
                  <c:v>0.41206599999999999</c:v>
                </c:pt>
                <c:pt idx="1042">
                  <c:v>0.415628</c:v>
                </c:pt>
                <c:pt idx="1043">
                  <c:v>0.418597</c:v>
                </c:pt>
                <c:pt idx="1044">
                  <c:v>0.42110399999999998</c:v>
                </c:pt>
                <c:pt idx="1045">
                  <c:v>0.42269499999999999</c:v>
                </c:pt>
                <c:pt idx="1046">
                  <c:v>0.425313</c:v>
                </c:pt>
                <c:pt idx="1047">
                  <c:v>0.426701</c:v>
                </c:pt>
                <c:pt idx="1048">
                  <c:v>0.42792400000000003</c:v>
                </c:pt>
                <c:pt idx="1049">
                  <c:v>0.42910999999999999</c:v>
                </c:pt>
                <c:pt idx="1050">
                  <c:v>0.42968499999999998</c:v>
                </c:pt>
                <c:pt idx="1051">
                  <c:v>0.430315</c:v>
                </c:pt>
                <c:pt idx="1052">
                  <c:v>0.43042000000000002</c:v>
                </c:pt>
                <c:pt idx="1053">
                  <c:v>0.43021399999999999</c:v>
                </c:pt>
                <c:pt idx="1054">
                  <c:v>0.431647</c:v>
                </c:pt>
                <c:pt idx="1055">
                  <c:v>0.43160100000000001</c:v>
                </c:pt>
                <c:pt idx="1056">
                  <c:v>0.431288</c:v>
                </c:pt>
                <c:pt idx="1057">
                  <c:v>0.43135800000000002</c:v>
                </c:pt>
                <c:pt idx="1058">
                  <c:v>0.431259</c:v>
                </c:pt>
                <c:pt idx="1059">
                  <c:v>0.42979699999999998</c:v>
                </c:pt>
                <c:pt idx="1060">
                  <c:v>0.429197</c:v>
                </c:pt>
                <c:pt idx="1061">
                  <c:v>0.42821300000000001</c:v>
                </c:pt>
                <c:pt idx="1062">
                  <c:v>0.42817300000000003</c:v>
                </c:pt>
                <c:pt idx="1063">
                  <c:v>0.42666700000000002</c:v>
                </c:pt>
                <c:pt idx="1064">
                  <c:v>0.42512100000000003</c:v>
                </c:pt>
                <c:pt idx="1065">
                  <c:v>0.42283100000000001</c:v>
                </c:pt>
                <c:pt idx="1066">
                  <c:v>0.42027399999999998</c:v>
                </c:pt>
                <c:pt idx="1067">
                  <c:v>0.41789700000000002</c:v>
                </c:pt>
                <c:pt idx="1068">
                  <c:v>0.41560999999999998</c:v>
                </c:pt>
                <c:pt idx="1069">
                  <c:v>0.41247499999999998</c:v>
                </c:pt>
                <c:pt idx="1070">
                  <c:v>0.40960099999999999</c:v>
                </c:pt>
                <c:pt idx="1071">
                  <c:v>0.406634</c:v>
                </c:pt>
                <c:pt idx="1072">
                  <c:v>0.40368799999999999</c:v>
                </c:pt>
                <c:pt idx="1073">
                  <c:v>0.39895000000000003</c:v>
                </c:pt>
                <c:pt idx="1074">
                  <c:v>0.39552199999999998</c:v>
                </c:pt>
                <c:pt idx="1075">
                  <c:v>0.39060400000000001</c:v>
                </c:pt>
                <c:pt idx="1076">
                  <c:v>0.38738499999999998</c:v>
                </c:pt>
                <c:pt idx="1077">
                  <c:v>0.383469</c:v>
                </c:pt>
                <c:pt idx="1078">
                  <c:v>0.37952900000000001</c:v>
                </c:pt>
                <c:pt idx="1079">
                  <c:v>0.37442700000000001</c:v>
                </c:pt>
                <c:pt idx="1080">
                  <c:v>0.37091600000000002</c:v>
                </c:pt>
                <c:pt idx="1081">
                  <c:v>0.36667300000000003</c:v>
                </c:pt>
                <c:pt idx="1082">
                  <c:v>0.36211300000000002</c:v>
                </c:pt>
                <c:pt idx="1083">
                  <c:v>0.35734700000000003</c:v>
                </c:pt>
                <c:pt idx="1084">
                  <c:v>0.352854</c:v>
                </c:pt>
                <c:pt idx="1085">
                  <c:v>0.34855799999999998</c:v>
                </c:pt>
                <c:pt idx="1086">
                  <c:v>0.34317999999999999</c:v>
                </c:pt>
                <c:pt idx="1087">
                  <c:v>0.33728399999999997</c:v>
                </c:pt>
                <c:pt idx="1088">
                  <c:v>0.33268599999999998</c:v>
                </c:pt>
                <c:pt idx="1089">
                  <c:v>0.32733000000000001</c:v>
                </c:pt>
                <c:pt idx="1090">
                  <c:v>0.32148300000000002</c:v>
                </c:pt>
                <c:pt idx="1091">
                  <c:v>0.31640699999999999</c:v>
                </c:pt>
                <c:pt idx="1092">
                  <c:v>0.310616</c:v>
                </c:pt>
                <c:pt idx="1093">
                  <c:v>0.30497600000000002</c:v>
                </c:pt>
                <c:pt idx="1094">
                  <c:v>0.29991299999999999</c:v>
                </c:pt>
                <c:pt idx="1095">
                  <c:v>0.29533100000000001</c:v>
                </c:pt>
                <c:pt idx="1096">
                  <c:v>0.28857300000000002</c:v>
                </c:pt>
                <c:pt idx="1097">
                  <c:v>0.284215</c:v>
                </c:pt>
                <c:pt idx="1098">
                  <c:v>0.27724300000000002</c:v>
                </c:pt>
                <c:pt idx="1099">
                  <c:v>0.272007</c:v>
                </c:pt>
                <c:pt idx="1100">
                  <c:v>0.26639000000000002</c:v>
                </c:pt>
                <c:pt idx="1101">
                  <c:v>0.26096999999999998</c:v>
                </c:pt>
                <c:pt idx="1102">
                  <c:v>0.25553199999999998</c:v>
                </c:pt>
                <c:pt idx="1103">
                  <c:v>0.25125399999999998</c:v>
                </c:pt>
                <c:pt idx="1104">
                  <c:v>0.24549199999999999</c:v>
                </c:pt>
                <c:pt idx="1105">
                  <c:v>0.240421</c:v>
                </c:pt>
                <c:pt idx="1106">
                  <c:v>0.23529700000000001</c:v>
                </c:pt>
                <c:pt idx="1107">
                  <c:v>0.230908</c:v>
                </c:pt>
                <c:pt idx="1108">
                  <c:v>0.22548799999999999</c:v>
                </c:pt>
                <c:pt idx="1109">
                  <c:v>0.22009400000000001</c:v>
                </c:pt>
                <c:pt idx="1110">
                  <c:v>0.21487500000000001</c:v>
                </c:pt>
                <c:pt idx="1111">
                  <c:v>0.21010899999999999</c:v>
                </c:pt>
                <c:pt idx="1112">
                  <c:v>0.20577699999999999</c:v>
                </c:pt>
                <c:pt idx="1113">
                  <c:v>0.19967099999999999</c:v>
                </c:pt>
                <c:pt idx="1114">
                  <c:v>0.19564300000000001</c:v>
                </c:pt>
                <c:pt idx="1115">
                  <c:v>0.19028200000000001</c:v>
                </c:pt>
                <c:pt idx="1116">
                  <c:v>0.18579999999999999</c:v>
                </c:pt>
                <c:pt idx="1117">
                  <c:v>0.18210100000000001</c:v>
                </c:pt>
                <c:pt idx="1118">
                  <c:v>0.17777599999999999</c:v>
                </c:pt>
                <c:pt idx="1119">
                  <c:v>0.17327400000000001</c:v>
                </c:pt>
                <c:pt idx="1120">
                  <c:v>0.16994899999999999</c:v>
                </c:pt>
                <c:pt idx="1121">
                  <c:v>0.16498199999999999</c:v>
                </c:pt>
                <c:pt idx="1122">
                  <c:v>0.16114700000000001</c:v>
                </c:pt>
                <c:pt idx="1123">
                  <c:v>0.15720000000000001</c:v>
                </c:pt>
                <c:pt idx="1124">
                  <c:v>0.153138</c:v>
                </c:pt>
                <c:pt idx="1125">
                  <c:v>0.14863899999999999</c:v>
                </c:pt>
                <c:pt idx="1126">
                  <c:v>0.14566299999999999</c:v>
                </c:pt>
                <c:pt idx="1127">
                  <c:v>0.14324799999999999</c:v>
                </c:pt>
                <c:pt idx="1128">
                  <c:v>0.139185</c:v>
                </c:pt>
                <c:pt idx="1129">
                  <c:v>0.13583100000000001</c:v>
                </c:pt>
                <c:pt idx="1130">
                  <c:v>0.13297100000000001</c:v>
                </c:pt>
                <c:pt idx="1131">
                  <c:v>0.12947400000000001</c:v>
                </c:pt>
                <c:pt idx="1132">
                  <c:v>0.12620700000000001</c:v>
                </c:pt>
                <c:pt idx="1133">
                  <c:v>0.122997</c:v>
                </c:pt>
                <c:pt idx="1134">
                  <c:v>0.12028899999999999</c:v>
                </c:pt>
                <c:pt idx="1135">
                  <c:v>0.11748400000000001</c:v>
                </c:pt>
                <c:pt idx="1136">
                  <c:v>0.114025</c:v>
                </c:pt>
                <c:pt idx="1137">
                  <c:v>0.111886</c:v>
                </c:pt>
                <c:pt idx="1138">
                  <c:v>0.10927199999999999</c:v>
                </c:pt>
                <c:pt idx="1139">
                  <c:v>0.107321</c:v>
                </c:pt>
                <c:pt idx="1140">
                  <c:v>0.105238</c:v>
                </c:pt>
                <c:pt idx="1141">
                  <c:v>0.103673</c:v>
                </c:pt>
                <c:pt idx="1142">
                  <c:v>0.100851</c:v>
                </c:pt>
                <c:pt idx="1143">
                  <c:v>9.8391999999999993E-2</c:v>
                </c:pt>
                <c:pt idx="1144">
                  <c:v>9.6454999999999999E-2</c:v>
                </c:pt>
                <c:pt idx="1145">
                  <c:v>9.5242999999999994E-2</c:v>
                </c:pt>
                <c:pt idx="1146">
                  <c:v>9.3276999999999999E-2</c:v>
                </c:pt>
                <c:pt idx="1147">
                  <c:v>9.1632000000000005E-2</c:v>
                </c:pt>
                <c:pt idx="1148">
                  <c:v>8.9839000000000002E-2</c:v>
                </c:pt>
                <c:pt idx="1149">
                  <c:v>8.8160000000000002E-2</c:v>
                </c:pt>
                <c:pt idx="1150">
                  <c:v>8.5764000000000007E-2</c:v>
                </c:pt>
                <c:pt idx="1151">
                  <c:v>8.4843000000000002E-2</c:v>
                </c:pt>
                <c:pt idx="1152">
                  <c:v>8.2946000000000006E-2</c:v>
                </c:pt>
                <c:pt idx="1153">
                  <c:v>8.2738999999999993E-2</c:v>
                </c:pt>
                <c:pt idx="1154">
                  <c:v>8.0769999999999995E-2</c:v>
                </c:pt>
                <c:pt idx="1155">
                  <c:v>7.9105999999999996E-2</c:v>
                </c:pt>
                <c:pt idx="1156">
                  <c:v>7.8432000000000002E-2</c:v>
                </c:pt>
                <c:pt idx="1157">
                  <c:v>7.7476000000000003E-2</c:v>
                </c:pt>
                <c:pt idx="1158">
                  <c:v>7.6185000000000003E-2</c:v>
                </c:pt>
                <c:pt idx="1159">
                  <c:v>7.5946E-2</c:v>
                </c:pt>
                <c:pt idx="1160">
                  <c:v>7.4243000000000003E-2</c:v>
                </c:pt>
                <c:pt idx="1161">
                  <c:v>7.3718000000000006E-2</c:v>
                </c:pt>
                <c:pt idx="1162">
                  <c:v>7.3204000000000005E-2</c:v>
                </c:pt>
                <c:pt idx="1163">
                  <c:v>7.2792999999999997E-2</c:v>
                </c:pt>
                <c:pt idx="1164">
                  <c:v>7.2392999999999999E-2</c:v>
                </c:pt>
                <c:pt idx="1165">
                  <c:v>7.1423E-2</c:v>
                </c:pt>
                <c:pt idx="1166">
                  <c:v>7.1119000000000002E-2</c:v>
                </c:pt>
                <c:pt idx="1167">
                  <c:v>7.0365999999999998E-2</c:v>
                </c:pt>
                <c:pt idx="1168">
                  <c:v>6.9882E-2</c:v>
                </c:pt>
                <c:pt idx="1169">
                  <c:v>6.9073999999999997E-2</c:v>
                </c:pt>
                <c:pt idx="1170">
                  <c:v>6.9117999999999999E-2</c:v>
                </c:pt>
                <c:pt idx="1171">
                  <c:v>6.9120000000000001E-2</c:v>
                </c:pt>
                <c:pt idx="1172">
                  <c:v>6.9690000000000002E-2</c:v>
                </c:pt>
                <c:pt idx="1173">
                  <c:v>6.9273000000000001E-2</c:v>
                </c:pt>
                <c:pt idx="1174">
                  <c:v>6.9277000000000005E-2</c:v>
                </c:pt>
                <c:pt idx="1175">
                  <c:v>6.9204000000000002E-2</c:v>
                </c:pt>
                <c:pt idx="1176">
                  <c:v>6.9321999999999995E-2</c:v>
                </c:pt>
                <c:pt idx="1177">
                  <c:v>6.9773000000000002E-2</c:v>
                </c:pt>
                <c:pt idx="1178">
                  <c:v>6.9733000000000003E-2</c:v>
                </c:pt>
                <c:pt idx="1179">
                  <c:v>6.9961999999999996E-2</c:v>
                </c:pt>
                <c:pt idx="1180">
                  <c:v>7.0776000000000006E-2</c:v>
                </c:pt>
                <c:pt idx="1181">
                  <c:v>7.1831000000000006E-2</c:v>
                </c:pt>
                <c:pt idx="1182">
                  <c:v>7.2442000000000006E-2</c:v>
                </c:pt>
                <c:pt idx="1183">
                  <c:v>7.2848999999999997E-2</c:v>
                </c:pt>
                <c:pt idx="1184">
                  <c:v>7.4347999999999997E-2</c:v>
                </c:pt>
                <c:pt idx="1185">
                  <c:v>7.5631000000000004E-2</c:v>
                </c:pt>
                <c:pt idx="1186">
                  <c:v>7.6935000000000003E-2</c:v>
                </c:pt>
                <c:pt idx="1187">
                  <c:v>7.7844999999999998E-2</c:v>
                </c:pt>
                <c:pt idx="1188">
                  <c:v>7.9160999999999995E-2</c:v>
                </c:pt>
                <c:pt idx="1189">
                  <c:v>8.0908999999999995E-2</c:v>
                </c:pt>
                <c:pt idx="1190">
                  <c:v>8.2659999999999997E-2</c:v>
                </c:pt>
                <c:pt idx="1191">
                  <c:v>8.4948999999999997E-2</c:v>
                </c:pt>
                <c:pt idx="1192">
                  <c:v>8.7484000000000006E-2</c:v>
                </c:pt>
                <c:pt idx="1193">
                  <c:v>9.0477000000000002E-2</c:v>
                </c:pt>
                <c:pt idx="1194">
                  <c:v>9.2267000000000002E-2</c:v>
                </c:pt>
                <c:pt idx="1195">
                  <c:v>9.5142000000000004E-2</c:v>
                </c:pt>
                <c:pt idx="1196">
                  <c:v>9.7504999999999994E-2</c:v>
                </c:pt>
                <c:pt idx="1197">
                  <c:v>0.10119599999999999</c:v>
                </c:pt>
                <c:pt idx="1198">
                  <c:v>0.10476100000000001</c:v>
                </c:pt>
                <c:pt idx="1199">
                  <c:v>0.108322</c:v>
                </c:pt>
                <c:pt idx="1200">
                  <c:v>0.112299</c:v>
                </c:pt>
              </c:numCache>
            </c:numRef>
          </c:yVal>
          <c:smooth val="1"/>
          <c:extLst>
            <c:ext xmlns:c16="http://schemas.microsoft.com/office/drawing/2014/chart" uri="{C3380CC4-5D6E-409C-BE32-E72D297353CC}">
              <c16:uniqueId val="{00000000-7490-47C9-A6B2-074722707558}"/>
            </c:ext>
          </c:extLst>
        </c:ser>
        <c:ser>
          <c:idx val="1"/>
          <c:order val="1"/>
          <c:tx>
            <c:v>Second attempt</c:v>
          </c:tx>
          <c:spPr>
            <a:ln w="19050" cap="rnd">
              <a:solidFill>
                <a:schemeClr val="accent2"/>
              </a:solidFill>
              <a:round/>
            </a:ln>
            <a:effectLst/>
          </c:spPr>
          <c:marker>
            <c:symbol val="none"/>
          </c:marker>
          <c:xVal>
            <c:numRef>
              <c:f>'Lab 3 data'!$U$4:$U$1204</c:f>
              <c:numCache>
                <c:formatCode>General</c:formatCode>
                <c:ptCount val="1201"/>
                <c:pt idx="0">
                  <c:v>900</c:v>
                </c:pt>
                <c:pt idx="1">
                  <c:v>899.5</c:v>
                </c:pt>
                <c:pt idx="2">
                  <c:v>899</c:v>
                </c:pt>
                <c:pt idx="3">
                  <c:v>898.5</c:v>
                </c:pt>
                <c:pt idx="4">
                  <c:v>898</c:v>
                </c:pt>
                <c:pt idx="5">
                  <c:v>897.5</c:v>
                </c:pt>
                <c:pt idx="6">
                  <c:v>897</c:v>
                </c:pt>
                <c:pt idx="7">
                  <c:v>896.5</c:v>
                </c:pt>
                <c:pt idx="8">
                  <c:v>896</c:v>
                </c:pt>
                <c:pt idx="9">
                  <c:v>895.5</c:v>
                </c:pt>
                <c:pt idx="10">
                  <c:v>895</c:v>
                </c:pt>
                <c:pt idx="11">
                  <c:v>894.5</c:v>
                </c:pt>
                <c:pt idx="12">
                  <c:v>894</c:v>
                </c:pt>
                <c:pt idx="13">
                  <c:v>893.5</c:v>
                </c:pt>
                <c:pt idx="14">
                  <c:v>893</c:v>
                </c:pt>
                <c:pt idx="15">
                  <c:v>892.5</c:v>
                </c:pt>
                <c:pt idx="16">
                  <c:v>892</c:v>
                </c:pt>
                <c:pt idx="17">
                  <c:v>891.5</c:v>
                </c:pt>
                <c:pt idx="18">
                  <c:v>891</c:v>
                </c:pt>
                <c:pt idx="19">
                  <c:v>890.5</c:v>
                </c:pt>
                <c:pt idx="20">
                  <c:v>890</c:v>
                </c:pt>
                <c:pt idx="21">
                  <c:v>889.5</c:v>
                </c:pt>
                <c:pt idx="22">
                  <c:v>889</c:v>
                </c:pt>
                <c:pt idx="23">
                  <c:v>888.5</c:v>
                </c:pt>
                <c:pt idx="24">
                  <c:v>888</c:v>
                </c:pt>
                <c:pt idx="25">
                  <c:v>887.5</c:v>
                </c:pt>
                <c:pt idx="26">
                  <c:v>887</c:v>
                </c:pt>
                <c:pt idx="27">
                  <c:v>886.5</c:v>
                </c:pt>
                <c:pt idx="28">
                  <c:v>886</c:v>
                </c:pt>
                <c:pt idx="29">
                  <c:v>885.5</c:v>
                </c:pt>
                <c:pt idx="30">
                  <c:v>885</c:v>
                </c:pt>
                <c:pt idx="31">
                  <c:v>884.5</c:v>
                </c:pt>
                <c:pt idx="32">
                  <c:v>884</c:v>
                </c:pt>
                <c:pt idx="33">
                  <c:v>883.5</c:v>
                </c:pt>
                <c:pt idx="34">
                  <c:v>883</c:v>
                </c:pt>
                <c:pt idx="35">
                  <c:v>882.5</c:v>
                </c:pt>
                <c:pt idx="36">
                  <c:v>882</c:v>
                </c:pt>
                <c:pt idx="37">
                  <c:v>881.5</c:v>
                </c:pt>
                <c:pt idx="38">
                  <c:v>881</c:v>
                </c:pt>
                <c:pt idx="39">
                  <c:v>880.5</c:v>
                </c:pt>
                <c:pt idx="40">
                  <c:v>880</c:v>
                </c:pt>
                <c:pt idx="41">
                  <c:v>879.5</c:v>
                </c:pt>
                <c:pt idx="42">
                  <c:v>879</c:v>
                </c:pt>
                <c:pt idx="43">
                  <c:v>878.5</c:v>
                </c:pt>
                <c:pt idx="44">
                  <c:v>878</c:v>
                </c:pt>
                <c:pt idx="45">
                  <c:v>877.5</c:v>
                </c:pt>
                <c:pt idx="46">
                  <c:v>877</c:v>
                </c:pt>
                <c:pt idx="47">
                  <c:v>876.5</c:v>
                </c:pt>
                <c:pt idx="48">
                  <c:v>876</c:v>
                </c:pt>
                <c:pt idx="49">
                  <c:v>875.5</c:v>
                </c:pt>
                <c:pt idx="50">
                  <c:v>875</c:v>
                </c:pt>
                <c:pt idx="51">
                  <c:v>874.5</c:v>
                </c:pt>
                <c:pt idx="52">
                  <c:v>874</c:v>
                </c:pt>
                <c:pt idx="53">
                  <c:v>873.5</c:v>
                </c:pt>
                <c:pt idx="54">
                  <c:v>873</c:v>
                </c:pt>
                <c:pt idx="55">
                  <c:v>872.5</c:v>
                </c:pt>
                <c:pt idx="56">
                  <c:v>872</c:v>
                </c:pt>
                <c:pt idx="57">
                  <c:v>871.5</c:v>
                </c:pt>
                <c:pt idx="58">
                  <c:v>871</c:v>
                </c:pt>
                <c:pt idx="59">
                  <c:v>870.5</c:v>
                </c:pt>
                <c:pt idx="60">
                  <c:v>870</c:v>
                </c:pt>
                <c:pt idx="61">
                  <c:v>869.5</c:v>
                </c:pt>
                <c:pt idx="62">
                  <c:v>869</c:v>
                </c:pt>
                <c:pt idx="63">
                  <c:v>868.5</c:v>
                </c:pt>
                <c:pt idx="64">
                  <c:v>868</c:v>
                </c:pt>
                <c:pt idx="65">
                  <c:v>867.5</c:v>
                </c:pt>
                <c:pt idx="66">
                  <c:v>867</c:v>
                </c:pt>
                <c:pt idx="67">
                  <c:v>866.5</c:v>
                </c:pt>
                <c:pt idx="68">
                  <c:v>866</c:v>
                </c:pt>
                <c:pt idx="69">
                  <c:v>865.5</c:v>
                </c:pt>
                <c:pt idx="70">
                  <c:v>865</c:v>
                </c:pt>
                <c:pt idx="71">
                  <c:v>864.5</c:v>
                </c:pt>
                <c:pt idx="72">
                  <c:v>864</c:v>
                </c:pt>
                <c:pt idx="73">
                  <c:v>863.5</c:v>
                </c:pt>
                <c:pt idx="74">
                  <c:v>863</c:v>
                </c:pt>
                <c:pt idx="75">
                  <c:v>862.5</c:v>
                </c:pt>
                <c:pt idx="76">
                  <c:v>862</c:v>
                </c:pt>
                <c:pt idx="77">
                  <c:v>861.5</c:v>
                </c:pt>
                <c:pt idx="78">
                  <c:v>861</c:v>
                </c:pt>
                <c:pt idx="79">
                  <c:v>860.5</c:v>
                </c:pt>
                <c:pt idx="80">
                  <c:v>860</c:v>
                </c:pt>
                <c:pt idx="81">
                  <c:v>859.5</c:v>
                </c:pt>
                <c:pt idx="82">
                  <c:v>859</c:v>
                </c:pt>
                <c:pt idx="83">
                  <c:v>858.5</c:v>
                </c:pt>
                <c:pt idx="84">
                  <c:v>858</c:v>
                </c:pt>
                <c:pt idx="85">
                  <c:v>857.5</c:v>
                </c:pt>
                <c:pt idx="86">
                  <c:v>857</c:v>
                </c:pt>
                <c:pt idx="87">
                  <c:v>856.5</c:v>
                </c:pt>
                <c:pt idx="88">
                  <c:v>856</c:v>
                </c:pt>
                <c:pt idx="89">
                  <c:v>855.5</c:v>
                </c:pt>
                <c:pt idx="90">
                  <c:v>855</c:v>
                </c:pt>
                <c:pt idx="91">
                  <c:v>854.5</c:v>
                </c:pt>
                <c:pt idx="92">
                  <c:v>854</c:v>
                </c:pt>
                <c:pt idx="93">
                  <c:v>853.5</c:v>
                </c:pt>
                <c:pt idx="94">
                  <c:v>853</c:v>
                </c:pt>
                <c:pt idx="95">
                  <c:v>852.5</c:v>
                </c:pt>
                <c:pt idx="96">
                  <c:v>852</c:v>
                </c:pt>
                <c:pt idx="97">
                  <c:v>851.5</c:v>
                </c:pt>
                <c:pt idx="98">
                  <c:v>851</c:v>
                </c:pt>
                <c:pt idx="99">
                  <c:v>850.5</c:v>
                </c:pt>
                <c:pt idx="100">
                  <c:v>850</c:v>
                </c:pt>
                <c:pt idx="101">
                  <c:v>849.5</c:v>
                </c:pt>
                <c:pt idx="102">
                  <c:v>849</c:v>
                </c:pt>
                <c:pt idx="103">
                  <c:v>848.5</c:v>
                </c:pt>
                <c:pt idx="104">
                  <c:v>848</c:v>
                </c:pt>
                <c:pt idx="105">
                  <c:v>847.5</c:v>
                </c:pt>
                <c:pt idx="106">
                  <c:v>847</c:v>
                </c:pt>
                <c:pt idx="107">
                  <c:v>846.5</c:v>
                </c:pt>
                <c:pt idx="108">
                  <c:v>846</c:v>
                </c:pt>
                <c:pt idx="109">
                  <c:v>845.5</c:v>
                </c:pt>
                <c:pt idx="110">
                  <c:v>845</c:v>
                </c:pt>
                <c:pt idx="111">
                  <c:v>844.5</c:v>
                </c:pt>
                <c:pt idx="112">
                  <c:v>844</c:v>
                </c:pt>
                <c:pt idx="113">
                  <c:v>843.5</c:v>
                </c:pt>
                <c:pt idx="114">
                  <c:v>843</c:v>
                </c:pt>
                <c:pt idx="115">
                  <c:v>842.5</c:v>
                </c:pt>
                <c:pt idx="116">
                  <c:v>842</c:v>
                </c:pt>
                <c:pt idx="117">
                  <c:v>841.5</c:v>
                </c:pt>
                <c:pt idx="118">
                  <c:v>841</c:v>
                </c:pt>
                <c:pt idx="119">
                  <c:v>840.5</c:v>
                </c:pt>
                <c:pt idx="120">
                  <c:v>840</c:v>
                </c:pt>
                <c:pt idx="121">
                  <c:v>839.5</c:v>
                </c:pt>
                <c:pt idx="122">
                  <c:v>839</c:v>
                </c:pt>
                <c:pt idx="123">
                  <c:v>838.5</c:v>
                </c:pt>
                <c:pt idx="124">
                  <c:v>838</c:v>
                </c:pt>
                <c:pt idx="125">
                  <c:v>837.5</c:v>
                </c:pt>
                <c:pt idx="126">
                  <c:v>837</c:v>
                </c:pt>
                <c:pt idx="127">
                  <c:v>836.5</c:v>
                </c:pt>
                <c:pt idx="128">
                  <c:v>836</c:v>
                </c:pt>
                <c:pt idx="129">
                  <c:v>835.5</c:v>
                </c:pt>
                <c:pt idx="130">
                  <c:v>835</c:v>
                </c:pt>
                <c:pt idx="131">
                  <c:v>834.5</c:v>
                </c:pt>
                <c:pt idx="132">
                  <c:v>834</c:v>
                </c:pt>
                <c:pt idx="133">
                  <c:v>833.5</c:v>
                </c:pt>
                <c:pt idx="134">
                  <c:v>833</c:v>
                </c:pt>
                <c:pt idx="135">
                  <c:v>832.5</c:v>
                </c:pt>
                <c:pt idx="136">
                  <c:v>832</c:v>
                </c:pt>
                <c:pt idx="137">
                  <c:v>831.5</c:v>
                </c:pt>
                <c:pt idx="138">
                  <c:v>831</c:v>
                </c:pt>
                <c:pt idx="139">
                  <c:v>830.5</c:v>
                </c:pt>
                <c:pt idx="140">
                  <c:v>830</c:v>
                </c:pt>
                <c:pt idx="141">
                  <c:v>829.5</c:v>
                </c:pt>
                <c:pt idx="142">
                  <c:v>829</c:v>
                </c:pt>
                <c:pt idx="143">
                  <c:v>828.5</c:v>
                </c:pt>
                <c:pt idx="144">
                  <c:v>828</c:v>
                </c:pt>
                <c:pt idx="145">
                  <c:v>827.5</c:v>
                </c:pt>
                <c:pt idx="146">
                  <c:v>827</c:v>
                </c:pt>
                <c:pt idx="147">
                  <c:v>826.5</c:v>
                </c:pt>
                <c:pt idx="148">
                  <c:v>826</c:v>
                </c:pt>
                <c:pt idx="149">
                  <c:v>825.5</c:v>
                </c:pt>
                <c:pt idx="150">
                  <c:v>825</c:v>
                </c:pt>
                <c:pt idx="151">
                  <c:v>824.5</c:v>
                </c:pt>
                <c:pt idx="152">
                  <c:v>824</c:v>
                </c:pt>
                <c:pt idx="153">
                  <c:v>823.5</c:v>
                </c:pt>
                <c:pt idx="154">
                  <c:v>823</c:v>
                </c:pt>
                <c:pt idx="155">
                  <c:v>822.5</c:v>
                </c:pt>
                <c:pt idx="156">
                  <c:v>822</c:v>
                </c:pt>
                <c:pt idx="157">
                  <c:v>821.5</c:v>
                </c:pt>
                <c:pt idx="158">
                  <c:v>821</c:v>
                </c:pt>
                <c:pt idx="159">
                  <c:v>820.5</c:v>
                </c:pt>
                <c:pt idx="160">
                  <c:v>820</c:v>
                </c:pt>
                <c:pt idx="161">
                  <c:v>819.5</c:v>
                </c:pt>
                <c:pt idx="162">
                  <c:v>819</c:v>
                </c:pt>
                <c:pt idx="163">
                  <c:v>818.5</c:v>
                </c:pt>
                <c:pt idx="164">
                  <c:v>818</c:v>
                </c:pt>
                <c:pt idx="165">
                  <c:v>817.5</c:v>
                </c:pt>
                <c:pt idx="166">
                  <c:v>817</c:v>
                </c:pt>
                <c:pt idx="167">
                  <c:v>816.5</c:v>
                </c:pt>
                <c:pt idx="168">
                  <c:v>816</c:v>
                </c:pt>
                <c:pt idx="169">
                  <c:v>815.5</c:v>
                </c:pt>
                <c:pt idx="170">
                  <c:v>815</c:v>
                </c:pt>
                <c:pt idx="171">
                  <c:v>814.5</c:v>
                </c:pt>
                <c:pt idx="172">
                  <c:v>814</c:v>
                </c:pt>
                <c:pt idx="173">
                  <c:v>813.5</c:v>
                </c:pt>
                <c:pt idx="174">
                  <c:v>813</c:v>
                </c:pt>
                <c:pt idx="175">
                  <c:v>812.5</c:v>
                </c:pt>
                <c:pt idx="176">
                  <c:v>812</c:v>
                </c:pt>
                <c:pt idx="177">
                  <c:v>811.5</c:v>
                </c:pt>
                <c:pt idx="178">
                  <c:v>811</c:v>
                </c:pt>
                <c:pt idx="179">
                  <c:v>810.5</c:v>
                </c:pt>
                <c:pt idx="180">
                  <c:v>810</c:v>
                </c:pt>
                <c:pt idx="181">
                  <c:v>809.5</c:v>
                </c:pt>
                <c:pt idx="182">
                  <c:v>809</c:v>
                </c:pt>
                <c:pt idx="183">
                  <c:v>808.5</c:v>
                </c:pt>
                <c:pt idx="184">
                  <c:v>808</c:v>
                </c:pt>
                <c:pt idx="185">
                  <c:v>807.5</c:v>
                </c:pt>
                <c:pt idx="186">
                  <c:v>807</c:v>
                </c:pt>
                <c:pt idx="187">
                  <c:v>806.5</c:v>
                </c:pt>
                <c:pt idx="188">
                  <c:v>806</c:v>
                </c:pt>
                <c:pt idx="189">
                  <c:v>805.5</c:v>
                </c:pt>
                <c:pt idx="190">
                  <c:v>805</c:v>
                </c:pt>
                <c:pt idx="191">
                  <c:v>804.5</c:v>
                </c:pt>
                <c:pt idx="192">
                  <c:v>804</c:v>
                </c:pt>
                <c:pt idx="193">
                  <c:v>803.5</c:v>
                </c:pt>
                <c:pt idx="194">
                  <c:v>803</c:v>
                </c:pt>
                <c:pt idx="195">
                  <c:v>802.5</c:v>
                </c:pt>
                <c:pt idx="196">
                  <c:v>802</c:v>
                </c:pt>
                <c:pt idx="197">
                  <c:v>801.5</c:v>
                </c:pt>
                <c:pt idx="198">
                  <c:v>801</c:v>
                </c:pt>
                <c:pt idx="199">
                  <c:v>800.5</c:v>
                </c:pt>
                <c:pt idx="200">
                  <c:v>800</c:v>
                </c:pt>
                <c:pt idx="201">
                  <c:v>799.5</c:v>
                </c:pt>
                <c:pt idx="202">
                  <c:v>799</c:v>
                </c:pt>
                <c:pt idx="203">
                  <c:v>798.5</c:v>
                </c:pt>
                <c:pt idx="204">
                  <c:v>798</c:v>
                </c:pt>
                <c:pt idx="205">
                  <c:v>797.5</c:v>
                </c:pt>
                <c:pt idx="206">
                  <c:v>797</c:v>
                </c:pt>
                <c:pt idx="207">
                  <c:v>796.5</c:v>
                </c:pt>
                <c:pt idx="208">
                  <c:v>796</c:v>
                </c:pt>
                <c:pt idx="209">
                  <c:v>795.5</c:v>
                </c:pt>
                <c:pt idx="210">
                  <c:v>795</c:v>
                </c:pt>
                <c:pt idx="211">
                  <c:v>794.5</c:v>
                </c:pt>
                <c:pt idx="212">
                  <c:v>794</c:v>
                </c:pt>
                <c:pt idx="213">
                  <c:v>793.5</c:v>
                </c:pt>
                <c:pt idx="214">
                  <c:v>793</c:v>
                </c:pt>
                <c:pt idx="215">
                  <c:v>792.5</c:v>
                </c:pt>
                <c:pt idx="216">
                  <c:v>792</c:v>
                </c:pt>
                <c:pt idx="217">
                  <c:v>791.5</c:v>
                </c:pt>
                <c:pt idx="218">
                  <c:v>791</c:v>
                </c:pt>
                <c:pt idx="219">
                  <c:v>790.5</c:v>
                </c:pt>
                <c:pt idx="220">
                  <c:v>790</c:v>
                </c:pt>
                <c:pt idx="221">
                  <c:v>789.5</c:v>
                </c:pt>
                <c:pt idx="222">
                  <c:v>789</c:v>
                </c:pt>
                <c:pt idx="223">
                  <c:v>788.5</c:v>
                </c:pt>
                <c:pt idx="224">
                  <c:v>788</c:v>
                </c:pt>
                <c:pt idx="225">
                  <c:v>787.5</c:v>
                </c:pt>
                <c:pt idx="226">
                  <c:v>787</c:v>
                </c:pt>
                <c:pt idx="227">
                  <c:v>786.5</c:v>
                </c:pt>
                <c:pt idx="228">
                  <c:v>786</c:v>
                </c:pt>
                <c:pt idx="229">
                  <c:v>785.5</c:v>
                </c:pt>
                <c:pt idx="230">
                  <c:v>785</c:v>
                </c:pt>
                <c:pt idx="231">
                  <c:v>784.5</c:v>
                </c:pt>
                <c:pt idx="232">
                  <c:v>784</c:v>
                </c:pt>
                <c:pt idx="233">
                  <c:v>783.5</c:v>
                </c:pt>
                <c:pt idx="234">
                  <c:v>783</c:v>
                </c:pt>
                <c:pt idx="235">
                  <c:v>782.5</c:v>
                </c:pt>
                <c:pt idx="236">
                  <c:v>782</c:v>
                </c:pt>
                <c:pt idx="237">
                  <c:v>781.5</c:v>
                </c:pt>
                <c:pt idx="238">
                  <c:v>781</c:v>
                </c:pt>
                <c:pt idx="239">
                  <c:v>780.5</c:v>
                </c:pt>
                <c:pt idx="240">
                  <c:v>780</c:v>
                </c:pt>
                <c:pt idx="241">
                  <c:v>779.5</c:v>
                </c:pt>
                <c:pt idx="242">
                  <c:v>779</c:v>
                </c:pt>
                <c:pt idx="243">
                  <c:v>778.5</c:v>
                </c:pt>
                <c:pt idx="244">
                  <c:v>778</c:v>
                </c:pt>
                <c:pt idx="245">
                  <c:v>777.5</c:v>
                </c:pt>
                <c:pt idx="246">
                  <c:v>777</c:v>
                </c:pt>
                <c:pt idx="247">
                  <c:v>776.5</c:v>
                </c:pt>
                <c:pt idx="248">
                  <c:v>776</c:v>
                </c:pt>
                <c:pt idx="249">
                  <c:v>775.5</c:v>
                </c:pt>
                <c:pt idx="250">
                  <c:v>775</c:v>
                </c:pt>
                <c:pt idx="251">
                  <c:v>774.5</c:v>
                </c:pt>
                <c:pt idx="252">
                  <c:v>774</c:v>
                </c:pt>
                <c:pt idx="253">
                  <c:v>773.5</c:v>
                </c:pt>
                <c:pt idx="254">
                  <c:v>773</c:v>
                </c:pt>
                <c:pt idx="255">
                  <c:v>772.5</c:v>
                </c:pt>
                <c:pt idx="256">
                  <c:v>772</c:v>
                </c:pt>
                <c:pt idx="257">
                  <c:v>771.5</c:v>
                </c:pt>
                <c:pt idx="258">
                  <c:v>771</c:v>
                </c:pt>
                <c:pt idx="259">
                  <c:v>770.5</c:v>
                </c:pt>
                <c:pt idx="260">
                  <c:v>770</c:v>
                </c:pt>
                <c:pt idx="261">
                  <c:v>769.5</c:v>
                </c:pt>
                <c:pt idx="262">
                  <c:v>769</c:v>
                </c:pt>
                <c:pt idx="263">
                  <c:v>768.5</c:v>
                </c:pt>
                <c:pt idx="264">
                  <c:v>768</c:v>
                </c:pt>
                <c:pt idx="265">
                  <c:v>767.5</c:v>
                </c:pt>
                <c:pt idx="266">
                  <c:v>767</c:v>
                </c:pt>
                <c:pt idx="267">
                  <c:v>766.5</c:v>
                </c:pt>
                <c:pt idx="268">
                  <c:v>766</c:v>
                </c:pt>
                <c:pt idx="269">
                  <c:v>765.5</c:v>
                </c:pt>
                <c:pt idx="270">
                  <c:v>765</c:v>
                </c:pt>
                <c:pt idx="271">
                  <c:v>764.5</c:v>
                </c:pt>
                <c:pt idx="272">
                  <c:v>764</c:v>
                </c:pt>
                <c:pt idx="273">
                  <c:v>763.5</c:v>
                </c:pt>
                <c:pt idx="274">
                  <c:v>763</c:v>
                </c:pt>
                <c:pt idx="275">
                  <c:v>762.5</c:v>
                </c:pt>
                <c:pt idx="276">
                  <c:v>762</c:v>
                </c:pt>
                <c:pt idx="277">
                  <c:v>761.5</c:v>
                </c:pt>
                <c:pt idx="278">
                  <c:v>761</c:v>
                </c:pt>
                <c:pt idx="279">
                  <c:v>760.5</c:v>
                </c:pt>
                <c:pt idx="280">
                  <c:v>760</c:v>
                </c:pt>
                <c:pt idx="281">
                  <c:v>759.5</c:v>
                </c:pt>
                <c:pt idx="282">
                  <c:v>759</c:v>
                </c:pt>
                <c:pt idx="283">
                  <c:v>758.5</c:v>
                </c:pt>
                <c:pt idx="284">
                  <c:v>758</c:v>
                </c:pt>
                <c:pt idx="285">
                  <c:v>757.5</c:v>
                </c:pt>
                <c:pt idx="286">
                  <c:v>757</c:v>
                </c:pt>
                <c:pt idx="287">
                  <c:v>756.5</c:v>
                </c:pt>
                <c:pt idx="288">
                  <c:v>756</c:v>
                </c:pt>
                <c:pt idx="289">
                  <c:v>755.5</c:v>
                </c:pt>
                <c:pt idx="290">
                  <c:v>755</c:v>
                </c:pt>
                <c:pt idx="291">
                  <c:v>754.5</c:v>
                </c:pt>
                <c:pt idx="292">
                  <c:v>754</c:v>
                </c:pt>
                <c:pt idx="293">
                  <c:v>753.5</c:v>
                </c:pt>
                <c:pt idx="294">
                  <c:v>753</c:v>
                </c:pt>
                <c:pt idx="295">
                  <c:v>752.5</c:v>
                </c:pt>
                <c:pt idx="296">
                  <c:v>752</c:v>
                </c:pt>
                <c:pt idx="297">
                  <c:v>751.5</c:v>
                </c:pt>
                <c:pt idx="298">
                  <c:v>751</c:v>
                </c:pt>
                <c:pt idx="299">
                  <c:v>750.5</c:v>
                </c:pt>
                <c:pt idx="300">
                  <c:v>750</c:v>
                </c:pt>
                <c:pt idx="301">
                  <c:v>749.5</c:v>
                </c:pt>
                <c:pt idx="302">
                  <c:v>749</c:v>
                </c:pt>
                <c:pt idx="303">
                  <c:v>748.5</c:v>
                </c:pt>
                <c:pt idx="304">
                  <c:v>748</c:v>
                </c:pt>
                <c:pt idx="305">
                  <c:v>747.5</c:v>
                </c:pt>
                <c:pt idx="306">
                  <c:v>747</c:v>
                </c:pt>
                <c:pt idx="307">
                  <c:v>746.5</c:v>
                </c:pt>
                <c:pt idx="308">
                  <c:v>746</c:v>
                </c:pt>
                <c:pt idx="309">
                  <c:v>745.5</c:v>
                </c:pt>
                <c:pt idx="310">
                  <c:v>745</c:v>
                </c:pt>
                <c:pt idx="311">
                  <c:v>744.5</c:v>
                </c:pt>
                <c:pt idx="312">
                  <c:v>744</c:v>
                </c:pt>
                <c:pt idx="313">
                  <c:v>743.5</c:v>
                </c:pt>
                <c:pt idx="314">
                  <c:v>743</c:v>
                </c:pt>
                <c:pt idx="315">
                  <c:v>742.5</c:v>
                </c:pt>
                <c:pt idx="316">
                  <c:v>742</c:v>
                </c:pt>
                <c:pt idx="317">
                  <c:v>741.5</c:v>
                </c:pt>
                <c:pt idx="318">
                  <c:v>741</c:v>
                </c:pt>
                <c:pt idx="319">
                  <c:v>740.5</c:v>
                </c:pt>
                <c:pt idx="320">
                  <c:v>740</c:v>
                </c:pt>
                <c:pt idx="321">
                  <c:v>739.5</c:v>
                </c:pt>
                <c:pt idx="322">
                  <c:v>739</c:v>
                </c:pt>
                <c:pt idx="323">
                  <c:v>738.5</c:v>
                </c:pt>
                <c:pt idx="324">
                  <c:v>738</c:v>
                </c:pt>
                <c:pt idx="325">
                  <c:v>737.5</c:v>
                </c:pt>
                <c:pt idx="326">
                  <c:v>737</c:v>
                </c:pt>
                <c:pt idx="327">
                  <c:v>736.5</c:v>
                </c:pt>
                <c:pt idx="328">
                  <c:v>736</c:v>
                </c:pt>
                <c:pt idx="329">
                  <c:v>735.5</c:v>
                </c:pt>
                <c:pt idx="330">
                  <c:v>735</c:v>
                </c:pt>
                <c:pt idx="331">
                  <c:v>734.5</c:v>
                </c:pt>
                <c:pt idx="332">
                  <c:v>734</c:v>
                </c:pt>
                <c:pt idx="333">
                  <c:v>733.5</c:v>
                </c:pt>
                <c:pt idx="334">
                  <c:v>733</c:v>
                </c:pt>
                <c:pt idx="335">
                  <c:v>732.5</c:v>
                </c:pt>
                <c:pt idx="336">
                  <c:v>732</c:v>
                </c:pt>
                <c:pt idx="337">
                  <c:v>731.5</c:v>
                </c:pt>
                <c:pt idx="338">
                  <c:v>731</c:v>
                </c:pt>
                <c:pt idx="339">
                  <c:v>730.5</c:v>
                </c:pt>
                <c:pt idx="340">
                  <c:v>730</c:v>
                </c:pt>
                <c:pt idx="341">
                  <c:v>729.5</c:v>
                </c:pt>
                <c:pt idx="342">
                  <c:v>729</c:v>
                </c:pt>
                <c:pt idx="343">
                  <c:v>728.5</c:v>
                </c:pt>
                <c:pt idx="344">
                  <c:v>728</c:v>
                </c:pt>
                <c:pt idx="345">
                  <c:v>727.5</c:v>
                </c:pt>
                <c:pt idx="346">
                  <c:v>727</c:v>
                </c:pt>
                <c:pt idx="347">
                  <c:v>726.5</c:v>
                </c:pt>
                <c:pt idx="348">
                  <c:v>726</c:v>
                </c:pt>
                <c:pt idx="349">
                  <c:v>725.5</c:v>
                </c:pt>
                <c:pt idx="350">
                  <c:v>725</c:v>
                </c:pt>
                <c:pt idx="351">
                  <c:v>724.5</c:v>
                </c:pt>
                <c:pt idx="352">
                  <c:v>724</c:v>
                </c:pt>
                <c:pt idx="353">
                  <c:v>723.5</c:v>
                </c:pt>
                <c:pt idx="354">
                  <c:v>723</c:v>
                </c:pt>
                <c:pt idx="355">
                  <c:v>722.5</c:v>
                </c:pt>
                <c:pt idx="356">
                  <c:v>722</c:v>
                </c:pt>
                <c:pt idx="357">
                  <c:v>721.5</c:v>
                </c:pt>
                <c:pt idx="358">
                  <c:v>721</c:v>
                </c:pt>
                <c:pt idx="359">
                  <c:v>720.5</c:v>
                </c:pt>
                <c:pt idx="360">
                  <c:v>720</c:v>
                </c:pt>
                <c:pt idx="361">
                  <c:v>719.5</c:v>
                </c:pt>
                <c:pt idx="362">
                  <c:v>719</c:v>
                </c:pt>
                <c:pt idx="363">
                  <c:v>718.5</c:v>
                </c:pt>
                <c:pt idx="364">
                  <c:v>718</c:v>
                </c:pt>
                <c:pt idx="365">
                  <c:v>717.5</c:v>
                </c:pt>
                <c:pt idx="366">
                  <c:v>717</c:v>
                </c:pt>
                <c:pt idx="367">
                  <c:v>716.5</c:v>
                </c:pt>
                <c:pt idx="368">
                  <c:v>716</c:v>
                </c:pt>
                <c:pt idx="369">
                  <c:v>715.5</c:v>
                </c:pt>
                <c:pt idx="370">
                  <c:v>715</c:v>
                </c:pt>
                <c:pt idx="371">
                  <c:v>714.5</c:v>
                </c:pt>
                <c:pt idx="372">
                  <c:v>714</c:v>
                </c:pt>
                <c:pt idx="373">
                  <c:v>713.5</c:v>
                </c:pt>
                <c:pt idx="374">
                  <c:v>713</c:v>
                </c:pt>
                <c:pt idx="375">
                  <c:v>712.5</c:v>
                </c:pt>
                <c:pt idx="376">
                  <c:v>712</c:v>
                </c:pt>
                <c:pt idx="377">
                  <c:v>711.5</c:v>
                </c:pt>
                <c:pt idx="378">
                  <c:v>711</c:v>
                </c:pt>
                <c:pt idx="379">
                  <c:v>710.5</c:v>
                </c:pt>
                <c:pt idx="380">
                  <c:v>710</c:v>
                </c:pt>
                <c:pt idx="381">
                  <c:v>709.5</c:v>
                </c:pt>
                <c:pt idx="382">
                  <c:v>709</c:v>
                </c:pt>
                <c:pt idx="383">
                  <c:v>708.5</c:v>
                </c:pt>
                <c:pt idx="384">
                  <c:v>708</c:v>
                </c:pt>
                <c:pt idx="385">
                  <c:v>707.5</c:v>
                </c:pt>
                <c:pt idx="386">
                  <c:v>707</c:v>
                </c:pt>
                <c:pt idx="387">
                  <c:v>706.5</c:v>
                </c:pt>
                <c:pt idx="388">
                  <c:v>706</c:v>
                </c:pt>
                <c:pt idx="389">
                  <c:v>705.5</c:v>
                </c:pt>
                <c:pt idx="390">
                  <c:v>705</c:v>
                </c:pt>
                <c:pt idx="391">
                  <c:v>704.5</c:v>
                </c:pt>
                <c:pt idx="392">
                  <c:v>704</c:v>
                </c:pt>
                <c:pt idx="393">
                  <c:v>703.5</c:v>
                </c:pt>
                <c:pt idx="394">
                  <c:v>703</c:v>
                </c:pt>
                <c:pt idx="395">
                  <c:v>702.5</c:v>
                </c:pt>
                <c:pt idx="396">
                  <c:v>702</c:v>
                </c:pt>
                <c:pt idx="397">
                  <c:v>701.5</c:v>
                </c:pt>
                <c:pt idx="398">
                  <c:v>701</c:v>
                </c:pt>
                <c:pt idx="399">
                  <c:v>700.5</c:v>
                </c:pt>
                <c:pt idx="400">
                  <c:v>700</c:v>
                </c:pt>
                <c:pt idx="401">
                  <c:v>699.5</c:v>
                </c:pt>
                <c:pt idx="402">
                  <c:v>699</c:v>
                </c:pt>
                <c:pt idx="403">
                  <c:v>698.5</c:v>
                </c:pt>
                <c:pt idx="404">
                  <c:v>698</c:v>
                </c:pt>
                <c:pt idx="405">
                  <c:v>697.5</c:v>
                </c:pt>
                <c:pt idx="406">
                  <c:v>697</c:v>
                </c:pt>
                <c:pt idx="407">
                  <c:v>696.5</c:v>
                </c:pt>
                <c:pt idx="408">
                  <c:v>696</c:v>
                </c:pt>
                <c:pt idx="409">
                  <c:v>695.5</c:v>
                </c:pt>
                <c:pt idx="410">
                  <c:v>695</c:v>
                </c:pt>
                <c:pt idx="411">
                  <c:v>694.5</c:v>
                </c:pt>
                <c:pt idx="412">
                  <c:v>694</c:v>
                </c:pt>
                <c:pt idx="413">
                  <c:v>693.5</c:v>
                </c:pt>
                <c:pt idx="414">
                  <c:v>693</c:v>
                </c:pt>
                <c:pt idx="415">
                  <c:v>692.5</c:v>
                </c:pt>
                <c:pt idx="416">
                  <c:v>692</c:v>
                </c:pt>
                <c:pt idx="417">
                  <c:v>691.5</c:v>
                </c:pt>
                <c:pt idx="418">
                  <c:v>691</c:v>
                </c:pt>
                <c:pt idx="419">
                  <c:v>690.5</c:v>
                </c:pt>
                <c:pt idx="420">
                  <c:v>690</c:v>
                </c:pt>
                <c:pt idx="421">
                  <c:v>689.5</c:v>
                </c:pt>
                <c:pt idx="422">
                  <c:v>689</c:v>
                </c:pt>
                <c:pt idx="423">
                  <c:v>688.5</c:v>
                </c:pt>
                <c:pt idx="424">
                  <c:v>688</c:v>
                </c:pt>
                <c:pt idx="425">
                  <c:v>687.5</c:v>
                </c:pt>
                <c:pt idx="426">
                  <c:v>687</c:v>
                </c:pt>
                <c:pt idx="427">
                  <c:v>686.5</c:v>
                </c:pt>
                <c:pt idx="428">
                  <c:v>686</c:v>
                </c:pt>
                <c:pt idx="429">
                  <c:v>685.5</c:v>
                </c:pt>
                <c:pt idx="430">
                  <c:v>685</c:v>
                </c:pt>
                <c:pt idx="431">
                  <c:v>684.5</c:v>
                </c:pt>
                <c:pt idx="432">
                  <c:v>684</c:v>
                </c:pt>
                <c:pt idx="433">
                  <c:v>683.5</c:v>
                </c:pt>
                <c:pt idx="434">
                  <c:v>683</c:v>
                </c:pt>
                <c:pt idx="435">
                  <c:v>682.5</c:v>
                </c:pt>
                <c:pt idx="436">
                  <c:v>682</c:v>
                </c:pt>
                <c:pt idx="437">
                  <c:v>681.5</c:v>
                </c:pt>
                <c:pt idx="438">
                  <c:v>681</c:v>
                </c:pt>
                <c:pt idx="439">
                  <c:v>680.5</c:v>
                </c:pt>
                <c:pt idx="440">
                  <c:v>680</c:v>
                </c:pt>
                <c:pt idx="441">
                  <c:v>679.5</c:v>
                </c:pt>
                <c:pt idx="442">
                  <c:v>679</c:v>
                </c:pt>
                <c:pt idx="443">
                  <c:v>678.5</c:v>
                </c:pt>
                <c:pt idx="444">
                  <c:v>678</c:v>
                </c:pt>
                <c:pt idx="445">
                  <c:v>677.5</c:v>
                </c:pt>
                <c:pt idx="446">
                  <c:v>677</c:v>
                </c:pt>
                <c:pt idx="447">
                  <c:v>676.5</c:v>
                </c:pt>
                <c:pt idx="448">
                  <c:v>676</c:v>
                </c:pt>
                <c:pt idx="449">
                  <c:v>675.5</c:v>
                </c:pt>
                <c:pt idx="450">
                  <c:v>675</c:v>
                </c:pt>
                <c:pt idx="451">
                  <c:v>674.5</c:v>
                </c:pt>
                <c:pt idx="452">
                  <c:v>674</c:v>
                </c:pt>
                <c:pt idx="453">
                  <c:v>673.5</c:v>
                </c:pt>
                <c:pt idx="454">
                  <c:v>673</c:v>
                </c:pt>
                <c:pt idx="455">
                  <c:v>672.5</c:v>
                </c:pt>
                <c:pt idx="456">
                  <c:v>672</c:v>
                </c:pt>
                <c:pt idx="457">
                  <c:v>671.5</c:v>
                </c:pt>
                <c:pt idx="458">
                  <c:v>671</c:v>
                </c:pt>
                <c:pt idx="459">
                  <c:v>670.5</c:v>
                </c:pt>
                <c:pt idx="460">
                  <c:v>670</c:v>
                </c:pt>
                <c:pt idx="461">
                  <c:v>669.5</c:v>
                </c:pt>
                <c:pt idx="462">
                  <c:v>669</c:v>
                </c:pt>
                <c:pt idx="463">
                  <c:v>668.5</c:v>
                </c:pt>
                <c:pt idx="464">
                  <c:v>668</c:v>
                </c:pt>
                <c:pt idx="465">
                  <c:v>667.5</c:v>
                </c:pt>
                <c:pt idx="466">
                  <c:v>667</c:v>
                </c:pt>
                <c:pt idx="467">
                  <c:v>666.5</c:v>
                </c:pt>
                <c:pt idx="468">
                  <c:v>666</c:v>
                </c:pt>
                <c:pt idx="469">
                  <c:v>665.5</c:v>
                </c:pt>
                <c:pt idx="470">
                  <c:v>665</c:v>
                </c:pt>
                <c:pt idx="471">
                  <c:v>664.5</c:v>
                </c:pt>
                <c:pt idx="472">
                  <c:v>664</c:v>
                </c:pt>
                <c:pt idx="473">
                  <c:v>663.5</c:v>
                </c:pt>
                <c:pt idx="474">
                  <c:v>663</c:v>
                </c:pt>
                <c:pt idx="475">
                  <c:v>662.5</c:v>
                </c:pt>
                <c:pt idx="476">
                  <c:v>662</c:v>
                </c:pt>
                <c:pt idx="477">
                  <c:v>661.5</c:v>
                </c:pt>
                <c:pt idx="478">
                  <c:v>661</c:v>
                </c:pt>
                <c:pt idx="479">
                  <c:v>660.5</c:v>
                </c:pt>
                <c:pt idx="480">
                  <c:v>660</c:v>
                </c:pt>
                <c:pt idx="481">
                  <c:v>659.5</c:v>
                </c:pt>
                <c:pt idx="482">
                  <c:v>659</c:v>
                </c:pt>
                <c:pt idx="483">
                  <c:v>658.5</c:v>
                </c:pt>
                <c:pt idx="484">
                  <c:v>658</c:v>
                </c:pt>
                <c:pt idx="485">
                  <c:v>657.5</c:v>
                </c:pt>
                <c:pt idx="486">
                  <c:v>657</c:v>
                </c:pt>
                <c:pt idx="487">
                  <c:v>656.5</c:v>
                </c:pt>
                <c:pt idx="488">
                  <c:v>656</c:v>
                </c:pt>
                <c:pt idx="489">
                  <c:v>655.5</c:v>
                </c:pt>
                <c:pt idx="490">
                  <c:v>655</c:v>
                </c:pt>
                <c:pt idx="491">
                  <c:v>654.5</c:v>
                </c:pt>
                <c:pt idx="492">
                  <c:v>654</c:v>
                </c:pt>
                <c:pt idx="493">
                  <c:v>653.5</c:v>
                </c:pt>
                <c:pt idx="494">
                  <c:v>653</c:v>
                </c:pt>
                <c:pt idx="495">
                  <c:v>652.5</c:v>
                </c:pt>
                <c:pt idx="496">
                  <c:v>652</c:v>
                </c:pt>
                <c:pt idx="497">
                  <c:v>651.5</c:v>
                </c:pt>
                <c:pt idx="498">
                  <c:v>651</c:v>
                </c:pt>
                <c:pt idx="499">
                  <c:v>650.5</c:v>
                </c:pt>
                <c:pt idx="500">
                  <c:v>650</c:v>
                </c:pt>
                <c:pt idx="501">
                  <c:v>649.5</c:v>
                </c:pt>
                <c:pt idx="502">
                  <c:v>649</c:v>
                </c:pt>
                <c:pt idx="503">
                  <c:v>648.5</c:v>
                </c:pt>
                <c:pt idx="504">
                  <c:v>648</c:v>
                </c:pt>
                <c:pt idx="505">
                  <c:v>647.5</c:v>
                </c:pt>
                <c:pt idx="506">
                  <c:v>647</c:v>
                </c:pt>
                <c:pt idx="507">
                  <c:v>646.5</c:v>
                </c:pt>
                <c:pt idx="508">
                  <c:v>646</c:v>
                </c:pt>
                <c:pt idx="509">
                  <c:v>645.5</c:v>
                </c:pt>
                <c:pt idx="510">
                  <c:v>645</c:v>
                </c:pt>
                <c:pt idx="511">
                  <c:v>644.5</c:v>
                </c:pt>
                <c:pt idx="512">
                  <c:v>644</c:v>
                </c:pt>
                <c:pt idx="513">
                  <c:v>643.5</c:v>
                </c:pt>
                <c:pt idx="514">
                  <c:v>643</c:v>
                </c:pt>
                <c:pt idx="515">
                  <c:v>642.5</c:v>
                </c:pt>
                <c:pt idx="516">
                  <c:v>642</c:v>
                </c:pt>
                <c:pt idx="517">
                  <c:v>641.5</c:v>
                </c:pt>
                <c:pt idx="518">
                  <c:v>641</c:v>
                </c:pt>
                <c:pt idx="519">
                  <c:v>640.5</c:v>
                </c:pt>
                <c:pt idx="520">
                  <c:v>640</c:v>
                </c:pt>
                <c:pt idx="521">
                  <c:v>639.5</c:v>
                </c:pt>
                <c:pt idx="522">
                  <c:v>639</c:v>
                </c:pt>
                <c:pt idx="523">
                  <c:v>638.5</c:v>
                </c:pt>
                <c:pt idx="524">
                  <c:v>638</c:v>
                </c:pt>
                <c:pt idx="525">
                  <c:v>637.5</c:v>
                </c:pt>
                <c:pt idx="526">
                  <c:v>637</c:v>
                </c:pt>
                <c:pt idx="527">
                  <c:v>636.5</c:v>
                </c:pt>
                <c:pt idx="528">
                  <c:v>636</c:v>
                </c:pt>
                <c:pt idx="529">
                  <c:v>635.5</c:v>
                </c:pt>
                <c:pt idx="530">
                  <c:v>635</c:v>
                </c:pt>
                <c:pt idx="531">
                  <c:v>634.5</c:v>
                </c:pt>
                <c:pt idx="532">
                  <c:v>634</c:v>
                </c:pt>
                <c:pt idx="533">
                  <c:v>633.5</c:v>
                </c:pt>
                <c:pt idx="534">
                  <c:v>633</c:v>
                </c:pt>
                <c:pt idx="535">
                  <c:v>632.5</c:v>
                </c:pt>
                <c:pt idx="536">
                  <c:v>632</c:v>
                </c:pt>
                <c:pt idx="537">
                  <c:v>631.5</c:v>
                </c:pt>
                <c:pt idx="538">
                  <c:v>631</c:v>
                </c:pt>
                <c:pt idx="539">
                  <c:v>630.5</c:v>
                </c:pt>
                <c:pt idx="540">
                  <c:v>630</c:v>
                </c:pt>
                <c:pt idx="541">
                  <c:v>629.5</c:v>
                </c:pt>
                <c:pt idx="542">
                  <c:v>629</c:v>
                </c:pt>
                <c:pt idx="543">
                  <c:v>628.5</c:v>
                </c:pt>
                <c:pt idx="544">
                  <c:v>628</c:v>
                </c:pt>
                <c:pt idx="545">
                  <c:v>627.5</c:v>
                </c:pt>
                <c:pt idx="546">
                  <c:v>627</c:v>
                </c:pt>
                <c:pt idx="547">
                  <c:v>626.5</c:v>
                </c:pt>
                <c:pt idx="548">
                  <c:v>626</c:v>
                </c:pt>
                <c:pt idx="549">
                  <c:v>625.5</c:v>
                </c:pt>
                <c:pt idx="550">
                  <c:v>625</c:v>
                </c:pt>
                <c:pt idx="551">
                  <c:v>624.5</c:v>
                </c:pt>
                <c:pt idx="552">
                  <c:v>624</c:v>
                </c:pt>
                <c:pt idx="553">
                  <c:v>623.5</c:v>
                </c:pt>
                <c:pt idx="554">
                  <c:v>623</c:v>
                </c:pt>
                <c:pt idx="555">
                  <c:v>622.5</c:v>
                </c:pt>
                <c:pt idx="556">
                  <c:v>622</c:v>
                </c:pt>
                <c:pt idx="557">
                  <c:v>621.5</c:v>
                </c:pt>
                <c:pt idx="558">
                  <c:v>621</c:v>
                </c:pt>
                <c:pt idx="559">
                  <c:v>620.5</c:v>
                </c:pt>
                <c:pt idx="560">
                  <c:v>620</c:v>
                </c:pt>
                <c:pt idx="561">
                  <c:v>619.5</c:v>
                </c:pt>
                <c:pt idx="562">
                  <c:v>619</c:v>
                </c:pt>
                <c:pt idx="563">
                  <c:v>618.5</c:v>
                </c:pt>
                <c:pt idx="564">
                  <c:v>618</c:v>
                </c:pt>
                <c:pt idx="565">
                  <c:v>617.5</c:v>
                </c:pt>
                <c:pt idx="566">
                  <c:v>617</c:v>
                </c:pt>
                <c:pt idx="567">
                  <c:v>616.5</c:v>
                </c:pt>
                <c:pt idx="568">
                  <c:v>616</c:v>
                </c:pt>
                <c:pt idx="569">
                  <c:v>615.5</c:v>
                </c:pt>
                <c:pt idx="570">
                  <c:v>615</c:v>
                </c:pt>
                <c:pt idx="571">
                  <c:v>614.5</c:v>
                </c:pt>
                <c:pt idx="572">
                  <c:v>614</c:v>
                </c:pt>
                <c:pt idx="573">
                  <c:v>613.5</c:v>
                </c:pt>
                <c:pt idx="574">
                  <c:v>613</c:v>
                </c:pt>
                <c:pt idx="575">
                  <c:v>612.5</c:v>
                </c:pt>
                <c:pt idx="576">
                  <c:v>612</c:v>
                </c:pt>
                <c:pt idx="577">
                  <c:v>611.5</c:v>
                </c:pt>
                <c:pt idx="578">
                  <c:v>611</c:v>
                </c:pt>
                <c:pt idx="579">
                  <c:v>610.5</c:v>
                </c:pt>
                <c:pt idx="580">
                  <c:v>610</c:v>
                </c:pt>
                <c:pt idx="581">
                  <c:v>609.5</c:v>
                </c:pt>
                <c:pt idx="582">
                  <c:v>609</c:v>
                </c:pt>
                <c:pt idx="583">
                  <c:v>608.5</c:v>
                </c:pt>
                <c:pt idx="584">
                  <c:v>608</c:v>
                </c:pt>
                <c:pt idx="585">
                  <c:v>607.5</c:v>
                </c:pt>
                <c:pt idx="586">
                  <c:v>607</c:v>
                </c:pt>
                <c:pt idx="587">
                  <c:v>606.5</c:v>
                </c:pt>
                <c:pt idx="588">
                  <c:v>606</c:v>
                </c:pt>
                <c:pt idx="589">
                  <c:v>605.5</c:v>
                </c:pt>
                <c:pt idx="590">
                  <c:v>605</c:v>
                </c:pt>
                <c:pt idx="591">
                  <c:v>604.5</c:v>
                </c:pt>
                <c:pt idx="592">
                  <c:v>604</c:v>
                </c:pt>
                <c:pt idx="593">
                  <c:v>603.5</c:v>
                </c:pt>
                <c:pt idx="594">
                  <c:v>603</c:v>
                </c:pt>
                <c:pt idx="595">
                  <c:v>602.5</c:v>
                </c:pt>
                <c:pt idx="596">
                  <c:v>602</c:v>
                </c:pt>
                <c:pt idx="597">
                  <c:v>601.5</c:v>
                </c:pt>
                <c:pt idx="598">
                  <c:v>601</c:v>
                </c:pt>
                <c:pt idx="599">
                  <c:v>600.5</c:v>
                </c:pt>
                <c:pt idx="600">
                  <c:v>600</c:v>
                </c:pt>
                <c:pt idx="601">
                  <c:v>599.5</c:v>
                </c:pt>
                <c:pt idx="602">
                  <c:v>599</c:v>
                </c:pt>
                <c:pt idx="603">
                  <c:v>598.5</c:v>
                </c:pt>
                <c:pt idx="604">
                  <c:v>598</c:v>
                </c:pt>
                <c:pt idx="605">
                  <c:v>597.5</c:v>
                </c:pt>
                <c:pt idx="606">
                  <c:v>597</c:v>
                </c:pt>
                <c:pt idx="607">
                  <c:v>596.5</c:v>
                </c:pt>
                <c:pt idx="608">
                  <c:v>596</c:v>
                </c:pt>
                <c:pt idx="609">
                  <c:v>595.5</c:v>
                </c:pt>
                <c:pt idx="610">
                  <c:v>595</c:v>
                </c:pt>
                <c:pt idx="611">
                  <c:v>594.5</c:v>
                </c:pt>
                <c:pt idx="612">
                  <c:v>594</c:v>
                </c:pt>
                <c:pt idx="613">
                  <c:v>593.5</c:v>
                </c:pt>
                <c:pt idx="614">
                  <c:v>593</c:v>
                </c:pt>
                <c:pt idx="615">
                  <c:v>592.5</c:v>
                </c:pt>
                <c:pt idx="616">
                  <c:v>592</c:v>
                </c:pt>
                <c:pt idx="617">
                  <c:v>591.5</c:v>
                </c:pt>
                <c:pt idx="618">
                  <c:v>591</c:v>
                </c:pt>
                <c:pt idx="619">
                  <c:v>590.5</c:v>
                </c:pt>
                <c:pt idx="620">
                  <c:v>590</c:v>
                </c:pt>
                <c:pt idx="621">
                  <c:v>589.5</c:v>
                </c:pt>
                <c:pt idx="622">
                  <c:v>589</c:v>
                </c:pt>
                <c:pt idx="623">
                  <c:v>588.5</c:v>
                </c:pt>
                <c:pt idx="624">
                  <c:v>588</c:v>
                </c:pt>
                <c:pt idx="625">
                  <c:v>587.5</c:v>
                </c:pt>
                <c:pt idx="626">
                  <c:v>587</c:v>
                </c:pt>
                <c:pt idx="627">
                  <c:v>586.5</c:v>
                </c:pt>
                <c:pt idx="628">
                  <c:v>586</c:v>
                </c:pt>
                <c:pt idx="629">
                  <c:v>585.5</c:v>
                </c:pt>
                <c:pt idx="630">
                  <c:v>585</c:v>
                </c:pt>
                <c:pt idx="631">
                  <c:v>584.5</c:v>
                </c:pt>
                <c:pt idx="632">
                  <c:v>584</c:v>
                </c:pt>
                <c:pt idx="633">
                  <c:v>583.5</c:v>
                </c:pt>
                <c:pt idx="634">
                  <c:v>583</c:v>
                </c:pt>
                <c:pt idx="635">
                  <c:v>582.5</c:v>
                </c:pt>
                <c:pt idx="636">
                  <c:v>582</c:v>
                </c:pt>
                <c:pt idx="637">
                  <c:v>581.5</c:v>
                </c:pt>
                <c:pt idx="638">
                  <c:v>581</c:v>
                </c:pt>
                <c:pt idx="639">
                  <c:v>580.5</c:v>
                </c:pt>
                <c:pt idx="640">
                  <c:v>580</c:v>
                </c:pt>
                <c:pt idx="641">
                  <c:v>579.5</c:v>
                </c:pt>
                <c:pt idx="642">
                  <c:v>579</c:v>
                </c:pt>
                <c:pt idx="643">
                  <c:v>578.5</c:v>
                </c:pt>
                <c:pt idx="644">
                  <c:v>578</c:v>
                </c:pt>
                <c:pt idx="645">
                  <c:v>577.5</c:v>
                </c:pt>
                <c:pt idx="646">
                  <c:v>577</c:v>
                </c:pt>
                <c:pt idx="647">
                  <c:v>576.5</c:v>
                </c:pt>
                <c:pt idx="648">
                  <c:v>576</c:v>
                </c:pt>
                <c:pt idx="649">
                  <c:v>575.5</c:v>
                </c:pt>
                <c:pt idx="650">
                  <c:v>575</c:v>
                </c:pt>
                <c:pt idx="651">
                  <c:v>574.5</c:v>
                </c:pt>
                <c:pt idx="652">
                  <c:v>574</c:v>
                </c:pt>
                <c:pt idx="653">
                  <c:v>573.5</c:v>
                </c:pt>
                <c:pt idx="654">
                  <c:v>573</c:v>
                </c:pt>
                <c:pt idx="655">
                  <c:v>572.5</c:v>
                </c:pt>
                <c:pt idx="656">
                  <c:v>572</c:v>
                </c:pt>
                <c:pt idx="657">
                  <c:v>571.5</c:v>
                </c:pt>
                <c:pt idx="658">
                  <c:v>571</c:v>
                </c:pt>
                <c:pt idx="659">
                  <c:v>570.5</c:v>
                </c:pt>
                <c:pt idx="660">
                  <c:v>570</c:v>
                </c:pt>
                <c:pt idx="661">
                  <c:v>569.5</c:v>
                </c:pt>
                <c:pt idx="662">
                  <c:v>569</c:v>
                </c:pt>
                <c:pt idx="663">
                  <c:v>568.5</c:v>
                </c:pt>
                <c:pt idx="664">
                  <c:v>568</c:v>
                </c:pt>
                <c:pt idx="665">
                  <c:v>567.5</c:v>
                </c:pt>
                <c:pt idx="666">
                  <c:v>567</c:v>
                </c:pt>
                <c:pt idx="667">
                  <c:v>566.5</c:v>
                </c:pt>
                <c:pt idx="668">
                  <c:v>566</c:v>
                </c:pt>
                <c:pt idx="669">
                  <c:v>565.5</c:v>
                </c:pt>
                <c:pt idx="670">
                  <c:v>565</c:v>
                </c:pt>
                <c:pt idx="671">
                  <c:v>564.5</c:v>
                </c:pt>
                <c:pt idx="672">
                  <c:v>564</c:v>
                </c:pt>
                <c:pt idx="673">
                  <c:v>563.5</c:v>
                </c:pt>
                <c:pt idx="674">
                  <c:v>563</c:v>
                </c:pt>
                <c:pt idx="675">
                  <c:v>562.5</c:v>
                </c:pt>
                <c:pt idx="676">
                  <c:v>562</c:v>
                </c:pt>
                <c:pt idx="677">
                  <c:v>561.5</c:v>
                </c:pt>
                <c:pt idx="678">
                  <c:v>561</c:v>
                </c:pt>
                <c:pt idx="679">
                  <c:v>560.5</c:v>
                </c:pt>
                <c:pt idx="680">
                  <c:v>560</c:v>
                </c:pt>
                <c:pt idx="681">
                  <c:v>559.5</c:v>
                </c:pt>
                <c:pt idx="682">
                  <c:v>559</c:v>
                </c:pt>
                <c:pt idx="683">
                  <c:v>558.5</c:v>
                </c:pt>
                <c:pt idx="684">
                  <c:v>558</c:v>
                </c:pt>
                <c:pt idx="685">
                  <c:v>557.5</c:v>
                </c:pt>
                <c:pt idx="686">
                  <c:v>557</c:v>
                </c:pt>
                <c:pt idx="687">
                  <c:v>556.5</c:v>
                </c:pt>
                <c:pt idx="688">
                  <c:v>556</c:v>
                </c:pt>
                <c:pt idx="689">
                  <c:v>555.5</c:v>
                </c:pt>
                <c:pt idx="690">
                  <c:v>555</c:v>
                </c:pt>
                <c:pt idx="691">
                  <c:v>554.5</c:v>
                </c:pt>
                <c:pt idx="692">
                  <c:v>554</c:v>
                </c:pt>
                <c:pt idx="693">
                  <c:v>553.5</c:v>
                </c:pt>
                <c:pt idx="694">
                  <c:v>553</c:v>
                </c:pt>
                <c:pt idx="695">
                  <c:v>552.5</c:v>
                </c:pt>
                <c:pt idx="696">
                  <c:v>552</c:v>
                </c:pt>
                <c:pt idx="697">
                  <c:v>551.5</c:v>
                </c:pt>
                <c:pt idx="698">
                  <c:v>551</c:v>
                </c:pt>
                <c:pt idx="699">
                  <c:v>550.5</c:v>
                </c:pt>
                <c:pt idx="700">
                  <c:v>550</c:v>
                </c:pt>
                <c:pt idx="701">
                  <c:v>549.5</c:v>
                </c:pt>
                <c:pt idx="702">
                  <c:v>549</c:v>
                </c:pt>
                <c:pt idx="703">
                  <c:v>548.5</c:v>
                </c:pt>
                <c:pt idx="704">
                  <c:v>548</c:v>
                </c:pt>
                <c:pt idx="705">
                  <c:v>547.5</c:v>
                </c:pt>
                <c:pt idx="706">
                  <c:v>547</c:v>
                </c:pt>
                <c:pt idx="707">
                  <c:v>546.5</c:v>
                </c:pt>
                <c:pt idx="708">
                  <c:v>546</c:v>
                </c:pt>
                <c:pt idx="709">
                  <c:v>545.5</c:v>
                </c:pt>
                <c:pt idx="710">
                  <c:v>545</c:v>
                </c:pt>
                <c:pt idx="711">
                  <c:v>544.5</c:v>
                </c:pt>
                <c:pt idx="712">
                  <c:v>544</c:v>
                </c:pt>
                <c:pt idx="713">
                  <c:v>543.5</c:v>
                </c:pt>
                <c:pt idx="714">
                  <c:v>543</c:v>
                </c:pt>
                <c:pt idx="715">
                  <c:v>542.5</c:v>
                </c:pt>
                <c:pt idx="716">
                  <c:v>542</c:v>
                </c:pt>
                <c:pt idx="717">
                  <c:v>541.5</c:v>
                </c:pt>
                <c:pt idx="718">
                  <c:v>541</c:v>
                </c:pt>
                <c:pt idx="719">
                  <c:v>540.5</c:v>
                </c:pt>
                <c:pt idx="720">
                  <c:v>540</c:v>
                </c:pt>
                <c:pt idx="721">
                  <c:v>539.5</c:v>
                </c:pt>
                <c:pt idx="722">
                  <c:v>539</c:v>
                </c:pt>
                <c:pt idx="723">
                  <c:v>538.5</c:v>
                </c:pt>
                <c:pt idx="724">
                  <c:v>538</c:v>
                </c:pt>
                <c:pt idx="725">
                  <c:v>537.5</c:v>
                </c:pt>
                <c:pt idx="726">
                  <c:v>537</c:v>
                </c:pt>
                <c:pt idx="727">
                  <c:v>536.5</c:v>
                </c:pt>
                <c:pt idx="728">
                  <c:v>536</c:v>
                </c:pt>
                <c:pt idx="729">
                  <c:v>535.5</c:v>
                </c:pt>
                <c:pt idx="730">
                  <c:v>535</c:v>
                </c:pt>
                <c:pt idx="731">
                  <c:v>534.5</c:v>
                </c:pt>
                <c:pt idx="732">
                  <c:v>534</c:v>
                </c:pt>
                <c:pt idx="733">
                  <c:v>533.5</c:v>
                </c:pt>
                <c:pt idx="734">
                  <c:v>533</c:v>
                </c:pt>
                <c:pt idx="735">
                  <c:v>532.5</c:v>
                </c:pt>
                <c:pt idx="736">
                  <c:v>532</c:v>
                </c:pt>
                <c:pt idx="737">
                  <c:v>531.5</c:v>
                </c:pt>
                <c:pt idx="738">
                  <c:v>531</c:v>
                </c:pt>
                <c:pt idx="739">
                  <c:v>530.5</c:v>
                </c:pt>
                <c:pt idx="740">
                  <c:v>530</c:v>
                </c:pt>
                <c:pt idx="741">
                  <c:v>529.5</c:v>
                </c:pt>
                <c:pt idx="742">
                  <c:v>529</c:v>
                </c:pt>
                <c:pt idx="743">
                  <c:v>528.5</c:v>
                </c:pt>
                <c:pt idx="744">
                  <c:v>528</c:v>
                </c:pt>
                <c:pt idx="745">
                  <c:v>527.5</c:v>
                </c:pt>
                <c:pt idx="746">
                  <c:v>527</c:v>
                </c:pt>
                <c:pt idx="747">
                  <c:v>526.5</c:v>
                </c:pt>
                <c:pt idx="748">
                  <c:v>526</c:v>
                </c:pt>
                <c:pt idx="749">
                  <c:v>525.5</c:v>
                </c:pt>
                <c:pt idx="750">
                  <c:v>525</c:v>
                </c:pt>
                <c:pt idx="751">
                  <c:v>524.5</c:v>
                </c:pt>
                <c:pt idx="752">
                  <c:v>524</c:v>
                </c:pt>
                <c:pt idx="753">
                  <c:v>523.5</c:v>
                </c:pt>
                <c:pt idx="754">
                  <c:v>523</c:v>
                </c:pt>
                <c:pt idx="755">
                  <c:v>522.5</c:v>
                </c:pt>
                <c:pt idx="756">
                  <c:v>522</c:v>
                </c:pt>
                <c:pt idx="757">
                  <c:v>521.5</c:v>
                </c:pt>
                <c:pt idx="758">
                  <c:v>521</c:v>
                </c:pt>
                <c:pt idx="759">
                  <c:v>520.5</c:v>
                </c:pt>
                <c:pt idx="760">
                  <c:v>520</c:v>
                </c:pt>
                <c:pt idx="761">
                  <c:v>519.5</c:v>
                </c:pt>
                <c:pt idx="762">
                  <c:v>519</c:v>
                </c:pt>
                <c:pt idx="763">
                  <c:v>518.5</c:v>
                </c:pt>
                <c:pt idx="764">
                  <c:v>518</c:v>
                </c:pt>
                <c:pt idx="765">
                  <c:v>517.5</c:v>
                </c:pt>
                <c:pt idx="766">
                  <c:v>517</c:v>
                </c:pt>
                <c:pt idx="767">
                  <c:v>516.5</c:v>
                </c:pt>
                <c:pt idx="768">
                  <c:v>516</c:v>
                </c:pt>
                <c:pt idx="769">
                  <c:v>515.5</c:v>
                </c:pt>
                <c:pt idx="770">
                  <c:v>515</c:v>
                </c:pt>
                <c:pt idx="771">
                  <c:v>514.5</c:v>
                </c:pt>
                <c:pt idx="772">
                  <c:v>514</c:v>
                </c:pt>
                <c:pt idx="773">
                  <c:v>513.5</c:v>
                </c:pt>
                <c:pt idx="774">
                  <c:v>513</c:v>
                </c:pt>
                <c:pt idx="775">
                  <c:v>512.5</c:v>
                </c:pt>
                <c:pt idx="776">
                  <c:v>512</c:v>
                </c:pt>
                <c:pt idx="777">
                  <c:v>511.5</c:v>
                </c:pt>
                <c:pt idx="778">
                  <c:v>511</c:v>
                </c:pt>
                <c:pt idx="779">
                  <c:v>510.5</c:v>
                </c:pt>
                <c:pt idx="780">
                  <c:v>510</c:v>
                </c:pt>
                <c:pt idx="781">
                  <c:v>509.5</c:v>
                </c:pt>
                <c:pt idx="782">
                  <c:v>509</c:v>
                </c:pt>
                <c:pt idx="783">
                  <c:v>508.5</c:v>
                </c:pt>
                <c:pt idx="784">
                  <c:v>508</c:v>
                </c:pt>
                <c:pt idx="785">
                  <c:v>507.5</c:v>
                </c:pt>
                <c:pt idx="786">
                  <c:v>507</c:v>
                </c:pt>
                <c:pt idx="787">
                  <c:v>506.5</c:v>
                </c:pt>
                <c:pt idx="788">
                  <c:v>506</c:v>
                </c:pt>
                <c:pt idx="789">
                  <c:v>505.5</c:v>
                </c:pt>
                <c:pt idx="790">
                  <c:v>505</c:v>
                </c:pt>
                <c:pt idx="791">
                  <c:v>504.5</c:v>
                </c:pt>
                <c:pt idx="792">
                  <c:v>504</c:v>
                </c:pt>
                <c:pt idx="793">
                  <c:v>503.5</c:v>
                </c:pt>
                <c:pt idx="794">
                  <c:v>503</c:v>
                </c:pt>
                <c:pt idx="795">
                  <c:v>502.5</c:v>
                </c:pt>
                <c:pt idx="796">
                  <c:v>502</c:v>
                </c:pt>
                <c:pt idx="797">
                  <c:v>501.5</c:v>
                </c:pt>
                <c:pt idx="798">
                  <c:v>501</c:v>
                </c:pt>
                <c:pt idx="799">
                  <c:v>500.5</c:v>
                </c:pt>
                <c:pt idx="800">
                  <c:v>500</c:v>
                </c:pt>
                <c:pt idx="801">
                  <c:v>499.5</c:v>
                </c:pt>
                <c:pt idx="802">
                  <c:v>499</c:v>
                </c:pt>
                <c:pt idx="803">
                  <c:v>498.5</c:v>
                </c:pt>
                <c:pt idx="804">
                  <c:v>498</c:v>
                </c:pt>
                <c:pt idx="805">
                  <c:v>497.5</c:v>
                </c:pt>
                <c:pt idx="806">
                  <c:v>497</c:v>
                </c:pt>
                <c:pt idx="807">
                  <c:v>496.5</c:v>
                </c:pt>
                <c:pt idx="808">
                  <c:v>496</c:v>
                </c:pt>
                <c:pt idx="809">
                  <c:v>495.5</c:v>
                </c:pt>
                <c:pt idx="810">
                  <c:v>495</c:v>
                </c:pt>
                <c:pt idx="811">
                  <c:v>494.5</c:v>
                </c:pt>
                <c:pt idx="812">
                  <c:v>494</c:v>
                </c:pt>
                <c:pt idx="813">
                  <c:v>493.5</c:v>
                </c:pt>
                <c:pt idx="814">
                  <c:v>493</c:v>
                </c:pt>
                <c:pt idx="815">
                  <c:v>492.5</c:v>
                </c:pt>
                <c:pt idx="816">
                  <c:v>492</c:v>
                </c:pt>
                <c:pt idx="817">
                  <c:v>491.5</c:v>
                </c:pt>
                <c:pt idx="818">
                  <c:v>491</c:v>
                </c:pt>
                <c:pt idx="819">
                  <c:v>490.5</c:v>
                </c:pt>
                <c:pt idx="820">
                  <c:v>490</c:v>
                </c:pt>
                <c:pt idx="821">
                  <c:v>489.5</c:v>
                </c:pt>
                <c:pt idx="822">
                  <c:v>489</c:v>
                </c:pt>
                <c:pt idx="823">
                  <c:v>488.5</c:v>
                </c:pt>
                <c:pt idx="824">
                  <c:v>488</c:v>
                </c:pt>
                <c:pt idx="825">
                  <c:v>487.5</c:v>
                </c:pt>
                <c:pt idx="826">
                  <c:v>487</c:v>
                </c:pt>
                <c:pt idx="827">
                  <c:v>486.5</c:v>
                </c:pt>
                <c:pt idx="828">
                  <c:v>486</c:v>
                </c:pt>
                <c:pt idx="829">
                  <c:v>485.5</c:v>
                </c:pt>
                <c:pt idx="830">
                  <c:v>485</c:v>
                </c:pt>
                <c:pt idx="831">
                  <c:v>484.5</c:v>
                </c:pt>
                <c:pt idx="832">
                  <c:v>484</c:v>
                </c:pt>
                <c:pt idx="833">
                  <c:v>483.5</c:v>
                </c:pt>
                <c:pt idx="834">
                  <c:v>483</c:v>
                </c:pt>
                <c:pt idx="835">
                  <c:v>482.5</c:v>
                </c:pt>
                <c:pt idx="836">
                  <c:v>482</c:v>
                </c:pt>
                <c:pt idx="837">
                  <c:v>481.5</c:v>
                </c:pt>
                <c:pt idx="838">
                  <c:v>481</c:v>
                </c:pt>
                <c:pt idx="839">
                  <c:v>480.5</c:v>
                </c:pt>
                <c:pt idx="840">
                  <c:v>480</c:v>
                </c:pt>
                <c:pt idx="841">
                  <c:v>479.5</c:v>
                </c:pt>
                <c:pt idx="842">
                  <c:v>479</c:v>
                </c:pt>
                <c:pt idx="843">
                  <c:v>478.5</c:v>
                </c:pt>
                <c:pt idx="844">
                  <c:v>478</c:v>
                </c:pt>
                <c:pt idx="845">
                  <c:v>477.5</c:v>
                </c:pt>
                <c:pt idx="846">
                  <c:v>477</c:v>
                </c:pt>
                <c:pt idx="847">
                  <c:v>476.5</c:v>
                </c:pt>
                <c:pt idx="848">
                  <c:v>476</c:v>
                </c:pt>
                <c:pt idx="849">
                  <c:v>475.5</c:v>
                </c:pt>
                <c:pt idx="850">
                  <c:v>475</c:v>
                </c:pt>
                <c:pt idx="851">
                  <c:v>474.5</c:v>
                </c:pt>
                <c:pt idx="852">
                  <c:v>474</c:v>
                </c:pt>
                <c:pt idx="853">
                  <c:v>473.5</c:v>
                </c:pt>
                <c:pt idx="854">
                  <c:v>473</c:v>
                </c:pt>
                <c:pt idx="855">
                  <c:v>472.5</c:v>
                </c:pt>
                <c:pt idx="856">
                  <c:v>472</c:v>
                </c:pt>
                <c:pt idx="857">
                  <c:v>471.5</c:v>
                </c:pt>
                <c:pt idx="858">
                  <c:v>471</c:v>
                </c:pt>
                <c:pt idx="859">
                  <c:v>470.5</c:v>
                </c:pt>
                <c:pt idx="860">
                  <c:v>470</c:v>
                </c:pt>
                <c:pt idx="861">
                  <c:v>469.5</c:v>
                </c:pt>
                <c:pt idx="862">
                  <c:v>469</c:v>
                </c:pt>
                <c:pt idx="863">
                  <c:v>468.5</c:v>
                </c:pt>
                <c:pt idx="864">
                  <c:v>468</c:v>
                </c:pt>
                <c:pt idx="865">
                  <c:v>467.5</c:v>
                </c:pt>
                <c:pt idx="866">
                  <c:v>467</c:v>
                </c:pt>
                <c:pt idx="867">
                  <c:v>466.5</c:v>
                </c:pt>
                <c:pt idx="868">
                  <c:v>466</c:v>
                </c:pt>
                <c:pt idx="869">
                  <c:v>465.5</c:v>
                </c:pt>
                <c:pt idx="870">
                  <c:v>465</c:v>
                </c:pt>
                <c:pt idx="871">
                  <c:v>464.5</c:v>
                </c:pt>
                <c:pt idx="872">
                  <c:v>464</c:v>
                </c:pt>
                <c:pt idx="873">
                  <c:v>463.5</c:v>
                </c:pt>
                <c:pt idx="874">
                  <c:v>463</c:v>
                </c:pt>
                <c:pt idx="875">
                  <c:v>462.5</c:v>
                </c:pt>
                <c:pt idx="876">
                  <c:v>462</c:v>
                </c:pt>
                <c:pt idx="877">
                  <c:v>461.5</c:v>
                </c:pt>
                <c:pt idx="878">
                  <c:v>461</c:v>
                </c:pt>
                <c:pt idx="879">
                  <c:v>460.5</c:v>
                </c:pt>
                <c:pt idx="880">
                  <c:v>460</c:v>
                </c:pt>
                <c:pt idx="881">
                  <c:v>459.5</c:v>
                </c:pt>
                <c:pt idx="882">
                  <c:v>459</c:v>
                </c:pt>
                <c:pt idx="883">
                  <c:v>458.5</c:v>
                </c:pt>
                <c:pt idx="884">
                  <c:v>458</c:v>
                </c:pt>
                <c:pt idx="885">
                  <c:v>457.5</c:v>
                </c:pt>
                <c:pt idx="886">
                  <c:v>457</c:v>
                </c:pt>
                <c:pt idx="887">
                  <c:v>456.5</c:v>
                </c:pt>
                <c:pt idx="888">
                  <c:v>456</c:v>
                </c:pt>
                <c:pt idx="889">
                  <c:v>455.5</c:v>
                </c:pt>
                <c:pt idx="890">
                  <c:v>455</c:v>
                </c:pt>
                <c:pt idx="891">
                  <c:v>454.5</c:v>
                </c:pt>
                <c:pt idx="892">
                  <c:v>454</c:v>
                </c:pt>
                <c:pt idx="893">
                  <c:v>453.5</c:v>
                </c:pt>
                <c:pt idx="894">
                  <c:v>453</c:v>
                </c:pt>
                <c:pt idx="895">
                  <c:v>452.5</c:v>
                </c:pt>
                <c:pt idx="896">
                  <c:v>452</c:v>
                </c:pt>
                <c:pt idx="897">
                  <c:v>451.5</c:v>
                </c:pt>
                <c:pt idx="898">
                  <c:v>451</c:v>
                </c:pt>
                <c:pt idx="899">
                  <c:v>450.5</c:v>
                </c:pt>
                <c:pt idx="900">
                  <c:v>450</c:v>
                </c:pt>
                <c:pt idx="901">
                  <c:v>449.5</c:v>
                </c:pt>
                <c:pt idx="902">
                  <c:v>449</c:v>
                </c:pt>
                <c:pt idx="903">
                  <c:v>448.5</c:v>
                </c:pt>
                <c:pt idx="904">
                  <c:v>448</c:v>
                </c:pt>
                <c:pt idx="905">
                  <c:v>447.5</c:v>
                </c:pt>
                <c:pt idx="906">
                  <c:v>447</c:v>
                </c:pt>
                <c:pt idx="907">
                  <c:v>446.5</c:v>
                </c:pt>
                <c:pt idx="908">
                  <c:v>446</c:v>
                </c:pt>
                <c:pt idx="909">
                  <c:v>445.5</c:v>
                </c:pt>
                <c:pt idx="910">
                  <c:v>445</c:v>
                </c:pt>
                <c:pt idx="911">
                  <c:v>444.5</c:v>
                </c:pt>
                <c:pt idx="912">
                  <c:v>444</c:v>
                </c:pt>
                <c:pt idx="913">
                  <c:v>443.5</c:v>
                </c:pt>
                <c:pt idx="914">
                  <c:v>443</c:v>
                </c:pt>
                <c:pt idx="915">
                  <c:v>442.5</c:v>
                </c:pt>
                <c:pt idx="916">
                  <c:v>442</c:v>
                </c:pt>
                <c:pt idx="917">
                  <c:v>441.5</c:v>
                </c:pt>
                <c:pt idx="918">
                  <c:v>441</c:v>
                </c:pt>
                <c:pt idx="919">
                  <c:v>440.5</c:v>
                </c:pt>
                <c:pt idx="920">
                  <c:v>440</c:v>
                </c:pt>
                <c:pt idx="921">
                  <c:v>439.5</c:v>
                </c:pt>
                <c:pt idx="922">
                  <c:v>439</c:v>
                </c:pt>
                <c:pt idx="923">
                  <c:v>438.5</c:v>
                </c:pt>
                <c:pt idx="924">
                  <c:v>438</c:v>
                </c:pt>
                <c:pt idx="925">
                  <c:v>437.5</c:v>
                </c:pt>
                <c:pt idx="926">
                  <c:v>437</c:v>
                </c:pt>
                <c:pt idx="927">
                  <c:v>436.5</c:v>
                </c:pt>
                <c:pt idx="928">
                  <c:v>436</c:v>
                </c:pt>
                <c:pt idx="929">
                  <c:v>435.5</c:v>
                </c:pt>
                <c:pt idx="930">
                  <c:v>435</c:v>
                </c:pt>
                <c:pt idx="931">
                  <c:v>434.5</c:v>
                </c:pt>
                <c:pt idx="932">
                  <c:v>434</c:v>
                </c:pt>
                <c:pt idx="933">
                  <c:v>433.5</c:v>
                </c:pt>
                <c:pt idx="934">
                  <c:v>433</c:v>
                </c:pt>
                <c:pt idx="935">
                  <c:v>432.5</c:v>
                </c:pt>
                <c:pt idx="936">
                  <c:v>432</c:v>
                </c:pt>
                <c:pt idx="937">
                  <c:v>431.5</c:v>
                </c:pt>
                <c:pt idx="938">
                  <c:v>431</c:v>
                </c:pt>
                <c:pt idx="939">
                  <c:v>430.5</c:v>
                </c:pt>
                <c:pt idx="940">
                  <c:v>430</c:v>
                </c:pt>
                <c:pt idx="941">
                  <c:v>429.5</c:v>
                </c:pt>
                <c:pt idx="942">
                  <c:v>429</c:v>
                </c:pt>
                <c:pt idx="943">
                  <c:v>428.5</c:v>
                </c:pt>
                <c:pt idx="944">
                  <c:v>428</c:v>
                </c:pt>
                <c:pt idx="945">
                  <c:v>427.5</c:v>
                </c:pt>
                <c:pt idx="946">
                  <c:v>427</c:v>
                </c:pt>
                <c:pt idx="947">
                  <c:v>426.5</c:v>
                </c:pt>
                <c:pt idx="948">
                  <c:v>426</c:v>
                </c:pt>
                <c:pt idx="949">
                  <c:v>425.5</c:v>
                </c:pt>
                <c:pt idx="950">
                  <c:v>425</c:v>
                </c:pt>
                <c:pt idx="951">
                  <c:v>424.5</c:v>
                </c:pt>
                <c:pt idx="952">
                  <c:v>424</c:v>
                </c:pt>
                <c:pt idx="953">
                  <c:v>423.5</c:v>
                </c:pt>
                <c:pt idx="954">
                  <c:v>423</c:v>
                </c:pt>
                <c:pt idx="955">
                  <c:v>422.5</c:v>
                </c:pt>
                <c:pt idx="956">
                  <c:v>422</c:v>
                </c:pt>
                <c:pt idx="957">
                  <c:v>421.5</c:v>
                </c:pt>
                <c:pt idx="958">
                  <c:v>421</c:v>
                </c:pt>
                <c:pt idx="959">
                  <c:v>420.5</c:v>
                </c:pt>
                <c:pt idx="960">
                  <c:v>420</c:v>
                </c:pt>
                <c:pt idx="961">
                  <c:v>419.5</c:v>
                </c:pt>
                <c:pt idx="962">
                  <c:v>419</c:v>
                </c:pt>
                <c:pt idx="963">
                  <c:v>418.5</c:v>
                </c:pt>
                <c:pt idx="964">
                  <c:v>418</c:v>
                </c:pt>
                <c:pt idx="965">
                  <c:v>417.5</c:v>
                </c:pt>
                <c:pt idx="966">
                  <c:v>417</c:v>
                </c:pt>
                <c:pt idx="967">
                  <c:v>416.5</c:v>
                </c:pt>
                <c:pt idx="968">
                  <c:v>416</c:v>
                </c:pt>
                <c:pt idx="969">
                  <c:v>415.5</c:v>
                </c:pt>
                <c:pt idx="970">
                  <c:v>415</c:v>
                </c:pt>
                <c:pt idx="971">
                  <c:v>414.5</c:v>
                </c:pt>
                <c:pt idx="972">
                  <c:v>414</c:v>
                </c:pt>
                <c:pt idx="973">
                  <c:v>413.5</c:v>
                </c:pt>
                <c:pt idx="974">
                  <c:v>413</c:v>
                </c:pt>
                <c:pt idx="975">
                  <c:v>412.5</c:v>
                </c:pt>
                <c:pt idx="976">
                  <c:v>412</c:v>
                </c:pt>
                <c:pt idx="977">
                  <c:v>411.5</c:v>
                </c:pt>
                <c:pt idx="978">
                  <c:v>411</c:v>
                </c:pt>
                <c:pt idx="979">
                  <c:v>410.5</c:v>
                </c:pt>
                <c:pt idx="980">
                  <c:v>410</c:v>
                </c:pt>
                <c:pt idx="981">
                  <c:v>409.5</c:v>
                </c:pt>
                <c:pt idx="982">
                  <c:v>409</c:v>
                </c:pt>
                <c:pt idx="983">
                  <c:v>408.5</c:v>
                </c:pt>
                <c:pt idx="984">
                  <c:v>408</c:v>
                </c:pt>
                <c:pt idx="985">
                  <c:v>407.5</c:v>
                </c:pt>
                <c:pt idx="986">
                  <c:v>407</c:v>
                </c:pt>
                <c:pt idx="987">
                  <c:v>406.5</c:v>
                </c:pt>
                <c:pt idx="988">
                  <c:v>406</c:v>
                </c:pt>
                <c:pt idx="989">
                  <c:v>405.5</c:v>
                </c:pt>
                <c:pt idx="990">
                  <c:v>405</c:v>
                </c:pt>
                <c:pt idx="991">
                  <c:v>404.5</c:v>
                </c:pt>
                <c:pt idx="992">
                  <c:v>404</c:v>
                </c:pt>
                <c:pt idx="993">
                  <c:v>403.5</c:v>
                </c:pt>
                <c:pt idx="994">
                  <c:v>403</c:v>
                </c:pt>
                <c:pt idx="995">
                  <c:v>402.5</c:v>
                </c:pt>
                <c:pt idx="996">
                  <c:v>402</c:v>
                </c:pt>
                <c:pt idx="997">
                  <c:v>401.5</c:v>
                </c:pt>
                <c:pt idx="998">
                  <c:v>401</c:v>
                </c:pt>
                <c:pt idx="999">
                  <c:v>400.5</c:v>
                </c:pt>
                <c:pt idx="1000">
                  <c:v>400</c:v>
                </c:pt>
                <c:pt idx="1001">
                  <c:v>399.5</c:v>
                </c:pt>
                <c:pt idx="1002">
                  <c:v>399</c:v>
                </c:pt>
                <c:pt idx="1003">
                  <c:v>398.5</c:v>
                </c:pt>
                <c:pt idx="1004">
                  <c:v>398</c:v>
                </c:pt>
                <c:pt idx="1005">
                  <c:v>397.5</c:v>
                </c:pt>
                <c:pt idx="1006">
                  <c:v>397</c:v>
                </c:pt>
                <c:pt idx="1007">
                  <c:v>396.5</c:v>
                </c:pt>
                <c:pt idx="1008">
                  <c:v>396</c:v>
                </c:pt>
                <c:pt idx="1009">
                  <c:v>395.5</c:v>
                </c:pt>
                <c:pt idx="1010">
                  <c:v>395</c:v>
                </c:pt>
                <c:pt idx="1011">
                  <c:v>394.5</c:v>
                </c:pt>
                <c:pt idx="1012">
                  <c:v>394</c:v>
                </c:pt>
                <c:pt idx="1013">
                  <c:v>393.5</c:v>
                </c:pt>
                <c:pt idx="1014">
                  <c:v>393</c:v>
                </c:pt>
                <c:pt idx="1015">
                  <c:v>392.5</c:v>
                </c:pt>
                <c:pt idx="1016">
                  <c:v>392</c:v>
                </c:pt>
                <c:pt idx="1017">
                  <c:v>391.5</c:v>
                </c:pt>
                <c:pt idx="1018">
                  <c:v>391</c:v>
                </c:pt>
                <c:pt idx="1019">
                  <c:v>390.5</c:v>
                </c:pt>
                <c:pt idx="1020">
                  <c:v>390</c:v>
                </c:pt>
                <c:pt idx="1021">
                  <c:v>389.5</c:v>
                </c:pt>
                <c:pt idx="1022">
                  <c:v>389</c:v>
                </c:pt>
                <c:pt idx="1023">
                  <c:v>388.5</c:v>
                </c:pt>
                <c:pt idx="1024">
                  <c:v>388</c:v>
                </c:pt>
                <c:pt idx="1025">
                  <c:v>387.5</c:v>
                </c:pt>
                <c:pt idx="1026">
                  <c:v>387</c:v>
                </c:pt>
                <c:pt idx="1027">
                  <c:v>386.5</c:v>
                </c:pt>
                <c:pt idx="1028">
                  <c:v>386</c:v>
                </c:pt>
                <c:pt idx="1029">
                  <c:v>385.5</c:v>
                </c:pt>
                <c:pt idx="1030">
                  <c:v>385</c:v>
                </c:pt>
                <c:pt idx="1031">
                  <c:v>384.5</c:v>
                </c:pt>
                <c:pt idx="1032">
                  <c:v>384</c:v>
                </c:pt>
                <c:pt idx="1033">
                  <c:v>383.5</c:v>
                </c:pt>
                <c:pt idx="1034">
                  <c:v>383</c:v>
                </c:pt>
                <c:pt idx="1035">
                  <c:v>382.5</c:v>
                </c:pt>
                <c:pt idx="1036">
                  <c:v>382</c:v>
                </c:pt>
                <c:pt idx="1037">
                  <c:v>381.5</c:v>
                </c:pt>
                <c:pt idx="1038">
                  <c:v>381</c:v>
                </c:pt>
                <c:pt idx="1039">
                  <c:v>380.5</c:v>
                </c:pt>
                <c:pt idx="1040">
                  <c:v>380</c:v>
                </c:pt>
                <c:pt idx="1041">
                  <c:v>379.5</c:v>
                </c:pt>
                <c:pt idx="1042">
                  <c:v>379</c:v>
                </c:pt>
                <c:pt idx="1043">
                  <c:v>378.5</c:v>
                </c:pt>
                <c:pt idx="1044">
                  <c:v>378</c:v>
                </c:pt>
                <c:pt idx="1045">
                  <c:v>377.5</c:v>
                </c:pt>
                <c:pt idx="1046">
                  <c:v>377</c:v>
                </c:pt>
                <c:pt idx="1047">
                  <c:v>376.5</c:v>
                </c:pt>
                <c:pt idx="1048">
                  <c:v>376</c:v>
                </c:pt>
                <c:pt idx="1049">
                  <c:v>375.5</c:v>
                </c:pt>
                <c:pt idx="1050">
                  <c:v>375</c:v>
                </c:pt>
                <c:pt idx="1051">
                  <c:v>374.5</c:v>
                </c:pt>
                <c:pt idx="1052">
                  <c:v>374</c:v>
                </c:pt>
                <c:pt idx="1053">
                  <c:v>373.5</c:v>
                </c:pt>
                <c:pt idx="1054">
                  <c:v>373</c:v>
                </c:pt>
                <c:pt idx="1055">
                  <c:v>372.5</c:v>
                </c:pt>
                <c:pt idx="1056">
                  <c:v>372</c:v>
                </c:pt>
                <c:pt idx="1057">
                  <c:v>371.5</c:v>
                </c:pt>
                <c:pt idx="1058">
                  <c:v>371</c:v>
                </c:pt>
                <c:pt idx="1059">
                  <c:v>370.5</c:v>
                </c:pt>
                <c:pt idx="1060">
                  <c:v>370</c:v>
                </c:pt>
                <c:pt idx="1061">
                  <c:v>369.5</c:v>
                </c:pt>
                <c:pt idx="1062">
                  <c:v>369</c:v>
                </c:pt>
                <c:pt idx="1063">
                  <c:v>368.5</c:v>
                </c:pt>
                <c:pt idx="1064">
                  <c:v>368</c:v>
                </c:pt>
                <c:pt idx="1065">
                  <c:v>367.5</c:v>
                </c:pt>
                <c:pt idx="1066">
                  <c:v>367</c:v>
                </c:pt>
                <c:pt idx="1067">
                  <c:v>366.5</c:v>
                </c:pt>
                <c:pt idx="1068">
                  <c:v>366</c:v>
                </c:pt>
                <c:pt idx="1069">
                  <c:v>365.5</c:v>
                </c:pt>
                <c:pt idx="1070">
                  <c:v>365</c:v>
                </c:pt>
                <c:pt idx="1071">
                  <c:v>364.5</c:v>
                </c:pt>
                <c:pt idx="1072">
                  <c:v>364</c:v>
                </c:pt>
                <c:pt idx="1073">
                  <c:v>363.5</c:v>
                </c:pt>
                <c:pt idx="1074">
                  <c:v>363</c:v>
                </c:pt>
                <c:pt idx="1075">
                  <c:v>362.5</c:v>
                </c:pt>
                <c:pt idx="1076">
                  <c:v>362</c:v>
                </c:pt>
                <c:pt idx="1077">
                  <c:v>361.5</c:v>
                </c:pt>
                <c:pt idx="1078">
                  <c:v>361</c:v>
                </c:pt>
                <c:pt idx="1079">
                  <c:v>360.5</c:v>
                </c:pt>
                <c:pt idx="1080">
                  <c:v>360</c:v>
                </c:pt>
                <c:pt idx="1081">
                  <c:v>359.5</c:v>
                </c:pt>
                <c:pt idx="1082">
                  <c:v>359</c:v>
                </c:pt>
                <c:pt idx="1083">
                  <c:v>358.5</c:v>
                </c:pt>
                <c:pt idx="1084">
                  <c:v>358</c:v>
                </c:pt>
                <c:pt idx="1085">
                  <c:v>357.5</c:v>
                </c:pt>
                <c:pt idx="1086">
                  <c:v>357</c:v>
                </c:pt>
                <c:pt idx="1087">
                  <c:v>356.5</c:v>
                </c:pt>
                <c:pt idx="1088">
                  <c:v>356</c:v>
                </c:pt>
                <c:pt idx="1089">
                  <c:v>355.5</c:v>
                </c:pt>
                <c:pt idx="1090">
                  <c:v>355</c:v>
                </c:pt>
                <c:pt idx="1091">
                  <c:v>354.5</c:v>
                </c:pt>
                <c:pt idx="1092">
                  <c:v>354</c:v>
                </c:pt>
                <c:pt idx="1093">
                  <c:v>353.5</c:v>
                </c:pt>
                <c:pt idx="1094">
                  <c:v>353</c:v>
                </c:pt>
                <c:pt idx="1095">
                  <c:v>352.5</c:v>
                </c:pt>
                <c:pt idx="1096">
                  <c:v>352</c:v>
                </c:pt>
                <c:pt idx="1097">
                  <c:v>351.5</c:v>
                </c:pt>
                <c:pt idx="1098">
                  <c:v>351</c:v>
                </c:pt>
                <c:pt idx="1099">
                  <c:v>350.5</c:v>
                </c:pt>
                <c:pt idx="1100">
                  <c:v>350</c:v>
                </c:pt>
                <c:pt idx="1101">
                  <c:v>349.5</c:v>
                </c:pt>
                <c:pt idx="1102">
                  <c:v>349</c:v>
                </c:pt>
                <c:pt idx="1103">
                  <c:v>348.5</c:v>
                </c:pt>
                <c:pt idx="1104">
                  <c:v>348</c:v>
                </c:pt>
                <c:pt idx="1105">
                  <c:v>347.5</c:v>
                </c:pt>
                <c:pt idx="1106">
                  <c:v>347</c:v>
                </c:pt>
                <c:pt idx="1107">
                  <c:v>346.5</c:v>
                </c:pt>
                <c:pt idx="1108">
                  <c:v>346</c:v>
                </c:pt>
                <c:pt idx="1109">
                  <c:v>345.5</c:v>
                </c:pt>
                <c:pt idx="1110">
                  <c:v>345</c:v>
                </c:pt>
                <c:pt idx="1111">
                  <c:v>344.5</c:v>
                </c:pt>
                <c:pt idx="1112">
                  <c:v>344</c:v>
                </c:pt>
                <c:pt idx="1113">
                  <c:v>343.5</c:v>
                </c:pt>
                <c:pt idx="1114">
                  <c:v>343</c:v>
                </c:pt>
                <c:pt idx="1115">
                  <c:v>342.5</c:v>
                </c:pt>
                <c:pt idx="1116">
                  <c:v>342</c:v>
                </c:pt>
                <c:pt idx="1117">
                  <c:v>341.5</c:v>
                </c:pt>
                <c:pt idx="1118">
                  <c:v>341</c:v>
                </c:pt>
                <c:pt idx="1119">
                  <c:v>340.5</c:v>
                </c:pt>
                <c:pt idx="1120">
                  <c:v>340</c:v>
                </c:pt>
                <c:pt idx="1121">
                  <c:v>339.5</c:v>
                </c:pt>
                <c:pt idx="1122">
                  <c:v>339</c:v>
                </c:pt>
                <c:pt idx="1123">
                  <c:v>338.5</c:v>
                </c:pt>
                <c:pt idx="1124">
                  <c:v>338</c:v>
                </c:pt>
                <c:pt idx="1125">
                  <c:v>337.5</c:v>
                </c:pt>
                <c:pt idx="1126">
                  <c:v>337</c:v>
                </c:pt>
                <c:pt idx="1127">
                  <c:v>336.5</c:v>
                </c:pt>
                <c:pt idx="1128">
                  <c:v>336</c:v>
                </c:pt>
                <c:pt idx="1129">
                  <c:v>335.5</c:v>
                </c:pt>
                <c:pt idx="1130">
                  <c:v>335</c:v>
                </c:pt>
                <c:pt idx="1131">
                  <c:v>334.5</c:v>
                </c:pt>
                <c:pt idx="1132">
                  <c:v>334</c:v>
                </c:pt>
                <c:pt idx="1133">
                  <c:v>333.5</c:v>
                </c:pt>
                <c:pt idx="1134">
                  <c:v>333</c:v>
                </c:pt>
                <c:pt idx="1135">
                  <c:v>332.5</c:v>
                </c:pt>
                <c:pt idx="1136">
                  <c:v>332</c:v>
                </c:pt>
                <c:pt idx="1137">
                  <c:v>331.5</c:v>
                </c:pt>
                <c:pt idx="1138">
                  <c:v>331</c:v>
                </c:pt>
                <c:pt idx="1139">
                  <c:v>330.5</c:v>
                </c:pt>
                <c:pt idx="1140">
                  <c:v>330</c:v>
                </c:pt>
                <c:pt idx="1141">
                  <c:v>329.5</c:v>
                </c:pt>
                <c:pt idx="1142">
                  <c:v>329</c:v>
                </c:pt>
                <c:pt idx="1143">
                  <c:v>328.5</c:v>
                </c:pt>
                <c:pt idx="1144">
                  <c:v>328</c:v>
                </c:pt>
                <c:pt idx="1145">
                  <c:v>327.5</c:v>
                </c:pt>
                <c:pt idx="1146">
                  <c:v>327</c:v>
                </c:pt>
                <c:pt idx="1147">
                  <c:v>326.5</c:v>
                </c:pt>
                <c:pt idx="1148">
                  <c:v>326</c:v>
                </c:pt>
                <c:pt idx="1149">
                  <c:v>325.5</c:v>
                </c:pt>
                <c:pt idx="1150">
                  <c:v>325</c:v>
                </c:pt>
                <c:pt idx="1151">
                  <c:v>324.5</c:v>
                </c:pt>
                <c:pt idx="1152">
                  <c:v>324</c:v>
                </c:pt>
                <c:pt idx="1153">
                  <c:v>323.5</c:v>
                </c:pt>
                <c:pt idx="1154">
                  <c:v>323</c:v>
                </c:pt>
                <c:pt idx="1155">
                  <c:v>322.5</c:v>
                </c:pt>
                <c:pt idx="1156">
                  <c:v>322</c:v>
                </c:pt>
                <c:pt idx="1157">
                  <c:v>321.5</c:v>
                </c:pt>
                <c:pt idx="1158">
                  <c:v>321</c:v>
                </c:pt>
                <c:pt idx="1159">
                  <c:v>320.5</c:v>
                </c:pt>
                <c:pt idx="1160">
                  <c:v>320</c:v>
                </c:pt>
                <c:pt idx="1161">
                  <c:v>319.5</c:v>
                </c:pt>
                <c:pt idx="1162">
                  <c:v>319</c:v>
                </c:pt>
                <c:pt idx="1163">
                  <c:v>318.5</c:v>
                </c:pt>
                <c:pt idx="1164">
                  <c:v>318</c:v>
                </c:pt>
                <c:pt idx="1165">
                  <c:v>317.5</c:v>
                </c:pt>
                <c:pt idx="1166">
                  <c:v>317</c:v>
                </c:pt>
                <c:pt idx="1167">
                  <c:v>316.5</c:v>
                </c:pt>
                <c:pt idx="1168">
                  <c:v>316</c:v>
                </c:pt>
                <c:pt idx="1169">
                  <c:v>315.5</c:v>
                </c:pt>
                <c:pt idx="1170">
                  <c:v>315</c:v>
                </c:pt>
                <c:pt idx="1171">
                  <c:v>314.5</c:v>
                </c:pt>
                <c:pt idx="1172">
                  <c:v>314</c:v>
                </c:pt>
                <c:pt idx="1173">
                  <c:v>313.5</c:v>
                </c:pt>
                <c:pt idx="1174">
                  <c:v>313</c:v>
                </c:pt>
                <c:pt idx="1175">
                  <c:v>312.5</c:v>
                </c:pt>
                <c:pt idx="1176">
                  <c:v>312</c:v>
                </c:pt>
                <c:pt idx="1177">
                  <c:v>311.5</c:v>
                </c:pt>
                <c:pt idx="1178">
                  <c:v>311</c:v>
                </c:pt>
                <c:pt idx="1179">
                  <c:v>310.5</c:v>
                </c:pt>
                <c:pt idx="1180">
                  <c:v>310</c:v>
                </c:pt>
                <c:pt idx="1181">
                  <c:v>309.5</c:v>
                </c:pt>
                <c:pt idx="1182">
                  <c:v>309</c:v>
                </c:pt>
                <c:pt idx="1183">
                  <c:v>308.5</c:v>
                </c:pt>
                <c:pt idx="1184">
                  <c:v>308</c:v>
                </c:pt>
                <c:pt idx="1185">
                  <c:v>307.5</c:v>
                </c:pt>
                <c:pt idx="1186">
                  <c:v>307</c:v>
                </c:pt>
                <c:pt idx="1187">
                  <c:v>306.5</c:v>
                </c:pt>
                <c:pt idx="1188">
                  <c:v>306</c:v>
                </c:pt>
                <c:pt idx="1189">
                  <c:v>305.5</c:v>
                </c:pt>
                <c:pt idx="1190">
                  <c:v>305</c:v>
                </c:pt>
                <c:pt idx="1191">
                  <c:v>304.5</c:v>
                </c:pt>
                <c:pt idx="1192">
                  <c:v>304</c:v>
                </c:pt>
                <c:pt idx="1193">
                  <c:v>303.5</c:v>
                </c:pt>
                <c:pt idx="1194">
                  <c:v>303</c:v>
                </c:pt>
                <c:pt idx="1195">
                  <c:v>302.5</c:v>
                </c:pt>
                <c:pt idx="1196">
                  <c:v>302</c:v>
                </c:pt>
                <c:pt idx="1197">
                  <c:v>301.5</c:v>
                </c:pt>
                <c:pt idx="1198">
                  <c:v>301</c:v>
                </c:pt>
                <c:pt idx="1199">
                  <c:v>300.5</c:v>
                </c:pt>
                <c:pt idx="1200">
                  <c:v>300</c:v>
                </c:pt>
              </c:numCache>
            </c:numRef>
          </c:xVal>
          <c:yVal>
            <c:numRef>
              <c:f>'Lab 3 data'!$V$4:$V$1204</c:f>
              <c:numCache>
                <c:formatCode>General</c:formatCode>
                <c:ptCount val="1201"/>
                <c:pt idx="0">
                  <c:v>7.3470000000000002E-3</c:v>
                </c:pt>
                <c:pt idx="1">
                  <c:v>7.4749999999999999E-3</c:v>
                </c:pt>
                <c:pt idx="2">
                  <c:v>7.7539999999999996E-3</c:v>
                </c:pt>
                <c:pt idx="3">
                  <c:v>7.8580000000000004E-3</c:v>
                </c:pt>
                <c:pt idx="4">
                  <c:v>8.1180000000000002E-3</c:v>
                </c:pt>
                <c:pt idx="5">
                  <c:v>7.43E-3</c:v>
                </c:pt>
                <c:pt idx="6">
                  <c:v>9.051E-3</c:v>
                </c:pt>
                <c:pt idx="7">
                  <c:v>8.5330000000000007E-3</c:v>
                </c:pt>
                <c:pt idx="8">
                  <c:v>7.5269999999999998E-3</c:v>
                </c:pt>
                <c:pt idx="9">
                  <c:v>8.3169999999999997E-3</c:v>
                </c:pt>
                <c:pt idx="10">
                  <c:v>8.4250000000000002E-3</c:v>
                </c:pt>
                <c:pt idx="11">
                  <c:v>7.7340000000000004E-3</c:v>
                </c:pt>
                <c:pt idx="12">
                  <c:v>7.6189999999999999E-3</c:v>
                </c:pt>
                <c:pt idx="13">
                  <c:v>7.7330000000000003E-3</c:v>
                </c:pt>
                <c:pt idx="14">
                  <c:v>6.9560000000000004E-3</c:v>
                </c:pt>
                <c:pt idx="15">
                  <c:v>7.2570000000000004E-3</c:v>
                </c:pt>
                <c:pt idx="16">
                  <c:v>6.4570000000000001E-3</c:v>
                </c:pt>
                <c:pt idx="17">
                  <c:v>7.9509999999999997E-3</c:v>
                </c:pt>
                <c:pt idx="18">
                  <c:v>8.0960000000000008E-3</c:v>
                </c:pt>
                <c:pt idx="19">
                  <c:v>7.515E-3</c:v>
                </c:pt>
                <c:pt idx="20">
                  <c:v>8.456E-3</c:v>
                </c:pt>
                <c:pt idx="21">
                  <c:v>7.9489999999999995E-3</c:v>
                </c:pt>
                <c:pt idx="22">
                  <c:v>7.5079999999999999E-3</c:v>
                </c:pt>
                <c:pt idx="23">
                  <c:v>8.8129999999999997E-3</c:v>
                </c:pt>
                <c:pt idx="24">
                  <c:v>7.8659999999999997E-3</c:v>
                </c:pt>
                <c:pt idx="25">
                  <c:v>8.0669999999999995E-3</c:v>
                </c:pt>
                <c:pt idx="26">
                  <c:v>7.8289999999999992E-3</c:v>
                </c:pt>
                <c:pt idx="27">
                  <c:v>7.7650000000000002E-3</c:v>
                </c:pt>
                <c:pt idx="28">
                  <c:v>7.7460000000000003E-3</c:v>
                </c:pt>
                <c:pt idx="29">
                  <c:v>8.0680000000000005E-3</c:v>
                </c:pt>
                <c:pt idx="30">
                  <c:v>8.0440000000000008E-3</c:v>
                </c:pt>
                <c:pt idx="31">
                  <c:v>7.6810000000000003E-3</c:v>
                </c:pt>
                <c:pt idx="32">
                  <c:v>7.607E-3</c:v>
                </c:pt>
                <c:pt idx="33">
                  <c:v>7.7489999999999998E-3</c:v>
                </c:pt>
                <c:pt idx="34">
                  <c:v>8.2500000000000004E-3</c:v>
                </c:pt>
                <c:pt idx="35">
                  <c:v>8.0660000000000003E-3</c:v>
                </c:pt>
                <c:pt idx="36">
                  <c:v>8.2769999999999996E-3</c:v>
                </c:pt>
                <c:pt idx="37">
                  <c:v>8.5360000000000002E-3</c:v>
                </c:pt>
                <c:pt idx="38">
                  <c:v>8.9899999999999997E-3</c:v>
                </c:pt>
                <c:pt idx="39">
                  <c:v>8.1329999999999996E-3</c:v>
                </c:pt>
                <c:pt idx="40">
                  <c:v>7.9419999999999994E-3</c:v>
                </c:pt>
                <c:pt idx="41">
                  <c:v>8.4569999999999992E-3</c:v>
                </c:pt>
                <c:pt idx="42">
                  <c:v>8.7209999999999996E-3</c:v>
                </c:pt>
                <c:pt idx="43">
                  <c:v>8.4290000000000007E-3</c:v>
                </c:pt>
                <c:pt idx="44">
                  <c:v>7.9520000000000007E-3</c:v>
                </c:pt>
                <c:pt idx="45">
                  <c:v>7.3569999999999998E-3</c:v>
                </c:pt>
                <c:pt idx="46">
                  <c:v>7.8019999999999999E-3</c:v>
                </c:pt>
                <c:pt idx="47">
                  <c:v>8.9849999999999999E-3</c:v>
                </c:pt>
                <c:pt idx="48">
                  <c:v>7.0959999999999999E-3</c:v>
                </c:pt>
                <c:pt idx="49">
                  <c:v>7.1170000000000001E-3</c:v>
                </c:pt>
                <c:pt idx="50">
                  <c:v>8.2640000000000005E-3</c:v>
                </c:pt>
                <c:pt idx="51">
                  <c:v>6.6649999999999999E-3</c:v>
                </c:pt>
                <c:pt idx="52">
                  <c:v>7.2830000000000004E-3</c:v>
                </c:pt>
                <c:pt idx="53">
                  <c:v>8.1119999999999994E-3</c:v>
                </c:pt>
                <c:pt idx="54">
                  <c:v>8.0280000000000004E-3</c:v>
                </c:pt>
                <c:pt idx="55">
                  <c:v>8.0429999999999998E-3</c:v>
                </c:pt>
                <c:pt idx="56">
                  <c:v>7.306E-3</c:v>
                </c:pt>
                <c:pt idx="57">
                  <c:v>8.5869999999999991E-3</c:v>
                </c:pt>
                <c:pt idx="58">
                  <c:v>7.9900000000000006E-3</c:v>
                </c:pt>
                <c:pt idx="59">
                  <c:v>7.4400000000000004E-3</c:v>
                </c:pt>
                <c:pt idx="60">
                  <c:v>6.3889999999999997E-3</c:v>
                </c:pt>
                <c:pt idx="61">
                  <c:v>8.5170000000000003E-3</c:v>
                </c:pt>
                <c:pt idx="62">
                  <c:v>8.1810000000000008E-3</c:v>
                </c:pt>
                <c:pt idx="63">
                  <c:v>6.9369999999999996E-3</c:v>
                </c:pt>
                <c:pt idx="64">
                  <c:v>9.3089999999999996E-3</c:v>
                </c:pt>
                <c:pt idx="65">
                  <c:v>8.6630000000000006E-3</c:v>
                </c:pt>
                <c:pt idx="66">
                  <c:v>8.378E-3</c:v>
                </c:pt>
                <c:pt idx="67">
                  <c:v>8.6029999999999995E-3</c:v>
                </c:pt>
                <c:pt idx="68">
                  <c:v>7.1630000000000001E-3</c:v>
                </c:pt>
                <c:pt idx="69">
                  <c:v>7.9690000000000004E-3</c:v>
                </c:pt>
                <c:pt idx="70">
                  <c:v>7.7190000000000002E-3</c:v>
                </c:pt>
                <c:pt idx="71">
                  <c:v>9.7630000000000008E-3</c:v>
                </c:pt>
                <c:pt idx="72">
                  <c:v>6.6039999999999996E-3</c:v>
                </c:pt>
                <c:pt idx="73">
                  <c:v>8.1960000000000002E-3</c:v>
                </c:pt>
                <c:pt idx="74">
                  <c:v>8.5979999999999997E-3</c:v>
                </c:pt>
                <c:pt idx="75">
                  <c:v>8.6800000000000002E-3</c:v>
                </c:pt>
                <c:pt idx="76">
                  <c:v>5.3220000000000003E-3</c:v>
                </c:pt>
                <c:pt idx="77">
                  <c:v>8.2260000000000007E-3</c:v>
                </c:pt>
                <c:pt idx="78">
                  <c:v>9.7879999999999998E-3</c:v>
                </c:pt>
                <c:pt idx="79">
                  <c:v>7.4770000000000001E-3</c:v>
                </c:pt>
                <c:pt idx="80">
                  <c:v>7.3940000000000004E-3</c:v>
                </c:pt>
                <c:pt idx="81">
                  <c:v>6.4050000000000001E-3</c:v>
                </c:pt>
                <c:pt idx="82">
                  <c:v>7.9520000000000007E-3</c:v>
                </c:pt>
                <c:pt idx="83">
                  <c:v>7.3600000000000002E-3</c:v>
                </c:pt>
                <c:pt idx="84">
                  <c:v>6.2249999999999996E-3</c:v>
                </c:pt>
                <c:pt idx="85">
                  <c:v>7.5059999999999997E-3</c:v>
                </c:pt>
                <c:pt idx="86">
                  <c:v>8.0540000000000004E-3</c:v>
                </c:pt>
                <c:pt idx="87">
                  <c:v>8.7209999999999996E-3</c:v>
                </c:pt>
                <c:pt idx="88">
                  <c:v>7.7190000000000002E-3</c:v>
                </c:pt>
                <c:pt idx="89">
                  <c:v>8.4600000000000005E-3</c:v>
                </c:pt>
                <c:pt idx="90">
                  <c:v>9.0690000000000007E-3</c:v>
                </c:pt>
                <c:pt idx="91">
                  <c:v>7.2329999999999998E-3</c:v>
                </c:pt>
                <c:pt idx="92">
                  <c:v>9.0430000000000007E-3</c:v>
                </c:pt>
                <c:pt idx="93">
                  <c:v>6.986E-3</c:v>
                </c:pt>
                <c:pt idx="94">
                  <c:v>7.2550000000000002E-3</c:v>
                </c:pt>
                <c:pt idx="95">
                  <c:v>6.1729999999999997E-3</c:v>
                </c:pt>
                <c:pt idx="96">
                  <c:v>7.4320000000000002E-3</c:v>
                </c:pt>
                <c:pt idx="97">
                  <c:v>6.6610000000000003E-3</c:v>
                </c:pt>
                <c:pt idx="98">
                  <c:v>8.7349999999999997E-3</c:v>
                </c:pt>
                <c:pt idx="99">
                  <c:v>9.0620000000000006E-3</c:v>
                </c:pt>
                <c:pt idx="100">
                  <c:v>7.9340000000000001E-3</c:v>
                </c:pt>
                <c:pt idx="101">
                  <c:v>7.7159999999999998E-3</c:v>
                </c:pt>
                <c:pt idx="102">
                  <c:v>6.548E-3</c:v>
                </c:pt>
                <c:pt idx="103">
                  <c:v>9.7300000000000008E-3</c:v>
                </c:pt>
                <c:pt idx="104">
                  <c:v>6.306E-3</c:v>
                </c:pt>
                <c:pt idx="105">
                  <c:v>7.6680000000000003E-3</c:v>
                </c:pt>
                <c:pt idx="106">
                  <c:v>8.5590000000000006E-3</c:v>
                </c:pt>
                <c:pt idx="107">
                  <c:v>6.5240000000000003E-3</c:v>
                </c:pt>
                <c:pt idx="108">
                  <c:v>8.5990000000000007E-3</c:v>
                </c:pt>
                <c:pt idx="109">
                  <c:v>7.0299999999999998E-3</c:v>
                </c:pt>
                <c:pt idx="110">
                  <c:v>8.9929999999999993E-3</c:v>
                </c:pt>
                <c:pt idx="111">
                  <c:v>7.8989999999999998E-3</c:v>
                </c:pt>
                <c:pt idx="112">
                  <c:v>7.2420000000000002E-3</c:v>
                </c:pt>
                <c:pt idx="113">
                  <c:v>9.6089999999999995E-3</c:v>
                </c:pt>
                <c:pt idx="114">
                  <c:v>6.6509999999999998E-3</c:v>
                </c:pt>
                <c:pt idx="115">
                  <c:v>7.816E-3</c:v>
                </c:pt>
                <c:pt idx="116">
                  <c:v>8.3759999999999998E-3</c:v>
                </c:pt>
                <c:pt idx="117">
                  <c:v>8.9060000000000007E-3</c:v>
                </c:pt>
                <c:pt idx="118">
                  <c:v>8.737E-3</c:v>
                </c:pt>
                <c:pt idx="119">
                  <c:v>7.1450000000000003E-3</c:v>
                </c:pt>
                <c:pt idx="120">
                  <c:v>7.2810000000000001E-3</c:v>
                </c:pt>
                <c:pt idx="121">
                  <c:v>8.6990000000000001E-3</c:v>
                </c:pt>
                <c:pt idx="122">
                  <c:v>8.2880000000000002E-3</c:v>
                </c:pt>
                <c:pt idx="123">
                  <c:v>7.0520000000000001E-3</c:v>
                </c:pt>
                <c:pt idx="124">
                  <c:v>7.737E-3</c:v>
                </c:pt>
                <c:pt idx="125">
                  <c:v>6.587E-3</c:v>
                </c:pt>
                <c:pt idx="126">
                  <c:v>8.8470000000000007E-3</c:v>
                </c:pt>
                <c:pt idx="127">
                  <c:v>7.1669999999999998E-3</c:v>
                </c:pt>
                <c:pt idx="128">
                  <c:v>8.4740000000000006E-3</c:v>
                </c:pt>
                <c:pt idx="129">
                  <c:v>8.6130000000000009E-3</c:v>
                </c:pt>
                <c:pt idx="130">
                  <c:v>8.7100000000000007E-3</c:v>
                </c:pt>
                <c:pt idx="131">
                  <c:v>8.1910000000000004E-3</c:v>
                </c:pt>
                <c:pt idx="132">
                  <c:v>7.9939999999999994E-3</c:v>
                </c:pt>
                <c:pt idx="133">
                  <c:v>8.1150000000000007E-3</c:v>
                </c:pt>
                <c:pt idx="134">
                  <c:v>8.5419999999999992E-3</c:v>
                </c:pt>
                <c:pt idx="135">
                  <c:v>9.5160000000000002E-3</c:v>
                </c:pt>
                <c:pt idx="136">
                  <c:v>8.5400000000000007E-3</c:v>
                </c:pt>
                <c:pt idx="137">
                  <c:v>8.7639999999999992E-3</c:v>
                </c:pt>
                <c:pt idx="138">
                  <c:v>7.7510000000000001E-3</c:v>
                </c:pt>
                <c:pt idx="139">
                  <c:v>8.8430000000000002E-3</c:v>
                </c:pt>
                <c:pt idx="140">
                  <c:v>8.2129999999999998E-3</c:v>
                </c:pt>
                <c:pt idx="141">
                  <c:v>7.4989999999999996E-3</c:v>
                </c:pt>
                <c:pt idx="142">
                  <c:v>8.7569999999999992E-3</c:v>
                </c:pt>
                <c:pt idx="143">
                  <c:v>8.6300000000000005E-3</c:v>
                </c:pt>
                <c:pt idx="144">
                  <c:v>9.0320000000000001E-3</c:v>
                </c:pt>
                <c:pt idx="145">
                  <c:v>8.5299999999999994E-3</c:v>
                </c:pt>
                <c:pt idx="146">
                  <c:v>7.7640000000000001E-3</c:v>
                </c:pt>
                <c:pt idx="147">
                  <c:v>7.8440000000000003E-3</c:v>
                </c:pt>
                <c:pt idx="148">
                  <c:v>8.1849999999999996E-3</c:v>
                </c:pt>
                <c:pt idx="149">
                  <c:v>8.6630000000000006E-3</c:v>
                </c:pt>
                <c:pt idx="150">
                  <c:v>8.5319999999999997E-3</c:v>
                </c:pt>
                <c:pt idx="151">
                  <c:v>8.4650000000000003E-3</c:v>
                </c:pt>
                <c:pt idx="152">
                  <c:v>7.9310000000000005E-3</c:v>
                </c:pt>
                <c:pt idx="153">
                  <c:v>8.6339999999999993E-3</c:v>
                </c:pt>
                <c:pt idx="154">
                  <c:v>9.4280000000000006E-3</c:v>
                </c:pt>
                <c:pt idx="155">
                  <c:v>8.5839999999999996E-3</c:v>
                </c:pt>
                <c:pt idx="156">
                  <c:v>9.1109999999999993E-3</c:v>
                </c:pt>
                <c:pt idx="157">
                  <c:v>9.2200000000000008E-3</c:v>
                </c:pt>
                <c:pt idx="158">
                  <c:v>8.3750000000000005E-3</c:v>
                </c:pt>
                <c:pt idx="159">
                  <c:v>8.2310000000000005E-3</c:v>
                </c:pt>
                <c:pt idx="160">
                  <c:v>8.4950000000000008E-3</c:v>
                </c:pt>
                <c:pt idx="161">
                  <c:v>9.1109999999999993E-3</c:v>
                </c:pt>
                <c:pt idx="162">
                  <c:v>8.1099999999999992E-3</c:v>
                </c:pt>
                <c:pt idx="163">
                  <c:v>7.0609999999999996E-3</c:v>
                </c:pt>
                <c:pt idx="164">
                  <c:v>7.6550000000000003E-3</c:v>
                </c:pt>
                <c:pt idx="165">
                  <c:v>9.2239999999999996E-3</c:v>
                </c:pt>
                <c:pt idx="166">
                  <c:v>8.6940000000000003E-3</c:v>
                </c:pt>
                <c:pt idx="167">
                  <c:v>8.293E-3</c:v>
                </c:pt>
                <c:pt idx="168">
                  <c:v>8.4239999999999992E-3</c:v>
                </c:pt>
                <c:pt idx="169">
                  <c:v>8.5690000000000002E-3</c:v>
                </c:pt>
                <c:pt idx="170">
                  <c:v>7.9240000000000005E-3</c:v>
                </c:pt>
                <c:pt idx="171">
                  <c:v>8.8800000000000007E-3</c:v>
                </c:pt>
                <c:pt idx="172">
                  <c:v>8.3920000000000002E-3</c:v>
                </c:pt>
                <c:pt idx="173">
                  <c:v>8.9870000000000002E-3</c:v>
                </c:pt>
                <c:pt idx="174">
                  <c:v>8.9440000000000006E-3</c:v>
                </c:pt>
                <c:pt idx="175">
                  <c:v>1.0063000000000001E-2</c:v>
                </c:pt>
                <c:pt idx="176">
                  <c:v>8.3920000000000002E-3</c:v>
                </c:pt>
                <c:pt idx="177">
                  <c:v>8.6359999999999996E-3</c:v>
                </c:pt>
                <c:pt idx="178">
                  <c:v>8.5450000000000005E-3</c:v>
                </c:pt>
                <c:pt idx="179">
                  <c:v>9.7409999999999997E-3</c:v>
                </c:pt>
                <c:pt idx="180">
                  <c:v>8.6599999999999993E-3</c:v>
                </c:pt>
                <c:pt idx="181">
                  <c:v>8.1130000000000004E-3</c:v>
                </c:pt>
                <c:pt idx="182">
                  <c:v>8.456E-3</c:v>
                </c:pt>
                <c:pt idx="183">
                  <c:v>8.8280000000000008E-3</c:v>
                </c:pt>
                <c:pt idx="184">
                  <c:v>8.5859999999999999E-3</c:v>
                </c:pt>
                <c:pt idx="185">
                  <c:v>6.7229999999999998E-3</c:v>
                </c:pt>
                <c:pt idx="186">
                  <c:v>7.0140000000000003E-3</c:v>
                </c:pt>
                <c:pt idx="187">
                  <c:v>8.2170000000000003E-3</c:v>
                </c:pt>
                <c:pt idx="188">
                  <c:v>8.4880000000000008E-3</c:v>
                </c:pt>
                <c:pt idx="189">
                  <c:v>8.3099999999999997E-3</c:v>
                </c:pt>
                <c:pt idx="190">
                  <c:v>9.221E-3</c:v>
                </c:pt>
                <c:pt idx="191">
                  <c:v>7.4009999999999996E-3</c:v>
                </c:pt>
                <c:pt idx="192">
                  <c:v>9.1380000000000003E-3</c:v>
                </c:pt>
                <c:pt idx="193">
                  <c:v>7.2199999999999999E-3</c:v>
                </c:pt>
                <c:pt idx="194">
                  <c:v>7.7010000000000004E-3</c:v>
                </c:pt>
                <c:pt idx="195">
                  <c:v>8.0079999999999995E-3</c:v>
                </c:pt>
                <c:pt idx="196">
                  <c:v>7.2810000000000001E-3</c:v>
                </c:pt>
                <c:pt idx="197">
                  <c:v>9.1699999999999993E-3</c:v>
                </c:pt>
                <c:pt idx="198">
                  <c:v>8.2190000000000006E-3</c:v>
                </c:pt>
                <c:pt idx="199">
                  <c:v>8.4200000000000004E-3</c:v>
                </c:pt>
                <c:pt idx="200">
                  <c:v>7.8729999999999998E-3</c:v>
                </c:pt>
                <c:pt idx="201">
                  <c:v>9.4230000000000008E-3</c:v>
                </c:pt>
                <c:pt idx="202">
                  <c:v>8.3379999999999999E-3</c:v>
                </c:pt>
                <c:pt idx="203">
                  <c:v>9.3259999999999992E-3</c:v>
                </c:pt>
                <c:pt idx="204">
                  <c:v>8.4309999999999993E-3</c:v>
                </c:pt>
                <c:pt idx="205">
                  <c:v>8.8839999999999995E-3</c:v>
                </c:pt>
                <c:pt idx="206">
                  <c:v>8.3149999999999995E-3</c:v>
                </c:pt>
                <c:pt idx="207">
                  <c:v>8.345E-3</c:v>
                </c:pt>
                <c:pt idx="208">
                  <c:v>9.0349999999999996E-3</c:v>
                </c:pt>
                <c:pt idx="209">
                  <c:v>9.2029999999999994E-3</c:v>
                </c:pt>
                <c:pt idx="210">
                  <c:v>9.1959999999999993E-3</c:v>
                </c:pt>
                <c:pt idx="211">
                  <c:v>6.3889999999999997E-3</c:v>
                </c:pt>
                <c:pt idx="212">
                  <c:v>8.3949999999999997E-3</c:v>
                </c:pt>
                <c:pt idx="213">
                  <c:v>7.659E-3</c:v>
                </c:pt>
                <c:pt idx="214">
                  <c:v>9.7400000000000004E-3</c:v>
                </c:pt>
                <c:pt idx="215">
                  <c:v>8.6140000000000001E-3</c:v>
                </c:pt>
                <c:pt idx="216">
                  <c:v>9.0139999999999994E-3</c:v>
                </c:pt>
                <c:pt idx="217">
                  <c:v>8.2620000000000002E-3</c:v>
                </c:pt>
                <c:pt idx="218">
                  <c:v>9.5359999999999993E-3</c:v>
                </c:pt>
                <c:pt idx="219">
                  <c:v>9.1219999999999999E-3</c:v>
                </c:pt>
                <c:pt idx="220">
                  <c:v>8.1110000000000002E-3</c:v>
                </c:pt>
                <c:pt idx="221">
                  <c:v>9.2230000000000003E-3</c:v>
                </c:pt>
                <c:pt idx="222">
                  <c:v>9.1500000000000001E-3</c:v>
                </c:pt>
                <c:pt idx="223">
                  <c:v>8.7500000000000008E-3</c:v>
                </c:pt>
                <c:pt idx="224">
                  <c:v>8.1910000000000004E-3</c:v>
                </c:pt>
                <c:pt idx="225">
                  <c:v>8.201E-3</c:v>
                </c:pt>
                <c:pt idx="226">
                  <c:v>9.4560000000000009E-3</c:v>
                </c:pt>
                <c:pt idx="227">
                  <c:v>9.2530000000000008E-3</c:v>
                </c:pt>
                <c:pt idx="228">
                  <c:v>9.4299999999999991E-3</c:v>
                </c:pt>
                <c:pt idx="229">
                  <c:v>9.0170000000000007E-3</c:v>
                </c:pt>
                <c:pt idx="230">
                  <c:v>7.9839999999999998E-3</c:v>
                </c:pt>
                <c:pt idx="231">
                  <c:v>9.1719999999999996E-3</c:v>
                </c:pt>
                <c:pt idx="232">
                  <c:v>1.0387E-2</c:v>
                </c:pt>
                <c:pt idx="233">
                  <c:v>8.5520000000000006E-3</c:v>
                </c:pt>
                <c:pt idx="234">
                  <c:v>8.9029999999999995E-3</c:v>
                </c:pt>
                <c:pt idx="235">
                  <c:v>7.2810000000000001E-3</c:v>
                </c:pt>
                <c:pt idx="236">
                  <c:v>9.3380000000000008E-3</c:v>
                </c:pt>
                <c:pt idx="237">
                  <c:v>9.5219999999999992E-3</c:v>
                </c:pt>
                <c:pt idx="238">
                  <c:v>7.6449999999999999E-3</c:v>
                </c:pt>
                <c:pt idx="239">
                  <c:v>7.8879999999999992E-3</c:v>
                </c:pt>
                <c:pt idx="240">
                  <c:v>8.8610000000000008E-3</c:v>
                </c:pt>
                <c:pt idx="241">
                  <c:v>9.4699999999999993E-3</c:v>
                </c:pt>
                <c:pt idx="242">
                  <c:v>8.4449999999999994E-3</c:v>
                </c:pt>
                <c:pt idx="243">
                  <c:v>8.3420000000000005E-3</c:v>
                </c:pt>
                <c:pt idx="244">
                  <c:v>1.0662E-2</c:v>
                </c:pt>
                <c:pt idx="245">
                  <c:v>9.6819999999999996E-3</c:v>
                </c:pt>
                <c:pt idx="246">
                  <c:v>1.0041E-2</c:v>
                </c:pt>
                <c:pt idx="247">
                  <c:v>8.8990000000000007E-3</c:v>
                </c:pt>
                <c:pt idx="248">
                  <c:v>1.0240000000000001E-2</c:v>
                </c:pt>
                <c:pt idx="249">
                  <c:v>9.3690000000000006E-3</c:v>
                </c:pt>
                <c:pt idx="250">
                  <c:v>9.4029999999999999E-3</c:v>
                </c:pt>
                <c:pt idx="251">
                  <c:v>9.1680000000000008E-3</c:v>
                </c:pt>
                <c:pt idx="252">
                  <c:v>9.9760000000000005E-3</c:v>
                </c:pt>
                <c:pt idx="253">
                  <c:v>1.0699999999999999E-2</c:v>
                </c:pt>
                <c:pt idx="254">
                  <c:v>9.2020000000000001E-3</c:v>
                </c:pt>
                <c:pt idx="255">
                  <c:v>8.6719999999999992E-3</c:v>
                </c:pt>
                <c:pt idx="256">
                  <c:v>1.0019999999999999E-2</c:v>
                </c:pt>
                <c:pt idx="257">
                  <c:v>9.2350000000000002E-3</c:v>
                </c:pt>
                <c:pt idx="258">
                  <c:v>9.5650000000000006E-3</c:v>
                </c:pt>
                <c:pt idx="259">
                  <c:v>9.4260000000000004E-3</c:v>
                </c:pt>
                <c:pt idx="260">
                  <c:v>8.5950000000000002E-3</c:v>
                </c:pt>
                <c:pt idx="261">
                  <c:v>1.038E-2</c:v>
                </c:pt>
                <c:pt idx="262">
                  <c:v>9.6069999999999992E-3</c:v>
                </c:pt>
                <c:pt idx="263">
                  <c:v>8.5529999999999998E-3</c:v>
                </c:pt>
                <c:pt idx="264">
                  <c:v>1.0081E-2</c:v>
                </c:pt>
                <c:pt idx="265">
                  <c:v>9.7339999999999996E-3</c:v>
                </c:pt>
                <c:pt idx="266">
                  <c:v>1.0035000000000001E-2</c:v>
                </c:pt>
                <c:pt idx="267">
                  <c:v>8.9709999999999998E-3</c:v>
                </c:pt>
                <c:pt idx="268">
                  <c:v>1.0227999999999999E-2</c:v>
                </c:pt>
                <c:pt idx="269">
                  <c:v>9.7280000000000005E-3</c:v>
                </c:pt>
                <c:pt idx="270">
                  <c:v>9.1260000000000004E-3</c:v>
                </c:pt>
                <c:pt idx="271">
                  <c:v>9.2560000000000003E-3</c:v>
                </c:pt>
                <c:pt idx="272">
                  <c:v>9.8849999999999997E-3</c:v>
                </c:pt>
                <c:pt idx="273">
                  <c:v>1.0815E-2</c:v>
                </c:pt>
                <c:pt idx="274">
                  <c:v>9.2800000000000001E-3</c:v>
                </c:pt>
                <c:pt idx="275">
                  <c:v>9.1599999999999997E-3</c:v>
                </c:pt>
                <c:pt idx="276">
                  <c:v>1.076E-2</c:v>
                </c:pt>
                <c:pt idx="277">
                  <c:v>1.0252000000000001E-2</c:v>
                </c:pt>
                <c:pt idx="278">
                  <c:v>1.0283E-2</c:v>
                </c:pt>
                <c:pt idx="279">
                  <c:v>8.5109999999999995E-3</c:v>
                </c:pt>
                <c:pt idx="280">
                  <c:v>8.6040000000000005E-3</c:v>
                </c:pt>
                <c:pt idx="281">
                  <c:v>1.0583E-2</c:v>
                </c:pt>
                <c:pt idx="282">
                  <c:v>9.7800000000000005E-3</c:v>
                </c:pt>
                <c:pt idx="283">
                  <c:v>8.7600000000000004E-3</c:v>
                </c:pt>
                <c:pt idx="284">
                  <c:v>9.4979999999999995E-3</c:v>
                </c:pt>
                <c:pt idx="285">
                  <c:v>9.8309999999999995E-3</c:v>
                </c:pt>
                <c:pt idx="286">
                  <c:v>8.5939999999999992E-3</c:v>
                </c:pt>
                <c:pt idx="287">
                  <c:v>8.9829999999999997E-3</c:v>
                </c:pt>
                <c:pt idx="288">
                  <c:v>1.0437999999999999E-2</c:v>
                </c:pt>
                <c:pt idx="289">
                  <c:v>9.8630000000000002E-3</c:v>
                </c:pt>
                <c:pt idx="290">
                  <c:v>9.3589999999999993E-3</c:v>
                </c:pt>
                <c:pt idx="291">
                  <c:v>1.004E-2</c:v>
                </c:pt>
                <c:pt idx="292">
                  <c:v>9.6310000000000007E-3</c:v>
                </c:pt>
                <c:pt idx="293">
                  <c:v>1.0670000000000001E-2</c:v>
                </c:pt>
                <c:pt idx="294">
                  <c:v>9.8659999999999998E-3</c:v>
                </c:pt>
                <c:pt idx="295">
                  <c:v>1.0586E-2</c:v>
                </c:pt>
                <c:pt idx="296">
                  <c:v>1.038E-2</c:v>
                </c:pt>
                <c:pt idx="297">
                  <c:v>9.691E-3</c:v>
                </c:pt>
                <c:pt idx="298">
                  <c:v>1.0847000000000001E-2</c:v>
                </c:pt>
                <c:pt idx="299">
                  <c:v>1.0963000000000001E-2</c:v>
                </c:pt>
                <c:pt idx="300">
                  <c:v>8.2190000000000006E-3</c:v>
                </c:pt>
                <c:pt idx="301">
                  <c:v>9.4339999999999997E-3</c:v>
                </c:pt>
                <c:pt idx="302">
                  <c:v>8.8079999999999999E-3</c:v>
                </c:pt>
                <c:pt idx="303">
                  <c:v>1.0414E-2</c:v>
                </c:pt>
                <c:pt idx="304">
                  <c:v>1.1217E-2</c:v>
                </c:pt>
                <c:pt idx="305">
                  <c:v>1.1095000000000001E-2</c:v>
                </c:pt>
                <c:pt idx="306">
                  <c:v>9.6369999999999997E-3</c:v>
                </c:pt>
                <c:pt idx="307">
                  <c:v>9.2359999999999994E-3</c:v>
                </c:pt>
                <c:pt idx="308">
                  <c:v>9.8410000000000008E-3</c:v>
                </c:pt>
                <c:pt idx="309">
                  <c:v>9.9270000000000001E-3</c:v>
                </c:pt>
                <c:pt idx="310">
                  <c:v>1.04E-2</c:v>
                </c:pt>
                <c:pt idx="311">
                  <c:v>1.0891E-2</c:v>
                </c:pt>
                <c:pt idx="312">
                  <c:v>1.0193000000000001E-2</c:v>
                </c:pt>
                <c:pt idx="313">
                  <c:v>9.7839999999999993E-3</c:v>
                </c:pt>
                <c:pt idx="314">
                  <c:v>9.5580000000000005E-3</c:v>
                </c:pt>
                <c:pt idx="315">
                  <c:v>1.0580000000000001E-2</c:v>
                </c:pt>
                <c:pt idx="316">
                  <c:v>9.4190000000000003E-3</c:v>
                </c:pt>
                <c:pt idx="317">
                  <c:v>1.0565E-2</c:v>
                </c:pt>
                <c:pt idx="318">
                  <c:v>1.0723999999999999E-2</c:v>
                </c:pt>
                <c:pt idx="319">
                  <c:v>9.757E-3</c:v>
                </c:pt>
                <c:pt idx="320">
                  <c:v>1.0401000000000001E-2</c:v>
                </c:pt>
                <c:pt idx="321">
                  <c:v>1.0895999999999999E-2</c:v>
                </c:pt>
                <c:pt idx="322">
                  <c:v>9.9139999999999992E-3</c:v>
                </c:pt>
                <c:pt idx="323">
                  <c:v>1.0963000000000001E-2</c:v>
                </c:pt>
                <c:pt idx="324">
                  <c:v>9.6310000000000007E-3</c:v>
                </c:pt>
                <c:pt idx="325">
                  <c:v>1.0307E-2</c:v>
                </c:pt>
                <c:pt idx="326">
                  <c:v>1.1042E-2</c:v>
                </c:pt>
                <c:pt idx="327">
                  <c:v>9.4160000000000008E-3</c:v>
                </c:pt>
                <c:pt idx="328">
                  <c:v>9.92E-3</c:v>
                </c:pt>
                <c:pt idx="329">
                  <c:v>1.0468999999999999E-2</c:v>
                </c:pt>
                <c:pt idx="330">
                  <c:v>1.0319E-2</c:v>
                </c:pt>
                <c:pt idx="331">
                  <c:v>1.1384999999999999E-2</c:v>
                </c:pt>
                <c:pt idx="332">
                  <c:v>1.0873000000000001E-2</c:v>
                </c:pt>
                <c:pt idx="333">
                  <c:v>9.6579999999999999E-3</c:v>
                </c:pt>
                <c:pt idx="334">
                  <c:v>9.8429999999999993E-3</c:v>
                </c:pt>
                <c:pt idx="335">
                  <c:v>1.0921999999999999E-2</c:v>
                </c:pt>
                <c:pt idx="336">
                  <c:v>1.0267999999999999E-2</c:v>
                </c:pt>
                <c:pt idx="337">
                  <c:v>1.0392999999999999E-2</c:v>
                </c:pt>
                <c:pt idx="338">
                  <c:v>1.0290000000000001E-2</c:v>
                </c:pt>
                <c:pt idx="339">
                  <c:v>1.0333E-2</c:v>
                </c:pt>
                <c:pt idx="340">
                  <c:v>1.093E-2</c:v>
                </c:pt>
                <c:pt idx="341">
                  <c:v>9.9889999999999996E-3</c:v>
                </c:pt>
                <c:pt idx="342">
                  <c:v>1.0852000000000001E-2</c:v>
                </c:pt>
                <c:pt idx="343">
                  <c:v>9.7529999999999995E-3</c:v>
                </c:pt>
                <c:pt idx="344">
                  <c:v>1.0319E-2</c:v>
                </c:pt>
                <c:pt idx="345">
                  <c:v>1.0541999999999999E-2</c:v>
                </c:pt>
                <c:pt idx="346">
                  <c:v>1.0784E-2</c:v>
                </c:pt>
                <c:pt idx="347">
                  <c:v>1.1124999999999999E-2</c:v>
                </c:pt>
                <c:pt idx="348">
                  <c:v>1.1041E-2</c:v>
                </c:pt>
                <c:pt idx="349">
                  <c:v>1.086E-2</c:v>
                </c:pt>
                <c:pt idx="350">
                  <c:v>1.1252E-2</c:v>
                </c:pt>
                <c:pt idx="351">
                  <c:v>1.0843999999999999E-2</c:v>
                </c:pt>
                <c:pt idx="352">
                  <c:v>1.0236E-2</c:v>
                </c:pt>
                <c:pt idx="353">
                  <c:v>1.0330000000000001E-2</c:v>
                </c:pt>
                <c:pt idx="354">
                  <c:v>1.0577E-2</c:v>
                </c:pt>
                <c:pt idx="355">
                  <c:v>1.0237E-2</c:v>
                </c:pt>
                <c:pt idx="356">
                  <c:v>9.9900000000000006E-3</c:v>
                </c:pt>
                <c:pt idx="357">
                  <c:v>1.051E-2</c:v>
                </c:pt>
                <c:pt idx="358">
                  <c:v>1.0704E-2</c:v>
                </c:pt>
                <c:pt idx="359">
                  <c:v>1.1259E-2</c:v>
                </c:pt>
                <c:pt idx="360">
                  <c:v>1.0062E-2</c:v>
                </c:pt>
                <c:pt idx="361">
                  <c:v>1.0397E-2</c:v>
                </c:pt>
                <c:pt idx="362">
                  <c:v>1.0196999999999999E-2</c:v>
                </c:pt>
                <c:pt idx="363">
                  <c:v>1.0633999999999999E-2</c:v>
                </c:pt>
                <c:pt idx="364">
                  <c:v>1.0695E-2</c:v>
                </c:pt>
                <c:pt idx="365">
                  <c:v>1.0867E-2</c:v>
                </c:pt>
                <c:pt idx="366">
                  <c:v>1.0129000000000001E-2</c:v>
                </c:pt>
                <c:pt idx="367">
                  <c:v>1.0812E-2</c:v>
                </c:pt>
                <c:pt idx="368">
                  <c:v>1.1036000000000001E-2</c:v>
                </c:pt>
                <c:pt idx="369">
                  <c:v>1.0239E-2</c:v>
                </c:pt>
                <c:pt idx="370">
                  <c:v>1.0521000000000001E-2</c:v>
                </c:pt>
                <c:pt idx="371">
                  <c:v>1.0496999999999999E-2</c:v>
                </c:pt>
                <c:pt idx="372">
                  <c:v>1.1039E-2</c:v>
                </c:pt>
                <c:pt idx="373">
                  <c:v>1.0571000000000001E-2</c:v>
                </c:pt>
                <c:pt idx="374">
                  <c:v>1.1521E-2</c:v>
                </c:pt>
                <c:pt idx="375">
                  <c:v>1.0735E-2</c:v>
                </c:pt>
                <c:pt idx="376">
                  <c:v>1.1245E-2</c:v>
                </c:pt>
                <c:pt idx="377">
                  <c:v>1.1764999999999999E-2</c:v>
                </c:pt>
                <c:pt idx="378">
                  <c:v>1.1107000000000001E-2</c:v>
                </c:pt>
                <c:pt idx="379">
                  <c:v>1.0983E-2</c:v>
                </c:pt>
                <c:pt idx="380">
                  <c:v>1.1369000000000001E-2</c:v>
                </c:pt>
                <c:pt idx="381">
                  <c:v>1.1519E-2</c:v>
                </c:pt>
                <c:pt idx="382">
                  <c:v>1.0538E-2</c:v>
                </c:pt>
                <c:pt idx="383">
                  <c:v>1.1472E-2</c:v>
                </c:pt>
                <c:pt idx="384">
                  <c:v>1.1141E-2</c:v>
                </c:pt>
                <c:pt idx="385">
                  <c:v>1.0874E-2</c:v>
                </c:pt>
                <c:pt idx="386">
                  <c:v>1.1143999999999999E-2</c:v>
                </c:pt>
                <c:pt idx="387">
                  <c:v>1.1354E-2</c:v>
                </c:pt>
                <c:pt idx="388">
                  <c:v>1.2026999999999999E-2</c:v>
                </c:pt>
                <c:pt idx="389">
                  <c:v>1.1665E-2</c:v>
                </c:pt>
                <c:pt idx="390">
                  <c:v>1.1358E-2</c:v>
                </c:pt>
                <c:pt idx="391">
                  <c:v>1.1552E-2</c:v>
                </c:pt>
                <c:pt idx="392">
                  <c:v>1.1410999999999999E-2</c:v>
                </c:pt>
                <c:pt idx="393">
                  <c:v>1.1358999999999999E-2</c:v>
                </c:pt>
                <c:pt idx="394">
                  <c:v>1.1369000000000001E-2</c:v>
                </c:pt>
                <c:pt idx="395">
                  <c:v>1.1697000000000001E-2</c:v>
                </c:pt>
                <c:pt idx="396">
                  <c:v>1.1938000000000001E-2</c:v>
                </c:pt>
                <c:pt idx="397">
                  <c:v>1.0668E-2</c:v>
                </c:pt>
                <c:pt idx="398">
                  <c:v>1.2038999999999999E-2</c:v>
                </c:pt>
                <c:pt idx="399">
                  <c:v>9.946E-3</c:v>
                </c:pt>
                <c:pt idx="400">
                  <c:v>1.1058E-2</c:v>
                </c:pt>
                <c:pt idx="401">
                  <c:v>1.1247999999999999E-2</c:v>
                </c:pt>
                <c:pt idx="402">
                  <c:v>1.1306999999999999E-2</c:v>
                </c:pt>
                <c:pt idx="403">
                  <c:v>1.0772E-2</c:v>
                </c:pt>
                <c:pt idx="404">
                  <c:v>1.1834000000000001E-2</c:v>
                </c:pt>
                <c:pt idx="405">
                  <c:v>1.0788000000000001E-2</c:v>
                </c:pt>
                <c:pt idx="406">
                  <c:v>1.1797E-2</c:v>
                </c:pt>
                <c:pt idx="407">
                  <c:v>1.1985000000000001E-2</c:v>
                </c:pt>
                <c:pt idx="408">
                  <c:v>1.1587999999999999E-2</c:v>
                </c:pt>
                <c:pt idx="409">
                  <c:v>1.1412E-2</c:v>
                </c:pt>
                <c:pt idx="410">
                  <c:v>1.0893E-2</c:v>
                </c:pt>
                <c:pt idx="411">
                  <c:v>1.1906999999999999E-2</c:v>
                </c:pt>
                <c:pt idx="412">
                  <c:v>1.1856E-2</c:v>
                </c:pt>
                <c:pt idx="413">
                  <c:v>1.0418999999999999E-2</c:v>
                </c:pt>
                <c:pt idx="414">
                  <c:v>1.0297000000000001E-2</c:v>
                </c:pt>
                <c:pt idx="415">
                  <c:v>1.1157E-2</c:v>
                </c:pt>
                <c:pt idx="416">
                  <c:v>1.0836999999999999E-2</c:v>
                </c:pt>
                <c:pt idx="417">
                  <c:v>1.0808E-2</c:v>
                </c:pt>
                <c:pt idx="418">
                  <c:v>1.0544E-2</c:v>
                </c:pt>
                <c:pt idx="419">
                  <c:v>1.0295E-2</c:v>
                </c:pt>
                <c:pt idx="420">
                  <c:v>1.1227000000000001E-2</c:v>
                </c:pt>
                <c:pt idx="421">
                  <c:v>1.1244000000000001E-2</c:v>
                </c:pt>
                <c:pt idx="422">
                  <c:v>1.1694E-2</c:v>
                </c:pt>
                <c:pt idx="423">
                  <c:v>1.1453E-2</c:v>
                </c:pt>
                <c:pt idx="424">
                  <c:v>1.1665999999999999E-2</c:v>
                </c:pt>
                <c:pt idx="425">
                  <c:v>1.1754000000000001E-2</c:v>
                </c:pt>
                <c:pt idx="426">
                  <c:v>1.0612E-2</c:v>
                </c:pt>
                <c:pt idx="427">
                  <c:v>1.0843E-2</c:v>
                </c:pt>
                <c:pt idx="428">
                  <c:v>1.1089E-2</c:v>
                </c:pt>
                <c:pt idx="429">
                  <c:v>1.0928999999999999E-2</c:v>
                </c:pt>
                <c:pt idx="430">
                  <c:v>1.1032E-2</c:v>
                </c:pt>
                <c:pt idx="431">
                  <c:v>1.1941E-2</c:v>
                </c:pt>
                <c:pt idx="432">
                  <c:v>1.0246999999999999E-2</c:v>
                </c:pt>
                <c:pt idx="433">
                  <c:v>1.093E-2</c:v>
                </c:pt>
                <c:pt idx="434">
                  <c:v>1.1671000000000001E-2</c:v>
                </c:pt>
                <c:pt idx="435">
                  <c:v>1.1355000000000001E-2</c:v>
                </c:pt>
                <c:pt idx="436">
                  <c:v>1.1318999999999999E-2</c:v>
                </c:pt>
                <c:pt idx="437">
                  <c:v>1.1789000000000001E-2</c:v>
                </c:pt>
                <c:pt idx="438">
                  <c:v>1.2201E-2</c:v>
                </c:pt>
                <c:pt idx="439">
                  <c:v>1.1814E-2</c:v>
                </c:pt>
                <c:pt idx="440">
                  <c:v>1.1601999999999999E-2</c:v>
                </c:pt>
                <c:pt idx="441">
                  <c:v>1.1313999999999999E-2</c:v>
                </c:pt>
                <c:pt idx="442">
                  <c:v>1.1684999999999999E-2</c:v>
                </c:pt>
                <c:pt idx="443">
                  <c:v>1.1932E-2</c:v>
                </c:pt>
                <c:pt idx="444">
                  <c:v>1.1849999999999999E-2</c:v>
                </c:pt>
                <c:pt idx="445">
                  <c:v>1.1476999999999999E-2</c:v>
                </c:pt>
                <c:pt idx="446">
                  <c:v>1.1745999999999999E-2</c:v>
                </c:pt>
                <c:pt idx="447">
                  <c:v>1.2288E-2</c:v>
                </c:pt>
                <c:pt idx="448">
                  <c:v>1.1335E-2</c:v>
                </c:pt>
                <c:pt idx="449">
                  <c:v>1.1846000000000001E-2</c:v>
                </c:pt>
                <c:pt idx="450">
                  <c:v>1.1831E-2</c:v>
                </c:pt>
                <c:pt idx="451">
                  <c:v>1.1587999999999999E-2</c:v>
                </c:pt>
                <c:pt idx="452">
                  <c:v>1.1474E-2</c:v>
                </c:pt>
                <c:pt idx="453">
                  <c:v>1.1221999999999999E-2</c:v>
                </c:pt>
                <c:pt idx="454">
                  <c:v>1.2408000000000001E-2</c:v>
                </c:pt>
                <c:pt idx="455">
                  <c:v>1.2144E-2</c:v>
                </c:pt>
                <c:pt idx="456">
                  <c:v>1.2036E-2</c:v>
                </c:pt>
                <c:pt idx="457">
                  <c:v>1.0836999999999999E-2</c:v>
                </c:pt>
                <c:pt idx="458">
                  <c:v>1.2506E-2</c:v>
                </c:pt>
                <c:pt idx="459">
                  <c:v>1.1187000000000001E-2</c:v>
                </c:pt>
                <c:pt idx="460">
                  <c:v>1.1049E-2</c:v>
                </c:pt>
                <c:pt idx="461">
                  <c:v>1.1233999999999999E-2</c:v>
                </c:pt>
                <c:pt idx="462">
                  <c:v>1.2786E-2</c:v>
                </c:pt>
                <c:pt idx="463">
                  <c:v>1.231E-2</c:v>
                </c:pt>
                <c:pt idx="464">
                  <c:v>1.1592999999999999E-2</c:v>
                </c:pt>
                <c:pt idx="465">
                  <c:v>1.1107000000000001E-2</c:v>
                </c:pt>
                <c:pt idx="466">
                  <c:v>1.2279E-2</c:v>
                </c:pt>
                <c:pt idx="467">
                  <c:v>1.2375000000000001E-2</c:v>
                </c:pt>
                <c:pt idx="468">
                  <c:v>1.3004999999999999E-2</c:v>
                </c:pt>
                <c:pt idx="469">
                  <c:v>1.2593999999999999E-2</c:v>
                </c:pt>
                <c:pt idx="470">
                  <c:v>1.2234999999999999E-2</c:v>
                </c:pt>
                <c:pt idx="471">
                  <c:v>1.2253999999999999E-2</c:v>
                </c:pt>
                <c:pt idx="472">
                  <c:v>1.1724999999999999E-2</c:v>
                </c:pt>
                <c:pt idx="473">
                  <c:v>1.2468E-2</c:v>
                </c:pt>
                <c:pt idx="474">
                  <c:v>1.18E-2</c:v>
                </c:pt>
                <c:pt idx="475">
                  <c:v>1.1324000000000001E-2</c:v>
                </c:pt>
                <c:pt idx="476">
                  <c:v>1.1551000000000001E-2</c:v>
                </c:pt>
                <c:pt idx="477">
                  <c:v>1.24E-2</c:v>
                </c:pt>
                <c:pt idx="478">
                  <c:v>1.1953E-2</c:v>
                </c:pt>
                <c:pt idx="479">
                  <c:v>1.1069000000000001E-2</c:v>
                </c:pt>
                <c:pt idx="480">
                  <c:v>1.1617000000000001E-2</c:v>
                </c:pt>
                <c:pt idx="481">
                  <c:v>1.2564000000000001E-2</c:v>
                </c:pt>
                <c:pt idx="482">
                  <c:v>1.2854000000000001E-2</c:v>
                </c:pt>
                <c:pt idx="483">
                  <c:v>1.1736999999999999E-2</c:v>
                </c:pt>
                <c:pt idx="484">
                  <c:v>1.1899E-2</c:v>
                </c:pt>
                <c:pt idx="485">
                  <c:v>1.1635E-2</c:v>
                </c:pt>
                <c:pt idx="486">
                  <c:v>1.255E-2</c:v>
                </c:pt>
                <c:pt idx="487">
                  <c:v>1.273E-2</c:v>
                </c:pt>
                <c:pt idx="488">
                  <c:v>1.2884E-2</c:v>
                </c:pt>
                <c:pt idx="489">
                  <c:v>1.2596E-2</c:v>
                </c:pt>
                <c:pt idx="490">
                  <c:v>1.2551E-2</c:v>
                </c:pt>
                <c:pt idx="491">
                  <c:v>1.2947E-2</c:v>
                </c:pt>
                <c:pt idx="492">
                  <c:v>1.2929E-2</c:v>
                </c:pt>
                <c:pt idx="493">
                  <c:v>1.2272999999999999E-2</c:v>
                </c:pt>
                <c:pt idx="494">
                  <c:v>1.2062E-2</c:v>
                </c:pt>
                <c:pt idx="495">
                  <c:v>1.2828000000000001E-2</c:v>
                </c:pt>
                <c:pt idx="496">
                  <c:v>1.166E-2</c:v>
                </c:pt>
                <c:pt idx="497">
                  <c:v>1.2227999999999999E-2</c:v>
                </c:pt>
                <c:pt idx="498">
                  <c:v>1.3025E-2</c:v>
                </c:pt>
                <c:pt idx="499">
                  <c:v>1.2557E-2</c:v>
                </c:pt>
                <c:pt idx="500">
                  <c:v>1.2624E-2</c:v>
                </c:pt>
                <c:pt idx="501">
                  <c:v>1.3696E-2</c:v>
                </c:pt>
                <c:pt idx="502">
                  <c:v>1.346E-2</c:v>
                </c:pt>
                <c:pt idx="503">
                  <c:v>1.2895E-2</c:v>
                </c:pt>
                <c:pt idx="504">
                  <c:v>1.3551000000000001E-2</c:v>
                </c:pt>
                <c:pt idx="505">
                  <c:v>1.2619E-2</c:v>
                </c:pt>
                <c:pt idx="506">
                  <c:v>1.2501E-2</c:v>
                </c:pt>
                <c:pt idx="507">
                  <c:v>1.3171E-2</c:v>
                </c:pt>
                <c:pt idx="508">
                  <c:v>1.3145E-2</c:v>
                </c:pt>
                <c:pt idx="509">
                  <c:v>1.3034E-2</c:v>
                </c:pt>
                <c:pt idx="510">
                  <c:v>1.2659999999999999E-2</c:v>
                </c:pt>
                <c:pt idx="511">
                  <c:v>1.3126000000000001E-2</c:v>
                </c:pt>
                <c:pt idx="512">
                  <c:v>1.2622E-2</c:v>
                </c:pt>
                <c:pt idx="513">
                  <c:v>1.3046E-2</c:v>
                </c:pt>
                <c:pt idx="514">
                  <c:v>1.3082E-2</c:v>
                </c:pt>
                <c:pt idx="515">
                  <c:v>1.2982E-2</c:v>
                </c:pt>
                <c:pt idx="516">
                  <c:v>1.2782E-2</c:v>
                </c:pt>
                <c:pt idx="517">
                  <c:v>1.3431E-2</c:v>
                </c:pt>
                <c:pt idx="518">
                  <c:v>1.3125E-2</c:v>
                </c:pt>
                <c:pt idx="519">
                  <c:v>1.338E-2</c:v>
                </c:pt>
                <c:pt idx="520">
                  <c:v>1.3306999999999999E-2</c:v>
                </c:pt>
                <c:pt idx="521">
                  <c:v>1.311E-2</c:v>
                </c:pt>
                <c:pt idx="522">
                  <c:v>1.1901E-2</c:v>
                </c:pt>
                <c:pt idx="523">
                  <c:v>1.2225E-2</c:v>
                </c:pt>
                <c:pt idx="524">
                  <c:v>1.1916E-2</c:v>
                </c:pt>
                <c:pt idx="525">
                  <c:v>1.1795999999999999E-2</c:v>
                </c:pt>
                <c:pt idx="526">
                  <c:v>1.2089000000000001E-2</c:v>
                </c:pt>
                <c:pt idx="527">
                  <c:v>1.2057E-2</c:v>
                </c:pt>
                <c:pt idx="528">
                  <c:v>1.235E-2</c:v>
                </c:pt>
                <c:pt idx="529">
                  <c:v>1.3407000000000001E-2</c:v>
                </c:pt>
                <c:pt idx="530">
                  <c:v>1.2707E-2</c:v>
                </c:pt>
                <c:pt idx="531">
                  <c:v>1.2498E-2</c:v>
                </c:pt>
                <c:pt idx="532">
                  <c:v>1.2352999999999999E-2</c:v>
                </c:pt>
                <c:pt idx="533">
                  <c:v>1.2272E-2</c:v>
                </c:pt>
                <c:pt idx="534">
                  <c:v>1.2356000000000001E-2</c:v>
                </c:pt>
                <c:pt idx="535">
                  <c:v>1.2447E-2</c:v>
                </c:pt>
                <c:pt idx="536">
                  <c:v>1.2789E-2</c:v>
                </c:pt>
                <c:pt idx="537">
                  <c:v>1.2272E-2</c:v>
                </c:pt>
                <c:pt idx="538">
                  <c:v>1.3191E-2</c:v>
                </c:pt>
                <c:pt idx="539">
                  <c:v>1.2231000000000001E-2</c:v>
                </c:pt>
                <c:pt idx="540">
                  <c:v>1.3174E-2</c:v>
                </c:pt>
                <c:pt idx="541">
                  <c:v>1.3184E-2</c:v>
                </c:pt>
                <c:pt idx="542">
                  <c:v>1.336E-2</c:v>
                </c:pt>
                <c:pt idx="543">
                  <c:v>1.1377999999999999E-2</c:v>
                </c:pt>
                <c:pt idx="544">
                  <c:v>1.225E-2</c:v>
                </c:pt>
                <c:pt idx="545">
                  <c:v>1.2619E-2</c:v>
                </c:pt>
                <c:pt idx="546">
                  <c:v>1.1851E-2</c:v>
                </c:pt>
                <c:pt idx="547">
                  <c:v>1.3098E-2</c:v>
                </c:pt>
                <c:pt idx="548">
                  <c:v>1.3257E-2</c:v>
                </c:pt>
                <c:pt idx="549">
                  <c:v>1.3256E-2</c:v>
                </c:pt>
                <c:pt idx="550">
                  <c:v>1.2289E-2</c:v>
                </c:pt>
                <c:pt idx="551">
                  <c:v>1.2633E-2</c:v>
                </c:pt>
                <c:pt idx="552">
                  <c:v>1.2319999999999999E-2</c:v>
                </c:pt>
                <c:pt idx="553">
                  <c:v>1.2673E-2</c:v>
                </c:pt>
                <c:pt idx="554">
                  <c:v>1.1841000000000001E-2</c:v>
                </c:pt>
                <c:pt idx="555">
                  <c:v>1.2309E-2</c:v>
                </c:pt>
                <c:pt idx="556">
                  <c:v>1.2401000000000001E-2</c:v>
                </c:pt>
                <c:pt idx="557">
                  <c:v>1.2865E-2</c:v>
                </c:pt>
                <c:pt idx="558">
                  <c:v>1.2197E-2</c:v>
                </c:pt>
                <c:pt idx="559">
                  <c:v>1.2093E-2</c:v>
                </c:pt>
                <c:pt idx="560">
                  <c:v>1.2699E-2</c:v>
                </c:pt>
                <c:pt idx="561">
                  <c:v>1.2404999999999999E-2</c:v>
                </c:pt>
                <c:pt idx="562">
                  <c:v>1.3328E-2</c:v>
                </c:pt>
                <c:pt idx="563">
                  <c:v>1.3804E-2</c:v>
                </c:pt>
                <c:pt idx="564">
                  <c:v>1.3885E-2</c:v>
                </c:pt>
                <c:pt idx="565">
                  <c:v>1.3957000000000001E-2</c:v>
                </c:pt>
                <c:pt idx="566">
                  <c:v>1.4027E-2</c:v>
                </c:pt>
                <c:pt idx="567">
                  <c:v>1.3608E-2</c:v>
                </c:pt>
                <c:pt idx="568">
                  <c:v>1.3641E-2</c:v>
                </c:pt>
                <c:pt idx="569">
                  <c:v>1.3693E-2</c:v>
                </c:pt>
                <c:pt idx="570">
                  <c:v>1.3323E-2</c:v>
                </c:pt>
                <c:pt idx="571">
                  <c:v>1.4355E-2</c:v>
                </c:pt>
                <c:pt idx="572">
                  <c:v>1.4121999999999999E-2</c:v>
                </c:pt>
                <c:pt idx="573">
                  <c:v>1.3205E-2</c:v>
                </c:pt>
                <c:pt idx="574">
                  <c:v>1.2729000000000001E-2</c:v>
                </c:pt>
                <c:pt idx="575">
                  <c:v>1.298E-2</c:v>
                </c:pt>
                <c:pt idx="576">
                  <c:v>1.3875999999999999E-2</c:v>
                </c:pt>
                <c:pt idx="577">
                  <c:v>1.3594E-2</c:v>
                </c:pt>
                <c:pt idx="578">
                  <c:v>1.3009E-2</c:v>
                </c:pt>
                <c:pt idx="579">
                  <c:v>1.3648E-2</c:v>
                </c:pt>
                <c:pt idx="580">
                  <c:v>1.3552E-2</c:v>
                </c:pt>
                <c:pt idx="581">
                  <c:v>1.2855999999999999E-2</c:v>
                </c:pt>
                <c:pt idx="582">
                  <c:v>1.3264E-2</c:v>
                </c:pt>
                <c:pt idx="583">
                  <c:v>1.3181999999999999E-2</c:v>
                </c:pt>
                <c:pt idx="584">
                  <c:v>1.3521999999999999E-2</c:v>
                </c:pt>
                <c:pt idx="585">
                  <c:v>1.3592999999999999E-2</c:v>
                </c:pt>
                <c:pt idx="586">
                  <c:v>1.2815E-2</c:v>
                </c:pt>
                <c:pt idx="587">
                  <c:v>1.3419E-2</c:v>
                </c:pt>
                <c:pt idx="588">
                  <c:v>1.3249E-2</c:v>
                </c:pt>
                <c:pt idx="589">
                  <c:v>1.3842E-2</c:v>
                </c:pt>
                <c:pt idx="590">
                  <c:v>1.3651E-2</c:v>
                </c:pt>
                <c:pt idx="591">
                  <c:v>1.3802E-2</c:v>
                </c:pt>
                <c:pt idx="592">
                  <c:v>1.3604E-2</c:v>
                </c:pt>
                <c:pt idx="593">
                  <c:v>1.3256E-2</c:v>
                </c:pt>
                <c:pt idx="594">
                  <c:v>1.3651E-2</c:v>
                </c:pt>
                <c:pt idx="595">
                  <c:v>1.3474E-2</c:v>
                </c:pt>
                <c:pt idx="596">
                  <c:v>1.3756000000000001E-2</c:v>
                </c:pt>
                <c:pt idx="597">
                  <c:v>1.2684000000000001E-2</c:v>
                </c:pt>
                <c:pt idx="598">
                  <c:v>1.3897E-2</c:v>
                </c:pt>
                <c:pt idx="599">
                  <c:v>1.3441E-2</c:v>
                </c:pt>
                <c:pt idx="600">
                  <c:v>1.3504E-2</c:v>
                </c:pt>
                <c:pt idx="601">
                  <c:v>1.3943000000000001E-2</c:v>
                </c:pt>
                <c:pt idx="602">
                  <c:v>1.3849999999999999E-2</c:v>
                </c:pt>
                <c:pt idx="603">
                  <c:v>1.4057999999999999E-2</c:v>
                </c:pt>
                <c:pt idx="604">
                  <c:v>1.3650000000000001E-2</c:v>
                </c:pt>
                <c:pt idx="605">
                  <c:v>1.3716000000000001E-2</c:v>
                </c:pt>
                <c:pt idx="606">
                  <c:v>1.4151E-2</c:v>
                </c:pt>
                <c:pt idx="607">
                  <c:v>1.3998E-2</c:v>
                </c:pt>
                <c:pt idx="608">
                  <c:v>1.342E-2</c:v>
                </c:pt>
                <c:pt idx="609">
                  <c:v>1.4196E-2</c:v>
                </c:pt>
                <c:pt idx="610">
                  <c:v>1.3194000000000001E-2</c:v>
                </c:pt>
                <c:pt idx="611">
                  <c:v>1.4043999999999999E-2</c:v>
                </c:pt>
                <c:pt idx="612">
                  <c:v>1.4E-2</c:v>
                </c:pt>
                <c:pt idx="613">
                  <c:v>1.4369E-2</c:v>
                </c:pt>
                <c:pt idx="614">
                  <c:v>1.3635E-2</c:v>
                </c:pt>
                <c:pt idx="615">
                  <c:v>1.3776E-2</c:v>
                </c:pt>
                <c:pt idx="616">
                  <c:v>1.4064999999999999E-2</c:v>
                </c:pt>
                <c:pt idx="617">
                  <c:v>1.4010999999999999E-2</c:v>
                </c:pt>
                <c:pt idx="618">
                  <c:v>1.4030000000000001E-2</c:v>
                </c:pt>
                <c:pt idx="619">
                  <c:v>1.3927999999999999E-2</c:v>
                </c:pt>
                <c:pt idx="620">
                  <c:v>1.4083999999999999E-2</c:v>
                </c:pt>
                <c:pt idx="621">
                  <c:v>1.4095E-2</c:v>
                </c:pt>
                <c:pt idx="622">
                  <c:v>1.4033E-2</c:v>
                </c:pt>
                <c:pt idx="623">
                  <c:v>1.3849999999999999E-2</c:v>
                </c:pt>
                <c:pt idx="624">
                  <c:v>1.3939999999999999E-2</c:v>
                </c:pt>
                <c:pt idx="625">
                  <c:v>1.4093E-2</c:v>
                </c:pt>
                <c:pt idx="626">
                  <c:v>1.3705999999999999E-2</c:v>
                </c:pt>
                <c:pt idx="627">
                  <c:v>1.4E-2</c:v>
                </c:pt>
                <c:pt idx="628">
                  <c:v>1.3838E-2</c:v>
                </c:pt>
                <c:pt idx="629">
                  <c:v>1.3584000000000001E-2</c:v>
                </c:pt>
                <c:pt idx="630">
                  <c:v>1.3896E-2</c:v>
                </c:pt>
                <c:pt idx="631">
                  <c:v>1.3764E-2</c:v>
                </c:pt>
                <c:pt idx="632">
                  <c:v>1.4308E-2</c:v>
                </c:pt>
                <c:pt idx="633">
                  <c:v>1.4212000000000001E-2</c:v>
                </c:pt>
                <c:pt idx="634">
                  <c:v>1.4347E-2</c:v>
                </c:pt>
                <c:pt idx="635">
                  <c:v>1.4076E-2</c:v>
                </c:pt>
                <c:pt idx="636">
                  <c:v>1.4401000000000001E-2</c:v>
                </c:pt>
                <c:pt idx="637">
                  <c:v>1.4831E-2</c:v>
                </c:pt>
                <c:pt idx="638">
                  <c:v>1.4848999999999999E-2</c:v>
                </c:pt>
                <c:pt idx="639">
                  <c:v>1.5007E-2</c:v>
                </c:pt>
                <c:pt idx="640">
                  <c:v>1.4597000000000001E-2</c:v>
                </c:pt>
                <c:pt idx="641">
                  <c:v>1.4728E-2</c:v>
                </c:pt>
                <c:pt idx="642">
                  <c:v>1.3845E-2</c:v>
                </c:pt>
                <c:pt idx="643">
                  <c:v>1.3892E-2</c:v>
                </c:pt>
                <c:pt idx="644">
                  <c:v>1.4701000000000001E-2</c:v>
                </c:pt>
                <c:pt idx="645">
                  <c:v>1.4579999999999999E-2</c:v>
                </c:pt>
                <c:pt idx="646">
                  <c:v>1.4378999999999999E-2</c:v>
                </c:pt>
                <c:pt idx="647">
                  <c:v>1.4508999999999999E-2</c:v>
                </c:pt>
                <c:pt idx="648">
                  <c:v>1.4897000000000001E-2</c:v>
                </c:pt>
                <c:pt idx="649">
                  <c:v>1.4914999999999999E-2</c:v>
                </c:pt>
                <c:pt idx="650">
                  <c:v>1.4949E-2</c:v>
                </c:pt>
                <c:pt idx="651">
                  <c:v>1.4543E-2</c:v>
                </c:pt>
                <c:pt idx="652">
                  <c:v>1.5025999999999999E-2</c:v>
                </c:pt>
                <c:pt idx="653">
                  <c:v>1.4825E-2</c:v>
                </c:pt>
                <c:pt idx="654">
                  <c:v>1.4533000000000001E-2</c:v>
                </c:pt>
                <c:pt idx="655">
                  <c:v>1.4715000000000001E-2</c:v>
                </c:pt>
                <c:pt idx="656">
                  <c:v>1.4945999999999999E-2</c:v>
                </c:pt>
                <c:pt idx="657">
                  <c:v>1.4944000000000001E-2</c:v>
                </c:pt>
                <c:pt idx="658">
                  <c:v>1.4607E-2</c:v>
                </c:pt>
                <c:pt idx="659">
                  <c:v>1.4649000000000001E-2</c:v>
                </c:pt>
                <c:pt idx="660">
                  <c:v>1.4463E-2</c:v>
                </c:pt>
                <c:pt idx="661">
                  <c:v>1.4583E-2</c:v>
                </c:pt>
                <c:pt idx="662">
                  <c:v>1.4662E-2</c:v>
                </c:pt>
                <c:pt idx="663">
                  <c:v>1.4727000000000001E-2</c:v>
                </c:pt>
                <c:pt idx="664">
                  <c:v>1.4666999999999999E-2</c:v>
                </c:pt>
                <c:pt idx="665">
                  <c:v>1.5526E-2</c:v>
                </c:pt>
                <c:pt idx="666">
                  <c:v>1.521E-2</c:v>
                </c:pt>
                <c:pt idx="667">
                  <c:v>1.5155E-2</c:v>
                </c:pt>
                <c:pt idx="668">
                  <c:v>1.5022000000000001E-2</c:v>
                </c:pt>
                <c:pt idx="669">
                  <c:v>1.4879E-2</c:v>
                </c:pt>
                <c:pt idx="670">
                  <c:v>1.4853E-2</c:v>
                </c:pt>
                <c:pt idx="671">
                  <c:v>1.5093000000000001E-2</c:v>
                </c:pt>
                <c:pt idx="672">
                  <c:v>1.4930000000000001E-2</c:v>
                </c:pt>
                <c:pt idx="673">
                  <c:v>1.5095000000000001E-2</c:v>
                </c:pt>
                <c:pt idx="674">
                  <c:v>1.4518E-2</c:v>
                </c:pt>
                <c:pt idx="675">
                  <c:v>1.5025999999999999E-2</c:v>
                </c:pt>
                <c:pt idx="676">
                  <c:v>1.5129999999999999E-2</c:v>
                </c:pt>
                <c:pt idx="677">
                  <c:v>1.4929E-2</c:v>
                </c:pt>
                <c:pt idx="678">
                  <c:v>1.4874E-2</c:v>
                </c:pt>
                <c:pt idx="679">
                  <c:v>1.5036000000000001E-2</c:v>
                </c:pt>
                <c:pt idx="680">
                  <c:v>1.4825E-2</c:v>
                </c:pt>
                <c:pt idx="681">
                  <c:v>1.5127E-2</c:v>
                </c:pt>
                <c:pt idx="682">
                  <c:v>1.5068E-2</c:v>
                </c:pt>
                <c:pt idx="683">
                  <c:v>1.4951000000000001E-2</c:v>
                </c:pt>
                <c:pt idx="684">
                  <c:v>1.5018999999999999E-2</c:v>
                </c:pt>
                <c:pt idx="685">
                  <c:v>1.4997E-2</c:v>
                </c:pt>
                <c:pt idx="686">
                  <c:v>1.5197E-2</c:v>
                </c:pt>
                <c:pt idx="687">
                  <c:v>1.4945E-2</c:v>
                </c:pt>
                <c:pt idx="688">
                  <c:v>1.4626E-2</c:v>
                </c:pt>
                <c:pt idx="689">
                  <c:v>1.5082999999999999E-2</c:v>
                </c:pt>
                <c:pt idx="690">
                  <c:v>1.5611999999999999E-2</c:v>
                </c:pt>
                <c:pt idx="691">
                  <c:v>1.5609E-2</c:v>
                </c:pt>
                <c:pt idx="692">
                  <c:v>1.5472E-2</c:v>
                </c:pt>
                <c:pt idx="693">
                  <c:v>1.5630000000000002E-2</c:v>
                </c:pt>
                <c:pt idx="694">
                  <c:v>1.5776999999999999E-2</c:v>
                </c:pt>
                <c:pt idx="695">
                  <c:v>1.5528E-2</c:v>
                </c:pt>
                <c:pt idx="696">
                  <c:v>1.5564E-2</c:v>
                </c:pt>
                <c:pt idx="697">
                  <c:v>1.5682999999999999E-2</c:v>
                </c:pt>
                <c:pt idx="698">
                  <c:v>1.5952999999999998E-2</c:v>
                </c:pt>
                <c:pt idx="699">
                  <c:v>1.5803000000000001E-2</c:v>
                </c:pt>
                <c:pt idx="700">
                  <c:v>1.5692000000000001E-2</c:v>
                </c:pt>
                <c:pt idx="701">
                  <c:v>1.5708E-2</c:v>
                </c:pt>
                <c:pt idx="702">
                  <c:v>1.5193999999999999E-2</c:v>
                </c:pt>
                <c:pt idx="703">
                  <c:v>1.5557E-2</c:v>
                </c:pt>
                <c:pt idx="704">
                  <c:v>1.469E-2</c:v>
                </c:pt>
                <c:pt idx="705">
                  <c:v>1.4638E-2</c:v>
                </c:pt>
                <c:pt idx="706">
                  <c:v>1.4907999999999999E-2</c:v>
                </c:pt>
                <c:pt idx="707">
                  <c:v>1.5047E-2</c:v>
                </c:pt>
                <c:pt idx="708">
                  <c:v>1.4930000000000001E-2</c:v>
                </c:pt>
                <c:pt idx="709">
                  <c:v>1.4619E-2</c:v>
                </c:pt>
                <c:pt idx="710">
                  <c:v>1.5226999999999999E-2</c:v>
                </c:pt>
                <c:pt idx="711">
                  <c:v>1.5426E-2</c:v>
                </c:pt>
                <c:pt idx="712">
                  <c:v>1.4739E-2</c:v>
                </c:pt>
                <c:pt idx="713">
                  <c:v>1.4827999999999999E-2</c:v>
                </c:pt>
                <c:pt idx="714">
                  <c:v>1.5419E-2</c:v>
                </c:pt>
                <c:pt idx="715">
                  <c:v>1.576E-2</c:v>
                </c:pt>
                <c:pt idx="716">
                  <c:v>1.4867E-2</c:v>
                </c:pt>
                <c:pt idx="717">
                  <c:v>1.5945999999999998E-2</c:v>
                </c:pt>
                <c:pt idx="718">
                  <c:v>1.5374000000000001E-2</c:v>
                </c:pt>
                <c:pt idx="719">
                  <c:v>1.5681E-2</c:v>
                </c:pt>
                <c:pt idx="720">
                  <c:v>1.5931000000000001E-2</c:v>
                </c:pt>
                <c:pt idx="721">
                  <c:v>1.5304E-2</c:v>
                </c:pt>
                <c:pt idx="722">
                  <c:v>1.5164E-2</c:v>
                </c:pt>
                <c:pt idx="723">
                  <c:v>1.5334E-2</c:v>
                </c:pt>
                <c:pt idx="724">
                  <c:v>1.5408E-2</c:v>
                </c:pt>
                <c:pt idx="725">
                  <c:v>1.502E-2</c:v>
                </c:pt>
                <c:pt idx="726">
                  <c:v>1.4976E-2</c:v>
                </c:pt>
                <c:pt idx="727">
                  <c:v>1.5363999999999999E-2</c:v>
                </c:pt>
                <c:pt idx="728">
                  <c:v>1.5958E-2</c:v>
                </c:pt>
                <c:pt idx="729">
                  <c:v>1.5944E-2</c:v>
                </c:pt>
                <c:pt idx="730">
                  <c:v>1.5127E-2</c:v>
                </c:pt>
                <c:pt idx="731">
                  <c:v>1.5744000000000001E-2</c:v>
                </c:pt>
                <c:pt idx="732">
                  <c:v>1.6246E-2</c:v>
                </c:pt>
                <c:pt idx="733">
                  <c:v>1.6177E-2</c:v>
                </c:pt>
                <c:pt idx="734">
                  <c:v>1.5724999999999999E-2</c:v>
                </c:pt>
                <c:pt idx="735">
                  <c:v>1.5221E-2</c:v>
                </c:pt>
                <c:pt idx="736">
                  <c:v>1.536E-2</c:v>
                </c:pt>
                <c:pt idx="737">
                  <c:v>1.5276E-2</c:v>
                </c:pt>
                <c:pt idx="738">
                  <c:v>1.5748000000000002E-2</c:v>
                </c:pt>
                <c:pt idx="739">
                  <c:v>1.6021000000000001E-2</c:v>
                </c:pt>
                <c:pt idx="740">
                  <c:v>1.5339999999999999E-2</c:v>
                </c:pt>
                <c:pt idx="741">
                  <c:v>1.5493E-2</c:v>
                </c:pt>
                <c:pt idx="742">
                  <c:v>1.5618E-2</c:v>
                </c:pt>
                <c:pt idx="743">
                  <c:v>1.5455E-2</c:v>
                </c:pt>
                <c:pt idx="744">
                  <c:v>1.6527E-2</c:v>
                </c:pt>
                <c:pt idx="745">
                  <c:v>1.609E-2</c:v>
                </c:pt>
                <c:pt idx="746">
                  <c:v>1.5712E-2</c:v>
                </c:pt>
                <c:pt idx="747">
                  <c:v>1.5727000000000001E-2</c:v>
                </c:pt>
                <c:pt idx="748">
                  <c:v>1.5709999999999998E-2</c:v>
                </c:pt>
                <c:pt idx="749">
                  <c:v>1.5561E-2</c:v>
                </c:pt>
                <c:pt idx="750">
                  <c:v>1.6351000000000001E-2</c:v>
                </c:pt>
                <c:pt idx="751">
                  <c:v>1.5731999999999999E-2</c:v>
                </c:pt>
                <c:pt idx="752">
                  <c:v>1.5956999999999999E-2</c:v>
                </c:pt>
                <c:pt idx="753">
                  <c:v>1.5958E-2</c:v>
                </c:pt>
                <c:pt idx="754">
                  <c:v>1.5890999999999999E-2</c:v>
                </c:pt>
                <c:pt idx="755">
                  <c:v>1.6580000000000001E-2</c:v>
                </c:pt>
                <c:pt idx="756">
                  <c:v>1.5983000000000001E-2</c:v>
                </c:pt>
                <c:pt idx="757">
                  <c:v>1.5775000000000001E-2</c:v>
                </c:pt>
                <c:pt idx="758">
                  <c:v>1.5768999999999998E-2</c:v>
                </c:pt>
                <c:pt idx="759">
                  <c:v>1.5972E-2</c:v>
                </c:pt>
                <c:pt idx="760">
                  <c:v>1.6574999999999999E-2</c:v>
                </c:pt>
                <c:pt idx="761">
                  <c:v>1.5861E-2</c:v>
                </c:pt>
                <c:pt idx="762">
                  <c:v>1.5848000000000001E-2</c:v>
                </c:pt>
                <c:pt idx="763">
                  <c:v>1.6116999999999999E-2</c:v>
                </c:pt>
                <c:pt idx="764">
                  <c:v>1.6591999999999999E-2</c:v>
                </c:pt>
                <c:pt idx="765">
                  <c:v>1.5764E-2</c:v>
                </c:pt>
                <c:pt idx="766">
                  <c:v>1.6461E-2</c:v>
                </c:pt>
                <c:pt idx="767">
                  <c:v>1.6389999999999998E-2</c:v>
                </c:pt>
                <c:pt idx="768">
                  <c:v>1.6892000000000001E-2</c:v>
                </c:pt>
                <c:pt idx="769">
                  <c:v>1.6795000000000001E-2</c:v>
                </c:pt>
                <c:pt idx="770">
                  <c:v>1.7163999999999999E-2</c:v>
                </c:pt>
                <c:pt idx="771">
                  <c:v>1.6570999999999999E-2</c:v>
                </c:pt>
                <c:pt idx="772">
                  <c:v>1.6118E-2</c:v>
                </c:pt>
                <c:pt idx="773">
                  <c:v>1.6383000000000002E-2</c:v>
                </c:pt>
                <c:pt idx="774">
                  <c:v>1.6081000000000002E-2</c:v>
                </c:pt>
                <c:pt idx="775">
                  <c:v>1.6017E-2</c:v>
                </c:pt>
                <c:pt idx="776">
                  <c:v>1.7101000000000002E-2</c:v>
                </c:pt>
                <c:pt idx="777">
                  <c:v>1.6034E-2</c:v>
                </c:pt>
                <c:pt idx="778">
                  <c:v>1.6145E-2</c:v>
                </c:pt>
                <c:pt idx="779">
                  <c:v>1.6250000000000001E-2</c:v>
                </c:pt>
                <c:pt idx="780">
                  <c:v>1.6369999999999999E-2</c:v>
                </c:pt>
                <c:pt idx="781">
                  <c:v>1.6527E-2</c:v>
                </c:pt>
                <c:pt idx="782">
                  <c:v>1.6884E-2</c:v>
                </c:pt>
                <c:pt idx="783">
                  <c:v>1.7316000000000002E-2</c:v>
                </c:pt>
                <c:pt idx="784">
                  <c:v>1.6945000000000002E-2</c:v>
                </c:pt>
                <c:pt idx="785">
                  <c:v>1.72E-2</c:v>
                </c:pt>
                <c:pt idx="786">
                  <c:v>1.687E-2</c:v>
                </c:pt>
                <c:pt idx="787">
                  <c:v>1.7028000000000001E-2</c:v>
                </c:pt>
                <c:pt idx="788">
                  <c:v>1.7219000000000002E-2</c:v>
                </c:pt>
                <c:pt idx="789">
                  <c:v>1.6938000000000002E-2</c:v>
                </c:pt>
                <c:pt idx="790">
                  <c:v>1.6476999999999999E-2</c:v>
                </c:pt>
                <c:pt idx="791">
                  <c:v>1.6379000000000001E-2</c:v>
                </c:pt>
                <c:pt idx="792">
                  <c:v>1.6619999999999999E-2</c:v>
                </c:pt>
                <c:pt idx="793">
                  <c:v>1.7010999999999998E-2</c:v>
                </c:pt>
                <c:pt idx="794">
                  <c:v>1.7125000000000001E-2</c:v>
                </c:pt>
                <c:pt idx="795">
                  <c:v>1.6348999999999999E-2</c:v>
                </c:pt>
                <c:pt idx="796">
                  <c:v>1.6635E-2</c:v>
                </c:pt>
                <c:pt idx="797">
                  <c:v>1.6583000000000001E-2</c:v>
                </c:pt>
                <c:pt idx="798">
                  <c:v>1.6704E-2</c:v>
                </c:pt>
                <c:pt idx="799">
                  <c:v>1.6598999999999999E-2</c:v>
                </c:pt>
                <c:pt idx="800">
                  <c:v>1.6442999999999999E-2</c:v>
                </c:pt>
                <c:pt idx="801">
                  <c:v>1.7193E-2</c:v>
                </c:pt>
                <c:pt idx="802">
                  <c:v>1.7156000000000001E-2</c:v>
                </c:pt>
                <c:pt idx="803">
                  <c:v>1.6693E-2</c:v>
                </c:pt>
                <c:pt idx="804">
                  <c:v>1.6719000000000001E-2</c:v>
                </c:pt>
                <c:pt idx="805">
                  <c:v>1.6808E-2</c:v>
                </c:pt>
                <c:pt idx="806">
                  <c:v>1.7021000000000001E-2</c:v>
                </c:pt>
                <c:pt idx="807">
                  <c:v>1.6743999999999998E-2</c:v>
                </c:pt>
                <c:pt idx="808">
                  <c:v>1.6819000000000001E-2</c:v>
                </c:pt>
                <c:pt idx="809">
                  <c:v>1.6982000000000001E-2</c:v>
                </c:pt>
                <c:pt idx="810">
                  <c:v>1.7090999999999999E-2</c:v>
                </c:pt>
                <c:pt idx="811">
                  <c:v>1.7174999999999999E-2</c:v>
                </c:pt>
                <c:pt idx="812">
                  <c:v>1.7284000000000001E-2</c:v>
                </c:pt>
                <c:pt idx="813">
                  <c:v>1.7750999999999999E-2</c:v>
                </c:pt>
                <c:pt idx="814">
                  <c:v>1.7597999999999999E-2</c:v>
                </c:pt>
                <c:pt idx="815">
                  <c:v>1.7111000000000001E-2</c:v>
                </c:pt>
                <c:pt idx="816">
                  <c:v>1.772E-2</c:v>
                </c:pt>
                <c:pt idx="817">
                  <c:v>1.7732000000000001E-2</c:v>
                </c:pt>
                <c:pt idx="818">
                  <c:v>1.7062000000000001E-2</c:v>
                </c:pt>
                <c:pt idx="819">
                  <c:v>1.7114000000000001E-2</c:v>
                </c:pt>
                <c:pt idx="820">
                  <c:v>1.7054E-2</c:v>
                </c:pt>
                <c:pt idx="821">
                  <c:v>1.7628999999999999E-2</c:v>
                </c:pt>
                <c:pt idx="822">
                  <c:v>1.7859E-2</c:v>
                </c:pt>
                <c:pt idx="823">
                  <c:v>1.7260000000000001E-2</c:v>
                </c:pt>
                <c:pt idx="824">
                  <c:v>1.7346E-2</c:v>
                </c:pt>
                <c:pt idx="825">
                  <c:v>1.7583999999999999E-2</c:v>
                </c:pt>
                <c:pt idx="826">
                  <c:v>1.7361999999999999E-2</c:v>
                </c:pt>
                <c:pt idx="827">
                  <c:v>1.7433000000000001E-2</c:v>
                </c:pt>
                <c:pt idx="828">
                  <c:v>1.7857000000000001E-2</c:v>
                </c:pt>
                <c:pt idx="829">
                  <c:v>1.7488E-2</c:v>
                </c:pt>
                <c:pt idx="830">
                  <c:v>1.8128999999999999E-2</c:v>
                </c:pt>
                <c:pt idx="831">
                  <c:v>1.7382000000000002E-2</c:v>
                </c:pt>
                <c:pt idx="832">
                  <c:v>1.8463E-2</c:v>
                </c:pt>
                <c:pt idx="833">
                  <c:v>1.7772E-2</c:v>
                </c:pt>
                <c:pt idx="834">
                  <c:v>1.7846000000000001E-2</c:v>
                </c:pt>
                <c:pt idx="835">
                  <c:v>1.8192E-2</c:v>
                </c:pt>
                <c:pt idx="836">
                  <c:v>1.7885999999999999E-2</c:v>
                </c:pt>
                <c:pt idx="837">
                  <c:v>1.8851E-2</c:v>
                </c:pt>
                <c:pt idx="838">
                  <c:v>1.8859000000000001E-2</c:v>
                </c:pt>
                <c:pt idx="839">
                  <c:v>1.8379E-2</c:v>
                </c:pt>
                <c:pt idx="840">
                  <c:v>1.8960999999999999E-2</c:v>
                </c:pt>
                <c:pt idx="841">
                  <c:v>1.9026000000000001E-2</c:v>
                </c:pt>
                <c:pt idx="842">
                  <c:v>1.9132E-2</c:v>
                </c:pt>
                <c:pt idx="843">
                  <c:v>1.9140999999999998E-2</c:v>
                </c:pt>
                <c:pt idx="844">
                  <c:v>1.9335999999999999E-2</c:v>
                </c:pt>
                <c:pt idx="845">
                  <c:v>1.9177E-2</c:v>
                </c:pt>
                <c:pt idx="846">
                  <c:v>1.9313E-2</c:v>
                </c:pt>
                <c:pt idx="847">
                  <c:v>1.9591000000000001E-2</c:v>
                </c:pt>
                <c:pt idx="848">
                  <c:v>1.8998999999999999E-2</c:v>
                </c:pt>
                <c:pt idx="849">
                  <c:v>1.9030999999999999E-2</c:v>
                </c:pt>
                <c:pt idx="850">
                  <c:v>1.9257E-2</c:v>
                </c:pt>
                <c:pt idx="851">
                  <c:v>1.9453999999999999E-2</c:v>
                </c:pt>
                <c:pt idx="852">
                  <c:v>1.9438E-2</c:v>
                </c:pt>
                <c:pt idx="853">
                  <c:v>2.0104E-2</c:v>
                </c:pt>
                <c:pt idx="854">
                  <c:v>1.9880999999999999E-2</c:v>
                </c:pt>
                <c:pt idx="855">
                  <c:v>2.0025999999999999E-2</c:v>
                </c:pt>
                <c:pt idx="856">
                  <c:v>1.9535E-2</c:v>
                </c:pt>
                <c:pt idx="857">
                  <c:v>1.9796999999999999E-2</c:v>
                </c:pt>
                <c:pt idx="858">
                  <c:v>2.0343E-2</c:v>
                </c:pt>
                <c:pt idx="859">
                  <c:v>2.0400000000000001E-2</c:v>
                </c:pt>
                <c:pt idx="860">
                  <c:v>2.0459000000000001E-2</c:v>
                </c:pt>
                <c:pt idx="861">
                  <c:v>2.0627E-2</c:v>
                </c:pt>
                <c:pt idx="862">
                  <c:v>2.026E-2</c:v>
                </c:pt>
                <c:pt idx="863">
                  <c:v>2.0254999999999999E-2</c:v>
                </c:pt>
                <c:pt idx="864">
                  <c:v>2.0160999999999998E-2</c:v>
                </c:pt>
                <c:pt idx="865">
                  <c:v>2.1229999999999999E-2</c:v>
                </c:pt>
                <c:pt idx="866">
                  <c:v>2.0303999999999999E-2</c:v>
                </c:pt>
                <c:pt idx="867">
                  <c:v>2.0413000000000001E-2</c:v>
                </c:pt>
                <c:pt idx="868">
                  <c:v>2.0558E-2</c:v>
                </c:pt>
                <c:pt idx="869">
                  <c:v>2.0867E-2</c:v>
                </c:pt>
                <c:pt idx="870">
                  <c:v>2.0938999999999999E-2</c:v>
                </c:pt>
                <c:pt idx="871">
                  <c:v>2.1021999999999999E-2</c:v>
                </c:pt>
                <c:pt idx="872">
                  <c:v>2.1108999999999999E-2</c:v>
                </c:pt>
                <c:pt idx="873">
                  <c:v>2.1240999999999999E-2</c:v>
                </c:pt>
                <c:pt idx="874">
                  <c:v>2.1647E-2</c:v>
                </c:pt>
                <c:pt idx="875">
                  <c:v>2.2391000000000001E-2</c:v>
                </c:pt>
                <c:pt idx="876">
                  <c:v>2.2457999999999999E-2</c:v>
                </c:pt>
                <c:pt idx="877">
                  <c:v>2.1825000000000001E-2</c:v>
                </c:pt>
                <c:pt idx="878">
                  <c:v>2.2388999999999999E-2</c:v>
                </c:pt>
                <c:pt idx="879">
                  <c:v>2.223E-2</c:v>
                </c:pt>
                <c:pt idx="880">
                  <c:v>2.3064999999999999E-2</c:v>
                </c:pt>
                <c:pt idx="881">
                  <c:v>2.2745000000000001E-2</c:v>
                </c:pt>
                <c:pt idx="882">
                  <c:v>2.3538E-2</c:v>
                </c:pt>
                <c:pt idx="883">
                  <c:v>2.3243E-2</c:v>
                </c:pt>
                <c:pt idx="884">
                  <c:v>2.2981000000000001E-2</c:v>
                </c:pt>
                <c:pt idx="885">
                  <c:v>2.3341000000000001E-2</c:v>
                </c:pt>
                <c:pt idx="886">
                  <c:v>2.3453999999999999E-2</c:v>
                </c:pt>
                <c:pt idx="887">
                  <c:v>2.3651999999999999E-2</c:v>
                </c:pt>
                <c:pt idx="888">
                  <c:v>2.3772999999999999E-2</c:v>
                </c:pt>
                <c:pt idx="889">
                  <c:v>2.4125000000000001E-2</c:v>
                </c:pt>
                <c:pt idx="890">
                  <c:v>2.4131E-2</c:v>
                </c:pt>
                <c:pt idx="891">
                  <c:v>2.4476000000000001E-2</c:v>
                </c:pt>
                <c:pt idx="892">
                  <c:v>2.5484E-2</c:v>
                </c:pt>
                <c:pt idx="893">
                  <c:v>2.5697999999999999E-2</c:v>
                </c:pt>
                <c:pt idx="894">
                  <c:v>2.5982999999999999E-2</c:v>
                </c:pt>
                <c:pt idx="895">
                  <c:v>2.6116E-2</c:v>
                </c:pt>
                <c:pt idx="896">
                  <c:v>2.6353000000000001E-2</c:v>
                </c:pt>
                <c:pt idx="897">
                  <c:v>2.6468999999999999E-2</c:v>
                </c:pt>
                <c:pt idx="898">
                  <c:v>2.6952E-2</c:v>
                </c:pt>
                <c:pt idx="899">
                  <c:v>2.6977999999999999E-2</c:v>
                </c:pt>
                <c:pt idx="900">
                  <c:v>2.7283999999999999E-2</c:v>
                </c:pt>
                <c:pt idx="901">
                  <c:v>2.7452000000000001E-2</c:v>
                </c:pt>
                <c:pt idx="902">
                  <c:v>2.7115E-2</c:v>
                </c:pt>
                <c:pt idx="903">
                  <c:v>2.7210999999999999E-2</c:v>
                </c:pt>
                <c:pt idx="904">
                  <c:v>2.7581000000000001E-2</c:v>
                </c:pt>
                <c:pt idx="905">
                  <c:v>2.7726000000000001E-2</c:v>
                </c:pt>
                <c:pt idx="906">
                  <c:v>2.8157000000000001E-2</c:v>
                </c:pt>
                <c:pt idx="907">
                  <c:v>2.8372000000000001E-2</c:v>
                </c:pt>
                <c:pt idx="908">
                  <c:v>2.9295000000000002E-2</c:v>
                </c:pt>
                <c:pt idx="909">
                  <c:v>2.9645000000000001E-2</c:v>
                </c:pt>
                <c:pt idx="910">
                  <c:v>2.9968000000000002E-2</c:v>
                </c:pt>
                <c:pt idx="911">
                  <c:v>3.0270999999999999E-2</c:v>
                </c:pt>
                <c:pt idx="912">
                  <c:v>3.0180999999999999E-2</c:v>
                </c:pt>
                <c:pt idx="913">
                  <c:v>3.0717999999999999E-2</c:v>
                </c:pt>
                <c:pt idx="914">
                  <c:v>3.1029999999999999E-2</c:v>
                </c:pt>
                <c:pt idx="915">
                  <c:v>3.1182999999999999E-2</c:v>
                </c:pt>
                <c:pt idx="916">
                  <c:v>3.0991000000000001E-2</c:v>
                </c:pt>
                <c:pt idx="917">
                  <c:v>3.1404000000000001E-2</c:v>
                </c:pt>
                <c:pt idx="918">
                  <c:v>3.2023000000000003E-2</c:v>
                </c:pt>
                <c:pt idx="919">
                  <c:v>3.2802999999999999E-2</c:v>
                </c:pt>
                <c:pt idx="920">
                  <c:v>3.2539999999999999E-2</c:v>
                </c:pt>
                <c:pt idx="921">
                  <c:v>3.2974999999999997E-2</c:v>
                </c:pt>
                <c:pt idx="922">
                  <c:v>3.3003999999999999E-2</c:v>
                </c:pt>
                <c:pt idx="923">
                  <c:v>3.3209000000000002E-2</c:v>
                </c:pt>
                <c:pt idx="924">
                  <c:v>3.3736000000000002E-2</c:v>
                </c:pt>
                <c:pt idx="925">
                  <c:v>3.3924000000000003E-2</c:v>
                </c:pt>
                <c:pt idx="926">
                  <c:v>3.4487999999999998E-2</c:v>
                </c:pt>
                <c:pt idx="927">
                  <c:v>3.4639000000000003E-2</c:v>
                </c:pt>
                <c:pt idx="928">
                  <c:v>3.4983E-2</c:v>
                </c:pt>
                <c:pt idx="929">
                  <c:v>3.5501999999999999E-2</c:v>
                </c:pt>
                <c:pt idx="930">
                  <c:v>3.5702999999999999E-2</c:v>
                </c:pt>
                <c:pt idx="931">
                  <c:v>3.6281000000000001E-2</c:v>
                </c:pt>
                <c:pt idx="932">
                  <c:v>3.6815000000000001E-2</c:v>
                </c:pt>
                <c:pt idx="933">
                  <c:v>3.6840999999999999E-2</c:v>
                </c:pt>
                <c:pt idx="934">
                  <c:v>3.7267000000000002E-2</c:v>
                </c:pt>
                <c:pt idx="935">
                  <c:v>3.7735999999999999E-2</c:v>
                </c:pt>
                <c:pt idx="936">
                  <c:v>3.9022000000000001E-2</c:v>
                </c:pt>
                <c:pt idx="937">
                  <c:v>3.8549E-2</c:v>
                </c:pt>
                <c:pt idx="938">
                  <c:v>3.8928999999999998E-2</c:v>
                </c:pt>
                <c:pt idx="939">
                  <c:v>3.9373999999999999E-2</c:v>
                </c:pt>
                <c:pt idx="940">
                  <c:v>3.9725999999999997E-2</c:v>
                </c:pt>
                <c:pt idx="941">
                  <c:v>4.0890000000000003E-2</c:v>
                </c:pt>
                <c:pt idx="942">
                  <c:v>4.0791000000000001E-2</c:v>
                </c:pt>
                <c:pt idx="943">
                  <c:v>4.1381000000000001E-2</c:v>
                </c:pt>
                <c:pt idx="944">
                  <c:v>4.163E-2</c:v>
                </c:pt>
                <c:pt idx="945">
                  <c:v>4.2032E-2</c:v>
                </c:pt>
                <c:pt idx="946">
                  <c:v>4.2797000000000002E-2</c:v>
                </c:pt>
                <c:pt idx="947">
                  <c:v>4.3403999999999998E-2</c:v>
                </c:pt>
                <c:pt idx="948">
                  <c:v>4.4003E-2</c:v>
                </c:pt>
                <c:pt idx="949">
                  <c:v>4.4443000000000003E-2</c:v>
                </c:pt>
                <c:pt idx="950">
                  <c:v>4.4943999999999998E-2</c:v>
                </c:pt>
                <c:pt idx="951">
                  <c:v>4.5391000000000001E-2</c:v>
                </c:pt>
                <c:pt idx="952">
                  <c:v>4.5970999999999998E-2</c:v>
                </c:pt>
                <c:pt idx="953">
                  <c:v>4.6351999999999997E-2</c:v>
                </c:pt>
                <c:pt idx="954">
                  <c:v>4.6996000000000003E-2</c:v>
                </c:pt>
                <c:pt idx="955">
                  <c:v>4.7317999999999999E-2</c:v>
                </c:pt>
                <c:pt idx="956">
                  <c:v>4.7749E-2</c:v>
                </c:pt>
                <c:pt idx="957">
                  <c:v>4.8187000000000001E-2</c:v>
                </c:pt>
                <c:pt idx="958">
                  <c:v>4.8472000000000001E-2</c:v>
                </c:pt>
                <c:pt idx="959">
                  <c:v>4.8929E-2</c:v>
                </c:pt>
                <c:pt idx="960">
                  <c:v>4.9223999999999997E-2</c:v>
                </c:pt>
                <c:pt idx="961">
                  <c:v>5.0299000000000003E-2</c:v>
                </c:pt>
                <c:pt idx="962">
                  <c:v>5.1235000000000003E-2</c:v>
                </c:pt>
                <c:pt idx="963">
                  <c:v>5.1609000000000002E-2</c:v>
                </c:pt>
                <c:pt idx="964">
                  <c:v>5.1746E-2</c:v>
                </c:pt>
                <c:pt idx="965">
                  <c:v>5.3004999999999997E-2</c:v>
                </c:pt>
                <c:pt idx="966">
                  <c:v>5.3915999999999999E-2</c:v>
                </c:pt>
                <c:pt idx="967">
                  <c:v>5.4559999999999997E-2</c:v>
                </c:pt>
                <c:pt idx="968">
                  <c:v>5.4878999999999997E-2</c:v>
                </c:pt>
                <c:pt idx="969">
                  <c:v>5.5560999999999999E-2</c:v>
                </c:pt>
                <c:pt idx="970">
                  <c:v>5.6417000000000002E-2</c:v>
                </c:pt>
                <c:pt idx="971">
                  <c:v>5.7332000000000001E-2</c:v>
                </c:pt>
                <c:pt idx="972">
                  <c:v>5.7925999999999998E-2</c:v>
                </c:pt>
                <c:pt idx="973">
                  <c:v>5.9469000000000001E-2</c:v>
                </c:pt>
                <c:pt idx="974">
                  <c:v>6.0203E-2</c:v>
                </c:pt>
                <c:pt idx="975">
                  <c:v>6.1865000000000003E-2</c:v>
                </c:pt>
                <c:pt idx="976">
                  <c:v>6.2295999999999997E-2</c:v>
                </c:pt>
                <c:pt idx="977">
                  <c:v>6.3464000000000007E-2</c:v>
                </c:pt>
                <c:pt idx="978">
                  <c:v>6.4141000000000004E-2</c:v>
                </c:pt>
                <c:pt idx="979">
                  <c:v>6.5468999999999999E-2</c:v>
                </c:pt>
                <c:pt idx="980">
                  <c:v>6.7385E-2</c:v>
                </c:pt>
                <c:pt idx="981">
                  <c:v>6.9044999999999995E-2</c:v>
                </c:pt>
                <c:pt idx="982">
                  <c:v>7.0905999999999997E-2</c:v>
                </c:pt>
                <c:pt idx="983">
                  <c:v>7.2826000000000002E-2</c:v>
                </c:pt>
                <c:pt idx="984">
                  <c:v>7.4894000000000002E-2</c:v>
                </c:pt>
                <c:pt idx="985">
                  <c:v>7.6563999999999993E-2</c:v>
                </c:pt>
                <c:pt idx="986">
                  <c:v>7.8455999999999998E-2</c:v>
                </c:pt>
                <c:pt idx="987">
                  <c:v>8.0523999999999998E-2</c:v>
                </c:pt>
                <c:pt idx="988">
                  <c:v>8.2868999999999998E-2</c:v>
                </c:pt>
                <c:pt idx="989">
                  <c:v>8.5253999999999996E-2</c:v>
                </c:pt>
                <c:pt idx="990">
                  <c:v>8.7692999999999993E-2</c:v>
                </c:pt>
                <c:pt idx="991">
                  <c:v>8.9787000000000006E-2</c:v>
                </c:pt>
                <c:pt idx="992">
                  <c:v>9.2438999999999993E-2</c:v>
                </c:pt>
                <c:pt idx="993">
                  <c:v>9.5549999999999996E-2</c:v>
                </c:pt>
                <c:pt idx="994">
                  <c:v>9.8407999999999995E-2</c:v>
                </c:pt>
                <c:pt idx="995">
                  <c:v>0.101631</c:v>
                </c:pt>
                <c:pt idx="996">
                  <c:v>0.103879</c:v>
                </c:pt>
                <c:pt idx="997">
                  <c:v>0.106476</c:v>
                </c:pt>
                <c:pt idx="998">
                  <c:v>0.10965800000000001</c:v>
                </c:pt>
                <c:pt idx="999">
                  <c:v>0.112169</c:v>
                </c:pt>
                <c:pt idx="1000">
                  <c:v>0.11516</c:v>
                </c:pt>
                <c:pt idx="1001">
                  <c:v>0.11729000000000001</c:v>
                </c:pt>
                <c:pt idx="1002">
                  <c:v>0.1197</c:v>
                </c:pt>
                <c:pt idx="1003">
                  <c:v>0.123434</c:v>
                </c:pt>
                <c:pt idx="1004">
                  <c:v>0.12626999999999999</c:v>
                </c:pt>
                <c:pt idx="1005">
                  <c:v>0.12923299999999999</c:v>
                </c:pt>
                <c:pt idx="1006">
                  <c:v>0.13234099999999999</c:v>
                </c:pt>
                <c:pt idx="1007">
                  <c:v>0.136208</c:v>
                </c:pt>
                <c:pt idx="1008">
                  <c:v>0.13925299999999999</c:v>
                </c:pt>
                <c:pt idx="1009">
                  <c:v>0.143202</c:v>
                </c:pt>
                <c:pt idx="1010">
                  <c:v>0.145397</c:v>
                </c:pt>
                <c:pt idx="1011">
                  <c:v>0.15032599999999999</c:v>
                </c:pt>
                <c:pt idx="1012">
                  <c:v>0.15356900000000001</c:v>
                </c:pt>
                <c:pt idx="1013">
                  <c:v>0.15721399999999999</c:v>
                </c:pt>
                <c:pt idx="1014">
                  <c:v>0.16160099999999999</c:v>
                </c:pt>
                <c:pt idx="1015">
                  <c:v>0.165324</c:v>
                </c:pt>
                <c:pt idx="1016">
                  <c:v>0.16850399999999999</c:v>
                </c:pt>
                <c:pt idx="1017">
                  <c:v>0.17283699999999999</c:v>
                </c:pt>
                <c:pt idx="1018">
                  <c:v>0.177512</c:v>
                </c:pt>
                <c:pt idx="1019">
                  <c:v>0.182005</c:v>
                </c:pt>
                <c:pt idx="1020">
                  <c:v>0.18541099999999999</c:v>
                </c:pt>
                <c:pt idx="1021">
                  <c:v>0.188606</c:v>
                </c:pt>
                <c:pt idx="1022">
                  <c:v>0.19178899999999999</c:v>
                </c:pt>
                <c:pt idx="1023">
                  <c:v>0.19503300000000001</c:v>
                </c:pt>
                <c:pt idx="1024">
                  <c:v>0.198328</c:v>
                </c:pt>
                <c:pt idx="1025">
                  <c:v>0.200822</c:v>
                </c:pt>
                <c:pt idx="1026">
                  <c:v>0.204038</c:v>
                </c:pt>
                <c:pt idx="1027">
                  <c:v>0.20726</c:v>
                </c:pt>
                <c:pt idx="1028">
                  <c:v>0.20966599999999999</c:v>
                </c:pt>
                <c:pt idx="1029">
                  <c:v>0.21385799999999999</c:v>
                </c:pt>
                <c:pt idx="1030">
                  <c:v>0.216583</c:v>
                </c:pt>
                <c:pt idx="1031">
                  <c:v>0.21892800000000001</c:v>
                </c:pt>
                <c:pt idx="1032">
                  <c:v>0.22131200000000001</c:v>
                </c:pt>
                <c:pt idx="1033">
                  <c:v>0.22366</c:v>
                </c:pt>
                <c:pt idx="1034">
                  <c:v>0.22664300000000001</c:v>
                </c:pt>
                <c:pt idx="1035">
                  <c:v>0.22946800000000001</c:v>
                </c:pt>
                <c:pt idx="1036">
                  <c:v>0.232404</c:v>
                </c:pt>
                <c:pt idx="1037">
                  <c:v>0.235156</c:v>
                </c:pt>
                <c:pt idx="1038">
                  <c:v>0.237676</c:v>
                </c:pt>
                <c:pt idx="1039">
                  <c:v>0.24049899999999999</c:v>
                </c:pt>
                <c:pt idx="1040">
                  <c:v>0.242899</c:v>
                </c:pt>
                <c:pt idx="1041">
                  <c:v>0.244647</c:v>
                </c:pt>
                <c:pt idx="1042">
                  <c:v>0.247554</c:v>
                </c:pt>
                <c:pt idx="1043">
                  <c:v>0.249255</c:v>
                </c:pt>
                <c:pt idx="1044">
                  <c:v>0.25087900000000002</c:v>
                </c:pt>
                <c:pt idx="1045">
                  <c:v>0.25160399999999999</c:v>
                </c:pt>
                <c:pt idx="1046">
                  <c:v>0.25340299999999999</c:v>
                </c:pt>
                <c:pt idx="1047">
                  <c:v>0.25401099999999999</c:v>
                </c:pt>
                <c:pt idx="1048">
                  <c:v>0.25490000000000002</c:v>
                </c:pt>
                <c:pt idx="1049">
                  <c:v>0.255407</c:v>
                </c:pt>
                <c:pt idx="1050">
                  <c:v>0.25580399999999998</c:v>
                </c:pt>
                <c:pt idx="1051">
                  <c:v>0.25601400000000002</c:v>
                </c:pt>
                <c:pt idx="1052">
                  <c:v>0.256295</c:v>
                </c:pt>
                <c:pt idx="1053">
                  <c:v>0.25739099999999998</c:v>
                </c:pt>
                <c:pt idx="1054">
                  <c:v>0.257386</c:v>
                </c:pt>
                <c:pt idx="1055">
                  <c:v>0.257189</c:v>
                </c:pt>
                <c:pt idx="1056">
                  <c:v>0.25707200000000002</c:v>
                </c:pt>
                <c:pt idx="1057">
                  <c:v>0.25681599999999999</c:v>
                </c:pt>
                <c:pt idx="1058">
                  <c:v>0.25736500000000001</c:v>
                </c:pt>
                <c:pt idx="1059">
                  <c:v>0.25634600000000002</c:v>
                </c:pt>
                <c:pt idx="1060">
                  <c:v>0.25550099999999998</c:v>
                </c:pt>
                <c:pt idx="1061">
                  <c:v>0.25523400000000002</c:v>
                </c:pt>
                <c:pt idx="1062">
                  <c:v>0.25495699999999999</c:v>
                </c:pt>
                <c:pt idx="1063">
                  <c:v>0.25464100000000001</c:v>
                </c:pt>
                <c:pt idx="1064">
                  <c:v>0.25337100000000001</c:v>
                </c:pt>
                <c:pt idx="1065">
                  <c:v>0.25185600000000002</c:v>
                </c:pt>
                <c:pt idx="1066">
                  <c:v>0.25063200000000002</c:v>
                </c:pt>
                <c:pt idx="1067">
                  <c:v>0.24917400000000001</c:v>
                </c:pt>
                <c:pt idx="1068">
                  <c:v>0.24820999999999999</c:v>
                </c:pt>
                <c:pt idx="1069">
                  <c:v>0.24642800000000001</c:v>
                </c:pt>
                <c:pt idx="1070">
                  <c:v>0.24420500000000001</c:v>
                </c:pt>
                <c:pt idx="1071">
                  <c:v>0.242727</c:v>
                </c:pt>
                <c:pt idx="1072">
                  <c:v>0.24065500000000001</c:v>
                </c:pt>
                <c:pt idx="1073">
                  <c:v>0.23771800000000001</c:v>
                </c:pt>
                <c:pt idx="1074">
                  <c:v>0.235571</c:v>
                </c:pt>
                <c:pt idx="1075">
                  <c:v>0.232572</c:v>
                </c:pt>
                <c:pt idx="1076">
                  <c:v>0.23077600000000001</c:v>
                </c:pt>
                <c:pt idx="1077">
                  <c:v>0.228212</c:v>
                </c:pt>
                <c:pt idx="1078">
                  <c:v>0.226546</c:v>
                </c:pt>
                <c:pt idx="1079">
                  <c:v>0.22340399999999999</c:v>
                </c:pt>
                <c:pt idx="1080">
                  <c:v>0.221251</c:v>
                </c:pt>
                <c:pt idx="1081">
                  <c:v>0.21915599999999999</c:v>
                </c:pt>
                <c:pt idx="1082">
                  <c:v>0.21565100000000001</c:v>
                </c:pt>
                <c:pt idx="1083">
                  <c:v>0.21246799999999999</c:v>
                </c:pt>
                <c:pt idx="1084">
                  <c:v>0.21024999999999999</c:v>
                </c:pt>
                <c:pt idx="1085">
                  <c:v>0.20780699999999999</c:v>
                </c:pt>
                <c:pt idx="1086">
                  <c:v>0.20478499999999999</c:v>
                </c:pt>
                <c:pt idx="1087">
                  <c:v>0.201183</c:v>
                </c:pt>
                <c:pt idx="1088">
                  <c:v>0.19833400000000001</c:v>
                </c:pt>
                <c:pt idx="1089">
                  <c:v>0.19484099999999999</c:v>
                </c:pt>
                <c:pt idx="1090">
                  <c:v>0.19198299999999999</c:v>
                </c:pt>
                <c:pt idx="1091">
                  <c:v>0.18870000000000001</c:v>
                </c:pt>
                <c:pt idx="1092">
                  <c:v>0.185695</c:v>
                </c:pt>
                <c:pt idx="1093">
                  <c:v>0.18198</c:v>
                </c:pt>
                <c:pt idx="1094">
                  <c:v>0.17957999999999999</c:v>
                </c:pt>
                <c:pt idx="1095">
                  <c:v>0.177258</c:v>
                </c:pt>
                <c:pt idx="1096">
                  <c:v>0.17282900000000001</c:v>
                </c:pt>
                <c:pt idx="1097">
                  <c:v>0.169992</c:v>
                </c:pt>
                <c:pt idx="1098">
                  <c:v>0.16587099999999999</c:v>
                </c:pt>
                <c:pt idx="1099">
                  <c:v>0.16278200000000001</c:v>
                </c:pt>
                <c:pt idx="1100">
                  <c:v>0.159134</c:v>
                </c:pt>
                <c:pt idx="1101">
                  <c:v>0.15618199999999999</c:v>
                </c:pt>
                <c:pt idx="1102">
                  <c:v>0.15282899999999999</c:v>
                </c:pt>
                <c:pt idx="1103">
                  <c:v>0.15018300000000001</c:v>
                </c:pt>
                <c:pt idx="1104">
                  <c:v>0.147373</c:v>
                </c:pt>
                <c:pt idx="1105">
                  <c:v>0.14458199999999999</c:v>
                </c:pt>
                <c:pt idx="1106">
                  <c:v>0.14108599999999999</c:v>
                </c:pt>
                <c:pt idx="1107">
                  <c:v>0.13838500000000001</c:v>
                </c:pt>
                <c:pt idx="1108">
                  <c:v>0.13500300000000001</c:v>
                </c:pt>
                <c:pt idx="1109">
                  <c:v>0.13198299999999999</c:v>
                </c:pt>
                <c:pt idx="1110">
                  <c:v>0.12907299999999999</c:v>
                </c:pt>
                <c:pt idx="1111">
                  <c:v>0.126108</c:v>
                </c:pt>
                <c:pt idx="1112">
                  <c:v>0.12391000000000001</c:v>
                </c:pt>
                <c:pt idx="1113">
                  <c:v>0.119216</c:v>
                </c:pt>
                <c:pt idx="1114">
                  <c:v>0.11770700000000001</c:v>
                </c:pt>
                <c:pt idx="1115">
                  <c:v>0.114371</c:v>
                </c:pt>
                <c:pt idx="1116">
                  <c:v>0.111356</c:v>
                </c:pt>
                <c:pt idx="1117">
                  <c:v>0.10922999999999999</c:v>
                </c:pt>
                <c:pt idx="1118">
                  <c:v>0.106532</c:v>
                </c:pt>
                <c:pt idx="1119">
                  <c:v>0.104313</c:v>
                </c:pt>
                <c:pt idx="1120">
                  <c:v>0.101836</c:v>
                </c:pt>
                <c:pt idx="1121">
                  <c:v>9.9041000000000004E-2</c:v>
                </c:pt>
                <c:pt idx="1122">
                  <c:v>9.7331000000000001E-2</c:v>
                </c:pt>
                <c:pt idx="1123">
                  <c:v>9.5014000000000001E-2</c:v>
                </c:pt>
                <c:pt idx="1124">
                  <c:v>9.2259999999999995E-2</c:v>
                </c:pt>
                <c:pt idx="1125">
                  <c:v>8.9435000000000001E-2</c:v>
                </c:pt>
                <c:pt idx="1126">
                  <c:v>8.7957999999999995E-2</c:v>
                </c:pt>
                <c:pt idx="1127">
                  <c:v>8.6625999999999995E-2</c:v>
                </c:pt>
                <c:pt idx="1128">
                  <c:v>8.3788000000000001E-2</c:v>
                </c:pt>
                <c:pt idx="1129">
                  <c:v>8.2022999999999999E-2</c:v>
                </c:pt>
                <c:pt idx="1130">
                  <c:v>7.9958000000000001E-2</c:v>
                </c:pt>
                <c:pt idx="1131">
                  <c:v>7.7989000000000003E-2</c:v>
                </c:pt>
                <c:pt idx="1132">
                  <c:v>7.5762999999999997E-2</c:v>
                </c:pt>
                <c:pt idx="1133">
                  <c:v>7.4323E-2</c:v>
                </c:pt>
                <c:pt idx="1134">
                  <c:v>7.2609999999999994E-2</c:v>
                </c:pt>
                <c:pt idx="1135">
                  <c:v>7.0735999999999993E-2</c:v>
                </c:pt>
                <c:pt idx="1136">
                  <c:v>6.8477999999999997E-2</c:v>
                </c:pt>
                <c:pt idx="1137">
                  <c:v>6.7225999999999994E-2</c:v>
                </c:pt>
                <c:pt idx="1138">
                  <c:v>6.5832000000000002E-2</c:v>
                </c:pt>
                <c:pt idx="1139">
                  <c:v>6.4765000000000003E-2</c:v>
                </c:pt>
                <c:pt idx="1140">
                  <c:v>6.2911999999999996E-2</c:v>
                </c:pt>
                <c:pt idx="1141">
                  <c:v>6.2261999999999998E-2</c:v>
                </c:pt>
                <c:pt idx="1142">
                  <c:v>6.0102000000000003E-2</c:v>
                </c:pt>
                <c:pt idx="1143">
                  <c:v>5.8661999999999999E-2</c:v>
                </c:pt>
                <c:pt idx="1144">
                  <c:v>5.7603000000000001E-2</c:v>
                </c:pt>
                <c:pt idx="1145">
                  <c:v>5.6791000000000001E-2</c:v>
                </c:pt>
                <c:pt idx="1146">
                  <c:v>5.5789999999999999E-2</c:v>
                </c:pt>
                <c:pt idx="1147">
                  <c:v>5.4626000000000001E-2</c:v>
                </c:pt>
                <c:pt idx="1148">
                  <c:v>5.3400000000000003E-2</c:v>
                </c:pt>
                <c:pt idx="1149">
                  <c:v>5.2261000000000002E-2</c:v>
                </c:pt>
                <c:pt idx="1150">
                  <c:v>5.0372E-2</c:v>
                </c:pt>
                <c:pt idx="1151">
                  <c:v>5.0176999999999999E-2</c:v>
                </c:pt>
                <c:pt idx="1152">
                  <c:v>4.8743000000000002E-2</c:v>
                </c:pt>
                <c:pt idx="1153">
                  <c:v>4.8793000000000003E-2</c:v>
                </c:pt>
                <c:pt idx="1154">
                  <c:v>4.7356000000000002E-2</c:v>
                </c:pt>
                <c:pt idx="1155">
                  <c:v>4.6314000000000001E-2</c:v>
                </c:pt>
                <c:pt idx="1156">
                  <c:v>4.5996000000000002E-2</c:v>
                </c:pt>
                <c:pt idx="1157">
                  <c:v>4.5256999999999999E-2</c:v>
                </c:pt>
                <c:pt idx="1158">
                  <c:v>4.4330000000000001E-2</c:v>
                </c:pt>
                <c:pt idx="1159">
                  <c:v>4.4318999999999997E-2</c:v>
                </c:pt>
                <c:pt idx="1160">
                  <c:v>4.2959999999999998E-2</c:v>
                </c:pt>
                <c:pt idx="1161">
                  <c:v>4.2266999999999999E-2</c:v>
                </c:pt>
                <c:pt idx="1162">
                  <c:v>4.2460999999999999E-2</c:v>
                </c:pt>
                <c:pt idx="1163">
                  <c:v>4.2113999999999999E-2</c:v>
                </c:pt>
                <c:pt idx="1164">
                  <c:v>4.1841000000000003E-2</c:v>
                </c:pt>
                <c:pt idx="1165">
                  <c:v>4.1334999999999997E-2</c:v>
                </c:pt>
                <c:pt idx="1166">
                  <c:v>4.0759999999999998E-2</c:v>
                </c:pt>
                <c:pt idx="1167">
                  <c:v>3.9845999999999999E-2</c:v>
                </c:pt>
                <c:pt idx="1168">
                  <c:v>3.9220999999999999E-2</c:v>
                </c:pt>
                <c:pt idx="1169">
                  <c:v>3.8685999999999998E-2</c:v>
                </c:pt>
                <c:pt idx="1170">
                  <c:v>3.866E-2</c:v>
                </c:pt>
                <c:pt idx="1171">
                  <c:v>3.8725999999999997E-2</c:v>
                </c:pt>
                <c:pt idx="1172">
                  <c:v>3.8781000000000003E-2</c:v>
                </c:pt>
                <c:pt idx="1173">
                  <c:v>3.8656999999999997E-2</c:v>
                </c:pt>
                <c:pt idx="1174">
                  <c:v>3.8167E-2</c:v>
                </c:pt>
                <c:pt idx="1175">
                  <c:v>3.8120000000000001E-2</c:v>
                </c:pt>
                <c:pt idx="1176">
                  <c:v>3.8155000000000001E-2</c:v>
                </c:pt>
                <c:pt idx="1177">
                  <c:v>3.8087999999999997E-2</c:v>
                </c:pt>
                <c:pt idx="1178">
                  <c:v>3.7631999999999999E-2</c:v>
                </c:pt>
                <c:pt idx="1179">
                  <c:v>3.7614000000000002E-2</c:v>
                </c:pt>
                <c:pt idx="1180">
                  <c:v>3.7848E-2</c:v>
                </c:pt>
                <c:pt idx="1181">
                  <c:v>3.8143999999999997E-2</c:v>
                </c:pt>
                <c:pt idx="1182">
                  <c:v>3.8240999999999997E-2</c:v>
                </c:pt>
                <c:pt idx="1183">
                  <c:v>3.8345999999999998E-2</c:v>
                </c:pt>
                <c:pt idx="1184">
                  <c:v>3.9149999999999997E-2</c:v>
                </c:pt>
                <c:pt idx="1185">
                  <c:v>3.9260999999999997E-2</c:v>
                </c:pt>
                <c:pt idx="1186">
                  <c:v>3.9643999999999999E-2</c:v>
                </c:pt>
                <c:pt idx="1187">
                  <c:v>3.9934999999999998E-2</c:v>
                </c:pt>
                <c:pt idx="1188">
                  <c:v>4.0604000000000001E-2</c:v>
                </c:pt>
                <c:pt idx="1189">
                  <c:v>4.1098000000000003E-2</c:v>
                </c:pt>
                <c:pt idx="1190">
                  <c:v>4.2229999999999997E-2</c:v>
                </c:pt>
                <c:pt idx="1191">
                  <c:v>4.3304000000000002E-2</c:v>
                </c:pt>
                <c:pt idx="1192">
                  <c:v>4.4415000000000003E-2</c:v>
                </c:pt>
                <c:pt idx="1193">
                  <c:v>4.5545000000000002E-2</c:v>
                </c:pt>
                <c:pt idx="1194">
                  <c:v>4.6100000000000002E-2</c:v>
                </c:pt>
                <c:pt idx="1195">
                  <c:v>4.7365999999999998E-2</c:v>
                </c:pt>
                <c:pt idx="1196">
                  <c:v>4.8390000000000002E-2</c:v>
                </c:pt>
                <c:pt idx="1197">
                  <c:v>5.0223999999999998E-2</c:v>
                </c:pt>
                <c:pt idx="1198">
                  <c:v>5.1805999999999998E-2</c:v>
                </c:pt>
                <c:pt idx="1199">
                  <c:v>5.3994E-2</c:v>
                </c:pt>
                <c:pt idx="1200">
                  <c:v>5.5777E-2</c:v>
                </c:pt>
              </c:numCache>
            </c:numRef>
          </c:yVal>
          <c:smooth val="1"/>
          <c:extLst>
            <c:ext xmlns:c16="http://schemas.microsoft.com/office/drawing/2014/chart" uri="{C3380CC4-5D6E-409C-BE32-E72D297353CC}">
              <c16:uniqueId val="{00000001-7490-47C9-A6B2-074722707558}"/>
            </c:ext>
          </c:extLst>
        </c:ser>
        <c:dLbls>
          <c:showLegendKey val="0"/>
          <c:showVal val="0"/>
          <c:showCatName val="0"/>
          <c:showSerName val="0"/>
          <c:showPercent val="0"/>
          <c:showBubbleSize val="0"/>
        </c:dLbls>
        <c:axId val="327702328"/>
        <c:axId val="327705936"/>
      </c:scatterChart>
      <c:valAx>
        <c:axId val="327702328"/>
        <c:scaling>
          <c:orientation val="minMax"/>
          <c:max val="600"/>
          <c:min val="3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05936"/>
        <c:crosses val="autoZero"/>
        <c:crossBetween val="midCat"/>
      </c:valAx>
      <c:valAx>
        <c:axId val="327705936"/>
        <c:scaling>
          <c:orientation val="minMax"/>
          <c:max val="0.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Absorption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702328"/>
        <c:crosses val="autoZero"/>
        <c:crossBetween val="midCat"/>
      </c:valAx>
      <c:spPr>
        <a:noFill/>
        <a:ln>
          <a:noFill/>
        </a:ln>
        <a:effectLst/>
      </c:spPr>
    </c:plotArea>
    <c:legend>
      <c:legendPos val="r"/>
      <c:layout>
        <c:manualLayout>
          <c:xMode val="edge"/>
          <c:yMode val="edge"/>
          <c:x val="0.57177333602530456"/>
          <c:y val="0.32863834206881387"/>
          <c:w val="0.2861655175436853"/>
          <c:h val="0.1614142063842943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Chromium(III) Sulfate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721847057253436"/>
          <c:y val="0.17171296296296296"/>
          <c:w val="0.86376458027492331"/>
          <c:h val="0.62271617089530473"/>
        </c:manualLayout>
      </c:layout>
      <c:scatterChart>
        <c:scatterStyle val="smoothMarker"/>
        <c:varyColors val="0"/>
        <c:ser>
          <c:idx val="0"/>
          <c:order val="0"/>
          <c:tx>
            <c:v>Original</c:v>
          </c:tx>
          <c:spPr>
            <a:ln w="28575" cap="rnd">
              <a:solidFill>
                <a:schemeClr val="tx2">
                  <a:lumMod val="60000"/>
                  <a:lumOff val="40000"/>
                </a:schemeClr>
              </a:solidFill>
              <a:round/>
            </a:ln>
            <a:effectLst/>
          </c:spPr>
          <c:marker>
            <c:symbol val="none"/>
          </c:marker>
          <c:xVal>
            <c:numRef>
              <c:f>Sheet1!$A$3:$A$703</c:f>
              <c:numCache>
                <c:formatCode>General</c:formatCode>
                <c:ptCount val="701"/>
                <c:pt idx="0">
                  <c:v>900</c:v>
                </c:pt>
                <c:pt idx="1">
                  <c:v>899</c:v>
                </c:pt>
                <c:pt idx="2">
                  <c:v>898</c:v>
                </c:pt>
                <c:pt idx="3">
                  <c:v>897</c:v>
                </c:pt>
                <c:pt idx="4">
                  <c:v>896</c:v>
                </c:pt>
                <c:pt idx="5">
                  <c:v>895</c:v>
                </c:pt>
                <c:pt idx="6">
                  <c:v>894</c:v>
                </c:pt>
                <c:pt idx="7">
                  <c:v>893</c:v>
                </c:pt>
                <c:pt idx="8">
                  <c:v>892</c:v>
                </c:pt>
                <c:pt idx="9">
                  <c:v>891</c:v>
                </c:pt>
                <c:pt idx="10">
                  <c:v>890</c:v>
                </c:pt>
                <c:pt idx="11">
                  <c:v>889</c:v>
                </c:pt>
                <c:pt idx="12">
                  <c:v>888</c:v>
                </c:pt>
                <c:pt idx="13">
                  <c:v>887</c:v>
                </c:pt>
                <c:pt idx="14">
                  <c:v>886</c:v>
                </c:pt>
                <c:pt idx="15">
                  <c:v>885</c:v>
                </c:pt>
                <c:pt idx="16">
                  <c:v>884</c:v>
                </c:pt>
                <c:pt idx="17">
                  <c:v>883</c:v>
                </c:pt>
                <c:pt idx="18">
                  <c:v>882</c:v>
                </c:pt>
                <c:pt idx="19">
                  <c:v>881</c:v>
                </c:pt>
                <c:pt idx="20">
                  <c:v>880</c:v>
                </c:pt>
                <c:pt idx="21">
                  <c:v>879</c:v>
                </c:pt>
                <c:pt idx="22">
                  <c:v>878</c:v>
                </c:pt>
                <c:pt idx="23">
                  <c:v>877</c:v>
                </c:pt>
                <c:pt idx="24">
                  <c:v>876</c:v>
                </c:pt>
                <c:pt idx="25">
                  <c:v>875</c:v>
                </c:pt>
                <c:pt idx="26">
                  <c:v>874</c:v>
                </c:pt>
                <c:pt idx="27">
                  <c:v>873</c:v>
                </c:pt>
                <c:pt idx="28">
                  <c:v>872</c:v>
                </c:pt>
                <c:pt idx="29">
                  <c:v>871</c:v>
                </c:pt>
                <c:pt idx="30">
                  <c:v>870</c:v>
                </c:pt>
                <c:pt idx="31">
                  <c:v>869</c:v>
                </c:pt>
                <c:pt idx="32">
                  <c:v>868</c:v>
                </c:pt>
                <c:pt idx="33">
                  <c:v>867</c:v>
                </c:pt>
                <c:pt idx="34">
                  <c:v>866</c:v>
                </c:pt>
                <c:pt idx="35">
                  <c:v>865</c:v>
                </c:pt>
                <c:pt idx="36">
                  <c:v>864</c:v>
                </c:pt>
                <c:pt idx="37">
                  <c:v>863</c:v>
                </c:pt>
                <c:pt idx="38">
                  <c:v>862</c:v>
                </c:pt>
                <c:pt idx="39">
                  <c:v>861</c:v>
                </c:pt>
                <c:pt idx="40">
                  <c:v>860</c:v>
                </c:pt>
                <c:pt idx="41">
                  <c:v>859</c:v>
                </c:pt>
                <c:pt idx="42">
                  <c:v>858</c:v>
                </c:pt>
                <c:pt idx="43">
                  <c:v>857</c:v>
                </c:pt>
                <c:pt idx="44">
                  <c:v>856</c:v>
                </c:pt>
                <c:pt idx="45">
                  <c:v>855</c:v>
                </c:pt>
                <c:pt idx="46">
                  <c:v>854</c:v>
                </c:pt>
                <c:pt idx="47">
                  <c:v>853</c:v>
                </c:pt>
                <c:pt idx="48">
                  <c:v>852</c:v>
                </c:pt>
                <c:pt idx="49">
                  <c:v>851</c:v>
                </c:pt>
                <c:pt idx="50">
                  <c:v>850</c:v>
                </c:pt>
                <c:pt idx="51">
                  <c:v>849</c:v>
                </c:pt>
                <c:pt idx="52">
                  <c:v>848</c:v>
                </c:pt>
                <c:pt idx="53">
                  <c:v>847</c:v>
                </c:pt>
                <c:pt idx="54">
                  <c:v>846</c:v>
                </c:pt>
                <c:pt idx="55">
                  <c:v>845</c:v>
                </c:pt>
                <c:pt idx="56">
                  <c:v>844</c:v>
                </c:pt>
                <c:pt idx="57">
                  <c:v>843</c:v>
                </c:pt>
                <c:pt idx="58">
                  <c:v>842</c:v>
                </c:pt>
                <c:pt idx="59">
                  <c:v>841</c:v>
                </c:pt>
                <c:pt idx="60">
                  <c:v>840</c:v>
                </c:pt>
                <c:pt idx="61">
                  <c:v>839</c:v>
                </c:pt>
                <c:pt idx="62">
                  <c:v>838</c:v>
                </c:pt>
                <c:pt idx="63">
                  <c:v>837</c:v>
                </c:pt>
                <c:pt idx="64">
                  <c:v>836</c:v>
                </c:pt>
                <c:pt idx="65">
                  <c:v>835</c:v>
                </c:pt>
                <c:pt idx="66">
                  <c:v>834</c:v>
                </c:pt>
                <c:pt idx="67">
                  <c:v>833</c:v>
                </c:pt>
                <c:pt idx="68">
                  <c:v>832</c:v>
                </c:pt>
                <c:pt idx="69">
                  <c:v>831</c:v>
                </c:pt>
                <c:pt idx="70">
                  <c:v>830</c:v>
                </c:pt>
                <c:pt idx="71">
                  <c:v>829</c:v>
                </c:pt>
                <c:pt idx="72">
                  <c:v>828</c:v>
                </c:pt>
                <c:pt idx="73">
                  <c:v>827</c:v>
                </c:pt>
                <c:pt idx="74">
                  <c:v>826</c:v>
                </c:pt>
                <c:pt idx="75">
                  <c:v>825</c:v>
                </c:pt>
                <c:pt idx="76">
                  <c:v>824</c:v>
                </c:pt>
                <c:pt idx="77">
                  <c:v>823</c:v>
                </c:pt>
                <c:pt idx="78">
                  <c:v>822</c:v>
                </c:pt>
                <c:pt idx="79">
                  <c:v>821</c:v>
                </c:pt>
                <c:pt idx="80">
                  <c:v>820</c:v>
                </c:pt>
                <c:pt idx="81">
                  <c:v>819</c:v>
                </c:pt>
                <c:pt idx="82">
                  <c:v>818</c:v>
                </c:pt>
                <c:pt idx="83">
                  <c:v>817</c:v>
                </c:pt>
                <c:pt idx="84">
                  <c:v>816</c:v>
                </c:pt>
                <c:pt idx="85">
                  <c:v>815</c:v>
                </c:pt>
                <c:pt idx="86">
                  <c:v>814</c:v>
                </c:pt>
                <c:pt idx="87">
                  <c:v>813</c:v>
                </c:pt>
                <c:pt idx="88">
                  <c:v>812</c:v>
                </c:pt>
                <c:pt idx="89">
                  <c:v>811</c:v>
                </c:pt>
                <c:pt idx="90">
                  <c:v>810</c:v>
                </c:pt>
                <c:pt idx="91">
                  <c:v>809</c:v>
                </c:pt>
                <c:pt idx="92">
                  <c:v>808</c:v>
                </c:pt>
                <c:pt idx="93">
                  <c:v>807</c:v>
                </c:pt>
                <c:pt idx="94">
                  <c:v>806</c:v>
                </c:pt>
                <c:pt idx="95">
                  <c:v>805</c:v>
                </c:pt>
                <c:pt idx="96">
                  <c:v>804</c:v>
                </c:pt>
                <c:pt idx="97">
                  <c:v>803</c:v>
                </c:pt>
                <c:pt idx="98">
                  <c:v>802</c:v>
                </c:pt>
                <c:pt idx="99">
                  <c:v>801</c:v>
                </c:pt>
                <c:pt idx="100">
                  <c:v>800</c:v>
                </c:pt>
                <c:pt idx="101">
                  <c:v>799</c:v>
                </c:pt>
                <c:pt idx="102">
                  <c:v>798</c:v>
                </c:pt>
                <c:pt idx="103">
                  <c:v>797</c:v>
                </c:pt>
                <c:pt idx="104">
                  <c:v>796</c:v>
                </c:pt>
                <c:pt idx="105">
                  <c:v>795</c:v>
                </c:pt>
                <c:pt idx="106">
                  <c:v>794</c:v>
                </c:pt>
                <c:pt idx="107">
                  <c:v>793</c:v>
                </c:pt>
                <c:pt idx="108">
                  <c:v>792</c:v>
                </c:pt>
                <c:pt idx="109">
                  <c:v>791</c:v>
                </c:pt>
                <c:pt idx="110">
                  <c:v>790</c:v>
                </c:pt>
                <c:pt idx="111">
                  <c:v>789</c:v>
                </c:pt>
                <c:pt idx="112">
                  <c:v>788</c:v>
                </c:pt>
                <c:pt idx="113">
                  <c:v>787</c:v>
                </c:pt>
                <c:pt idx="114">
                  <c:v>786</c:v>
                </c:pt>
                <c:pt idx="115">
                  <c:v>785</c:v>
                </c:pt>
                <c:pt idx="116">
                  <c:v>784</c:v>
                </c:pt>
                <c:pt idx="117">
                  <c:v>783</c:v>
                </c:pt>
                <c:pt idx="118">
                  <c:v>782</c:v>
                </c:pt>
                <c:pt idx="119">
                  <c:v>781</c:v>
                </c:pt>
                <c:pt idx="120">
                  <c:v>780</c:v>
                </c:pt>
                <c:pt idx="121">
                  <c:v>779</c:v>
                </c:pt>
                <c:pt idx="122">
                  <c:v>778</c:v>
                </c:pt>
                <c:pt idx="123">
                  <c:v>777</c:v>
                </c:pt>
                <c:pt idx="124">
                  <c:v>776</c:v>
                </c:pt>
                <c:pt idx="125">
                  <c:v>775</c:v>
                </c:pt>
                <c:pt idx="126">
                  <c:v>774</c:v>
                </c:pt>
                <c:pt idx="127">
                  <c:v>773</c:v>
                </c:pt>
                <c:pt idx="128">
                  <c:v>772</c:v>
                </c:pt>
                <c:pt idx="129">
                  <c:v>771</c:v>
                </c:pt>
                <c:pt idx="130">
                  <c:v>770</c:v>
                </c:pt>
                <c:pt idx="131">
                  <c:v>769</c:v>
                </c:pt>
                <c:pt idx="132">
                  <c:v>768</c:v>
                </c:pt>
                <c:pt idx="133">
                  <c:v>767</c:v>
                </c:pt>
                <c:pt idx="134">
                  <c:v>766</c:v>
                </c:pt>
                <c:pt idx="135">
                  <c:v>765</c:v>
                </c:pt>
                <c:pt idx="136">
                  <c:v>764</c:v>
                </c:pt>
                <c:pt idx="137">
                  <c:v>763</c:v>
                </c:pt>
                <c:pt idx="138">
                  <c:v>762</c:v>
                </c:pt>
                <c:pt idx="139">
                  <c:v>761</c:v>
                </c:pt>
                <c:pt idx="140">
                  <c:v>760</c:v>
                </c:pt>
                <c:pt idx="141">
                  <c:v>759</c:v>
                </c:pt>
                <c:pt idx="142">
                  <c:v>758</c:v>
                </c:pt>
                <c:pt idx="143">
                  <c:v>757</c:v>
                </c:pt>
                <c:pt idx="144">
                  <c:v>756</c:v>
                </c:pt>
                <c:pt idx="145">
                  <c:v>755</c:v>
                </c:pt>
                <c:pt idx="146">
                  <c:v>754</c:v>
                </c:pt>
                <c:pt idx="147">
                  <c:v>753</c:v>
                </c:pt>
                <c:pt idx="148">
                  <c:v>752</c:v>
                </c:pt>
                <c:pt idx="149">
                  <c:v>751</c:v>
                </c:pt>
                <c:pt idx="150">
                  <c:v>750</c:v>
                </c:pt>
                <c:pt idx="151">
                  <c:v>749</c:v>
                </c:pt>
                <c:pt idx="152">
                  <c:v>748</c:v>
                </c:pt>
                <c:pt idx="153">
                  <c:v>747</c:v>
                </c:pt>
                <c:pt idx="154">
                  <c:v>746</c:v>
                </c:pt>
                <c:pt idx="155">
                  <c:v>745</c:v>
                </c:pt>
                <c:pt idx="156">
                  <c:v>744</c:v>
                </c:pt>
                <c:pt idx="157">
                  <c:v>743</c:v>
                </c:pt>
                <c:pt idx="158">
                  <c:v>742</c:v>
                </c:pt>
                <c:pt idx="159">
                  <c:v>741</c:v>
                </c:pt>
                <c:pt idx="160">
                  <c:v>740</c:v>
                </c:pt>
                <c:pt idx="161">
                  <c:v>739</c:v>
                </c:pt>
                <c:pt idx="162">
                  <c:v>738</c:v>
                </c:pt>
                <c:pt idx="163">
                  <c:v>737</c:v>
                </c:pt>
                <c:pt idx="164">
                  <c:v>736</c:v>
                </c:pt>
                <c:pt idx="165">
                  <c:v>735</c:v>
                </c:pt>
                <c:pt idx="166">
                  <c:v>734</c:v>
                </c:pt>
                <c:pt idx="167">
                  <c:v>733</c:v>
                </c:pt>
                <c:pt idx="168">
                  <c:v>732</c:v>
                </c:pt>
                <c:pt idx="169">
                  <c:v>731</c:v>
                </c:pt>
                <c:pt idx="170">
                  <c:v>730</c:v>
                </c:pt>
                <c:pt idx="171">
                  <c:v>729</c:v>
                </c:pt>
                <c:pt idx="172">
                  <c:v>728</c:v>
                </c:pt>
                <c:pt idx="173">
                  <c:v>727</c:v>
                </c:pt>
                <c:pt idx="174">
                  <c:v>726</c:v>
                </c:pt>
                <c:pt idx="175">
                  <c:v>725</c:v>
                </c:pt>
                <c:pt idx="176">
                  <c:v>724</c:v>
                </c:pt>
                <c:pt idx="177">
                  <c:v>723</c:v>
                </c:pt>
                <c:pt idx="178">
                  <c:v>722</c:v>
                </c:pt>
                <c:pt idx="179">
                  <c:v>721</c:v>
                </c:pt>
                <c:pt idx="180">
                  <c:v>720</c:v>
                </c:pt>
                <c:pt idx="181">
                  <c:v>719</c:v>
                </c:pt>
                <c:pt idx="182">
                  <c:v>718</c:v>
                </c:pt>
                <c:pt idx="183">
                  <c:v>717</c:v>
                </c:pt>
                <c:pt idx="184">
                  <c:v>716</c:v>
                </c:pt>
                <c:pt idx="185">
                  <c:v>715</c:v>
                </c:pt>
                <c:pt idx="186">
                  <c:v>714</c:v>
                </c:pt>
                <c:pt idx="187">
                  <c:v>713</c:v>
                </c:pt>
                <c:pt idx="188">
                  <c:v>712</c:v>
                </c:pt>
                <c:pt idx="189">
                  <c:v>711</c:v>
                </c:pt>
                <c:pt idx="190">
                  <c:v>710</c:v>
                </c:pt>
                <c:pt idx="191">
                  <c:v>709</c:v>
                </c:pt>
                <c:pt idx="192">
                  <c:v>708</c:v>
                </c:pt>
                <c:pt idx="193">
                  <c:v>707</c:v>
                </c:pt>
                <c:pt idx="194">
                  <c:v>706</c:v>
                </c:pt>
                <c:pt idx="195">
                  <c:v>705</c:v>
                </c:pt>
                <c:pt idx="196">
                  <c:v>704</c:v>
                </c:pt>
                <c:pt idx="197">
                  <c:v>703</c:v>
                </c:pt>
                <c:pt idx="198">
                  <c:v>702</c:v>
                </c:pt>
                <c:pt idx="199">
                  <c:v>701</c:v>
                </c:pt>
                <c:pt idx="200">
                  <c:v>700</c:v>
                </c:pt>
                <c:pt idx="201">
                  <c:v>699</c:v>
                </c:pt>
                <c:pt idx="202">
                  <c:v>698</c:v>
                </c:pt>
                <c:pt idx="203">
                  <c:v>697</c:v>
                </c:pt>
                <c:pt idx="204">
                  <c:v>696</c:v>
                </c:pt>
                <c:pt idx="205">
                  <c:v>695</c:v>
                </c:pt>
                <c:pt idx="206">
                  <c:v>694</c:v>
                </c:pt>
                <c:pt idx="207">
                  <c:v>693</c:v>
                </c:pt>
                <c:pt idx="208">
                  <c:v>692</c:v>
                </c:pt>
                <c:pt idx="209">
                  <c:v>691</c:v>
                </c:pt>
                <c:pt idx="210">
                  <c:v>690</c:v>
                </c:pt>
                <c:pt idx="211">
                  <c:v>689</c:v>
                </c:pt>
                <c:pt idx="212">
                  <c:v>688</c:v>
                </c:pt>
                <c:pt idx="213">
                  <c:v>687</c:v>
                </c:pt>
                <c:pt idx="214">
                  <c:v>686</c:v>
                </c:pt>
                <c:pt idx="215">
                  <c:v>685</c:v>
                </c:pt>
                <c:pt idx="216">
                  <c:v>684</c:v>
                </c:pt>
                <c:pt idx="217">
                  <c:v>683</c:v>
                </c:pt>
                <c:pt idx="218">
                  <c:v>682</c:v>
                </c:pt>
                <c:pt idx="219">
                  <c:v>681</c:v>
                </c:pt>
                <c:pt idx="220">
                  <c:v>680</c:v>
                </c:pt>
                <c:pt idx="221">
                  <c:v>679</c:v>
                </c:pt>
                <c:pt idx="222">
                  <c:v>678</c:v>
                </c:pt>
                <c:pt idx="223">
                  <c:v>677</c:v>
                </c:pt>
                <c:pt idx="224">
                  <c:v>676</c:v>
                </c:pt>
                <c:pt idx="225">
                  <c:v>675</c:v>
                </c:pt>
                <c:pt idx="226">
                  <c:v>674</c:v>
                </c:pt>
                <c:pt idx="227">
                  <c:v>673</c:v>
                </c:pt>
                <c:pt idx="228">
                  <c:v>672</c:v>
                </c:pt>
                <c:pt idx="229">
                  <c:v>671</c:v>
                </c:pt>
                <c:pt idx="230">
                  <c:v>670</c:v>
                </c:pt>
                <c:pt idx="231">
                  <c:v>669</c:v>
                </c:pt>
                <c:pt idx="232">
                  <c:v>668</c:v>
                </c:pt>
                <c:pt idx="233">
                  <c:v>667</c:v>
                </c:pt>
                <c:pt idx="234">
                  <c:v>666</c:v>
                </c:pt>
                <c:pt idx="235">
                  <c:v>665</c:v>
                </c:pt>
                <c:pt idx="236">
                  <c:v>664</c:v>
                </c:pt>
                <c:pt idx="237">
                  <c:v>663</c:v>
                </c:pt>
                <c:pt idx="238">
                  <c:v>662</c:v>
                </c:pt>
                <c:pt idx="239">
                  <c:v>661</c:v>
                </c:pt>
                <c:pt idx="240">
                  <c:v>660</c:v>
                </c:pt>
                <c:pt idx="241">
                  <c:v>659</c:v>
                </c:pt>
                <c:pt idx="242">
                  <c:v>658</c:v>
                </c:pt>
                <c:pt idx="243">
                  <c:v>657</c:v>
                </c:pt>
                <c:pt idx="244">
                  <c:v>656</c:v>
                </c:pt>
                <c:pt idx="245">
                  <c:v>655</c:v>
                </c:pt>
                <c:pt idx="246">
                  <c:v>654</c:v>
                </c:pt>
                <c:pt idx="247">
                  <c:v>653</c:v>
                </c:pt>
                <c:pt idx="248">
                  <c:v>652</c:v>
                </c:pt>
                <c:pt idx="249">
                  <c:v>651</c:v>
                </c:pt>
                <c:pt idx="250">
                  <c:v>650</c:v>
                </c:pt>
                <c:pt idx="251">
                  <c:v>649</c:v>
                </c:pt>
                <c:pt idx="252">
                  <c:v>648</c:v>
                </c:pt>
                <c:pt idx="253">
                  <c:v>647</c:v>
                </c:pt>
                <c:pt idx="254">
                  <c:v>646</c:v>
                </c:pt>
                <c:pt idx="255">
                  <c:v>645</c:v>
                </c:pt>
                <c:pt idx="256">
                  <c:v>644</c:v>
                </c:pt>
                <c:pt idx="257">
                  <c:v>643</c:v>
                </c:pt>
                <c:pt idx="258">
                  <c:v>642</c:v>
                </c:pt>
                <c:pt idx="259">
                  <c:v>641</c:v>
                </c:pt>
                <c:pt idx="260">
                  <c:v>640</c:v>
                </c:pt>
                <c:pt idx="261">
                  <c:v>639</c:v>
                </c:pt>
                <c:pt idx="262">
                  <c:v>638</c:v>
                </c:pt>
                <c:pt idx="263">
                  <c:v>637</c:v>
                </c:pt>
                <c:pt idx="264">
                  <c:v>636</c:v>
                </c:pt>
                <c:pt idx="265">
                  <c:v>635</c:v>
                </c:pt>
                <c:pt idx="266">
                  <c:v>634</c:v>
                </c:pt>
                <c:pt idx="267">
                  <c:v>633</c:v>
                </c:pt>
                <c:pt idx="268">
                  <c:v>632</c:v>
                </c:pt>
                <c:pt idx="269">
                  <c:v>631</c:v>
                </c:pt>
                <c:pt idx="270">
                  <c:v>630</c:v>
                </c:pt>
                <c:pt idx="271">
                  <c:v>629</c:v>
                </c:pt>
                <c:pt idx="272">
                  <c:v>628</c:v>
                </c:pt>
                <c:pt idx="273">
                  <c:v>627</c:v>
                </c:pt>
                <c:pt idx="274">
                  <c:v>626</c:v>
                </c:pt>
                <c:pt idx="275">
                  <c:v>625</c:v>
                </c:pt>
                <c:pt idx="276">
                  <c:v>624</c:v>
                </c:pt>
                <c:pt idx="277">
                  <c:v>623</c:v>
                </c:pt>
                <c:pt idx="278">
                  <c:v>622</c:v>
                </c:pt>
                <c:pt idx="279">
                  <c:v>621</c:v>
                </c:pt>
                <c:pt idx="280">
                  <c:v>620</c:v>
                </c:pt>
                <c:pt idx="281">
                  <c:v>619</c:v>
                </c:pt>
                <c:pt idx="282">
                  <c:v>618</c:v>
                </c:pt>
                <c:pt idx="283">
                  <c:v>617</c:v>
                </c:pt>
                <c:pt idx="284">
                  <c:v>616</c:v>
                </c:pt>
                <c:pt idx="285">
                  <c:v>615</c:v>
                </c:pt>
                <c:pt idx="286">
                  <c:v>614</c:v>
                </c:pt>
                <c:pt idx="287">
                  <c:v>613</c:v>
                </c:pt>
                <c:pt idx="288">
                  <c:v>612</c:v>
                </c:pt>
                <c:pt idx="289">
                  <c:v>611</c:v>
                </c:pt>
                <c:pt idx="290">
                  <c:v>610</c:v>
                </c:pt>
                <c:pt idx="291">
                  <c:v>609</c:v>
                </c:pt>
                <c:pt idx="292">
                  <c:v>608</c:v>
                </c:pt>
                <c:pt idx="293">
                  <c:v>607</c:v>
                </c:pt>
                <c:pt idx="294">
                  <c:v>606</c:v>
                </c:pt>
                <c:pt idx="295">
                  <c:v>605</c:v>
                </c:pt>
                <c:pt idx="296">
                  <c:v>604</c:v>
                </c:pt>
                <c:pt idx="297">
                  <c:v>603</c:v>
                </c:pt>
                <c:pt idx="298">
                  <c:v>602</c:v>
                </c:pt>
                <c:pt idx="299">
                  <c:v>601</c:v>
                </c:pt>
                <c:pt idx="300">
                  <c:v>600</c:v>
                </c:pt>
                <c:pt idx="301">
                  <c:v>599</c:v>
                </c:pt>
                <c:pt idx="302">
                  <c:v>598</c:v>
                </c:pt>
                <c:pt idx="303">
                  <c:v>597</c:v>
                </c:pt>
                <c:pt idx="304">
                  <c:v>596</c:v>
                </c:pt>
                <c:pt idx="305">
                  <c:v>595</c:v>
                </c:pt>
                <c:pt idx="306">
                  <c:v>594</c:v>
                </c:pt>
                <c:pt idx="307">
                  <c:v>593</c:v>
                </c:pt>
                <c:pt idx="308">
                  <c:v>592</c:v>
                </c:pt>
                <c:pt idx="309">
                  <c:v>591</c:v>
                </c:pt>
                <c:pt idx="310">
                  <c:v>590</c:v>
                </c:pt>
                <c:pt idx="311">
                  <c:v>589</c:v>
                </c:pt>
                <c:pt idx="312">
                  <c:v>588</c:v>
                </c:pt>
                <c:pt idx="313">
                  <c:v>587</c:v>
                </c:pt>
                <c:pt idx="314">
                  <c:v>586</c:v>
                </c:pt>
                <c:pt idx="315">
                  <c:v>585</c:v>
                </c:pt>
                <c:pt idx="316">
                  <c:v>584</c:v>
                </c:pt>
                <c:pt idx="317">
                  <c:v>583</c:v>
                </c:pt>
                <c:pt idx="318">
                  <c:v>582</c:v>
                </c:pt>
                <c:pt idx="319">
                  <c:v>581</c:v>
                </c:pt>
                <c:pt idx="320">
                  <c:v>580</c:v>
                </c:pt>
                <c:pt idx="321">
                  <c:v>579</c:v>
                </c:pt>
                <c:pt idx="322">
                  <c:v>578</c:v>
                </c:pt>
                <c:pt idx="323">
                  <c:v>577</c:v>
                </c:pt>
                <c:pt idx="324">
                  <c:v>576</c:v>
                </c:pt>
                <c:pt idx="325">
                  <c:v>575</c:v>
                </c:pt>
                <c:pt idx="326">
                  <c:v>574</c:v>
                </c:pt>
                <c:pt idx="327">
                  <c:v>573</c:v>
                </c:pt>
                <c:pt idx="328">
                  <c:v>572</c:v>
                </c:pt>
                <c:pt idx="329">
                  <c:v>571</c:v>
                </c:pt>
                <c:pt idx="330">
                  <c:v>570</c:v>
                </c:pt>
                <c:pt idx="331">
                  <c:v>569</c:v>
                </c:pt>
                <c:pt idx="332">
                  <c:v>568</c:v>
                </c:pt>
                <c:pt idx="333">
                  <c:v>567</c:v>
                </c:pt>
                <c:pt idx="334">
                  <c:v>566</c:v>
                </c:pt>
                <c:pt idx="335">
                  <c:v>565</c:v>
                </c:pt>
                <c:pt idx="336">
                  <c:v>564</c:v>
                </c:pt>
                <c:pt idx="337">
                  <c:v>563</c:v>
                </c:pt>
                <c:pt idx="338">
                  <c:v>562</c:v>
                </c:pt>
                <c:pt idx="339">
                  <c:v>561</c:v>
                </c:pt>
                <c:pt idx="340">
                  <c:v>560</c:v>
                </c:pt>
                <c:pt idx="341">
                  <c:v>559</c:v>
                </c:pt>
                <c:pt idx="342">
                  <c:v>558</c:v>
                </c:pt>
                <c:pt idx="343">
                  <c:v>557</c:v>
                </c:pt>
                <c:pt idx="344">
                  <c:v>556</c:v>
                </c:pt>
                <c:pt idx="345">
                  <c:v>555</c:v>
                </c:pt>
                <c:pt idx="346">
                  <c:v>554</c:v>
                </c:pt>
                <c:pt idx="347">
                  <c:v>553</c:v>
                </c:pt>
                <c:pt idx="348">
                  <c:v>552</c:v>
                </c:pt>
                <c:pt idx="349">
                  <c:v>551</c:v>
                </c:pt>
                <c:pt idx="350">
                  <c:v>550</c:v>
                </c:pt>
                <c:pt idx="351">
                  <c:v>549</c:v>
                </c:pt>
                <c:pt idx="352">
                  <c:v>548</c:v>
                </c:pt>
                <c:pt idx="353">
                  <c:v>547</c:v>
                </c:pt>
                <c:pt idx="354">
                  <c:v>546</c:v>
                </c:pt>
                <c:pt idx="355">
                  <c:v>545</c:v>
                </c:pt>
                <c:pt idx="356">
                  <c:v>544</c:v>
                </c:pt>
                <c:pt idx="357">
                  <c:v>543</c:v>
                </c:pt>
                <c:pt idx="358">
                  <c:v>542</c:v>
                </c:pt>
                <c:pt idx="359">
                  <c:v>541</c:v>
                </c:pt>
                <c:pt idx="360">
                  <c:v>540</c:v>
                </c:pt>
                <c:pt idx="361">
                  <c:v>539</c:v>
                </c:pt>
                <c:pt idx="362">
                  <c:v>538</c:v>
                </c:pt>
                <c:pt idx="363">
                  <c:v>537</c:v>
                </c:pt>
                <c:pt idx="364">
                  <c:v>536</c:v>
                </c:pt>
                <c:pt idx="365">
                  <c:v>535</c:v>
                </c:pt>
                <c:pt idx="366">
                  <c:v>534</c:v>
                </c:pt>
                <c:pt idx="367">
                  <c:v>533</c:v>
                </c:pt>
                <c:pt idx="368">
                  <c:v>532</c:v>
                </c:pt>
                <c:pt idx="369">
                  <c:v>531</c:v>
                </c:pt>
                <c:pt idx="370">
                  <c:v>530</c:v>
                </c:pt>
                <c:pt idx="371">
                  <c:v>529</c:v>
                </c:pt>
                <c:pt idx="372">
                  <c:v>528</c:v>
                </c:pt>
                <c:pt idx="373">
                  <c:v>527</c:v>
                </c:pt>
                <c:pt idx="374">
                  <c:v>526</c:v>
                </c:pt>
                <c:pt idx="375">
                  <c:v>525</c:v>
                </c:pt>
                <c:pt idx="376">
                  <c:v>524</c:v>
                </c:pt>
                <c:pt idx="377">
                  <c:v>523</c:v>
                </c:pt>
                <c:pt idx="378">
                  <c:v>522</c:v>
                </c:pt>
                <c:pt idx="379">
                  <c:v>521</c:v>
                </c:pt>
                <c:pt idx="380">
                  <c:v>520</c:v>
                </c:pt>
                <c:pt idx="381">
                  <c:v>519</c:v>
                </c:pt>
                <c:pt idx="382">
                  <c:v>518</c:v>
                </c:pt>
                <c:pt idx="383">
                  <c:v>517</c:v>
                </c:pt>
                <c:pt idx="384">
                  <c:v>516</c:v>
                </c:pt>
                <c:pt idx="385">
                  <c:v>515</c:v>
                </c:pt>
                <c:pt idx="386">
                  <c:v>514</c:v>
                </c:pt>
                <c:pt idx="387">
                  <c:v>513</c:v>
                </c:pt>
                <c:pt idx="388">
                  <c:v>512</c:v>
                </c:pt>
                <c:pt idx="389">
                  <c:v>511</c:v>
                </c:pt>
                <c:pt idx="390">
                  <c:v>510</c:v>
                </c:pt>
                <c:pt idx="391">
                  <c:v>509</c:v>
                </c:pt>
                <c:pt idx="392">
                  <c:v>508</c:v>
                </c:pt>
                <c:pt idx="393">
                  <c:v>507</c:v>
                </c:pt>
                <c:pt idx="394">
                  <c:v>506</c:v>
                </c:pt>
                <c:pt idx="395">
                  <c:v>505</c:v>
                </c:pt>
                <c:pt idx="396">
                  <c:v>504</c:v>
                </c:pt>
                <c:pt idx="397">
                  <c:v>503</c:v>
                </c:pt>
                <c:pt idx="398">
                  <c:v>502</c:v>
                </c:pt>
                <c:pt idx="399">
                  <c:v>501</c:v>
                </c:pt>
                <c:pt idx="400">
                  <c:v>500</c:v>
                </c:pt>
                <c:pt idx="401">
                  <c:v>499</c:v>
                </c:pt>
                <c:pt idx="402">
                  <c:v>498</c:v>
                </c:pt>
                <c:pt idx="403">
                  <c:v>497</c:v>
                </c:pt>
                <c:pt idx="404">
                  <c:v>496</c:v>
                </c:pt>
                <c:pt idx="405">
                  <c:v>495</c:v>
                </c:pt>
                <c:pt idx="406">
                  <c:v>494</c:v>
                </c:pt>
                <c:pt idx="407">
                  <c:v>493</c:v>
                </c:pt>
                <c:pt idx="408">
                  <c:v>492</c:v>
                </c:pt>
                <c:pt idx="409">
                  <c:v>491</c:v>
                </c:pt>
                <c:pt idx="410">
                  <c:v>490</c:v>
                </c:pt>
                <c:pt idx="411">
                  <c:v>489</c:v>
                </c:pt>
                <c:pt idx="412">
                  <c:v>488</c:v>
                </c:pt>
                <c:pt idx="413">
                  <c:v>487</c:v>
                </c:pt>
                <c:pt idx="414">
                  <c:v>486</c:v>
                </c:pt>
                <c:pt idx="415">
                  <c:v>485</c:v>
                </c:pt>
                <c:pt idx="416">
                  <c:v>484</c:v>
                </c:pt>
                <c:pt idx="417">
                  <c:v>483</c:v>
                </c:pt>
                <c:pt idx="418">
                  <c:v>482</c:v>
                </c:pt>
                <c:pt idx="419">
                  <c:v>481</c:v>
                </c:pt>
                <c:pt idx="420">
                  <c:v>480</c:v>
                </c:pt>
                <c:pt idx="421">
                  <c:v>479</c:v>
                </c:pt>
                <c:pt idx="422">
                  <c:v>478</c:v>
                </c:pt>
                <c:pt idx="423">
                  <c:v>477</c:v>
                </c:pt>
                <c:pt idx="424">
                  <c:v>476</c:v>
                </c:pt>
                <c:pt idx="425">
                  <c:v>475</c:v>
                </c:pt>
                <c:pt idx="426">
                  <c:v>474</c:v>
                </c:pt>
                <c:pt idx="427">
                  <c:v>473</c:v>
                </c:pt>
                <c:pt idx="428">
                  <c:v>472</c:v>
                </c:pt>
                <c:pt idx="429">
                  <c:v>471</c:v>
                </c:pt>
                <c:pt idx="430">
                  <c:v>470</c:v>
                </c:pt>
                <c:pt idx="431">
                  <c:v>469</c:v>
                </c:pt>
                <c:pt idx="432">
                  <c:v>468</c:v>
                </c:pt>
                <c:pt idx="433">
                  <c:v>467</c:v>
                </c:pt>
                <c:pt idx="434">
                  <c:v>466</c:v>
                </c:pt>
                <c:pt idx="435">
                  <c:v>465</c:v>
                </c:pt>
                <c:pt idx="436">
                  <c:v>464</c:v>
                </c:pt>
                <c:pt idx="437">
                  <c:v>463</c:v>
                </c:pt>
                <c:pt idx="438">
                  <c:v>462</c:v>
                </c:pt>
                <c:pt idx="439">
                  <c:v>461</c:v>
                </c:pt>
                <c:pt idx="440">
                  <c:v>460</c:v>
                </c:pt>
                <c:pt idx="441">
                  <c:v>459</c:v>
                </c:pt>
                <c:pt idx="442">
                  <c:v>458</c:v>
                </c:pt>
                <c:pt idx="443">
                  <c:v>457</c:v>
                </c:pt>
                <c:pt idx="444">
                  <c:v>456</c:v>
                </c:pt>
                <c:pt idx="445">
                  <c:v>455</c:v>
                </c:pt>
                <c:pt idx="446">
                  <c:v>454</c:v>
                </c:pt>
                <c:pt idx="447">
                  <c:v>453</c:v>
                </c:pt>
                <c:pt idx="448">
                  <c:v>452</c:v>
                </c:pt>
                <c:pt idx="449">
                  <c:v>451</c:v>
                </c:pt>
                <c:pt idx="450">
                  <c:v>450</c:v>
                </c:pt>
                <c:pt idx="451">
                  <c:v>449</c:v>
                </c:pt>
                <c:pt idx="452">
                  <c:v>448</c:v>
                </c:pt>
                <c:pt idx="453">
                  <c:v>447</c:v>
                </c:pt>
                <c:pt idx="454">
                  <c:v>446</c:v>
                </c:pt>
                <c:pt idx="455">
                  <c:v>445</c:v>
                </c:pt>
                <c:pt idx="456">
                  <c:v>444</c:v>
                </c:pt>
                <c:pt idx="457">
                  <c:v>443</c:v>
                </c:pt>
                <c:pt idx="458">
                  <c:v>442</c:v>
                </c:pt>
                <c:pt idx="459">
                  <c:v>441</c:v>
                </c:pt>
                <c:pt idx="460">
                  <c:v>440</c:v>
                </c:pt>
                <c:pt idx="461">
                  <c:v>439</c:v>
                </c:pt>
                <c:pt idx="462">
                  <c:v>438</c:v>
                </c:pt>
                <c:pt idx="463">
                  <c:v>437</c:v>
                </c:pt>
                <c:pt idx="464">
                  <c:v>436</c:v>
                </c:pt>
                <c:pt idx="465">
                  <c:v>435</c:v>
                </c:pt>
                <c:pt idx="466">
                  <c:v>434</c:v>
                </c:pt>
                <c:pt idx="467">
                  <c:v>433</c:v>
                </c:pt>
                <c:pt idx="468">
                  <c:v>432</c:v>
                </c:pt>
                <c:pt idx="469">
                  <c:v>431</c:v>
                </c:pt>
                <c:pt idx="470">
                  <c:v>430</c:v>
                </c:pt>
                <c:pt idx="471">
                  <c:v>429</c:v>
                </c:pt>
                <c:pt idx="472">
                  <c:v>428</c:v>
                </c:pt>
                <c:pt idx="473">
                  <c:v>427</c:v>
                </c:pt>
                <c:pt idx="474">
                  <c:v>426</c:v>
                </c:pt>
                <c:pt idx="475">
                  <c:v>425</c:v>
                </c:pt>
                <c:pt idx="476">
                  <c:v>424</c:v>
                </c:pt>
                <c:pt idx="477">
                  <c:v>423</c:v>
                </c:pt>
                <c:pt idx="478">
                  <c:v>422</c:v>
                </c:pt>
                <c:pt idx="479">
                  <c:v>421</c:v>
                </c:pt>
                <c:pt idx="480">
                  <c:v>420</c:v>
                </c:pt>
                <c:pt idx="481">
                  <c:v>419</c:v>
                </c:pt>
                <c:pt idx="482">
                  <c:v>418</c:v>
                </c:pt>
                <c:pt idx="483">
                  <c:v>417</c:v>
                </c:pt>
                <c:pt idx="484">
                  <c:v>416</c:v>
                </c:pt>
                <c:pt idx="485">
                  <c:v>415</c:v>
                </c:pt>
                <c:pt idx="486">
                  <c:v>414</c:v>
                </c:pt>
                <c:pt idx="487">
                  <c:v>413</c:v>
                </c:pt>
                <c:pt idx="488">
                  <c:v>412</c:v>
                </c:pt>
                <c:pt idx="489">
                  <c:v>411</c:v>
                </c:pt>
                <c:pt idx="490">
                  <c:v>410</c:v>
                </c:pt>
                <c:pt idx="491">
                  <c:v>409</c:v>
                </c:pt>
                <c:pt idx="492">
                  <c:v>408</c:v>
                </c:pt>
                <c:pt idx="493">
                  <c:v>407</c:v>
                </c:pt>
                <c:pt idx="494">
                  <c:v>406</c:v>
                </c:pt>
                <c:pt idx="495">
                  <c:v>405</c:v>
                </c:pt>
                <c:pt idx="496">
                  <c:v>404</c:v>
                </c:pt>
                <c:pt idx="497">
                  <c:v>403</c:v>
                </c:pt>
                <c:pt idx="498">
                  <c:v>402</c:v>
                </c:pt>
                <c:pt idx="499">
                  <c:v>401</c:v>
                </c:pt>
                <c:pt idx="500">
                  <c:v>400</c:v>
                </c:pt>
                <c:pt idx="501">
                  <c:v>399</c:v>
                </c:pt>
                <c:pt idx="502">
                  <c:v>398</c:v>
                </c:pt>
                <c:pt idx="503">
                  <c:v>397</c:v>
                </c:pt>
                <c:pt idx="504">
                  <c:v>396</c:v>
                </c:pt>
                <c:pt idx="505">
                  <c:v>395</c:v>
                </c:pt>
                <c:pt idx="506">
                  <c:v>394</c:v>
                </c:pt>
                <c:pt idx="507">
                  <c:v>393</c:v>
                </c:pt>
                <c:pt idx="508">
                  <c:v>392</c:v>
                </c:pt>
                <c:pt idx="509">
                  <c:v>391</c:v>
                </c:pt>
                <c:pt idx="510">
                  <c:v>390</c:v>
                </c:pt>
                <c:pt idx="511">
                  <c:v>389</c:v>
                </c:pt>
                <c:pt idx="512">
                  <c:v>388</c:v>
                </c:pt>
                <c:pt idx="513">
                  <c:v>387</c:v>
                </c:pt>
                <c:pt idx="514">
                  <c:v>386</c:v>
                </c:pt>
                <c:pt idx="515">
                  <c:v>385</c:v>
                </c:pt>
                <c:pt idx="516">
                  <c:v>384</c:v>
                </c:pt>
                <c:pt idx="517">
                  <c:v>383</c:v>
                </c:pt>
                <c:pt idx="518">
                  <c:v>382</c:v>
                </c:pt>
                <c:pt idx="519">
                  <c:v>381</c:v>
                </c:pt>
                <c:pt idx="520">
                  <c:v>380</c:v>
                </c:pt>
                <c:pt idx="521">
                  <c:v>379</c:v>
                </c:pt>
                <c:pt idx="522">
                  <c:v>378</c:v>
                </c:pt>
                <c:pt idx="523">
                  <c:v>377</c:v>
                </c:pt>
                <c:pt idx="524">
                  <c:v>376</c:v>
                </c:pt>
                <c:pt idx="525">
                  <c:v>375</c:v>
                </c:pt>
                <c:pt idx="526">
                  <c:v>374</c:v>
                </c:pt>
                <c:pt idx="527">
                  <c:v>373</c:v>
                </c:pt>
                <c:pt idx="528">
                  <c:v>372</c:v>
                </c:pt>
                <c:pt idx="529">
                  <c:v>371</c:v>
                </c:pt>
                <c:pt idx="530">
                  <c:v>370</c:v>
                </c:pt>
                <c:pt idx="531">
                  <c:v>369</c:v>
                </c:pt>
                <c:pt idx="532">
                  <c:v>368</c:v>
                </c:pt>
                <c:pt idx="533">
                  <c:v>367</c:v>
                </c:pt>
                <c:pt idx="534">
                  <c:v>366</c:v>
                </c:pt>
                <c:pt idx="535">
                  <c:v>365</c:v>
                </c:pt>
                <c:pt idx="536">
                  <c:v>364</c:v>
                </c:pt>
                <c:pt idx="537">
                  <c:v>363</c:v>
                </c:pt>
                <c:pt idx="538">
                  <c:v>362</c:v>
                </c:pt>
                <c:pt idx="539">
                  <c:v>361</c:v>
                </c:pt>
                <c:pt idx="540">
                  <c:v>360</c:v>
                </c:pt>
                <c:pt idx="541">
                  <c:v>359</c:v>
                </c:pt>
                <c:pt idx="542">
                  <c:v>358</c:v>
                </c:pt>
                <c:pt idx="543">
                  <c:v>357</c:v>
                </c:pt>
                <c:pt idx="544">
                  <c:v>356</c:v>
                </c:pt>
                <c:pt idx="545">
                  <c:v>355</c:v>
                </c:pt>
                <c:pt idx="546">
                  <c:v>354</c:v>
                </c:pt>
                <c:pt idx="547">
                  <c:v>353</c:v>
                </c:pt>
                <c:pt idx="548">
                  <c:v>352</c:v>
                </c:pt>
                <c:pt idx="549">
                  <c:v>351</c:v>
                </c:pt>
                <c:pt idx="550">
                  <c:v>350</c:v>
                </c:pt>
                <c:pt idx="551">
                  <c:v>349</c:v>
                </c:pt>
                <c:pt idx="552">
                  <c:v>348</c:v>
                </c:pt>
                <c:pt idx="553">
                  <c:v>347</c:v>
                </c:pt>
                <c:pt idx="554">
                  <c:v>346</c:v>
                </c:pt>
                <c:pt idx="555">
                  <c:v>345</c:v>
                </c:pt>
                <c:pt idx="556">
                  <c:v>344</c:v>
                </c:pt>
                <c:pt idx="557">
                  <c:v>343</c:v>
                </c:pt>
                <c:pt idx="558">
                  <c:v>342</c:v>
                </c:pt>
                <c:pt idx="559">
                  <c:v>341</c:v>
                </c:pt>
                <c:pt idx="560">
                  <c:v>340</c:v>
                </c:pt>
                <c:pt idx="561">
                  <c:v>339</c:v>
                </c:pt>
                <c:pt idx="562">
                  <c:v>338</c:v>
                </c:pt>
                <c:pt idx="563">
                  <c:v>337</c:v>
                </c:pt>
                <c:pt idx="564">
                  <c:v>336</c:v>
                </c:pt>
                <c:pt idx="565">
                  <c:v>335</c:v>
                </c:pt>
                <c:pt idx="566">
                  <c:v>334</c:v>
                </c:pt>
                <c:pt idx="567">
                  <c:v>333</c:v>
                </c:pt>
                <c:pt idx="568">
                  <c:v>332</c:v>
                </c:pt>
                <c:pt idx="569">
                  <c:v>331</c:v>
                </c:pt>
                <c:pt idx="570">
                  <c:v>330</c:v>
                </c:pt>
                <c:pt idx="571">
                  <c:v>329</c:v>
                </c:pt>
                <c:pt idx="572">
                  <c:v>328</c:v>
                </c:pt>
                <c:pt idx="573">
                  <c:v>327</c:v>
                </c:pt>
                <c:pt idx="574">
                  <c:v>326</c:v>
                </c:pt>
                <c:pt idx="575">
                  <c:v>325</c:v>
                </c:pt>
                <c:pt idx="576">
                  <c:v>324</c:v>
                </c:pt>
                <c:pt idx="577">
                  <c:v>323</c:v>
                </c:pt>
                <c:pt idx="578">
                  <c:v>322</c:v>
                </c:pt>
                <c:pt idx="579">
                  <c:v>321</c:v>
                </c:pt>
                <c:pt idx="580">
                  <c:v>320</c:v>
                </c:pt>
                <c:pt idx="581">
                  <c:v>319</c:v>
                </c:pt>
                <c:pt idx="582">
                  <c:v>318</c:v>
                </c:pt>
                <c:pt idx="583">
                  <c:v>317</c:v>
                </c:pt>
                <c:pt idx="584">
                  <c:v>316</c:v>
                </c:pt>
                <c:pt idx="585">
                  <c:v>315</c:v>
                </c:pt>
                <c:pt idx="586">
                  <c:v>314</c:v>
                </c:pt>
                <c:pt idx="587">
                  <c:v>313</c:v>
                </c:pt>
                <c:pt idx="588">
                  <c:v>312</c:v>
                </c:pt>
                <c:pt idx="589">
                  <c:v>311</c:v>
                </c:pt>
                <c:pt idx="590">
                  <c:v>310</c:v>
                </c:pt>
                <c:pt idx="591">
                  <c:v>309</c:v>
                </c:pt>
                <c:pt idx="592">
                  <c:v>308</c:v>
                </c:pt>
                <c:pt idx="593">
                  <c:v>307</c:v>
                </c:pt>
                <c:pt idx="594">
                  <c:v>306</c:v>
                </c:pt>
                <c:pt idx="595">
                  <c:v>305</c:v>
                </c:pt>
                <c:pt idx="596">
                  <c:v>304</c:v>
                </c:pt>
                <c:pt idx="597">
                  <c:v>303</c:v>
                </c:pt>
                <c:pt idx="598">
                  <c:v>302</c:v>
                </c:pt>
                <c:pt idx="599">
                  <c:v>301</c:v>
                </c:pt>
                <c:pt idx="600">
                  <c:v>300</c:v>
                </c:pt>
                <c:pt idx="601">
                  <c:v>299</c:v>
                </c:pt>
                <c:pt idx="602">
                  <c:v>298</c:v>
                </c:pt>
                <c:pt idx="603">
                  <c:v>297</c:v>
                </c:pt>
                <c:pt idx="604">
                  <c:v>296</c:v>
                </c:pt>
                <c:pt idx="605">
                  <c:v>295</c:v>
                </c:pt>
                <c:pt idx="606">
                  <c:v>294</c:v>
                </c:pt>
                <c:pt idx="607">
                  <c:v>293</c:v>
                </c:pt>
                <c:pt idx="608">
                  <c:v>292</c:v>
                </c:pt>
                <c:pt idx="609">
                  <c:v>291</c:v>
                </c:pt>
                <c:pt idx="610">
                  <c:v>290</c:v>
                </c:pt>
                <c:pt idx="611">
                  <c:v>289</c:v>
                </c:pt>
                <c:pt idx="612">
                  <c:v>288</c:v>
                </c:pt>
                <c:pt idx="613">
                  <c:v>287</c:v>
                </c:pt>
                <c:pt idx="614">
                  <c:v>286</c:v>
                </c:pt>
                <c:pt idx="615">
                  <c:v>285</c:v>
                </c:pt>
                <c:pt idx="616">
                  <c:v>284</c:v>
                </c:pt>
                <c:pt idx="617">
                  <c:v>283</c:v>
                </c:pt>
                <c:pt idx="618">
                  <c:v>282</c:v>
                </c:pt>
                <c:pt idx="619">
                  <c:v>281</c:v>
                </c:pt>
                <c:pt idx="620">
                  <c:v>280</c:v>
                </c:pt>
                <c:pt idx="621">
                  <c:v>279</c:v>
                </c:pt>
                <c:pt idx="622">
                  <c:v>278</c:v>
                </c:pt>
                <c:pt idx="623">
                  <c:v>277</c:v>
                </c:pt>
                <c:pt idx="624">
                  <c:v>276</c:v>
                </c:pt>
                <c:pt idx="625">
                  <c:v>275</c:v>
                </c:pt>
                <c:pt idx="626">
                  <c:v>274</c:v>
                </c:pt>
                <c:pt idx="627">
                  <c:v>273</c:v>
                </c:pt>
                <c:pt idx="628">
                  <c:v>272</c:v>
                </c:pt>
                <c:pt idx="629">
                  <c:v>271</c:v>
                </c:pt>
                <c:pt idx="630">
                  <c:v>270</c:v>
                </c:pt>
                <c:pt idx="631">
                  <c:v>269</c:v>
                </c:pt>
                <c:pt idx="632">
                  <c:v>268</c:v>
                </c:pt>
                <c:pt idx="633">
                  <c:v>267</c:v>
                </c:pt>
                <c:pt idx="634">
                  <c:v>266</c:v>
                </c:pt>
                <c:pt idx="635">
                  <c:v>265</c:v>
                </c:pt>
                <c:pt idx="636">
                  <c:v>264</c:v>
                </c:pt>
                <c:pt idx="637">
                  <c:v>263</c:v>
                </c:pt>
                <c:pt idx="638">
                  <c:v>262</c:v>
                </c:pt>
                <c:pt idx="639">
                  <c:v>261</c:v>
                </c:pt>
                <c:pt idx="640">
                  <c:v>260</c:v>
                </c:pt>
                <c:pt idx="641">
                  <c:v>259</c:v>
                </c:pt>
                <c:pt idx="642">
                  <c:v>258</c:v>
                </c:pt>
                <c:pt idx="643">
                  <c:v>257</c:v>
                </c:pt>
                <c:pt idx="644">
                  <c:v>256</c:v>
                </c:pt>
                <c:pt idx="645">
                  <c:v>255</c:v>
                </c:pt>
                <c:pt idx="646">
                  <c:v>254</c:v>
                </c:pt>
                <c:pt idx="647">
                  <c:v>253</c:v>
                </c:pt>
                <c:pt idx="648">
                  <c:v>252</c:v>
                </c:pt>
                <c:pt idx="649">
                  <c:v>251</c:v>
                </c:pt>
                <c:pt idx="650">
                  <c:v>250</c:v>
                </c:pt>
                <c:pt idx="651">
                  <c:v>249</c:v>
                </c:pt>
                <c:pt idx="652">
                  <c:v>248</c:v>
                </c:pt>
                <c:pt idx="653">
                  <c:v>247</c:v>
                </c:pt>
                <c:pt idx="654">
                  <c:v>246</c:v>
                </c:pt>
                <c:pt idx="655">
                  <c:v>245</c:v>
                </c:pt>
                <c:pt idx="656">
                  <c:v>244</c:v>
                </c:pt>
                <c:pt idx="657">
                  <c:v>243</c:v>
                </c:pt>
                <c:pt idx="658">
                  <c:v>242</c:v>
                </c:pt>
                <c:pt idx="659">
                  <c:v>241</c:v>
                </c:pt>
                <c:pt idx="660">
                  <c:v>240</c:v>
                </c:pt>
                <c:pt idx="661">
                  <c:v>239</c:v>
                </c:pt>
                <c:pt idx="662">
                  <c:v>238</c:v>
                </c:pt>
                <c:pt idx="663">
                  <c:v>237</c:v>
                </c:pt>
                <c:pt idx="664">
                  <c:v>236</c:v>
                </c:pt>
                <c:pt idx="665">
                  <c:v>235</c:v>
                </c:pt>
                <c:pt idx="666">
                  <c:v>234</c:v>
                </c:pt>
                <c:pt idx="667">
                  <c:v>233</c:v>
                </c:pt>
                <c:pt idx="668">
                  <c:v>232</c:v>
                </c:pt>
                <c:pt idx="669">
                  <c:v>231</c:v>
                </c:pt>
                <c:pt idx="670">
                  <c:v>230</c:v>
                </c:pt>
                <c:pt idx="671">
                  <c:v>229</c:v>
                </c:pt>
                <c:pt idx="672">
                  <c:v>228</c:v>
                </c:pt>
                <c:pt idx="673">
                  <c:v>227</c:v>
                </c:pt>
                <c:pt idx="674">
                  <c:v>226</c:v>
                </c:pt>
                <c:pt idx="675">
                  <c:v>225</c:v>
                </c:pt>
                <c:pt idx="676">
                  <c:v>224</c:v>
                </c:pt>
                <c:pt idx="677">
                  <c:v>223</c:v>
                </c:pt>
                <c:pt idx="678">
                  <c:v>222</c:v>
                </c:pt>
                <c:pt idx="679">
                  <c:v>221</c:v>
                </c:pt>
                <c:pt idx="680">
                  <c:v>220</c:v>
                </c:pt>
                <c:pt idx="681">
                  <c:v>219</c:v>
                </c:pt>
                <c:pt idx="682">
                  <c:v>218</c:v>
                </c:pt>
                <c:pt idx="683">
                  <c:v>217</c:v>
                </c:pt>
                <c:pt idx="684">
                  <c:v>216</c:v>
                </c:pt>
                <c:pt idx="685">
                  <c:v>215</c:v>
                </c:pt>
                <c:pt idx="686">
                  <c:v>214</c:v>
                </c:pt>
                <c:pt idx="687">
                  <c:v>213</c:v>
                </c:pt>
                <c:pt idx="688">
                  <c:v>212</c:v>
                </c:pt>
                <c:pt idx="689">
                  <c:v>211</c:v>
                </c:pt>
                <c:pt idx="690">
                  <c:v>210</c:v>
                </c:pt>
                <c:pt idx="691">
                  <c:v>209</c:v>
                </c:pt>
                <c:pt idx="692">
                  <c:v>208</c:v>
                </c:pt>
                <c:pt idx="693">
                  <c:v>207</c:v>
                </c:pt>
                <c:pt idx="694">
                  <c:v>206</c:v>
                </c:pt>
                <c:pt idx="695">
                  <c:v>205</c:v>
                </c:pt>
                <c:pt idx="696">
                  <c:v>204</c:v>
                </c:pt>
                <c:pt idx="697">
                  <c:v>203</c:v>
                </c:pt>
                <c:pt idx="698">
                  <c:v>202</c:v>
                </c:pt>
                <c:pt idx="699">
                  <c:v>201</c:v>
                </c:pt>
                <c:pt idx="700">
                  <c:v>200</c:v>
                </c:pt>
              </c:numCache>
            </c:numRef>
          </c:xVal>
          <c:yVal>
            <c:numRef>
              <c:f>Sheet1!$H$3:$H$703</c:f>
              <c:numCache>
                <c:formatCode>General</c:formatCode>
                <c:ptCount val="701"/>
                <c:pt idx="0">
                  <c:v>1.6164000000000001E-2</c:v>
                </c:pt>
                <c:pt idx="1">
                  <c:v>1.5963999999999999E-2</c:v>
                </c:pt>
                <c:pt idx="2">
                  <c:v>1.6086E-2</c:v>
                </c:pt>
                <c:pt idx="3">
                  <c:v>1.6202000000000001E-2</c:v>
                </c:pt>
                <c:pt idx="4">
                  <c:v>1.5851000000000001E-2</c:v>
                </c:pt>
                <c:pt idx="5">
                  <c:v>1.6822E-2</c:v>
                </c:pt>
                <c:pt idx="6">
                  <c:v>1.6341999999999999E-2</c:v>
                </c:pt>
                <c:pt idx="7">
                  <c:v>1.5336000000000001E-2</c:v>
                </c:pt>
                <c:pt idx="8">
                  <c:v>1.6277E-2</c:v>
                </c:pt>
                <c:pt idx="9">
                  <c:v>1.6964E-2</c:v>
                </c:pt>
                <c:pt idx="10">
                  <c:v>1.7219000000000002E-2</c:v>
                </c:pt>
                <c:pt idx="11">
                  <c:v>1.6025999999999999E-2</c:v>
                </c:pt>
                <c:pt idx="12">
                  <c:v>1.5585E-2</c:v>
                </c:pt>
                <c:pt idx="13">
                  <c:v>1.5665999999999999E-2</c:v>
                </c:pt>
                <c:pt idx="14">
                  <c:v>1.5775000000000001E-2</c:v>
                </c:pt>
                <c:pt idx="15">
                  <c:v>1.6355999999999999E-2</c:v>
                </c:pt>
                <c:pt idx="16">
                  <c:v>1.6091000000000001E-2</c:v>
                </c:pt>
                <c:pt idx="17">
                  <c:v>1.5848999999999999E-2</c:v>
                </c:pt>
                <c:pt idx="18">
                  <c:v>1.6171999999999999E-2</c:v>
                </c:pt>
                <c:pt idx="19">
                  <c:v>1.6636000000000001E-2</c:v>
                </c:pt>
                <c:pt idx="20">
                  <c:v>1.5864E-2</c:v>
                </c:pt>
                <c:pt idx="21">
                  <c:v>1.6352999999999999E-2</c:v>
                </c:pt>
                <c:pt idx="22">
                  <c:v>1.5091E-2</c:v>
                </c:pt>
                <c:pt idx="23">
                  <c:v>1.529E-2</c:v>
                </c:pt>
                <c:pt idx="24">
                  <c:v>1.5381000000000001E-2</c:v>
                </c:pt>
                <c:pt idx="25">
                  <c:v>1.5620999999999999E-2</c:v>
                </c:pt>
                <c:pt idx="26">
                  <c:v>1.4983E-2</c:v>
                </c:pt>
                <c:pt idx="27">
                  <c:v>1.5344999999999999E-2</c:v>
                </c:pt>
                <c:pt idx="28">
                  <c:v>1.422E-2</c:v>
                </c:pt>
                <c:pt idx="29">
                  <c:v>1.4798E-2</c:v>
                </c:pt>
                <c:pt idx="30">
                  <c:v>1.4662E-2</c:v>
                </c:pt>
                <c:pt idx="31">
                  <c:v>1.6403000000000001E-2</c:v>
                </c:pt>
                <c:pt idx="32">
                  <c:v>1.5761000000000001E-2</c:v>
                </c:pt>
                <c:pt idx="33">
                  <c:v>1.4839E-2</c:v>
                </c:pt>
                <c:pt idx="34">
                  <c:v>1.6160000000000001E-2</c:v>
                </c:pt>
                <c:pt idx="35">
                  <c:v>1.6965999999999998E-2</c:v>
                </c:pt>
                <c:pt idx="36">
                  <c:v>1.4925000000000001E-2</c:v>
                </c:pt>
                <c:pt idx="37">
                  <c:v>1.5584000000000001E-2</c:v>
                </c:pt>
                <c:pt idx="38">
                  <c:v>1.4204E-2</c:v>
                </c:pt>
                <c:pt idx="39">
                  <c:v>1.5476E-2</c:v>
                </c:pt>
                <c:pt idx="40">
                  <c:v>1.5323E-2</c:v>
                </c:pt>
                <c:pt idx="41">
                  <c:v>1.3705999999999999E-2</c:v>
                </c:pt>
                <c:pt idx="42">
                  <c:v>1.472E-2</c:v>
                </c:pt>
                <c:pt idx="43">
                  <c:v>1.636E-2</c:v>
                </c:pt>
                <c:pt idx="44">
                  <c:v>1.5862000000000001E-2</c:v>
                </c:pt>
                <c:pt idx="45">
                  <c:v>1.4276E-2</c:v>
                </c:pt>
                <c:pt idx="46">
                  <c:v>1.7423000000000001E-2</c:v>
                </c:pt>
                <c:pt idx="47">
                  <c:v>1.6403000000000001E-2</c:v>
                </c:pt>
                <c:pt idx="48">
                  <c:v>1.9647000000000001E-2</c:v>
                </c:pt>
                <c:pt idx="49">
                  <c:v>1.7489999999999999E-2</c:v>
                </c:pt>
                <c:pt idx="50">
                  <c:v>1.7166000000000001E-2</c:v>
                </c:pt>
                <c:pt idx="51">
                  <c:v>1.8917E-2</c:v>
                </c:pt>
                <c:pt idx="52">
                  <c:v>1.9369000000000001E-2</c:v>
                </c:pt>
                <c:pt idx="53">
                  <c:v>2.0747999999999999E-2</c:v>
                </c:pt>
                <c:pt idx="54">
                  <c:v>1.9740000000000001E-2</c:v>
                </c:pt>
                <c:pt idx="55">
                  <c:v>2.1752000000000001E-2</c:v>
                </c:pt>
                <c:pt idx="56">
                  <c:v>2.2350999999999999E-2</c:v>
                </c:pt>
                <c:pt idx="57">
                  <c:v>2.3304999999999999E-2</c:v>
                </c:pt>
                <c:pt idx="58">
                  <c:v>2.3508999999999999E-2</c:v>
                </c:pt>
                <c:pt idx="59">
                  <c:v>2.2436999999999999E-2</c:v>
                </c:pt>
                <c:pt idx="60">
                  <c:v>2.2877000000000002E-2</c:v>
                </c:pt>
                <c:pt idx="61">
                  <c:v>2.3567000000000001E-2</c:v>
                </c:pt>
                <c:pt idx="62">
                  <c:v>2.5717E-2</c:v>
                </c:pt>
                <c:pt idx="63">
                  <c:v>2.4368000000000001E-2</c:v>
                </c:pt>
                <c:pt idx="64">
                  <c:v>2.5252E-2</c:v>
                </c:pt>
                <c:pt idx="65">
                  <c:v>2.5318E-2</c:v>
                </c:pt>
                <c:pt idx="66">
                  <c:v>2.6200000000000001E-2</c:v>
                </c:pt>
                <c:pt idx="67">
                  <c:v>2.6890000000000001E-2</c:v>
                </c:pt>
                <c:pt idx="68">
                  <c:v>2.6714000000000002E-2</c:v>
                </c:pt>
                <c:pt idx="69">
                  <c:v>2.6523999999999999E-2</c:v>
                </c:pt>
                <c:pt idx="70">
                  <c:v>2.6535E-2</c:v>
                </c:pt>
                <c:pt idx="71">
                  <c:v>2.7015999999999998E-2</c:v>
                </c:pt>
                <c:pt idx="72">
                  <c:v>2.6866999999999999E-2</c:v>
                </c:pt>
                <c:pt idx="73">
                  <c:v>2.7566E-2</c:v>
                </c:pt>
                <c:pt idx="74">
                  <c:v>2.6858E-2</c:v>
                </c:pt>
                <c:pt idx="75">
                  <c:v>2.6901999999999999E-2</c:v>
                </c:pt>
                <c:pt idx="76">
                  <c:v>2.6630000000000001E-2</c:v>
                </c:pt>
                <c:pt idx="77">
                  <c:v>2.6911000000000001E-2</c:v>
                </c:pt>
                <c:pt idx="78">
                  <c:v>2.6651000000000001E-2</c:v>
                </c:pt>
                <c:pt idx="79">
                  <c:v>2.6537000000000002E-2</c:v>
                </c:pt>
                <c:pt idx="80">
                  <c:v>2.597E-2</c:v>
                </c:pt>
                <c:pt idx="81">
                  <c:v>2.5408E-2</c:v>
                </c:pt>
                <c:pt idx="82">
                  <c:v>2.5904E-2</c:v>
                </c:pt>
                <c:pt idx="83">
                  <c:v>2.7134999999999999E-2</c:v>
                </c:pt>
                <c:pt idx="84">
                  <c:v>2.666E-2</c:v>
                </c:pt>
                <c:pt idx="85">
                  <c:v>2.4490000000000001E-2</c:v>
                </c:pt>
                <c:pt idx="86">
                  <c:v>2.4098999999999999E-2</c:v>
                </c:pt>
                <c:pt idx="87">
                  <c:v>2.2880000000000001E-2</c:v>
                </c:pt>
                <c:pt idx="88">
                  <c:v>2.5097000000000001E-2</c:v>
                </c:pt>
                <c:pt idx="89">
                  <c:v>2.3163E-2</c:v>
                </c:pt>
                <c:pt idx="90">
                  <c:v>2.3324999999999999E-2</c:v>
                </c:pt>
                <c:pt idx="91">
                  <c:v>2.146E-2</c:v>
                </c:pt>
                <c:pt idx="92">
                  <c:v>2.2526000000000001E-2</c:v>
                </c:pt>
                <c:pt idx="93">
                  <c:v>2.1371999999999999E-2</c:v>
                </c:pt>
                <c:pt idx="94">
                  <c:v>2.1572999999999998E-2</c:v>
                </c:pt>
                <c:pt idx="95">
                  <c:v>2.0872000000000002E-2</c:v>
                </c:pt>
                <c:pt idx="96">
                  <c:v>1.9498000000000001E-2</c:v>
                </c:pt>
                <c:pt idx="97">
                  <c:v>2.0063999999999999E-2</c:v>
                </c:pt>
                <c:pt idx="98">
                  <c:v>2.1239000000000001E-2</c:v>
                </c:pt>
                <c:pt idx="99">
                  <c:v>1.9785000000000001E-2</c:v>
                </c:pt>
                <c:pt idx="100">
                  <c:v>1.8973E-2</c:v>
                </c:pt>
                <c:pt idx="101">
                  <c:v>1.9435000000000001E-2</c:v>
                </c:pt>
                <c:pt idx="102">
                  <c:v>1.9390000000000001E-2</c:v>
                </c:pt>
                <c:pt idx="103">
                  <c:v>1.8804999999999999E-2</c:v>
                </c:pt>
                <c:pt idx="104">
                  <c:v>1.9140999999999998E-2</c:v>
                </c:pt>
                <c:pt idx="105">
                  <c:v>1.9427E-2</c:v>
                </c:pt>
                <c:pt idx="106">
                  <c:v>2.0801E-2</c:v>
                </c:pt>
                <c:pt idx="107">
                  <c:v>1.9067000000000001E-2</c:v>
                </c:pt>
                <c:pt idx="108">
                  <c:v>1.8348E-2</c:v>
                </c:pt>
                <c:pt idx="109">
                  <c:v>1.8311000000000001E-2</c:v>
                </c:pt>
                <c:pt idx="110">
                  <c:v>1.8790999999999999E-2</c:v>
                </c:pt>
                <c:pt idx="111">
                  <c:v>1.8827E-2</c:v>
                </c:pt>
                <c:pt idx="112">
                  <c:v>1.6768000000000002E-2</c:v>
                </c:pt>
                <c:pt idx="113">
                  <c:v>1.8498000000000001E-2</c:v>
                </c:pt>
                <c:pt idx="114">
                  <c:v>1.7302999999999999E-2</c:v>
                </c:pt>
                <c:pt idx="115">
                  <c:v>1.6795999999999998E-2</c:v>
                </c:pt>
                <c:pt idx="116">
                  <c:v>1.8679000000000001E-2</c:v>
                </c:pt>
                <c:pt idx="117">
                  <c:v>1.651E-2</c:v>
                </c:pt>
                <c:pt idx="118">
                  <c:v>1.7627E-2</c:v>
                </c:pt>
                <c:pt idx="119">
                  <c:v>1.7035999999999999E-2</c:v>
                </c:pt>
                <c:pt idx="120">
                  <c:v>1.8057E-2</c:v>
                </c:pt>
                <c:pt idx="121">
                  <c:v>1.7184999999999999E-2</c:v>
                </c:pt>
                <c:pt idx="122">
                  <c:v>1.7874999999999999E-2</c:v>
                </c:pt>
                <c:pt idx="123">
                  <c:v>1.7239000000000001E-2</c:v>
                </c:pt>
                <c:pt idx="124">
                  <c:v>1.6656000000000001E-2</c:v>
                </c:pt>
                <c:pt idx="125">
                  <c:v>1.7108000000000002E-2</c:v>
                </c:pt>
                <c:pt idx="126">
                  <c:v>1.7600999999999999E-2</c:v>
                </c:pt>
                <c:pt idx="127">
                  <c:v>1.7141E-2</c:v>
                </c:pt>
                <c:pt idx="128">
                  <c:v>1.7676999999999998E-2</c:v>
                </c:pt>
                <c:pt idx="129">
                  <c:v>1.6174999999999998E-2</c:v>
                </c:pt>
                <c:pt idx="130">
                  <c:v>1.6788999999999998E-2</c:v>
                </c:pt>
                <c:pt idx="131">
                  <c:v>1.6707E-2</c:v>
                </c:pt>
                <c:pt idx="132">
                  <c:v>1.6659E-2</c:v>
                </c:pt>
                <c:pt idx="133">
                  <c:v>1.6202999999999999E-2</c:v>
                </c:pt>
                <c:pt idx="134">
                  <c:v>1.7107000000000001E-2</c:v>
                </c:pt>
                <c:pt idx="135">
                  <c:v>1.6417999999999999E-2</c:v>
                </c:pt>
                <c:pt idx="136">
                  <c:v>1.7128000000000001E-2</c:v>
                </c:pt>
                <c:pt idx="137">
                  <c:v>1.7072E-2</c:v>
                </c:pt>
                <c:pt idx="138">
                  <c:v>1.7506000000000001E-2</c:v>
                </c:pt>
                <c:pt idx="139">
                  <c:v>1.7159000000000001E-2</c:v>
                </c:pt>
                <c:pt idx="140">
                  <c:v>1.6979999999999999E-2</c:v>
                </c:pt>
                <c:pt idx="141">
                  <c:v>1.7696E-2</c:v>
                </c:pt>
                <c:pt idx="142">
                  <c:v>1.7916000000000001E-2</c:v>
                </c:pt>
                <c:pt idx="143">
                  <c:v>1.6121E-2</c:v>
                </c:pt>
                <c:pt idx="144">
                  <c:v>1.7226000000000002E-2</c:v>
                </c:pt>
                <c:pt idx="145">
                  <c:v>1.7534000000000001E-2</c:v>
                </c:pt>
                <c:pt idx="146">
                  <c:v>1.7486999999999999E-2</c:v>
                </c:pt>
                <c:pt idx="147">
                  <c:v>1.6142E-2</c:v>
                </c:pt>
                <c:pt idx="148">
                  <c:v>1.7337000000000002E-2</c:v>
                </c:pt>
                <c:pt idx="149">
                  <c:v>1.6288E-2</c:v>
                </c:pt>
                <c:pt idx="150">
                  <c:v>1.7426000000000001E-2</c:v>
                </c:pt>
                <c:pt idx="151">
                  <c:v>1.7805000000000001E-2</c:v>
                </c:pt>
                <c:pt idx="152">
                  <c:v>1.6492E-2</c:v>
                </c:pt>
                <c:pt idx="153">
                  <c:v>1.7378000000000001E-2</c:v>
                </c:pt>
                <c:pt idx="154">
                  <c:v>1.6327000000000001E-2</c:v>
                </c:pt>
                <c:pt idx="155">
                  <c:v>1.6934999999999999E-2</c:v>
                </c:pt>
                <c:pt idx="156">
                  <c:v>1.6285999999999998E-2</c:v>
                </c:pt>
                <c:pt idx="157">
                  <c:v>1.6070999999999998E-2</c:v>
                </c:pt>
                <c:pt idx="158">
                  <c:v>1.8294000000000001E-2</c:v>
                </c:pt>
                <c:pt idx="159">
                  <c:v>1.619E-2</c:v>
                </c:pt>
                <c:pt idx="160">
                  <c:v>1.6098000000000001E-2</c:v>
                </c:pt>
                <c:pt idx="161">
                  <c:v>1.7791000000000001E-2</c:v>
                </c:pt>
                <c:pt idx="162">
                  <c:v>1.6815E-2</c:v>
                </c:pt>
                <c:pt idx="163">
                  <c:v>1.7926000000000001E-2</c:v>
                </c:pt>
                <c:pt idx="164">
                  <c:v>1.7874000000000001E-2</c:v>
                </c:pt>
                <c:pt idx="165">
                  <c:v>1.8165000000000001E-2</c:v>
                </c:pt>
                <c:pt idx="166">
                  <c:v>1.7791000000000001E-2</c:v>
                </c:pt>
                <c:pt idx="167">
                  <c:v>1.7648E-2</c:v>
                </c:pt>
                <c:pt idx="168">
                  <c:v>1.7856E-2</c:v>
                </c:pt>
                <c:pt idx="169">
                  <c:v>1.7448999999999999E-2</c:v>
                </c:pt>
                <c:pt idx="170">
                  <c:v>1.7582E-2</c:v>
                </c:pt>
                <c:pt idx="171">
                  <c:v>1.8248E-2</c:v>
                </c:pt>
                <c:pt idx="172">
                  <c:v>1.8216E-2</c:v>
                </c:pt>
                <c:pt idx="173">
                  <c:v>1.8468999999999999E-2</c:v>
                </c:pt>
                <c:pt idx="174">
                  <c:v>1.7887E-2</c:v>
                </c:pt>
                <c:pt idx="175">
                  <c:v>1.8782E-2</c:v>
                </c:pt>
                <c:pt idx="176">
                  <c:v>1.8724999999999999E-2</c:v>
                </c:pt>
                <c:pt idx="177">
                  <c:v>1.9234999999999999E-2</c:v>
                </c:pt>
                <c:pt idx="178">
                  <c:v>1.8449E-2</c:v>
                </c:pt>
                <c:pt idx="179">
                  <c:v>1.8655000000000001E-2</c:v>
                </c:pt>
                <c:pt idx="180">
                  <c:v>1.8232000000000002E-2</c:v>
                </c:pt>
                <c:pt idx="181">
                  <c:v>1.9025E-2</c:v>
                </c:pt>
                <c:pt idx="182">
                  <c:v>1.9196000000000001E-2</c:v>
                </c:pt>
                <c:pt idx="183">
                  <c:v>1.9872000000000001E-2</c:v>
                </c:pt>
                <c:pt idx="184">
                  <c:v>1.9075999999999999E-2</c:v>
                </c:pt>
                <c:pt idx="185">
                  <c:v>1.9862999999999999E-2</c:v>
                </c:pt>
                <c:pt idx="186">
                  <c:v>1.9584000000000001E-2</c:v>
                </c:pt>
                <c:pt idx="187">
                  <c:v>2.0183E-2</c:v>
                </c:pt>
                <c:pt idx="188">
                  <c:v>1.9984999999999999E-2</c:v>
                </c:pt>
                <c:pt idx="189">
                  <c:v>2.0334999999999999E-2</c:v>
                </c:pt>
                <c:pt idx="190">
                  <c:v>2.043E-2</c:v>
                </c:pt>
                <c:pt idx="191">
                  <c:v>2.1048999999999998E-2</c:v>
                </c:pt>
                <c:pt idx="192">
                  <c:v>2.1590999999999999E-2</c:v>
                </c:pt>
                <c:pt idx="193">
                  <c:v>2.1413000000000001E-2</c:v>
                </c:pt>
                <c:pt idx="194">
                  <c:v>2.2142999999999999E-2</c:v>
                </c:pt>
                <c:pt idx="195">
                  <c:v>2.2207000000000001E-2</c:v>
                </c:pt>
                <c:pt idx="196">
                  <c:v>2.3172999999999999E-2</c:v>
                </c:pt>
                <c:pt idx="197">
                  <c:v>2.2827E-2</c:v>
                </c:pt>
                <c:pt idx="198">
                  <c:v>2.3491000000000001E-2</c:v>
                </c:pt>
                <c:pt idx="199">
                  <c:v>2.3074999999999998E-2</c:v>
                </c:pt>
                <c:pt idx="200">
                  <c:v>2.3581999999999999E-2</c:v>
                </c:pt>
                <c:pt idx="201">
                  <c:v>2.4344999999999999E-2</c:v>
                </c:pt>
                <c:pt idx="202">
                  <c:v>2.4230999999999999E-2</c:v>
                </c:pt>
                <c:pt idx="203">
                  <c:v>2.4663999999999998E-2</c:v>
                </c:pt>
                <c:pt idx="204">
                  <c:v>2.5066000000000001E-2</c:v>
                </c:pt>
                <c:pt idx="205">
                  <c:v>2.6221000000000001E-2</c:v>
                </c:pt>
                <c:pt idx="206">
                  <c:v>2.6339999999999999E-2</c:v>
                </c:pt>
                <c:pt idx="207">
                  <c:v>2.7035E-2</c:v>
                </c:pt>
                <c:pt idx="208">
                  <c:v>2.7705E-2</c:v>
                </c:pt>
                <c:pt idx="209">
                  <c:v>2.7001000000000001E-2</c:v>
                </c:pt>
                <c:pt idx="210">
                  <c:v>2.8361000000000001E-2</c:v>
                </c:pt>
                <c:pt idx="211">
                  <c:v>2.9014000000000002E-2</c:v>
                </c:pt>
                <c:pt idx="212">
                  <c:v>2.9520000000000001E-2</c:v>
                </c:pt>
                <c:pt idx="213">
                  <c:v>2.9897E-2</c:v>
                </c:pt>
                <c:pt idx="214">
                  <c:v>3.0086000000000002E-2</c:v>
                </c:pt>
                <c:pt idx="215">
                  <c:v>3.1081000000000001E-2</c:v>
                </c:pt>
                <c:pt idx="216">
                  <c:v>3.1774999999999998E-2</c:v>
                </c:pt>
                <c:pt idx="217">
                  <c:v>3.2962999999999999E-2</c:v>
                </c:pt>
                <c:pt idx="218">
                  <c:v>3.3131000000000001E-2</c:v>
                </c:pt>
                <c:pt idx="219">
                  <c:v>3.449E-2</c:v>
                </c:pt>
                <c:pt idx="220">
                  <c:v>3.4883999999999998E-2</c:v>
                </c:pt>
                <c:pt idx="221">
                  <c:v>3.5803000000000001E-2</c:v>
                </c:pt>
                <c:pt idx="222">
                  <c:v>3.6769000000000003E-2</c:v>
                </c:pt>
                <c:pt idx="223">
                  <c:v>3.7275000000000003E-2</c:v>
                </c:pt>
                <c:pt idx="224">
                  <c:v>3.8149000000000002E-2</c:v>
                </c:pt>
                <c:pt idx="225">
                  <c:v>3.9643999999999999E-2</c:v>
                </c:pt>
                <c:pt idx="226">
                  <c:v>4.0311E-2</c:v>
                </c:pt>
                <c:pt idx="227">
                  <c:v>4.0994000000000003E-2</c:v>
                </c:pt>
                <c:pt idx="228">
                  <c:v>4.2451000000000003E-2</c:v>
                </c:pt>
                <c:pt idx="229">
                  <c:v>4.3383999999999999E-2</c:v>
                </c:pt>
                <c:pt idx="230">
                  <c:v>4.3515999999999999E-2</c:v>
                </c:pt>
                <c:pt idx="231">
                  <c:v>4.4735999999999998E-2</c:v>
                </c:pt>
                <c:pt idx="232">
                  <c:v>4.4554000000000003E-2</c:v>
                </c:pt>
                <c:pt idx="233">
                  <c:v>4.4104999999999998E-2</c:v>
                </c:pt>
                <c:pt idx="234">
                  <c:v>4.5191000000000002E-2</c:v>
                </c:pt>
                <c:pt idx="235">
                  <c:v>4.4601000000000002E-2</c:v>
                </c:pt>
                <c:pt idx="236">
                  <c:v>4.5814000000000001E-2</c:v>
                </c:pt>
                <c:pt idx="237">
                  <c:v>4.6020999999999999E-2</c:v>
                </c:pt>
                <c:pt idx="238">
                  <c:v>4.6289999999999998E-2</c:v>
                </c:pt>
                <c:pt idx="239">
                  <c:v>4.8592000000000003E-2</c:v>
                </c:pt>
                <c:pt idx="240">
                  <c:v>4.9463E-2</c:v>
                </c:pt>
                <c:pt idx="241">
                  <c:v>4.9872E-2</c:v>
                </c:pt>
                <c:pt idx="242">
                  <c:v>5.0538E-2</c:v>
                </c:pt>
                <c:pt idx="243">
                  <c:v>5.1797999999999997E-2</c:v>
                </c:pt>
                <c:pt idx="244">
                  <c:v>5.2951999999999999E-2</c:v>
                </c:pt>
                <c:pt idx="245">
                  <c:v>5.4694E-2</c:v>
                </c:pt>
                <c:pt idx="246">
                  <c:v>5.5493000000000001E-2</c:v>
                </c:pt>
                <c:pt idx="247">
                  <c:v>5.5724999999999997E-2</c:v>
                </c:pt>
                <c:pt idx="248">
                  <c:v>5.7688999999999997E-2</c:v>
                </c:pt>
                <c:pt idx="249">
                  <c:v>5.9035999999999998E-2</c:v>
                </c:pt>
                <c:pt idx="250">
                  <c:v>6.0774000000000002E-2</c:v>
                </c:pt>
                <c:pt idx="251">
                  <c:v>6.1925000000000001E-2</c:v>
                </c:pt>
                <c:pt idx="252">
                  <c:v>6.2587000000000004E-2</c:v>
                </c:pt>
                <c:pt idx="253">
                  <c:v>6.3709000000000002E-2</c:v>
                </c:pt>
                <c:pt idx="254">
                  <c:v>6.5876000000000004E-2</c:v>
                </c:pt>
                <c:pt idx="255">
                  <c:v>6.7169000000000006E-2</c:v>
                </c:pt>
                <c:pt idx="256">
                  <c:v>6.8059999999999996E-2</c:v>
                </c:pt>
                <c:pt idx="257">
                  <c:v>6.9852999999999998E-2</c:v>
                </c:pt>
                <c:pt idx="258">
                  <c:v>7.1966000000000002E-2</c:v>
                </c:pt>
                <c:pt idx="259">
                  <c:v>7.3846999999999996E-2</c:v>
                </c:pt>
                <c:pt idx="260">
                  <c:v>7.5592999999999994E-2</c:v>
                </c:pt>
                <c:pt idx="261">
                  <c:v>7.7690999999999996E-2</c:v>
                </c:pt>
                <c:pt idx="262">
                  <c:v>7.8456999999999999E-2</c:v>
                </c:pt>
                <c:pt idx="263">
                  <c:v>7.9535999999999996E-2</c:v>
                </c:pt>
                <c:pt idx="264">
                  <c:v>8.1009999999999999E-2</c:v>
                </c:pt>
                <c:pt idx="265">
                  <c:v>8.3396999999999999E-2</c:v>
                </c:pt>
                <c:pt idx="266">
                  <c:v>8.4940000000000002E-2</c:v>
                </c:pt>
                <c:pt idx="267">
                  <c:v>8.5664000000000004E-2</c:v>
                </c:pt>
                <c:pt idx="268">
                  <c:v>8.6919999999999997E-2</c:v>
                </c:pt>
                <c:pt idx="269">
                  <c:v>8.8274000000000005E-2</c:v>
                </c:pt>
                <c:pt idx="270">
                  <c:v>9.0102000000000002E-2</c:v>
                </c:pt>
                <c:pt idx="271">
                  <c:v>9.1986999999999999E-2</c:v>
                </c:pt>
                <c:pt idx="272">
                  <c:v>9.3311000000000005E-2</c:v>
                </c:pt>
                <c:pt idx="273">
                  <c:v>9.4689999999999996E-2</c:v>
                </c:pt>
                <c:pt idx="274">
                  <c:v>9.6502000000000004E-2</c:v>
                </c:pt>
                <c:pt idx="275">
                  <c:v>9.9303000000000002E-2</c:v>
                </c:pt>
                <c:pt idx="276">
                  <c:v>9.9923999999999999E-2</c:v>
                </c:pt>
                <c:pt idx="277">
                  <c:v>0.101593</c:v>
                </c:pt>
                <c:pt idx="278">
                  <c:v>0.10333100000000001</c:v>
                </c:pt>
                <c:pt idx="279">
                  <c:v>0.104754</c:v>
                </c:pt>
                <c:pt idx="280">
                  <c:v>0.10627399999999999</c:v>
                </c:pt>
                <c:pt idx="281">
                  <c:v>0.10793800000000001</c:v>
                </c:pt>
                <c:pt idx="282">
                  <c:v>0.110499</c:v>
                </c:pt>
                <c:pt idx="283">
                  <c:v>0.111751</c:v>
                </c:pt>
                <c:pt idx="284">
                  <c:v>0.113376</c:v>
                </c:pt>
                <c:pt idx="285">
                  <c:v>0.116355</c:v>
                </c:pt>
                <c:pt idx="286">
                  <c:v>0.116998</c:v>
                </c:pt>
                <c:pt idx="287">
                  <c:v>0.118632</c:v>
                </c:pt>
                <c:pt idx="288">
                  <c:v>0.120542</c:v>
                </c:pt>
                <c:pt idx="289">
                  <c:v>0.12234200000000001</c:v>
                </c:pt>
                <c:pt idx="290">
                  <c:v>0.12427199999999999</c:v>
                </c:pt>
                <c:pt idx="291">
                  <c:v>0.12598400000000001</c:v>
                </c:pt>
                <c:pt idx="292">
                  <c:v>0.12781799999999999</c:v>
                </c:pt>
                <c:pt idx="293">
                  <c:v>0.129607</c:v>
                </c:pt>
                <c:pt idx="294">
                  <c:v>0.13084799999999999</c:v>
                </c:pt>
                <c:pt idx="295">
                  <c:v>0.13264400000000001</c:v>
                </c:pt>
                <c:pt idx="296">
                  <c:v>0.13452600000000001</c:v>
                </c:pt>
                <c:pt idx="297">
                  <c:v>0.13539599999999999</c:v>
                </c:pt>
                <c:pt idx="298">
                  <c:v>0.13731499999999999</c:v>
                </c:pt>
                <c:pt idx="299">
                  <c:v>0.13852100000000001</c:v>
                </c:pt>
                <c:pt idx="300">
                  <c:v>0.13991700000000001</c:v>
                </c:pt>
                <c:pt idx="301">
                  <c:v>0.14144200000000001</c:v>
                </c:pt>
                <c:pt idx="302">
                  <c:v>0.142896</c:v>
                </c:pt>
                <c:pt idx="303">
                  <c:v>0.14424799999999999</c:v>
                </c:pt>
                <c:pt idx="304">
                  <c:v>0.14510700000000001</c:v>
                </c:pt>
                <c:pt idx="305">
                  <c:v>0.14591199999999999</c:v>
                </c:pt>
                <c:pt idx="306">
                  <c:v>0.14733299999999999</c:v>
                </c:pt>
                <c:pt idx="307">
                  <c:v>0.14856800000000001</c:v>
                </c:pt>
                <c:pt idx="308">
                  <c:v>0.14932699999999999</c:v>
                </c:pt>
                <c:pt idx="309">
                  <c:v>0.150563</c:v>
                </c:pt>
                <c:pt idx="310">
                  <c:v>0.15101400000000001</c:v>
                </c:pt>
                <c:pt idx="311">
                  <c:v>0.15179400000000001</c:v>
                </c:pt>
                <c:pt idx="312">
                  <c:v>0.152423</c:v>
                </c:pt>
                <c:pt idx="313">
                  <c:v>0.15367</c:v>
                </c:pt>
                <c:pt idx="314">
                  <c:v>0.15365999999999999</c:v>
                </c:pt>
                <c:pt idx="315">
                  <c:v>0.154608</c:v>
                </c:pt>
                <c:pt idx="316">
                  <c:v>0.155191</c:v>
                </c:pt>
                <c:pt idx="317">
                  <c:v>0.15511</c:v>
                </c:pt>
                <c:pt idx="318">
                  <c:v>0.15596299999999999</c:v>
                </c:pt>
                <c:pt idx="319">
                  <c:v>0.156363</c:v>
                </c:pt>
                <c:pt idx="320">
                  <c:v>0.15692900000000001</c:v>
                </c:pt>
                <c:pt idx="321">
                  <c:v>0.15714700000000001</c:v>
                </c:pt>
                <c:pt idx="322">
                  <c:v>0.157389</c:v>
                </c:pt>
                <c:pt idx="323">
                  <c:v>0.15733900000000001</c:v>
                </c:pt>
                <c:pt idx="324">
                  <c:v>0.157387</c:v>
                </c:pt>
                <c:pt idx="325">
                  <c:v>0.157419</c:v>
                </c:pt>
                <c:pt idx="326">
                  <c:v>0.157026</c:v>
                </c:pt>
                <c:pt idx="327">
                  <c:v>0.15726399999999999</c:v>
                </c:pt>
                <c:pt idx="328">
                  <c:v>0.156886</c:v>
                </c:pt>
                <c:pt idx="329">
                  <c:v>0.15634000000000001</c:v>
                </c:pt>
                <c:pt idx="330">
                  <c:v>0.156277</c:v>
                </c:pt>
                <c:pt idx="331">
                  <c:v>0.15581700000000001</c:v>
                </c:pt>
                <c:pt idx="332">
                  <c:v>0.155553</c:v>
                </c:pt>
                <c:pt idx="333">
                  <c:v>0.155135</c:v>
                </c:pt>
                <c:pt idx="334">
                  <c:v>0.15418399999999999</c:v>
                </c:pt>
                <c:pt idx="335">
                  <c:v>0.15353900000000001</c:v>
                </c:pt>
                <c:pt idx="336">
                  <c:v>0.152917</c:v>
                </c:pt>
                <c:pt idx="337">
                  <c:v>0.15179799999999999</c:v>
                </c:pt>
                <c:pt idx="338">
                  <c:v>0.15112</c:v>
                </c:pt>
                <c:pt idx="339">
                  <c:v>0.150147</c:v>
                </c:pt>
                <c:pt idx="340">
                  <c:v>0.14952799999999999</c:v>
                </c:pt>
                <c:pt idx="341">
                  <c:v>0.14830699999999999</c:v>
                </c:pt>
                <c:pt idx="342">
                  <c:v>0.14715700000000001</c:v>
                </c:pt>
                <c:pt idx="343">
                  <c:v>0.146287</c:v>
                </c:pt>
                <c:pt idx="344">
                  <c:v>0.14473</c:v>
                </c:pt>
                <c:pt idx="345">
                  <c:v>0.143237</c:v>
                </c:pt>
                <c:pt idx="346">
                  <c:v>0.14230799999999999</c:v>
                </c:pt>
                <c:pt idx="347">
                  <c:v>0.14083999999999999</c:v>
                </c:pt>
                <c:pt idx="348">
                  <c:v>0.139372</c:v>
                </c:pt>
                <c:pt idx="349">
                  <c:v>0.13824</c:v>
                </c:pt>
                <c:pt idx="350">
                  <c:v>0.13658300000000001</c:v>
                </c:pt>
                <c:pt idx="351">
                  <c:v>0.13485</c:v>
                </c:pt>
                <c:pt idx="352">
                  <c:v>0.13384299999999999</c:v>
                </c:pt>
                <c:pt idx="353">
                  <c:v>0.13195499999999999</c:v>
                </c:pt>
                <c:pt idx="354">
                  <c:v>0.130161</c:v>
                </c:pt>
                <c:pt idx="355">
                  <c:v>0.12833</c:v>
                </c:pt>
                <c:pt idx="356">
                  <c:v>0.12729599999999999</c:v>
                </c:pt>
                <c:pt idx="357">
                  <c:v>0.12565999999999999</c:v>
                </c:pt>
                <c:pt idx="358">
                  <c:v>0.12368999999999999</c:v>
                </c:pt>
                <c:pt idx="359">
                  <c:v>0.12234100000000001</c:v>
                </c:pt>
                <c:pt idx="360">
                  <c:v>0.120766</c:v>
                </c:pt>
                <c:pt idx="361">
                  <c:v>0.11869399999999999</c:v>
                </c:pt>
                <c:pt idx="362">
                  <c:v>0.117495</c:v>
                </c:pt>
                <c:pt idx="363">
                  <c:v>0.115326</c:v>
                </c:pt>
                <c:pt idx="364">
                  <c:v>0.11415500000000001</c:v>
                </c:pt>
                <c:pt idx="365">
                  <c:v>0.11218500000000001</c:v>
                </c:pt>
                <c:pt idx="366">
                  <c:v>0.110538</c:v>
                </c:pt>
                <c:pt idx="367">
                  <c:v>0.10843700000000001</c:v>
                </c:pt>
                <c:pt idx="368">
                  <c:v>0.106722</c:v>
                </c:pt>
                <c:pt idx="369">
                  <c:v>0.10513</c:v>
                </c:pt>
                <c:pt idx="370">
                  <c:v>0.103654</c:v>
                </c:pt>
                <c:pt idx="371">
                  <c:v>0.10215299999999999</c:v>
                </c:pt>
                <c:pt idx="372">
                  <c:v>0.10059800000000001</c:v>
                </c:pt>
                <c:pt idx="373">
                  <c:v>9.8437999999999998E-2</c:v>
                </c:pt>
                <c:pt idx="374">
                  <c:v>9.6984000000000001E-2</c:v>
                </c:pt>
                <c:pt idx="375">
                  <c:v>9.5401E-2</c:v>
                </c:pt>
                <c:pt idx="376">
                  <c:v>9.3756999999999993E-2</c:v>
                </c:pt>
                <c:pt idx="377">
                  <c:v>9.2201000000000005E-2</c:v>
                </c:pt>
                <c:pt idx="378">
                  <c:v>9.0537000000000006E-2</c:v>
                </c:pt>
                <c:pt idx="379">
                  <c:v>8.8766999999999999E-2</c:v>
                </c:pt>
                <c:pt idx="380">
                  <c:v>8.7312000000000001E-2</c:v>
                </c:pt>
                <c:pt idx="381">
                  <c:v>8.5771E-2</c:v>
                </c:pt>
                <c:pt idx="382">
                  <c:v>8.4606000000000001E-2</c:v>
                </c:pt>
                <c:pt idx="383">
                  <c:v>8.3065E-2</c:v>
                </c:pt>
                <c:pt idx="384">
                  <c:v>8.1485000000000002E-2</c:v>
                </c:pt>
                <c:pt idx="385">
                  <c:v>8.0464999999999995E-2</c:v>
                </c:pt>
                <c:pt idx="386">
                  <c:v>7.8866000000000006E-2</c:v>
                </c:pt>
                <c:pt idx="387">
                  <c:v>7.7752000000000002E-2</c:v>
                </c:pt>
                <c:pt idx="388">
                  <c:v>7.6100000000000001E-2</c:v>
                </c:pt>
                <c:pt idx="389">
                  <c:v>7.5153999999999999E-2</c:v>
                </c:pt>
                <c:pt idx="390">
                  <c:v>7.3844000000000007E-2</c:v>
                </c:pt>
                <c:pt idx="391">
                  <c:v>7.2959999999999997E-2</c:v>
                </c:pt>
                <c:pt idx="392">
                  <c:v>7.1938000000000002E-2</c:v>
                </c:pt>
                <c:pt idx="393">
                  <c:v>7.0727999999999999E-2</c:v>
                </c:pt>
                <c:pt idx="394">
                  <c:v>6.9931999999999994E-2</c:v>
                </c:pt>
                <c:pt idx="395">
                  <c:v>6.8737999999999994E-2</c:v>
                </c:pt>
                <c:pt idx="396">
                  <c:v>6.8124000000000004E-2</c:v>
                </c:pt>
                <c:pt idx="397">
                  <c:v>6.7192000000000002E-2</c:v>
                </c:pt>
                <c:pt idx="398">
                  <c:v>6.5964999999999996E-2</c:v>
                </c:pt>
                <c:pt idx="399">
                  <c:v>6.4999000000000001E-2</c:v>
                </c:pt>
                <c:pt idx="400">
                  <c:v>6.4438999999999996E-2</c:v>
                </c:pt>
                <c:pt idx="401">
                  <c:v>6.3909999999999995E-2</c:v>
                </c:pt>
                <c:pt idx="402">
                  <c:v>6.3168000000000002E-2</c:v>
                </c:pt>
                <c:pt idx="403">
                  <c:v>6.2522999999999995E-2</c:v>
                </c:pt>
                <c:pt idx="404">
                  <c:v>6.2171999999999998E-2</c:v>
                </c:pt>
                <c:pt idx="405">
                  <c:v>6.1434999999999997E-2</c:v>
                </c:pt>
                <c:pt idx="406">
                  <c:v>6.1057E-2</c:v>
                </c:pt>
                <c:pt idx="407">
                  <c:v>6.0753000000000001E-2</c:v>
                </c:pt>
                <c:pt idx="408">
                  <c:v>6.0595000000000003E-2</c:v>
                </c:pt>
                <c:pt idx="409">
                  <c:v>6.0379000000000002E-2</c:v>
                </c:pt>
                <c:pt idx="410">
                  <c:v>6.0019000000000003E-2</c:v>
                </c:pt>
                <c:pt idx="411">
                  <c:v>5.9927000000000001E-2</c:v>
                </c:pt>
                <c:pt idx="412">
                  <c:v>5.9545000000000001E-2</c:v>
                </c:pt>
                <c:pt idx="413">
                  <c:v>5.9715999999999998E-2</c:v>
                </c:pt>
                <c:pt idx="414">
                  <c:v>5.9346999999999997E-2</c:v>
                </c:pt>
                <c:pt idx="415">
                  <c:v>5.9366000000000002E-2</c:v>
                </c:pt>
                <c:pt idx="416">
                  <c:v>5.9450999999999997E-2</c:v>
                </c:pt>
                <c:pt idx="417">
                  <c:v>5.9540999999999997E-2</c:v>
                </c:pt>
                <c:pt idx="418">
                  <c:v>5.9797000000000003E-2</c:v>
                </c:pt>
                <c:pt idx="419">
                  <c:v>6.0499999999999998E-2</c:v>
                </c:pt>
                <c:pt idx="420">
                  <c:v>6.0159999999999998E-2</c:v>
                </c:pt>
                <c:pt idx="421">
                  <c:v>6.0741999999999997E-2</c:v>
                </c:pt>
                <c:pt idx="422">
                  <c:v>6.1275000000000003E-2</c:v>
                </c:pt>
                <c:pt idx="423">
                  <c:v>6.1648000000000001E-2</c:v>
                </c:pt>
                <c:pt idx="424">
                  <c:v>6.1970999999999998E-2</c:v>
                </c:pt>
                <c:pt idx="425">
                  <c:v>6.2687000000000007E-2</c:v>
                </c:pt>
                <c:pt idx="426">
                  <c:v>6.3355999999999996E-2</c:v>
                </c:pt>
                <c:pt idx="427">
                  <c:v>6.4370999999999998E-2</c:v>
                </c:pt>
                <c:pt idx="428">
                  <c:v>6.5535999999999997E-2</c:v>
                </c:pt>
                <c:pt idx="429">
                  <c:v>6.6640000000000005E-2</c:v>
                </c:pt>
                <c:pt idx="430">
                  <c:v>6.7445000000000005E-2</c:v>
                </c:pt>
                <c:pt idx="431">
                  <c:v>6.8695999999999993E-2</c:v>
                </c:pt>
                <c:pt idx="432">
                  <c:v>6.9222000000000006E-2</c:v>
                </c:pt>
                <c:pt idx="433">
                  <c:v>7.0848999999999995E-2</c:v>
                </c:pt>
                <c:pt idx="434">
                  <c:v>7.2152999999999995E-2</c:v>
                </c:pt>
                <c:pt idx="435">
                  <c:v>7.3719000000000007E-2</c:v>
                </c:pt>
                <c:pt idx="436">
                  <c:v>7.5216000000000005E-2</c:v>
                </c:pt>
                <c:pt idx="437">
                  <c:v>7.6848E-2</c:v>
                </c:pt>
                <c:pt idx="438">
                  <c:v>7.9155000000000003E-2</c:v>
                </c:pt>
                <c:pt idx="439">
                  <c:v>8.1030000000000005E-2</c:v>
                </c:pt>
                <c:pt idx="440">
                  <c:v>8.2966999999999999E-2</c:v>
                </c:pt>
                <c:pt idx="441">
                  <c:v>8.5093000000000002E-2</c:v>
                </c:pt>
                <c:pt idx="442">
                  <c:v>8.6705000000000004E-2</c:v>
                </c:pt>
                <c:pt idx="443">
                  <c:v>8.8873999999999995E-2</c:v>
                </c:pt>
                <c:pt idx="444">
                  <c:v>9.0765999999999999E-2</c:v>
                </c:pt>
                <c:pt idx="445">
                  <c:v>9.3060000000000004E-2</c:v>
                </c:pt>
                <c:pt idx="446">
                  <c:v>9.5408999999999994E-2</c:v>
                </c:pt>
                <c:pt idx="447">
                  <c:v>9.7836999999999993E-2</c:v>
                </c:pt>
                <c:pt idx="448">
                  <c:v>9.9956000000000003E-2</c:v>
                </c:pt>
                <c:pt idx="449">
                  <c:v>0.101856</c:v>
                </c:pt>
                <c:pt idx="450">
                  <c:v>0.104227</c:v>
                </c:pt>
                <c:pt idx="451">
                  <c:v>0.106864</c:v>
                </c:pt>
                <c:pt idx="452">
                  <c:v>0.10893600000000001</c:v>
                </c:pt>
                <c:pt idx="453">
                  <c:v>0.111442</c:v>
                </c:pt>
                <c:pt idx="454">
                  <c:v>0.11383500000000001</c:v>
                </c:pt>
                <c:pt idx="455">
                  <c:v>0.11612699999999999</c:v>
                </c:pt>
                <c:pt idx="456">
                  <c:v>0.118684</c:v>
                </c:pt>
                <c:pt idx="457">
                  <c:v>0.121685</c:v>
                </c:pt>
                <c:pt idx="458">
                  <c:v>0.12406200000000001</c:v>
                </c:pt>
                <c:pt idx="459">
                  <c:v>0.127273</c:v>
                </c:pt>
                <c:pt idx="460">
                  <c:v>0.129719</c:v>
                </c:pt>
                <c:pt idx="461">
                  <c:v>0.13250600000000001</c:v>
                </c:pt>
                <c:pt idx="462">
                  <c:v>0.13550200000000001</c:v>
                </c:pt>
                <c:pt idx="463">
                  <c:v>0.13847200000000001</c:v>
                </c:pt>
                <c:pt idx="464">
                  <c:v>0.14141300000000001</c:v>
                </c:pt>
                <c:pt idx="465">
                  <c:v>0.14430899999999999</c:v>
                </c:pt>
                <c:pt idx="466">
                  <c:v>0.14699400000000001</c:v>
                </c:pt>
                <c:pt idx="467">
                  <c:v>0.14974199999999999</c:v>
                </c:pt>
                <c:pt idx="468">
                  <c:v>0.15277299999999999</c:v>
                </c:pt>
                <c:pt idx="469">
                  <c:v>0.15540899999999999</c:v>
                </c:pt>
                <c:pt idx="470">
                  <c:v>0.15845899999999999</c:v>
                </c:pt>
                <c:pt idx="471">
                  <c:v>0.16045899999999999</c:v>
                </c:pt>
                <c:pt idx="472">
                  <c:v>0.16292000000000001</c:v>
                </c:pt>
                <c:pt idx="473">
                  <c:v>0.16531499999999999</c:v>
                </c:pt>
                <c:pt idx="474">
                  <c:v>0.168101</c:v>
                </c:pt>
                <c:pt idx="475">
                  <c:v>0.17039399999999999</c:v>
                </c:pt>
                <c:pt idx="476">
                  <c:v>0.17229900000000001</c:v>
                </c:pt>
                <c:pt idx="477">
                  <c:v>0.17400399999999999</c:v>
                </c:pt>
                <c:pt idx="478">
                  <c:v>0.175764</c:v>
                </c:pt>
                <c:pt idx="479">
                  <c:v>0.17755799999999999</c:v>
                </c:pt>
                <c:pt idx="480">
                  <c:v>0.17868100000000001</c:v>
                </c:pt>
                <c:pt idx="481">
                  <c:v>0.18038599999999999</c:v>
                </c:pt>
                <c:pt idx="482">
                  <c:v>0.18159600000000001</c:v>
                </c:pt>
                <c:pt idx="483">
                  <c:v>0.18282100000000001</c:v>
                </c:pt>
                <c:pt idx="484">
                  <c:v>0.18350900000000001</c:v>
                </c:pt>
                <c:pt idx="485">
                  <c:v>0.18429899999999999</c:v>
                </c:pt>
                <c:pt idx="486">
                  <c:v>0.18487100000000001</c:v>
                </c:pt>
                <c:pt idx="487">
                  <c:v>0.18587100000000001</c:v>
                </c:pt>
                <c:pt idx="488">
                  <c:v>0.186274</c:v>
                </c:pt>
                <c:pt idx="489">
                  <c:v>0.18637799999999999</c:v>
                </c:pt>
                <c:pt idx="490">
                  <c:v>0.18618999999999999</c:v>
                </c:pt>
                <c:pt idx="491">
                  <c:v>0.18665399999999999</c:v>
                </c:pt>
                <c:pt idx="492">
                  <c:v>0.18598200000000001</c:v>
                </c:pt>
                <c:pt idx="493">
                  <c:v>0.186137</c:v>
                </c:pt>
                <c:pt idx="494">
                  <c:v>0.18515400000000001</c:v>
                </c:pt>
                <c:pt idx="495">
                  <c:v>0.18468599999999999</c:v>
                </c:pt>
                <c:pt idx="496">
                  <c:v>0.18388499999999999</c:v>
                </c:pt>
                <c:pt idx="497">
                  <c:v>0.182838</c:v>
                </c:pt>
                <c:pt idx="498">
                  <c:v>0.18148</c:v>
                </c:pt>
                <c:pt idx="499">
                  <c:v>0.180508</c:v>
                </c:pt>
                <c:pt idx="500">
                  <c:v>0.17891499999999999</c:v>
                </c:pt>
                <c:pt idx="501">
                  <c:v>0.177283</c:v>
                </c:pt>
                <c:pt idx="502">
                  <c:v>0.17536099999999999</c:v>
                </c:pt>
                <c:pt idx="503">
                  <c:v>0.17335700000000001</c:v>
                </c:pt>
                <c:pt idx="504">
                  <c:v>0.17099900000000001</c:v>
                </c:pt>
                <c:pt idx="505">
                  <c:v>0.168658</c:v>
                </c:pt>
                <c:pt idx="506">
                  <c:v>0.166549</c:v>
                </c:pt>
                <c:pt idx="507">
                  <c:v>0.16406999999999999</c:v>
                </c:pt>
                <c:pt idx="508">
                  <c:v>0.16195799999999999</c:v>
                </c:pt>
                <c:pt idx="509">
                  <c:v>0.15833800000000001</c:v>
                </c:pt>
                <c:pt idx="510">
                  <c:v>0.15579100000000001</c:v>
                </c:pt>
                <c:pt idx="511">
                  <c:v>0.15287700000000001</c:v>
                </c:pt>
                <c:pt idx="512">
                  <c:v>0.14974000000000001</c:v>
                </c:pt>
                <c:pt idx="513">
                  <c:v>0.147063</c:v>
                </c:pt>
                <c:pt idx="514">
                  <c:v>0.14394899999999999</c:v>
                </c:pt>
                <c:pt idx="515">
                  <c:v>0.14066600000000001</c:v>
                </c:pt>
                <c:pt idx="516">
                  <c:v>0.13728699999999999</c:v>
                </c:pt>
                <c:pt idx="517">
                  <c:v>0.13403899999999999</c:v>
                </c:pt>
                <c:pt idx="518">
                  <c:v>0.13064600000000001</c:v>
                </c:pt>
                <c:pt idx="519">
                  <c:v>0.12779699999999999</c:v>
                </c:pt>
                <c:pt idx="520">
                  <c:v>0.123663</c:v>
                </c:pt>
                <c:pt idx="521">
                  <c:v>0.120547</c:v>
                </c:pt>
                <c:pt idx="522">
                  <c:v>0.117231</c:v>
                </c:pt>
                <c:pt idx="523">
                  <c:v>0.114242</c:v>
                </c:pt>
                <c:pt idx="524">
                  <c:v>0.110695</c:v>
                </c:pt>
                <c:pt idx="525">
                  <c:v>0.107338</c:v>
                </c:pt>
                <c:pt idx="526">
                  <c:v>0.1037</c:v>
                </c:pt>
                <c:pt idx="527">
                  <c:v>0.10086000000000001</c:v>
                </c:pt>
                <c:pt idx="528">
                  <c:v>9.7807000000000005E-2</c:v>
                </c:pt>
                <c:pt idx="529">
                  <c:v>9.425E-2</c:v>
                </c:pt>
                <c:pt idx="530">
                  <c:v>9.1356000000000007E-2</c:v>
                </c:pt>
                <c:pt idx="531">
                  <c:v>8.7906999999999999E-2</c:v>
                </c:pt>
                <c:pt idx="532">
                  <c:v>8.4926000000000001E-2</c:v>
                </c:pt>
                <c:pt idx="533">
                  <c:v>8.2179000000000002E-2</c:v>
                </c:pt>
                <c:pt idx="534">
                  <c:v>7.9640000000000002E-2</c:v>
                </c:pt>
                <c:pt idx="535">
                  <c:v>7.6735999999999999E-2</c:v>
                </c:pt>
                <c:pt idx="536">
                  <c:v>7.4263999999999997E-2</c:v>
                </c:pt>
                <c:pt idx="537">
                  <c:v>7.1425000000000002E-2</c:v>
                </c:pt>
                <c:pt idx="538">
                  <c:v>6.8874000000000005E-2</c:v>
                </c:pt>
                <c:pt idx="539">
                  <c:v>6.6474000000000005E-2</c:v>
                </c:pt>
                <c:pt idx="540">
                  <c:v>6.4158999999999994E-2</c:v>
                </c:pt>
                <c:pt idx="541">
                  <c:v>6.1794000000000002E-2</c:v>
                </c:pt>
                <c:pt idx="542">
                  <c:v>6.0111999999999999E-2</c:v>
                </c:pt>
                <c:pt idx="543">
                  <c:v>5.7583000000000002E-2</c:v>
                </c:pt>
                <c:pt idx="544">
                  <c:v>5.5899999999999998E-2</c:v>
                </c:pt>
                <c:pt idx="545">
                  <c:v>5.3471999999999999E-2</c:v>
                </c:pt>
                <c:pt idx="546">
                  <c:v>5.1978999999999997E-2</c:v>
                </c:pt>
                <c:pt idx="547">
                  <c:v>5.0137000000000001E-2</c:v>
                </c:pt>
                <c:pt idx="548">
                  <c:v>4.8334000000000002E-2</c:v>
                </c:pt>
                <c:pt idx="549">
                  <c:v>4.6521E-2</c:v>
                </c:pt>
                <c:pt idx="550">
                  <c:v>4.4708999999999999E-2</c:v>
                </c:pt>
                <c:pt idx="551">
                  <c:v>4.3549999999999998E-2</c:v>
                </c:pt>
                <c:pt idx="552">
                  <c:v>4.2493000000000003E-2</c:v>
                </c:pt>
                <c:pt idx="553">
                  <c:v>4.0659000000000001E-2</c:v>
                </c:pt>
                <c:pt idx="554">
                  <c:v>3.9685999999999999E-2</c:v>
                </c:pt>
                <c:pt idx="555">
                  <c:v>3.8290999999999999E-2</c:v>
                </c:pt>
                <c:pt idx="556">
                  <c:v>3.7234000000000003E-2</c:v>
                </c:pt>
                <c:pt idx="557">
                  <c:v>3.6282000000000002E-2</c:v>
                </c:pt>
                <c:pt idx="558">
                  <c:v>3.5327999999999998E-2</c:v>
                </c:pt>
                <c:pt idx="559">
                  <c:v>3.4055000000000002E-2</c:v>
                </c:pt>
                <c:pt idx="560">
                  <c:v>3.3165E-2</c:v>
                </c:pt>
                <c:pt idx="561">
                  <c:v>3.1955999999999998E-2</c:v>
                </c:pt>
                <c:pt idx="562">
                  <c:v>3.1962999999999998E-2</c:v>
                </c:pt>
                <c:pt idx="563">
                  <c:v>3.1040000000000002E-2</c:v>
                </c:pt>
                <c:pt idx="564">
                  <c:v>3.0157E-2</c:v>
                </c:pt>
                <c:pt idx="565">
                  <c:v>2.9248E-2</c:v>
                </c:pt>
                <c:pt idx="566">
                  <c:v>2.894E-2</c:v>
                </c:pt>
                <c:pt idx="567">
                  <c:v>2.852E-2</c:v>
                </c:pt>
                <c:pt idx="568">
                  <c:v>2.7878E-2</c:v>
                </c:pt>
                <c:pt idx="569">
                  <c:v>2.7335999999999999E-2</c:v>
                </c:pt>
                <c:pt idx="570">
                  <c:v>2.6803E-2</c:v>
                </c:pt>
                <c:pt idx="571">
                  <c:v>2.6388999999999999E-2</c:v>
                </c:pt>
                <c:pt idx="572">
                  <c:v>2.5562999999999999E-2</c:v>
                </c:pt>
                <c:pt idx="573">
                  <c:v>2.5715999999999999E-2</c:v>
                </c:pt>
                <c:pt idx="574">
                  <c:v>2.5444000000000001E-2</c:v>
                </c:pt>
                <c:pt idx="575">
                  <c:v>2.4538999999999998E-2</c:v>
                </c:pt>
                <c:pt idx="576">
                  <c:v>2.4740000000000002E-2</c:v>
                </c:pt>
                <c:pt idx="577">
                  <c:v>2.469E-2</c:v>
                </c:pt>
                <c:pt idx="578">
                  <c:v>2.4135E-2</c:v>
                </c:pt>
                <c:pt idx="579">
                  <c:v>2.4038E-2</c:v>
                </c:pt>
                <c:pt idx="580">
                  <c:v>2.3747999999999998E-2</c:v>
                </c:pt>
                <c:pt idx="581">
                  <c:v>2.3584000000000001E-2</c:v>
                </c:pt>
                <c:pt idx="582">
                  <c:v>2.3747000000000001E-2</c:v>
                </c:pt>
                <c:pt idx="583">
                  <c:v>2.3466999999999998E-2</c:v>
                </c:pt>
                <c:pt idx="584">
                  <c:v>2.3522000000000001E-2</c:v>
                </c:pt>
                <c:pt idx="585">
                  <c:v>2.3396E-2</c:v>
                </c:pt>
                <c:pt idx="586">
                  <c:v>2.3538E-2</c:v>
                </c:pt>
                <c:pt idx="587">
                  <c:v>2.3244000000000001E-2</c:v>
                </c:pt>
                <c:pt idx="588">
                  <c:v>2.3113999999999999E-2</c:v>
                </c:pt>
                <c:pt idx="589">
                  <c:v>2.2970000000000001E-2</c:v>
                </c:pt>
                <c:pt idx="590">
                  <c:v>2.2526000000000001E-2</c:v>
                </c:pt>
                <c:pt idx="591">
                  <c:v>2.2742999999999999E-2</c:v>
                </c:pt>
                <c:pt idx="592">
                  <c:v>2.2724999999999999E-2</c:v>
                </c:pt>
                <c:pt idx="593">
                  <c:v>2.2667E-2</c:v>
                </c:pt>
                <c:pt idx="594">
                  <c:v>2.2547999999999999E-2</c:v>
                </c:pt>
                <c:pt idx="595">
                  <c:v>2.2185E-2</c:v>
                </c:pt>
                <c:pt idx="596">
                  <c:v>2.2305999999999999E-2</c:v>
                </c:pt>
                <c:pt idx="597">
                  <c:v>2.2388999999999999E-2</c:v>
                </c:pt>
                <c:pt idx="598">
                  <c:v>2.1857999999999999E-2</c:v>
                </c:pt>
                <c:pt idx="599">
                  <c:v>2.1600000000000001E-2</c:v>
                </c:pt>
                <c:pt idx="600">
                  <c:v>2.1661E-2</c:v>
                </c:pt>
                <c:pt idx="601">
                  <c:v>2.1436E-2</c:v>
                </c:pt>
                <c:pt idx="602">
                  <c:v>2.1062999999999998E-2</c:v>
                </c:pt>
                <c:pt idx="603">
                  <c:v>2.0948999999999999E-2</c:v>
                </c:pt>
                <c:pt idx="604">
                  <c:v>2.0414000000000002E-2</c:v>
                </c:pt>
                <c:pt idx="605">
                  <c:v>1.9956999999999999E-2</c:v>
                </c:pt>
                <c:pt idx="606">
                  <c:v>2.0282999999999999E-2</c:v>
                </c:pt>
                <c:pt idx="607">
                  <c:v>1.9709999999999998E-2</c:v>
                </c:pt>
                <c:pt idx="608">
                  <c:v>1.9695000000000001E-2</c:v>
                </c:pt>
                <c:pt idx="609">
                  <c:v>1.9470999999999999E-2</c:v>
                </c:pt>
                <c:pt idx="610">
                  <c:v>1.9251000000000001E-2</c:v>
                </c:pt>
                <c:pt idx="611">
                  <c:v>1.9390999999999999E-2</c:v>
                </c:pt>
                <c:pt idx="612">
                  <c:v>1.9508999999999999E-2</c:v>
                </c:pt>
                <c:pt idx="613">
                  <c:v>1.9244000000000001E-2</c:v>
                </c:pt>
                <c:pt idx="614">
                  <c:v>1.9668999999999999E-2</c:v>
                </c:pt>
                <c:pt idx="615">
                  <c:v>1.9429999999999999E-2</c:v>
                </c:pt>
                <c:pt idx="616">
                  <c:v>1.9880999999999999E-2</c:v>
                </c:pt>
                <c:pt idx="617">
                  <c:v>2.01E-2</c:v>
                </c:pt>
                <c:pt idx="618">
                  <c:v>2.0718E-2</c:v>
                </c:pt>
                <c:pt idx="619">
                  <c:v>2.1139000000000002E-2</c:v>
                </c:pt>
                <c:pt idx="620">
                  <c:v>2.2443000000000001E-2</c:v>
                </c:pt>
                <c:pt idx="621">
                  <c:v>2.3209E-2</c:v>
                </c:pt>
                <c:pt idx="622">
                  <c:v>2.4126999999999999E-2</c:v>
                </c:pt>
                <c:pt idx="623">
                  <c:v>2.4673E-2</c:v>
                </c:pt>
                <c:pt idx="624">
                  <c:v>2.5569999999999999E-2</c:v>
                </c:pt>
                <c:pt idx="625">
                  <c:v>2.6969E-2</c:v>
                </c:pt>
                <c:pt idx="626">
                  <c:v>2.8398E-2</c:v>
                </c:pt>
                <c:pt idx="627">
                  <c:v>2.9624000000000001E-2</c:v>
                </c:pt>
                <c:pt idx="628">
                  <c:v>3.0893E-2</c:v>
                </c:pt>
                <c:pt idx="629">
                  <c:v>3.2065000000000003E-2</c:v>
                </c:pt>
                <c:pt idx="630">
                  <c:v>3.3792999999999997E-2</c:v>
                </c:pt>
                <c:pt idx="631">
                  <c:v>3.5087E-2</c:v>
                </c:pt>
                <c:pt idx="632">
                  <c:v>3.6447E-2</c:v>
                </c:pt>
                <c:pt idx="633">
                  <c:v>3.7678999999999997E-2</c:v>
                </c:pt>
                <c:pt idx="634">
                  <c:v>3.9198999999999998E-2</c:v>
                </c:pt>
                <c:pt idx="635">
                  <c:v>3.9947999999999997E-2</c:v>
                </c:pt>
                <c:pt idx="636">
                  <c:v>4.1324E-2</c:v>
                </c:pt>
                <c:pt idx="637">
                  <c:v>4.2659999999999997E-2</c:v>
                </c:pt>
                <c:pt idx="638">
                  <c:v>4.3652999999999997E-2</c:v>
                </c:pt>
                <c:pt idx="639">
                  <c:v>4.4842E-2</c:v>
                </c:pt>
                <c:pt idx="640">
                  <c:v>4.5870000000000001E-2</c:v>
                </c:pt>
                <c:pt idx="641">
                  <c:v>4.7125E-2</c:v>
                </c:pt>
                <c:pt idx="642">
                  <c:v>4.8092999999999997E-2</c:v>
                </c:pt>
                <c:pt idx="643">
                  <c:v>4.9465000000000002E-2</c:v>
                </c:pt>
                <c:pt idx="644">
                  <c:v>5.0677E-2</c:v>
                </c:pt>
                <c:pt idx="645">
                  <c:v>5.2116000000000003E-2</c:v>
                </c:pt>
                <c:pt idx="646">
                  <c:v>5.3792E-2</c:v>
                </c:pt>
                <c:pt idx="647">
                  <c:v>5.5624E-2</c:v>
                </c:pt>
                <c:pt idx="648">
                  <c:v>5.7504E-2</c:v>
                </c:pt>
                <c:pt idx="649">
                  <c:v>5.9766E-2</c:v>
                </c:pt>
                <c:pt idx="650">
                  <c:v>6.2248999999999999E-2</c:v>
                </c:pt>
                <c:pt idx="651">
                  <c:v>6.5015000000000003E-2</c:v>
                </c:pt>
                <c:pt idx="652">
                  <c:v>6.8387000000000003E-2</c:v>
                </c:pt>
                <c:pt idx="653">
                  <c:v>7.1696999999999997E-2</c:v>
                </c:pt>
                <c:pt idx="654">
                  <c:v>7.6520000000000005E-2</c:v>
                </c:pt>
                <c:pt idx="655">
                  <c:v>8.1979999999999997E-2</c:v>
                </c:pt>
                <c:pt idx="656">
                  <c:v>8.8170999999999999E-2</c:v>
                </c:pt>
                <c:pt idx="657">
                  <c:v>9.4534000000000007E-2</c:v>
                </c:pt>
                <c:pt idx="658">
                  <c:v>0.10123</c:v>
                </c:pt>
                <c:pt idx="659">
                  <c:v>0.110072</c:v>
                </c:pt>
                <c:pt idx="660">
                  <c:v>0.119578</c:v>
                </c:pt>
                <c:pt idx="661">
                  <c:v>0.130415</c:v>
                </c:pt>
                <c:pt idx="662">
                  <c:v>0.14227300000000001</c:v>
                </c:pt>
                <c:pt idx="663">
                  <c:v>0.15537500000000001</c:v>
                </c:pt>
                <c:pt idx="664">
                  <c:v>0.168159</c:v>
                </c:pt>
                <c:pt idx="665">
                  <c:v>0.18543999999999999</c:v>
                </c:pt>
                <c:pt idx="666">
                  <c:v>0.20385700000000001</c:v>
                </c:pt>
                <c:pt idx="667">
                  <c:v>0.22458800000000001</c:v>
                </c:pt>
                <c:pt idx="668">
                  <c:v>0.248423</c:v>
                </c:pt>
                <c:pt idx="669">
                  <c:v>0.27188000000000001</c:v>
                </c:pt>
                <c:pt idx="670">
                  <c:v>0.302008</c:v>
                </c:pt>
                <c:pt idx="671">
                  <c:v>0.33355600000000002</c:v>
                </c:pt>
                <c:pt idx="672">
                  <c:v>0.36885600000000002</c:v>
                </c:pt>
                <c:pt idx="673">
                  <c:v>0.41143299999999999</c:v>
                </c:pt>
                <c:pt idx="674">
                  <c:v>0.45647799999999999</c:v>
                </c:pt>
                <c:pt idx="675">
                  <c:v>0.50687099999999996</c:v>
                </c:pt>
                <c:pt idx="676">
                  <c:v>0.55984800000000001</c:v>
                </c:pt>
                <c:pt idx="677">
                  <c:v>0.62672099999999997</c:v>
                </c:pt>
                <c:pt idx="678">
                  <c:v>0.70590200000000003</c:v>
                </c:pt>
                <c:pt idx="679">
                  <c:v>0.78463499999999997</c:v>
                </c:pt>
                <c:pt idx="680">
                  <c:v>0.86980500000000005</c:v>
                </c:pt>
                <c:pt idx="681">
                  <c:v>0.97140400000000005</c:v>
                </c:pt>
                <c:pt idx="682">
                  <c:v>1.0773140000000001</c:v>
                </c:pt>
                <c:pt idx="683">
                  <c:v>1.2018359999999999</c:v>
                </c:pt>
                <c:pt idx="684">
                  <c:v>1.339739</c:v>
                </c:pt>
                <c:pt idx="685">
                  <c:v>1.4815130000000001</c:v>
                </c:pt>
                <c:pt idx="686">
                  <c:v>1.638072</c:v>
                </c:pt>
                <c:pt idx="687">
                  <c:v>1.7922260000000001</c:v>
                </c:pt>
                <c:pt idx="688">
                  <c:v>1.96844</c:v>
                </c:pt>
                <c:pt idx="689">
                  <c:v>2.14988</c:v>
                </c:pt>
                <c:pt idx="690">
                  <c:v>2.3306610000000001</c:v>
                </c:pt>
                <c:pt idx="691">
                  <c:v>2.4849570000000001</c:v>
                </c:pt>
                <c:pt idx="692">
                  <c:v>2.5722559999999999</c:v>
                </c:pt>
                <c:pt idx="693">
                  <c:v>2.7123439999999999</c:v>
                </c:pt>
                <c:pt idx="694">
                  <c:v>2.782457</c:v>
                </c:pt>
                <c:pt idx="695">
                  <c:v>2.8164039999999999</c:v>
                </c:pt>
                <c:pt idx="696">
                  <c:v>2.7708469999999998</c:v>
                </c:pt>
                <c:pt idx="697">
                  <c:v>2.8391299999999999</c:v>
                </c:pt>
                <c:pt idx="698">
                  <c:v>2.8173530000000002</c:v>
                </c:pt>
                <c:pt idx="699">
                  <c:v>2.7150979999999998</c:v>
                </c:pt>
                <c:pt idx="700">
                  <c:v>2.6740949999999999</c:v>
                </c:pt>
              </c:numCache>
            </c:numRef>
          </c:yVal>
          <c:smooth val="1"/>
          <c:extLst>
            <c:ext xmlns:c16="http://schemas.microsoft.com/office/drawing/2014/chart" uri="{C3380CC4-5D6E-409C-BE32-E72D297353CC}">
              <c16:uniqueId val="{00000000-D4FF-468E-ADEC-8E3315D58D3E}"/>
            </c:ext>
          </c:extLst>
        </c:ser>
        <c:ser>
          <c:idx val="1"/>
          <c:order val="1"/>
          <c:tx>
            <c:v>Acidic Conditions</c:v>
          </c:tx>
          <c:spPr>
            <a:ln w="38100" cap="rnd">
              <a:solidFill>
                <a:srgbClr val="BD9FFF"/>
              </a:solidFill>
              <a:prstDash val="sysDot"/>
              <a:round/>
            </a:ln>
            <a:effectLst/>
          </c:spPr>
          <c:marker>
            <c:symbol val="none"/>
          </c:marker>
          <c:xVal>
            <c:numRef>
              <c:f>Sheet1!$C$3:$C$1203</c:f>
              <c:numCache>
                <c:formatCode>General</c:formatCode>
                <c:ptCount val="1201"/>
                <c:pt idx="0">
                  <c:v>900</c:v>
                </c:pt>
                <c:pt idx="1">
                  <c:v>899.5</c:v>
                </c:pt>
                <c:pt idx="2">
                  <c:v>899</c:v>
                </c:pt>
                <c:pt idx="3">
                  <c:v>898.5</c:v>
                </c:pt>
                <c:pt idx="4">
                  <c:v>898</c:v>
                </c:pt>
                <c:pt idx="5">
                  <c:v>897.5</c:v>
                </c:pt>
                <c:pt idx="6">
                  <c:v>897</c:v>
                </c:pt>
                <c:pt idx="7">
                  <c:v>896.5</c:v>
                </c:pt>
                <c:pt idx="8">
                  <c:v>896</c:v>
                </c:pt>
                <c:pt idx="9">
                  <c:v>895.5</c:v>
                </c:pt>
                <c:pt idx="10">
                  <c:v>895</c:v>
                </c:pt>
                <c:pt idx="11">
                  <c:v>894.5</c:v>
                </c:pt>
                <c:pt idx="12">
                  <c:v>894</c:v>
                </c:pt>
                <c:pt idx="13">
                  <c:v>893.5</c:v>
                </c:pt>
                <c:pt idx="14">
                  <c:v>893</c:v>
                </c:pt>
                <c:pt idx="15">
                  <c:v>892.5</c:v>
                </c:pt>
                <c:pt idx="16">
                  <c:v>892</c:v>
                </c:pt>
                <c:pt idx="17">
                  <c:v>891.5</c:v>
                </c:pt>
                <c:pt idx="18">
                  <c:v>891</c:v>
                </c:pt>
                <c:pt idx="19">
                  <c:v>890.5</c:v>
                </c:pt>
                <c:pt idx="20">
                  <c:v>890</c:v>
                </c:pt>
                <c:pt idx="21">
                  <c:v>889.5</c:v>
                </c:pt>
                <c:pt idx="22">
                  <c:v>889</c:v>
                </c:pt>
                <c:pt idx="23">
                  <c:v>888.5</c:v>
                </c:pt>
                <c:pt idx="24">
                  <c:v>888</c:v>
                </c:pt>
                <c:pt idx="25">
                  <c:v>887.5</c:v>
                </c:pt>
                <c:pt idx="26">
                  <c:v>887</c:v>
                </c:pt>
                <c:pt idx="27">
                  <c:v>886.5</c:v>
                </c:pt>
                <c:pt idx="28">
                  <c:v>886</c:v>
                </c:pt>
                <c:pt idx="29">
                  <c:v>885.5</c:v>
                </c:pt>
                <c:pt idx="30">
                  <c:v>885</c:v>
                </c:pt>
                <c:pt idx="31">
                  <c:v>884.5</c:v>
                </c:pt>
                <c:pt idx="32">
                  <c:v>884</c:v>
                </c:pt>
                <c:pt idx="33">
                  <c:v>883.5</c:v>
                </c:pt>
                <c:pt idx="34">
                  <c:v>883</c:v>
                </c:pt>
                <c:pt idx="35">
                  <c:v>882.5</c:v>
                </c:pt>
                <c:pt idx="36">
                  <c:v>882</c:v>
                </c:pt>
                <c:pt idx="37">
                  <c:v>881.5</c:v>
                </c:pt>
                <c:pt idx="38">
                  <c:v>881</c:v>
                </c:pt>
                <c:pt idx="39">
                  <c:v>880.5</c:v>
                </c:pt>
                <c:pt idx="40">
                  <c:v>880</c:v>
                </c:pt>
                <c:pt idx="41">
                  <c:v>879.5</c:v>
                </c:pt>
                <c:pt idx="42">
                  <c:v>879</c:v>
                </c:pt>
                <c:pt idx="43">
                  <c:v>878.5</c:v>
                </c:pt>
                <c:pt idx="44">
                  <c:v>878</c:v>
                </c:pt>
                <c:pt idx="45">
                  <c:v>877.5</c:v>
                </c:pt>
                <c:pt idx="46">
                  <c:v>877</c:v>
                </c:pt>
                <c:pt idx="47">
                  <c:v>876.5</c:v>
                </c:pt>
                <c:pt idx="48">
                  <c:v>876</c:v>
                </c:pt>
                <c:pt idx="49">
                  <c:v>875.5</c:v>
                </c:pt>
                <c:pt idx="50">
                  <c:v>875</c:v>
                </c:pt>
                <c:pt idx="51">
                  <c:v>874.5</c:v>
                </c:pt>
                <c:pt idx="52">
                  <c:v>874</c:v>
                </c:pt>
                <c:pt idx="53">
                  <c:v>873.5</c:v>
                </c:pt>
                <c:pt idx="54">
                  <c:v>873</c:v>
                </c:pt>
                <c:pt idx="55">
                  <c:v>872.5</c:v>
                </c:pt>
                <c:pt idx="56">
                  <c:v>872</c:v>
                </c:pt>
                <c:pt idx="57">
                  <c:v>871.5</c:v>
                </c:pt>
                <c:pt idx="58">
                  <c:v>871</c:v>
                </c:pt>
                <c:pt idx="59">
                  <c:v>870.5</c:v>
                </c:pt>
                <c:pt idx="60">
                  <c:v>870</c:v>
                </c:pt>
                <c:pt idx="61">
                  <c:v>869.5</c:v>
                </c:pt>
                <c:pt idx="62">
                  <c:v>869</c:v>
                </c:pt>
                <c:pt idx="63">
                  <c:v>868.5</c:v>
                </c:pt>
                <c:pt idx="64">
                  <c:v>868</c:v>
                </c:pt>
                <c:pt idx="65">
                  <c:v>867.5</c:v>
                </c:pt>
                <c:pt idx="66">
                  <c:v>867</c:v>
                </c:pt>
                <c:pt idx="67">
                  <c:v>866.5</c:v>
                </c:pt>
                <c:pt idx="68">
                  <c:v>866</c:v>
                </c:pt>
                <c:pt idx="69">
                  <c:v>865.5</c:v>
                </c:pt>
                <c:pt idx="70">
                  <c:v>865</c:v>
                </c:pt>
                <c:pt idx="71">
                  <c:v>864.5</c:v>
                </c:pt>
                <c:pt idx="72">
                  <c:v>864</c:v>
                </c:pt>
                <c:pt idx="73">
                  <c:v>863.5</c:v>
                </c:pt>
                <c:pt idx="74">
                  <c:v>863</c:v>
                </c:pt>
                <c:pt idx="75">
                  <c:v>862.5</c:v>
                </c:pt>
                <c:pt idx="76">
                  <c:v>862</c:v>
                </c:pt>
                <c:pt idx="77">
                  <c:v>861.5</c:v>
                </c:pt>
                <c:pt idx="78">
                  <c:v>861</c:v>
                </c:pt>
                <c:pt idx="79">
                  <c:v>860.5</c:v>
                </c:pt>
                <c:pt idx="80">
                  <c:v>860</c:v>
                </c:pt>
                <c:pt idx="81">
                  <c:v>859.5</c:v>
                </c:pt>
                <c:pt idx="82">
                  <c:v>859</c:v>
                </c:pt>
                <c:pt idx="83">
                  <c:v>858.5</c:v>
                </c:pt>
                <c:pt idx="84">
                  <c:v>858</c:v>
                </c:pt>
                <c:pt idx="85">
                  <c:v>857.5</c:v>
                </c:pt>
                <c:pt idx="86">
                  <c:v>857</c:v>
                </c:pt>
                <c:pt idx="87">
                  <c:v>856.5</c:v>
                </c:pt>
                <c:pt idx="88">
                  <c:v>856</c:v>
                </c:pt>
                <c:pt idx="89">
                  <c:v>855.5</c:v>
                </c:pt>
                <c:pt idx="90">
                  <c:v>855</c:v>
                </c:pt>
                <c:pt idx="91">
                  <c:v>854.5</c:v>
                </c:pt>
                <c:pt idx="92">
                  <c:v>854</c:v>
                </c:pt>
                <c:pt idx="93">
                  <c:v>853.5</c:v>
                </c:pt>
                <c:pt idx="94">
                  <c:v>853</c:v>
                </c:pt>
                <c:pt idx="95">
                  <c:v>852.5</c:v>
                </c:pt>
                <c:pt idx="96">
                  <c:v>852</c:v>
                </c:pt>
                <c:pt idx="97">
                  <c:v>851.5</c:v>
                </c:pt>
                <c:pt idx="98">
                  <c:v>851</c:v>
                </c:pt>
                <c:pt idx="99">
                  <c:v>850.5</c:v>
                </c:pt>
                <c:pt idx="100">
                  <c:v>850</c:v>
                </c:pt>
                <c:pt idx="101">
                  <c:v>849.5</c:v>
                </c:pt>
                <c:pt idx="102">
                  <c:v>849</c:v>
                </c:pt>
                <c:pt idx="103">
                  <c:v>848.5</c:v>
                </c:pt>
                <c:pt idx="104">
                  <c:v>848</c:v>
                </c:pt>
                <c:pt idx="105">
                  <c:v>847.5</c:v>
                </c:pt>
                <c:pt idx="106">
                  <c:v>847</c:v>
                </c:pt>
                <c:pt idx="107">
                  <c:v>846.5</c:v>
                </c:pt>
                <c:pt idx="108">
                  <c:v>846</c:v>
                </c:pt>
                <c:pt idx="109">
                  <c:v>845.5</c:v>
                </c:pt>
                <c:pt idx="110">
                  <c:v>845</c:v>
                </c:pt>
                <c:pt idx="111">
                  <c:v>844.5</c:v>
                </c:pt>
                <c:pt idx="112">
                  <c:v>844</c:v>
                </c:pt>
                <c:pt idx="113">
                  <c:v>843.5</c:v>
                </c:pt>
                <c:pt idx="114">
                  <c:v>843</c:v>
                </c:pt>
                <c:pt idx="115">
                  <c:v>842.5</c:v>
                </c:pt>
                <c:pt idx="116">
                  <c:v>842</c:v>
                </c:pt>
                <c:pt idx="117">
                  <c:v>841.5</c:v>
                </c:pt>
                <c:pt idx="118">
                  <c:v>841</c:v>
                </c:pt>
                <c:pt idx="119">
                  <c:v>840.5</c:v>
                </c:pt>
                <c:pt idx="120">
                  <c:v>840</c:v>
                </c:pt>
                <c:pt idx="121">
                  <c:v>839.5</c:v>
                </c:pt>
                <c:pt idx="122">
                  <c:v>839</c:v>
                </c:pt>
                <c:pt idx="123">
                  <c:v>838.5</c:v>
                </c:pt>
                <c:pt idx="124">
                  <c:v>838</c:v>
                </c:pt>
                <c:pt idx="125">
                  <c:v>837.5</c:v>
                </c:pt>
                <c:pt idx="126">
                  <c:v>837</c:v>
                </c:pt>
                <c:pt idx="127">
                  <c:v>836.5</c:v>
                </c:pt>
                <c:pt idx="128">
                  <c:v>836</c:v>
                </c:pt>
                <c:pt idx="129">
                  <c:v>835.5</c:v>
                </c:pt>
                <c:pt idx="130">
                  <c:v>835</c:v>
                </c:pt>
                <c:pt idx="131">
                  <c:v>834.5</c:v>
                </c:pt>
                <c:pt idx="132">
                  <c:v>834</c:v>
                </c:pt>
                <c:pt idx="133">
                  <c:v>833.5</c:v>
                </c:pt>
                <c:pt idx="134">
                  <c:v>833</c:v>
                </c:pt>
                <c:pt idx="135">
                  <c:v>832.5</c:v>
                </c:pt>
                <c:pt idx="136">
                  <c:v>832</c:v>
                </c:pt>
                <c:pt idx="137">
                  <c:v>831.5</c:v>
                </c:pt>
                <c:pt idx="138">
                  <c:v>831</c:v>
                </c:pt>
                <c:pt idx="139">
                  <c:v>830.5</c:v>
                </c:pt>
                <c:pt idx="140">
                  <c:v>830</c:v>
                </c:pt>
                <c:pt idx="141">
                  <c:v>829.5</c:v>
                </c:pt>
                <c:pt idx="142">
                  <c:v>829</c:v>
                </c:pt>
                <c:pt idx="143">
                  <c:v>828.5</c:v>
                </c:pt>
                <c:pt idx="144">
                  <c:v>828</c:v>
                </c:pt>
                <c:pt idx="145">
                  <c:v>827.5</c:v>
                </c:pt>
                <c:pt idx="146">
                  <c:v>827</c:v>
                </c:pt>
                <c:pt idx="147">
                  <c:v>826.5</c:v>
                </c:pt>
                <c:pt idx="148">
                  <c:v>826</c:v>
                </c:pt>
                <c:pt idx="149">
                  <c:v>825.5</c:v>
                </c:pt>
                <c:pt idx="150">
                  <c:v>825</c:v>
                </c:pt>
                <c:pt idx="151">
                  <c:v>824.5</c:v>
                </c:pt>
                <c:pt idx="152">
                  <c:v>824</c:v>
                </c:pt>
                <c:pt idx="153">
                  <c:v>823.5</c:v>
                </c:pt>
                <c:pt idx="154">
                  <c:v>823</c:v>
                </c:pt>
                <c:pt idx="155">
                  <c:v>822.5</c:v>
                </c:pt>
                <c:pt idx="156">
                  <c:v>822</c:v>
                </c:pt>
                <c:pt idx="157">
                  <c:v>821.5</c:v>
                </c:pt>
                <c:pt idx="158">
                  <c:v>821</c:v>
                </c:pt>
                <c:pt idx="159">
                  <c:v>820.5</c:v>
                </c:pt>
                <c:pt idx="160">
                  <c:v>820</c:v>
                </c:pt>
                <c:pt idx="161">
                  <c:v>819.5</c:v>
                </c:pt>
                <c:pt idx="162">
                  <c:v>819</c:v>
                </c:pt>
                <c:pt idx="163">
                  <c:v>818.5</c:v>
                </c:pt>
                <c:pt idx="164">
                  <c:v>818</c:v>
                </c:pt>
                <c:pt idx="165">
                  <c:v>817.5</c:v>
                </c:pt>
                <c:pt idx="166">
                  <c:v>817</c:v>
                </c:pt>
                <c:pt idx="167">
                  <c:v>816.5</c:v>
                </c:pt>
                <c:pt idx="168">
                  <c:v>816</c:v>
                </c:pt>
                <c:pt idx="169">
                  <c:v>815.5</c:v>
                </c:pt>
                <c:pt idx="170">
                  <c:v>815</c:v>
                </c:pt>
                <c:pt idx="171">
                  <c:v>814.5</c:v>
                </c:pt>
                <c:pt idx="172">
                  <c:v>814</c:v>
                </c:pt>
                <c:pt idx="173">
                  <c:v>813.5</c:v>
                </c:pt>
                <c:pt idx="174">
                  <c:v>813</c:v>
                </c:pt>
                <c:pt idx="175">
                  <c:v>812.5</c:v>
                </c:pt>
                <c:pt idx="176">
                  <c:v>812</c:v>
                </c:pt>
                <c:pt idx="177">
                  <c:v>811.5</c:v>
                </c:pt>
                <c:pt idx="178">
                  <c:v>811</c:v>
                </c:pt>
                <c:pt idx="179">
                  <c:v>810.5</c:v>
                </c:pt>
                <c:pt idx="180">
                  <c:v>810</c:v>
                </c:pt>
                <c:pt idx="181">
                  <c:v>809.5</c:v>
                </c:pt>
                <c:pt idx="182">
                  <c:v>809</c:v>
                </c:pt>
                <c:pt idx="183">
                  <c:v>808.5</c:v>
                </c:pt>
                <c:pt idx="184">
                  <c:v>808</c:v>
                </c:pt>
                <c:pt idx="185">
                  <c:v>807.5</c:v>
                </c:pt>
                <c:pt idx="186">
                  <c:v>807</c:v>
                </c:pt>
                <c:pt idx="187">
                  <c:v>806.5</c:v>
                </c:pt>
                <c:pt idx="188">
                  <c:v>806</c:v>
                </c:pt>
                <c:pt idx="189">
                  <c:v>805.5</c:v>
                </c:pt>
                <c:pt idx="190">
                  <c:v>805</c:v>
                </c:pt>
                <c:pt idx="191">
                  <c:v>804.5</c:v>
                </c:pt>
                <c:pt idx="192">
                  <c:v>804</c:v>
                </c:pt>
                <c:pt idx="193">
                  <c:v>803.5</c:v>
                </c:pt>
                <c:pt idx="194">
                  <c:v>803</c:v>
                </c:pt>
                <c:pt idx="195">
                  <c:v>802.5</c:v>
                </c:pt>
                <c:pt idx="196">
                  <c:v>802</c:v>
                </c:pt>
                <c:pt idx="197">
                  <c:v>801.5</c:v>
                </c:pt>
                <c:pt idx="198">
                  <c:v>801</c:v>
                </c:pt>
                <c:pt idx="199">
                  <c:v>800.5</c:v>
                </c:pt>
                <c:pt idx="200">
                  <c:v>800</c:v>
                </c:pt>
                <c:pt idx="201">
                  <c:v>799.5</c:v>
                </c:pt>
                <c:pt idx="202">
                  <c:v>799</c:v>
                </c:pt>
                <c:pt idx="203">
                  <c:v>798.5</c:v>
                </c:pt>
                <c:pt idx="204">
                  <c:v>798</c:v>
                </c:pt>
                <c:pt idx="205">
                  <c:v>797.5</c:v>
                </c:pt>
                <c:pt idx="206">
                  <c:v>797</c:v>
                </c:pt>
                <c:pt idx="207">
                  <c:v>796.5</c:v>
                </c:pt>
                <c:pt idx="208">
                  <c:v>796</c:v>
                </c:pt>
                <c:pt idx="209">
                  <c:v>795.5</c:v>
                </c:pt>
                <c:pt idx="210">
                  <c:v>795</c:v>
                </c:pt>
                <c:pt idx="211">
                  <c:v>794.5</c:v>
                </c:pt>
                <c:pt idx="212">
                  <c:v>794</c:v>
                </c:pt>
                <c:pt idx="213">
                  <c:v>793.5</c:v>
                </c:pt>
                <c:pt idx="214">
                  <c:v>793</c:v>
                </c:pt>
                <c:pt idx="215">
                  <c:v>792.5</c:v>
                </c:pt>
                <c:pt idx="216">
                  <c:v>792</c:v>
                </c:pt>
                <c:pt idx="217">
                  <c:v>791.5</c:v>
                </c:pt>
                <c:pt idx="218">
                  <c:v>791</c:v>
                </c:pt>
                <c:pt idx="219">
                  <c:v>790.5</c:v>
                </c:pt>
                <c:pt idx="220">
                  <c:v>790</c:v>
                </c:pt>
                <c:pt idx="221">
                  <c:v>789.5</c:v>
                </c:pt>
                <c:pt idx="222">
                  <c:v>789</c:v>
                </c:pt>
                <c:pt idx="223">
                  <c:v>788.5</c:v>
                </c:pt>
                <c:pt idx="224">
                  <c:v>788</c:v>
                </c:pt>
                <c:pt idx="225">
                  <c:v>787.5</c:v>
                </c:pt>
                <c:pt idx="226">
                  <c:v>787</c:v>
                </c:pt>
                <c:pt idx="227">
                  <c:v>786.5</c:v>
                </c:pt>
                <c:pt idx="228">
                  <c:v>786</c:v>
                </c:pt>
                <c:pt idx="229">
                  <c:v>785.5</c:v>
                </c:pt>
                <c:pt idx="230">
                  <c:v>785</c:v>
                </c:pt>
                <c:pt idx="231">
                  <c:v>784.5</c:v>
                </c:pt>
                <c:pt idx="232">
                  <c:v>784</c:v>
                </c:pt>
                <c:pt idx="233">
                  <c:v>783.5</c:v>
                </c:pt>
                <c:pt idx="234">
                  <c:v>783</c:v>
                </c:pt>
                <c:pt idx="235">
                  <c:v>782.5</c:v>
                </c:pt>
                <c:pt idx="236">
                  <c:v>782</c:v>
                </c:pt>
                <c:pt idx="237">
                  <c:v>781.5</c:v>
                </c:pt>
                <c:pt idx="238">
                  <c:v>781</c:v>
                </c:pt>
                <c:pt idx="239">
                  <c:v>780.5</c:v>
                </c:pt>
                <c:pt idx="240">
                  <c:v>780</c:v>
                </c:pt>
                <c:pt idx="241">
                  <c:v>779.5</c:v>
                </c:pt>
                <c:pt idx="242">
                  <c:v>779</c:v>
                </c:pt>
                <c:pt idx="243">
                  <c:v>778.5</c:v>
                </c:pt>
                <c:pt idx="244">
                  <c:v>778</c:v>
                </c:pt>
                <c:pt idx="245">
                  <c:v>777.5</c:v>
                </c:pt>
                <c:pt idx="246">
                  <c:v>777</c:v>
                </c:pt>
                <c:pt idx="247">
                  <c:v>776.5</c:v>
                </c:pt>
                <c:pt idx="248">
                  <c:v>776</c:v>
                </c:pt>
                <c:pt idx="249">
                  <c:v>775.5</c:v>
                </c:pt>
                <c:pt idx="250">
                  <c:v>775</c:v>
                </c:pt>
                <c:pt idx="251">
                  <c:v>774.5</c:v>
                </c:pt>
                <c:pt idx="252">
                  <c:v>774</c:v>
                </c:pt>
                <c:pt idx="253">
                  <c:v>773.5</c:v>
                </c:pt>
                <c:pt idx="254">
                  <c:v>773</c:v>
                </c:pt>
                <c:pt idx="255">
                  <c:v>772.5</c:v>
                </c:pt>
                <c:pt idx="256">
                  <c:v>772</c:v>
                </c:pt>
                <c:pt idx="257">
                  <c:v>771.5</c:v>
                </c:pt>
                <c:pt idx="258">
                  <c:v>771</c:v>
                </c:pt>
                <c:pt idx="259">
                  <c:v>770.5</c:v>
                </c:pt>
                <c:pt idx="260">
                  <c:v>770</c:v>
                </c:pt>
                <c:pt idx="261">
                  <c:v>769.5</c:v>
                </c:pt>
                <c:pt idx="262">
                  <c:v>769</c:v>
                </c:pt>
                <c:pt idx="263">
                  <c:v>768.5</c:v>
                </c:pt>
                <c:pt idx="264">
                  <c:v>768</c:v>
                </c:pt>
                <c:pt idx="265">
                  <c:v>767.5</c:v>
                </c:pt>
                <c:pt idx="266">
                  <c:v>767</c:v>
                </c:pt>
                <c:pt idx="267">
                  <c:v>766.5</c:v>
                </c:pt>
                <c:pt idx="268">
                  <c:v>766</c:v>
                </c:pt>
                <c:pt idx="269">
                  <c:v>765.5</c:v>
                </c:pt>
                <c:pt idx="270">
                  <c:v>765</c:v>
                </c:pt>
                <c:pt idx="271">
                  <c:v>764.5</c:v>
                </c:pt>
                <c:pt idx="272">
                  <c:v>764</c:v>
                </c:pt>
                <c:pt idx="273">
                  <c:v>763.5</c:v>
                </c:pt>
                <c:pt idx="274">
                  <c:v>763</c:v>
                </c:pt>
                <c:pt idx="275">
                  <c:v>762.5</c:v>
                </c:pt>
                <c:pt idx="276">
                  <c:v>762</c:v>
                </c:pt>
                <c:pt idx="277">
                  <c:v>761.5</c:v>
                </c:pt>
                <c:pt idx="278">
                  <c:v>761</c:v>
                </c:pt>
                <c:pt idx="279">
                  <c:v>760.5</c:v>
                </c:pt>
                <c:pt idx="280">
                  <c:v>760</c:v>
                </c:pt>
                <c:pt idx="281">
                  <c:v>759.5</c:v>
                </c:pt>
                <c:pt idx="282">
                  <c:v>759</c:v>
                </c:pt>
                <c:pt idx="283">
                  <c:v>758.5</c:v>
                </c:pt>
                <c:pt idx="284">
                  <c:v>758</c:v>
                </c:pt>
                <c:pt idx="285">
                  <c:v>757.5</c:v>
                </c:pt>
                <c:pt idx="286">
                  <c:v>757</c:v>
                </c:pt>
                <c:pt idx="287">
                  <c:v>756.5</c:v>
                </c:pt>
                <c:pt idx="288">
                  <c:v>756</c:v>
                </c:pt>
                <c:pt idx="289">
                  <c:v>755.5</c:v>
                </c:pt>
                <c:pt idx="290">
                  <c:v>755</c:v>
                </c:pt>
                <c:pt idx="291">
                  <c:v>754.5</c:v>
                </c:pt>
                <c:pt idx="292">
                  <c:v>754</c:v>
                </c:pt>
                <c:pt idx="293">
                  <c:v>753.5</c:v>
                </c:pt>
                <c:pt idx="294">
                  <c:v>753</c:v>
                </c:pt>
                <c:pt idx="295">
                  <c:v>752.5</c:v>
                </c:pt>
                <c:pt idx="296">
                  <c:v>752</c:v>
                </c:pt>
                <c:pt idx="297">
                  <c:v>751.5</c:v>
                </c:pt>
                <c:pt idx="298">
                  <c:v>751</c:v>
                </c:pt>
                <c:pt idx="299">
                  <c:v>750.5</c:v>
                </c:pt>
                <c:pt idx="300">
                  <c:v>750</c:v>
                </c:pt>
                <c:pt idx="301">
                  <c:v>749.5</c:v>
                </c:pt>
                <c:pt idx="302">
                  <c:v>749</c:v>
                </c:pt>
                <c:pt idx="303">
                  <c:v>748.5</c:v>
                </c:pt>
                <c:pt idx="304">
                  <c:v>748</c:v>
                </c:pt>
                <c:pt idx="305">
                  <c:v>747.5</c:v>
                </c:pt>
                <c:pt idx="306">
                  <c:v>747</c:v>
                </c:pt>
                <c:pt idx="307">
                  <c:v>746.5</c:v>
                </c:pt>
                <c:pt idx="308">
                  <c:v>746</c:v>
                </c:pt>
                <c:pt idx="309">
                  <c:v>745.5</c:v>
                </c:pt>
                <c:pt idx="310">
                  <c:v>745</c:v>
                </c:pt>
                <c:pt idx="311">
                  <c:v>744.5</c:v>
                </c:pt>
                <c:pt idx="312">
                  <c:v>744</c:v>
                </c:pt>
                <c:pt idx="313">
                  <c:v>743.5</c:v>
                </c:pt>
                <c:pt idx="314">
                  <c:v>743</c:v>
                </c:pt>
                <c:pt idx="315">
                  <c:v>742.5</c:v>
                </c:pt>
                <c:pt idx="316">
                  <c:v>742</c:v>
                </c:pt>
                <c:pt idx="317">
                  <c:v>741.5</c:v>
                </c:pt>
                <c:pt idx="318">
                  <c:v>741</c:v>
                </c:pt>
                <c:pt idx="319">
                  <c:v>740.5</c:v>
                </c:pt>
                <c:pt idx="320">
                  <c:v>740</c:v>
                </c:pt>
                <c:pt idx="321">
                  <c:v>739.5</c:v>
                </c:pt>
                <c:pt idx="322">
                  <c:v>739</c:v>
                </c:pt>
                <c:pt idx="323">
                  <c:v>738.5</c:v>
                </c:pt>
                <c:pt idx="324">
                  <c:v>738</c:v>
                </c:pt>
                <c:pt idx="325">
                  <c:v>737.5</c:v>
                </c:pt>
                <c:pt idx="326">
                  <c:v>737</c:v>
                </c:pt>
                <c:pt idx="327">
                  <c:v>736.5</c:v>
                </c:pt>
                <c:pt idx="328">
                  <c:v>736</c:v>
                </c:pt>
                <c:pt idx="329">
                  <c:v>735.5</c:v>
                </c:pt>
                <c:pt idx="330">
                  <c:v>735</c:v>
                </c:pt>
                <c:pt idx="331">
                  <c:v>734.5</c:v>
                </c:pt>
                <c:pt idx="332">
                  <c:v>734</c:v>
                </c:pt>
                <c:pt idx="333">
                  <c:v>733.5</c:v>
                </c:pt>
                <c:pt idx="334">
                  <c:v>733</c:v>
                </c:pt>
                <c:pt idx="335">
                  <c:v>732.5</c:v>
                </c:pt>
                <c:pt idx="336">
                  <c:v>732</c:v>
                </c:pt>
                <c:pt idx="337">
                  <c:v>731.5</c:v>
                </c:pt>
                <c:pt idx="338">
                  <c:v>731</c:v>
                </c:pt>
                <c:pt idx="339">
                  <c:v>730.5</c:v>
                </c:pt>
                <c:pt idx="340">
                  <c:v>730</c:v>
                </c:pt>
                <c:pt idx="341">
                  <c:v>729.5</c:v>
                </c:pt>
                <c:pt idx="342">
                  <c:v>729</c:v>
                </c:pt>
                <c:pt idx="343">
                  <c:v>728.5</c:v>
                </c:pt>
                <c:pt idx="344">
                  <c:v>728</c:v>
                </c:pt>
                <c:pt idx="345">
                  <c:v>727.5</c:v>
                </c:pt>
                <c:pt idx="346">
                  <c:v>727</c:v>
                </c:pt>
                <c:pt idx="347">
                  <c:v>726.5</c:v>
                </c:pt>
                <c:pt idx="348">
                  <c:v>726</c:v>
                </c:pt>
                <c:pt idx="349">
                  <c:v>725.5</c:v>
                </c:pt>
                <c:pt idx="350">
                  <c:v>725</c:v>
                </c:pt>
                <c:pt idx="351">
                  <c:v>724.5</c:v>
                </c:pt>
                <c:pt idx="352">
                  <c:v>724</c:v>
                </c:pt>
                <c:pt idx="353">
                  <c:v>723.5</c:v>
                </c:pt>
                <c:pt idx="354">
                  <c:v>723</c:v>
                </c:pt>
                <c:pt idx="355">
                  <c:v>722.5</c:v>
                </c:pt>
                <c:pt idx="356">
                  <c:v>722</c:v>
                </c:pt>
                <c:pt idx="357">
                  <c:v>721.5</c:v>
                </c:pt>
                <c:pt idx="358">
                  <c:v>721</c:v>
                </c:pt>
                <c:pt idx="359">
                  <c:v>720.5</c:v>
                </c:pt>
                <c:pt idx="360">
                  <c:v>720</c:v>
                </c:pt>
                <c:pt idx="361">
                  <c:v>719.5</c:v>
                </c:pt>
                <c:pt idx="362">
                  <c:v>719</c:v>
                </c:pt>
                <c:pt idx="363">
                  <c:v>718.5</c:v>
                </c:pt>
                <c:pt idx="364">
                  <c:v>718</c:v>
                </c:pt>
                <c:pt idx="365">
                  <c:v>717.5</c:v>
                </c:pt>
                <c:pt idx="366">
                  <c:v>717</c:v>
                </c:pt>
                <c:pt idx="367">
                  <c:v>716.5</c:v>
                </c:pt>
                <c:pt idx="368">
                  <c:v>716</c:v>
                </c:pt>
                <c:pt idx="369">
                  <c:v>715.5</c:v>
                </c:pt>
                <c:pt idx="370">
                  <c:v>715</c:v>
                </c:pt>
                <c:pt idx="371">
                  <c:v>714.5</c:v>
                </c:pt>
                <c:pt idx="372">
                  <c:v>714</c:v>
                </c:pt>
                <c:pt idx="373">
                  <c:v>713.5</c:v>
                </c:pt>
                <c:pt idx="374">
                  <c:v>713</c:v>
                </c:pt>
                <c:pt idx="375">
                  <c:v>712.5</c:v>
                </c:pt>
                <c:pt idx="376">
                  <c:v>712</c:v>
                </c:pt>
                <c:pt idx="377">
                  <c:v>711.5</c:v>
                </c:pt>
                <c:pt idx="378">
                  <c:v>711</c:v>
                </c:pt>
                <c:pt idx="379">
                  <c:v>710.5</c:v>
                </c:pt>
                <c:pt idx="380">
                  <c:v>710</c:v>
                </c:pt>
                <c:pt idx="381">
                  <c:v>709.5</c:v>
                </c:pt>
                <c:pt idx="382">
                  <c:v>709</c:v>
                </c:pt>
                <c:pt idx="383">
                  <c:v>708.5</c:v>
                </c:pt>
                <c:pt idx="384">
                  <c:v>708</c:v>
                </c:pt>
                <c:pt idx="385">
                  <c:v>707.5</c:v>
                </c:pt>
                <c:pt idx="386">
                  <c:v>707</c:v>
                </c:pt>
                <c:pt idx="387">
                  <c:v>706.5</c:v>
                </c:pt>
                <c:pt idx="388">
                  <c:v>706</c:v>
                </c:pt>
                <c:pt idx="389">
                  <c:v>705.5</c:v>
                </c:pt>
                <c:pt idx="390">
                  <c:v>705</c:v>
                </c:pt>
                <c:pt idx="391">
                  <c:v>704.5</c:v>
                </c:pt>
                <c:pt idx="392">
                  <c:v>704</c:v>
                </c:pt>
                <c:pt idx="393">
                  <c:v>703.5</c:v>
                </c:pt>
                <c:pt idx="394">
                  <c:v>703</c:v>
                </c:pt>
                <c:pt idx="395">
                  <c:v>702.5</c:v>
                </c:pt>
                <c:pt idx="396">
                  <c:v>702</c:v>
                </c:pt>
                <c:pt idx="397">
                  <c:v>701.5</c:v>
                </c:pt>
                <c:pt idx="398">
                  <c:v>701</c:v>
                </c:pt>
                <c:pt idx="399">
                  <c:v>700.5</c:v>
                </c:pt>
                <c:pt idx="400">
                  <c:v>700</c:v>
                </c:pt>
                <c:pt idx="401">
                  <c:v>699.5</c:v>
                </c:pt>
                <c:pt idx="402">
                  <c:v>699</c:v>
                </c:pt>
                <c:pt idx="403">
                  <c:v>698.5</c:v>
                </c:pt>
                <c:pt idx="404">
                  <c:v>698</c:v>
                </c:pt>
                <c:pt idx="405">
                  <c:v>697.5</c:v>
                </c:pt>
                <c:pt idx="406">
                  <c:v>697</c:v>
                </c:pt>
                <c:pt idx="407">
                  <c:v>696.5</c:v>
                </c:pt>
                <c:pt idx="408">
                  <c:v>696</c:v>
                </c:pt>
                <c:pt idx="409">
                  <c:v>695.5</c:v>
                </c:pt>
                <c:pt idx="410">
                  <c:v>695</c:v>
                </c:pt>
                <c:pt idx="411">
                  <c:v>694.5</c:v>
                </c:pt>
                <c:pt idx="412">
                  <c:v>694</c:v>
                </c:pt>
                <c:pt idx="413">
                  <c:v>693.5</c:v>
                </c:pt>
                <c:pt idx="414">
                  <c:v>693</c:v>
                </c:pt>
                <c:pt idx="415">
                  <c:v>692.5</c:v>
                </c:pt>
                <c:pt idx="416">
                  <c:v>692</c:v>
                </c:pt>
                <c:pt idx="417">
                  <c:v>691.5</c:v>
                </c:pt>
                <c:pt idx="418">
                  <c:v>691</c:v>
                </c:pt>
                <c:pt idx="419">
                  <c:v>690.5</c:v>
                </c:pt>
                <c:pt idx="420">
                  <c:v>690</c:v>
                </c:pt>
                <c:pt idx="421">
                  <c:v>689.5</c:v>
                </c:pt>
                <c:pt idx="422">
                  <c:v>689</c:v>
                </c:pt>
                <c:pt idx="423">
                  <c:v>688.5</c:v>
                </c:pt>
                <c:pt idx="424">
                  <c:v>688</c:v>
                </c:pt>
                <c:pt idx="425">
                  <c:v>687.5</c:v>
                </c:pt>
                <c:pt idx="426">
                  <c:v>687</c:v>
                </c:pt>
                <c:pt idx="427">
                  <c:v>686.5</c:v>
                </c:pt>
                <c:pt idx="428">
                  <c:v>686</c:v>
                </c:pt>
                <c:pt idx="429">
                  <c:v>685.5</c:v>
                </c:pt>
                <c:pt idx="430">
                  <c:v>685</c:v>
                </c:pt>
                <c:pt idx="431">
                  <c:v>684.5</c:v>
                </c:pt>
                <c:pt idx="432">
                  <c:v>684</c:v>
                </c:pt>
                <c:pt idx="433">
                  <c:v>683.5</c:v>
                </c:pt>
                <c:pt idx="434">
                  <c:v>683</c:v>
                </c:pt>
                <c:pt idx="435">
                  <c:v>682.5</c:v>
                </c:pt>
                <c:pt idx="436">
                  <c:v>682</c:v>
                </c:pt>
                <c:pt idx="437">
                  <c:v>681.5</c:v>
                </c:pt>
                <c:pt idx="438">
                  <c:v>681</c:v>
                </c:pt>
                <c:pt idx="439">
                  <c:v>680.5</c:v>
                </c:pt>
                <c:pt idx="440">
                  <c:v>680</c:v>
                </c:pt>
                <c:pt idx="441">
                  <c:v>679.5</c:v>
                </c:pt>
                <c:pt idx="442">
                  <c:v>679</c:v>
                </c:pt>
                <c:pt idx="443">
                  <c:v>678.5</c:v>
                </c:pt>
                <c:pt idx="444">
                  <c:v>678</c:v>
                </c:pt>
                <c:pt idx="445">
                  <c:v>677.5</c:v>
                </c:pt>
                <c:pt idx="446">
                  <c:v>677</c:v>
                </c:pt>
                <c:pt idx="447">
                  <c:v>676.5</c:v>
                </c:pt>
                <c:pt idx="448">
                  <c:v>676</c:v>
                </c:pt>
                <c:pt idx="449">
                  <c:v>675.5</c:v>
                </c:pt>
                <c:pt idx="450">
                  <c:v>675</c:v>
                </c:pt>
                <c:pt idx="451">
                  <c:v>674.5</c:v>
                </c:pt>
                <c:pt idx="452">
                  <c:v>674</c:v>
                </c:pt>
                <c:pt idx="453">
                  <c:v>673.5</c:v>
                </c:pt>
                <c:pt idx="454">
                  <c:v>673</c:v>
                </c:pt>
                <c:pt idx="455">
                  <c:v>672.5</c:v>
                </c:pt>
                <c:pt idx="456">
                  <c:v>672</c:v>
                </c:pt>
                <c:pt idx="457">
                  <c:v>671.5</c:v>
                </c:pt>
                <c:pt idx="458">
                  <c:v>671</c:v>
                </c:pt>
                <c:pt idx="459">
                  <c:v>670.5</c:v>
                </c:pt>
                <c:pt idx="460">
                  <c:v>670</c:v>
                </c:pt>
                <c:pt idx="461">
                  <c:v>669.5</c:v>
                </c:pt>
                <c:pt idx="462">
                  <c:v>669</c:v>
                </c:pt>
                <c:pt idx="463">
                  <c:v>668.5</c:v>
                </c:pt>
                <c:pt idx="464">
                  <c:v>668</c:v>
                </c:pt>
                <c:pt idx="465">
                  <c:v>667.5</c:v>
                </c:pt>
                <c:pt idx="466">
                  <c:v>667</c:v>
                </c:pt>
                <c:pt idx="467">
                  <c:v>666.5</c:v>
                </c:pt>
                <c:pt idx="468">
                  <c:v>666</c:v>
                </c:pt>
                <c:pt idx="469">
                  <c:v>665.5</c:v>
                </c:pt>
                <c:pt idx="470">
                  <c:v>665</c:v>
                </c:pt>
                <c:pt idx="471">
                  <c:v>664.5</c:v>
                </c:pt>
                <c:pt idx="472">
                  <c:v>664</c:v>
                </c:pt>
                <c:pt idx="473">
                  <c:v>663.5</c:v>
                </c:pt>
                <c:pt idx="474">
                  <c:v>663</c:v>
                </c:pt>
                <c:pt idx="475">
                  <c:v>662.5</c:v>
                </c:pt>
                <c:pt idx="476">
                  <c:v>662</c:v>
                </c:pt>
                <c:pt idx="477">
                  <c:v>661.5</c:v>
                </c:pt>
                <c:pt idx="478">
                  <c:v>661</c:v>
                </c:pt>
                <c:pt idx="479">
                  <c:v>660.5</c:v>
                </c:pt>
                <c:pt idx="480">
                  <c:v>660</c:v>
                </c:pt>
                <c:pt idx="481">
                  <c:v>659.5</c:v>
                </c:pt>
                <c:pt idx="482">
                  <c:v>659</c:v>
                </c:pt>
                <c:pt idx="483">
                  <c:v>658.5</c:v>
                </c:pt>
                <c:pt idx="484">
                  <c:v>658</c:v>
                </c:pt>
                <c:pt idx="485">
                  <c:v>657.5</c:v>
                </c:pt>
                <c:pt idx="486">
                  <c:v>657</c:v>
                </c:pt>
                <c:pt idx="487">
                  <c:v>656.5</c:v>
                </c:pt>
                <c:pt idx="488">
                  <c:v>656</c:v>
                </c:pt>
                <c:pt idx="489">
                  <c:v>655.5</c:v>
                </c:pt>
                <c:pt idx="490">
                  <c:v>655</c:v>
                </c:pt>
                <c:pt idx="491">
                  <c:v>654.5</c:v>
                </c:pt>
                <c:pt idx="492">
                  <c:v>654</c:v>
                </c:pt>
                <c:pt idx="493">
                  <c:v>653.5</c:v>
                </c:pt>
                <c:pt idx="494">
                  <c:v>653</c:v>
                </c:pt>
                <c:pt idx="495">
                  <c:v>652.5</c:v>
                </c:pt>
                <c:pt idx="496">
                  <c:v>652</c:v>
                </c:pt>
                <c:pt idx="497">
                  <c:v>651.5</c:v>
                </c:pt>
                <c:pt idx="498">
                  <c:v>651</c:v>
                </c:pt>
                <c:pt idx="499">
                  <c:v>650.5</c:v>
                </c:pt>
                <c:pt idx="500">
                  <c:v>650</c:v>
                </c:pt>
                <c:pt idx="501">
                  <c:v>649.5</c:v>
                </c:pt>
                <c:pt idx="502">
                  <c:v>649</c:v>
                </c:pt>
                <c:pt idx="503">
                  <c:v>648.5</c:v>
                </c:pt>
                <c:pt idx="504">
                  <c:v>648</c:v>
                </c:pt>
                <c:pt idx="505">
                  <c:v>647.5</c:v>
                </c:pt>
                <c:pt idx="506">
                  <c:v>647</c:v>
                </c:pt>
                <c:pt idx="507">
                  <c:v>646.5</c:v>
                </c:pt>
                <c:pt idx="508">
                  <c:v>646</c:v>
                </c:pt>
                <c:pt idx="509">
                  <c:v>645.5</c:v>
                </c:pt>
                <c:pt idx="510">
                  <c:v>645</c:v>
                </c:pt>
                <c:pt idx="511">
                  <c:v>644.5</c:v>
                </c:pt>
                <c:pt idx="512">
                  <c:v>644</c:v>
                </c:pt>
                <c:pt idx="513">
                  <c:v>643.5</c:v>
                </c:pt>
                <c:pt idx="514">
                  <c:v>643</c:v>
                </c:pt>
                <c:pt idx="515">
                  <c:v>642.5</c:v>
                </c:pt>
                <c:pt idx="516">
                  <c:v>642</c:v>
                </c:pt>
                <c:pt idx="517">
                  <c:v>641.5</c:v>
                </c:pt>
                <c:pt idx="518">
                  <c:v>641</c:v>
                </c:pt>
                <c:pt idx="519">
                  <c:v>640.5</c:v>
                </c:pt>
                <c:pt idx="520">
                  <c:v>640</c:v>
                </c:pt>
                <c:pt idx="521">
                  <c:v>639.5</c:v>
                </c:pt>
                <c:pt idx="522">
                  <c:v>639</c:v>
                </c:pt>
                <c:pt idx="523">
                  <c:v>638.5</c:v>
                </c:pt>
                <c:pt idx="524">
                  <c:v>638</c:v>
                </c:pt>
                <c:pt idx="525">
                  <c:v>637.5</c:v>
                </c:pt>
                <c:pt idx="526">
                  <c:v>637</c:v>
                </c:pt>
                <c:pt idx="527">
                  <c:v>636.5</c:v>
                </c:pt>
                <c:pt idx="528">
                  <c:v>636</c:v>
                </c:pt>
                <c:pt idx="529">
                  <c:v>635.5</c:v>
                </c:pt>
                <c:pt idx="530">
                  <c:v>635</c:v>
                </c:pt>
                <c:pt idx="531">
                  <c:v>634.5</c:v>
                </c:pt>
                <c:pt idx="532">
                  <c:v>634</c:v>
                </c:pt>
                <c:pt idx="533">
                  <c:v>633.5</c:v>
                </c:pt>
                <c:pt idx="534">
                  <c:v>633</c:v>
                </c:pt>
                <c:pt idx="535">
                  <c:v>632.5</c:v>
                </c:pt>
                <c:pt idx="536">
                  <c:v>632</c:v>
                </c:pt>
                <c:pt idx="537">
                  <c:v>631.5</c:v>
                </c:pt>
                <c:pt idx="538">
                  <c:v>631</c:v>
                </c:pt>
                <c:pt idx="539">
                  <c:v>630.5</c:v>
                </c:pt>
                <c:pt idx="540">
                  <c:v>630</c:v>
                </c:pt>
                <c:pt idx="541">
                  <c:v>629.5</c:v>
                </c:pt>
                <c:pt idx="542">
                  <c:v>629</c:v>
                </c:pt>
                <c:pt idx="543">
                  <c:v>628.5</c:v>
                </c:pt>
                <c:pt idx="544">
                  <c:v>628</c:v>
                </c:pt>
                <c:pt idx="545">
                  <c:v>627.5</c:v>
                </c:pt>
                <c:pt idx="546">
                  <c:v>627</c:v>
                </c:pt>
                <c:pt idx="547">
                  <c:v>626.5</c:v>
                </c:pt>
                <c:pt idx="548">
                  <c:v>626</c:v>
                </c:pt>
                <c:pt idx="549">
                  <c:v>625.5</c:v>
                </c:pt>
                <c:pt idx="550">
                  <c:v>625</c:v>
                </c:pt>
                <c:pt idx="551">
                  <c:v>624.5</c:v>
                </c:pt>
                <c:pt idx="552">
                  <c:v>624</c:v>
                </c:pt>
                <c:pt idx="553">
                  <c:v>623.5</c:v>
                </c:pt>
                <c:pt idx="554">
                  <c:v>623</c:v>
                </c:pt>
                <c:pt idx="555">
                  <c:v>622.5</c:v>
                </c:pt>
                <c:pt idx="556">
                  <c:v>622</c:v>
                </c:pt>
                <c:pt idx="557">
                  <c:v>621.5</c:v>
                </c:pt>
                <c:pt idx="558">
                  <c:v>621</c:v>
                </c:pt>
                <c:pt idx="559">
                  <c:v>620.5</c:v>
                </c:pt>
                <c:pt idx="560">
                  <c:v>620</c:v>
                </c:pt>
                <c:pt idx="561">
                  <c:v>619.5</c:v>
                </c:pt>
                <c:pt idx="562">
                  <c:v>619</c:v>
                </c:pt>
                <c:pt idx="563">
                  <c:v>618.5</c:v>
                </c:pt>
                <c:pt idx="564">
                  <c:v>618</c:v>
                </c:pt>
                <c:pt idx="565">
                  <c:v>617.5</c:v>
                </c:pt>
                <c:pt idx="566">
                  <c:v>617</c:v>
                </c:pt>
                <c:pt idx="567">
                  <c:v>616.5</c:v>
                </c:pt>
                <c:pt idx="568">
                  <c:v>616</c:v>
                </c:pt>
                <c:pt idx="569">
                  <c:v>615.5</c:v>
                </c:pt>
                <c:pt idx="570">
                  <c:v>615</c:v>
                </c:pt>
                <c:pt idx="571">
                  <c:v>614.5</c:v>
                </c:pt>
                <c:pt idx="572">
                  <c:v>614</c:v>
                </c:pt>
                <c:pt idx="573">
                  <c:v>613.5</c:v>
                </c:pt>
                <c:pt idx="574">
                  <c:v>613</c:v>
                </c:pt>
                <c:pt idx="575">
                  <c:v>612.5</c:v>
                </c:pt>
                <c:pt idx="576">
                  <c:v>612</c:v>
                </c:pt>
                <c:pt idx="577">
                  <c:v>611.5</c:v>
                </c:pt>
                <c:pt idx="578">
                  <c:v>611</c:v>
                </c:pt>
                <c:pt idx="579">
                  <c:v>610.5</c:v>
                </c:pt>
                <c:pt idx="580">
                  <c:v>610</c:v>
                </c:pt>
                <c:pt idx="581">
                  <c:v>609.5</c:v>
                </c:pt>
                <c:pt idx="582">
                  <c:v>609</c:v>
                </c:pt>
                <c:pt idx="583">
                  <c:v>608.5</c:v>
                </c:pt>
                <c:pt idx="584">
                  <c:v>608</c:v>
                </c:pt>
                <c:pt idx="585">
                  <c:v>607.5</c:v>
                </c:pt>
                <c:pt idx="586">
                  <c:v>607</c:v>
                </c:pt>
                <c:pt idx="587">
                  <c:v>606.5</c:v>
                </c:pt>
                <c:pt idx="588">
                  <c:v>606</c:v>
                </c:pt>
                <c:pt idx="589">
                  <c:v>605.5</c:v>
                </c:pt>
                <c:pt idx="590">
                  <c:v>605</c:v>
                </c:pt>
                <c:pt idx="591">
                  <c:v>604.5</c:v>
                </c:pt>
                <c:pt idx="592">
                  <c:v>604</c:v>
                </c:pt>
                <c:pt idx="593">
                  <c:v>603.5</c:v>
                </c:pt>
                <c:pt idx="594">
                  <c:v>603</c:v>
                </c:pt>
                <c:pt idx="595">
                  <c:v>602.5</c:v>
                </c:pt>
                <c:pt idx="596">
                  <c:v>602</c:v>
                </c:pt>
                <c:pt idx="597">
                  <c:v>601.5</c:v>
                </c:pt>
                <c:pt idx="598">
                  <c:v>601</c:v>
                </c:pt>
                <c:pt idx="599">
                  <c:v>600.5</c:v>
                </c:pt>
                <c:pt idx="600">
                  <c:v>600</c:v>
                </c:pt>
                <c:pt idx="601">
                  <c:v>599.5</c:v>
                </c:pt>
                <c:pt idx="602">
                  <c:v>599</c:v>
                </c:pt>
                <c:pt idx="603">
                  <c:v>598.5</c:v>
                </c:pt>
                <c:pt idx="604">
                  <c:v>598</c:v>
                </c:pt>
                <c:pt idx="605">
                  <c:v>597.5</c:v>
                </c:pt>
                <c:pt idx="606">
                  <c:v>597</c:v>
                </c:pt>
                <c:pt idx="607">
                  <c:v>596.5</c:v>
                </c:pt>
                <c:pt idx="608">
                  <c:v>596</c:v>
                </c:pt>
                <c:pt idx="609">
                  <c:v>595.5</c:v>
                </c:pt>
                <c:pt idx="610">
                  <c:v>595</c:v>
                </c:pt>
                <c:pt idx="611">
                  <c:v>594.5</c:v>
                </c:pt>
                <c:pt idx="612">
                  <c:v>594</c:v>
                </c:pt>
                <c:pt idx="613">
                  <c:v>593.5</c:v>
                </c:pt>
                <c:pt idx="614">
                  <c:v>593</c:v>
                </c:pt>
                <c:pt idx="615">
                  <c:v>592.5</c:v>
                </c:pt>
                <c:pt idx="616">
                  <c:v>592</c:v>
                </c:pt>
                <c:pt idx="617">
                  <c:v>591.5</c:v>
                </c:pt>
                <c:pt idx="618">
                  <c:v>591</c:v>
                </c:pt>
                <c:pt idx="619">
                  <c:v>590.5</c:v>
                </c:pt>
                <c:pt idx="620">
                  <c:v>590</c:v>
                </c:pt>
                <c:pt idx="621">
                  <c:v>589.5</c:v>
                </c:pt>
                <c:pt idx="622">
                  <c:v>589</c:v>
                </c:pt>
                <c:pt idx="623">
                  <c:v>588.5</c:v>
                </c:pt>
                <c:pt idx="624">
                  <c:v>588</c:v>
                </c:pt>
                <c:pt idx="625">
                  <c:v>587.5</c:v>
                </c:pt>
                <c:pt idx="626">
                  <c:v>587</c:v>
                </c:pt>
                <c:pt idx="627">
                  <c:v>586.5</c:v>
                </c:pt>
                <c:pt idx="628">
                  <c:v>586</c:v>
                </c:pt>
                <c:pt idx="629">
                  <c:v>585.5</c:v>
                </c:pt>
                <c:pt idx="630">
                  <c:v>585</c:v>
                </c:pt>
                <c:pt idx="631">
                  <c:v>584.5</c:v>
                </c:pt>
                <c:pt idx="632">
                  <c:v>584</c:v>
                </c:pt>
                <c:pt idx="633">
                  <c:v>583.5</c:v>
                </c:pt>
                <c:pt idx="634">
                  <c:v>583</c:v>
                </c:pt>
                <c:pt idx="635">
                  <c:v>582.5</c:v>
                </c:pt>
                <c:pt idx="636">
                  <c:v>582</c:v>
                </c:pt>
                <c:pt idx="637">
                  <c:v>581.5</c:v>
                </c:pt>
                <c:pt idx="638">
                  <c:v>581</c:v>
                </c:pt>
                <c:pt idx="639">
                  <c:v>580.5</c:v>
                </c:pt>
                <c:pt idx="640">
                  <c:v>580</c:v>
                </c:pt>
                <c:pt idx="641">
                  <c:v>579.5</c:v>
                </c:pt>
                <c:pt idx="642">
                  <c:v>579</c:v>
                </c:pt>
                <c:pt idx="643">
                  <c:v>578.5</c:v>
                </c:pt>
                <c:pt idx="644">
                  <c:v>578</c:v>
                </c:pt>
                <c:pt idx="645">
                  <c:v>577.5</c:v>
                </c:pt>
                <c:pt idx="646">
                  <c:v>577</c:v>
                </c:pt>
                <c:pt idx="647">
                  <c:v>576.5</c:v>
                </c:pt>
                <c:pt idx="648">
                  <c:v>576</c:v>
                </c:pt>
                <c:pt idx="649">
                  <c:v>575.5</c:v>
                </c:pt>
                <c:pt idx="650">
                  <c:v>575</c:v>
                </c:pt>
                <c:pt idx="651">
                  <c:v>574.5</c:v>
                </c:pt>
                <c:pt idx="652">
                  <c:v>574</c:v>
                </c:pt>
                <c:pt idx="653">
                  <c:v>573.5</c:v>
                </c:pt>
                <c:pt idx="654">
                  <c:v>573</c:v>
                </c:pt>
                <c:pt idx="655">
                  <c:v>572.5</c:v>
                </c:pt>
                <c:pt idx="656">
                  <c:v>572</c:v>
                </c:pt>
                <c:pt idx="657">
                  <c:v>571.5</c:v>
                </c:pt>
                <c:pt idx="658">
                  <c:v>571</c:v>
                </c:pt>
                <c:pt idx="659">
                  <c:v>570.5</c:v>
                </c:pt>
                <c:pt idx="660">
                  <c:v>570</c:v>
                </c:pt>
                <c:pt idx="661">
                  <c:v>569.5</c:v>
                </c:pt>
                <c:pt idx="662">
                  <c:v>569</c:v>
                </c:pt>
                <c:pt idx="663">
                  <c:v>568.5</c:v>
                </c:pt>
                <c:pt idx="664">
                  <c:v>568</c:v>
                </c:pt>
                <c:pt idx="665">
                  <c:v>567.5</c:v>
                </c:pt>
                <c:pt idx="666">
                  <c:v>567</c:v>
                </c:pt>
                <c:pt idx="667">
                  <c:v>566.5</c:v>
                </c:pt>
                <c:pt idx="668">
                  <c:v>566</c:v>
                </c:pt>
                <c:pt idx="669">
                  <c:v>565.5</c:v>
                </c:pt>
                <c:pt idx="670">
                  <c:v>565</c:v>
                </c:pt>
                <c:pt idx="671">
                  <c:v>564.5</c:v>
                </c:pt>
                <c:pt idx="672">
                  <c:v>564</c:v>
                </c:pt>
                <c:pt idx="673">
                  <c:v>563.5</c:v>
                </c:pt>
                <c:pt idx="674">
                  <c:v>563</c:v>
                </c:pt>
                <c:pt idx="675">
                  <c:v>562.5</c:v>
                </c:pt>
                <c:pt idx="676">
                  <c:v>562</c:v>
                </c:pt>
                <c:pt idx="677">
                  <c:v>561.5</c:v>
                </c:pt>
                <c:pt idx="678">
                  <c:v>561</c:v>
                </c:pt>
                <c:pt idx="679">
                  <c:v>560.5</c:v>
                </c:pt>
                <c:pt idx="680">
                  <c:v>560</c:v>
                </c:pt>
                <c:pt idx="681">
                  <c:v>559.5</c:v>
                </c:pt>
                <c:pt idx="682">
                  <c:v>559</c:v>
                </c:pt>
                <c:pt idx="683">
                  <c:v>558.5</c:v>
                </c:pt>
                <c:pt idx="684">
                  <c:v>558</c:v>
                </c:pt>
                <c:pt idx="685">
                  <c:v>557.5</c:v>
                </c:pt>
                <c:pt idx="686">
                  <c:v>557</c:v>
                </c:pt>
                <c:pt idx="687">
                  <c:v>556.5</c:v>
                </c:pt>
                <c:pt idx="688">
                  <c:v>556</c:v>
                </c:pt>
                <c:pt idx="689">
                  <c:v>555.5</c:v>
                </c:pt>
                <c:pt idx="690">
                  <c:v>555</c:v>
                </c:pt>
                <c:pt idx="691">
                  <c:v>554.5</c:v>
                </c:pt>
                <c:pt idx="692">
                  <c:v>554</c:v>
                </c:pt>
                <c:pt idx="693">
                  <c:v>553.5</c:v>
                </c:pt>
                <c:pt idx="694">
                  <c:v>553</c:v>
                </c:pt>
                <c:pt idx="695">
                  <c:v>552.5</c:v>
                </c:pt>
                <c:pt idx="696">
                  <c:v>552</c:v>
                </c:pt>
                <c:pt idx="697">
                  <c:v>551.5</c:v>
                </c:pt>
                <c:pt idx="698">
                  <c:v>551</c:v>
                </c:pt>
                <c:pt idx="699">
                  <c:v>550.5</c:v>
                </c:pt>
                <c:pt idx="700">
                  <c:v>550</c:v>
                </c:pt>
                <c:pt idx="701">
                  <c:v>549.5</c:v>
                </c:pt>
                <c:pt idx="702">
                  <c:v>549</c:v>
                </c:pt>
                <c:pt idx="703">
                  <c:v>548.5</c:v>
                </c:pt>
                <c:pt idx="704">
                  <c:v>548</c:v>
                </c:pt>
                <c:pt idx="705">
                  <c:v>547.5</c:v>
                </c:pt>
                <c:pt idx="706">
                  <c:v>547</c:v>
                </c:pt>
                <c:pt idx="707">
                  <c:v>546.5</c:v>
                </c:pt>
                <c:pt idx="708">
                  <c:v>546</c:v>
                </c:pt>
                <c:pt idx="709">
                  <c:v>545.5</c:v>
                </c:pt>
                <c:pt idx="710">
                  <c:v>545</c:v>
                </c:pt>
                <c:pt idx="711">
                  <c:v>544.5</c:v>
                </c:pt>
                <c:pt idx="712">
                  <c:v>544</c:v>
                </c:pt>
                <c:pt idx="713">
                  <c:v>543.5</c:v>
                </c:pt>
                <c:pt idx="714">
                  <c:v>543</c:v>
                </c:pt>
                <c:pt idx="715">
                  <c:v>542.5</c:v>
                </c:pt>
                <c:pt idx="716">
                  <c:v>542</c:v>
                </c:pt>
                <c:pt idx="717">
                  <c:v>541.5</c:v>
                </c:pt>
                <c:pt idx="718">
                  <c:v>541</c:v>
                </c:pt>
                <c:pt idx="719">
                  <c:v>540.5</c:v>
                </c:pt>
                <c:pt idx="720">
                  <c:v>540</c:v>
                </c:pt>
                <c:pt idx="721">
                  <c:v>539.5</c:v>
                </c:pt>
                <c:pt idx="722">
                  <c:v>539</c:v>
                </c:pt>
                <c:pt idx="723">
                  <c:v>538.5</c:v>
                </c:pt>
                <c:pt idx="724">
                  <c:v>538</c:v>
                </c:pt>
                <c:pt idx="725">
                  <c:v>537.5</c:v>
                </c:pt>
                <c:pt idx="726">
                  <c:v>537</c:v>
                </c:pt>
                <c:pt idx="727">
                  <c:v>536.5</c:v>
                </c:pt>
                <c:pt idx="728">
                  <c:v>536</c:v>
                </c:pt>
                <c:pt idx="729">
                  <c:v>535.5</c:v>
                </c:pt>
                <c:pt idx="730">
                  <c:v>535</c:v>
                </c:pt>
                <c:pt idx="731">
                  <c:v>534.5</c:v>
                </c:pt>
                <c:pt idx="732">
                  <c:v>534</c:v>
                </c:pt>
                <c:pt idx="733">
                  <c:v>533.5</c:v>
                </c:pt>
                <c:pt idx="734">
                  <c:v>533</c:v>
                </c:pt>
                <c:pt idx="735">
                  <c:v>532.5</c:v>
                </c:pt>
                <c:pt idx="736">
                  <c:v>532</c:v>
                </c:pt>
                <c:pt idx="737">
                  <c:v>531.5</c:v>
                </c:pt>
                <c:pt idx="738">
                  <c:v>531</c:v>
                </c:pt>
                <c:pt idx="739">
                  <c:v>530.5</c:v>
                </c:pt>
                <c:pt idx="740">
                  <c:v>530</c:v>
                </c:pt>
                <c:pt idx="741">
                  <c:v>529.5</c:v>
                </c:pt>
                <c:pt idx="742">
                  <c:v>529</c:v>
                </c:pt>
                <c:pt idx="743">
                  <c:v>528.5</c:v>
                </c:pt>
                <c:pt idx="744">
                  <c:v>528</c:v>
                </c:pt>
                <c:pt idx="745">
                  <c:v>527.5</c:v>
                </c:pt>
                <c:pt idx="746">
                  <c:v>527</c:v>
                </c:pt>
                <c:pt idx="747">
                  <c:v>526.5</c:v>
                </c:pt>
                <c:pt idx="748">
                  <c:v>526</c:v>
                </c:pt>
                <c:pt idx="749">
                  <c:v>525.5</c:v>
                </c:pt>
                <c:pt idx="750">
                  <c:v>525</c:v>
                </c:pt>
                <c:pt idx="751">
                  <c:v>524.5</c:v>
                </c:pt>
                <c:pt idx="752">
                  <c:v>524</c:v>
                </c:pt>
                <c:pt idx="753">
                  <c:v>523.5</c:v>
                </c:pt>
                <c:pt idx="754">
                  <c:v>523</c:v>
                </c:pt>
                <c:pt idx="755">
                  <c:v>522.5</c:v>
                </c:pt>
                <c:pt idx="756">
                  <c:v>522</c:v>
                </c:pt>
                <c:pt idx="757">
                  <c:v>521.5</c:v>
                </c:pt>
                <c:pt idx="758">
                  <c:v>521</c:v>
                </c:pt>
                <c:pt idx="759">
                  <c:v>520.5</c:v>
                </c:pt>
                <c:pt idx="760">
                  <c:v>520</c:v>
                </c:pt>
                <c:pt idx="761">
                  <c:v>519.5</c:v>
                </c:pt>
                <c:pt idx="762">
                  <c:v>519</c:v>
                </c:pt>
                <c:pt idx="763">
                  <c:v>518.5</c:v>
                </c:pt>
                <c:pt idx="764">
                  <c:v>518</c:v>
                </c:pt>
                <c:pt idx="765">
                  <c:v>517.5</c:v>
                </c:pt>
                <c:pt idx="766">
                  <c:v>517</c:v>
                </c:pt>
                <c:pt idx="767">
                  <c:v>516.5</c:v>
                </c:pt>
                <c:pt idx="768">
                  <c:v>516</c:v>
                </c:pt>
                <c:pt idx="769">
                  <c:v>515.5</c:v>
                </c:pt>
                <c:pt idx="770">
                  <c:v>515</c:v>
                </c:pt>
                <c:pt idx="771">
                  <c:v>514.5</c:v>
                </c:pt>
                <c:pt idx="772">
                  <c:v>514</c:v>
                </c:pt>
                <c:pt idx="773">
                  <c:v>513.5</c:v>
                </c:pt>
                <c:pt idx="774">
                  <c:v>513</c:v>
                </c:pt>
                <c:pt idx="775">
                  <c:v>512.5</c:v>
                </c:pt>
                <c:pt idx="776">
                  <c:v>512</c:v>
                </c:pt>
                <c:pt idx="777">
                  <c:v>511.5</c:v>
                </c:pt>
                <c:pt idx="778">
                  <c:v>511</c:v>
                </c:pt>
                <c:pt idx="779">
                  <c:v>510.5</c:v>
                </c:pt>
                <c:pt idx="780">
                  <c:v>510</c:v>
                </c:pt>
                <c:pt idx="781">
                  <c:v>509.5</c:v>
                </c:pt>
                <c:pt idx="782">
                  <c:v>509</c:v>
                </c:pt>
                <c:pt idx="783">
                  <c:v>508.5</c:v>
                </c:pt>
                <c:pt idx="784">
                  <c:v>508</c:v>
                </c:pt>
                <c:pt idx="785">
                  <c:v>507.5</c:v>
                </c:pt>
                <c:pt idx="786">
                  <c:v>507</c:v>
                </c:pt>
                <c:pt idx="787">
                  <c:v>506.5</c:v>
                </c:pt>
                <c:pt idx="788">
                  <c:v>506</c:v>
                </c:pt>
                <c:pt idx="789">
                  <c:v>505.5</c:v>
                </c:pt>
                <c:pt idx="790">
                  <c:v>505</c:v>
                </c:pt>
                <c:pt idx="791">
                  <c:v>504.5</c:v>
                </c:pt>
                <c:pt idx="792">
                  <c:v>504</c:v>
                </c:pt>
                <c:pt idx="793">
                  <c:v>503.5</c:v>
                </c:pt>
                <c:pt idx="794">
                  <c:v>503</c:v>
                </c:pt>
                <c:pt idx="795">
                  <c:v>502.5</c:v>
                </c:pt>
                <c:pt idx="796">
                  <c:v>502</c:v>
                </c:pt>
                <c:pt idx="797">
                  <c:v>501.5</c:v>
                </c:pt>
                <c:pt idx="798">
                  <c:v>501</c:v>
                </c:pt>
                <c:pt idx="799">
                  <c:v>500.5</c:v>
                </c:pt>
                <c:pt idx="800">
                  <c:v>500</c:v>
                </c:pt>
                <c:pt idx="801">
                  <c:v>499.5</c:v>
                </c:pt>
                <c:pt idx="802">
                  <c:v>499</c:v>
                </c:pt>
                <c:pt idx="803">
                  <c:v>498.5</c:v>
                </c:pt>
                <c:pt idx="804">
                  <c:v>498</c:v>
                </c:pt>
                <c:pt idx="805">
                  <c:v>497.5</c:v>
                </c:pt>
                <c:pt idx="806">
                  <c:v>497</c:v>
                </c:pt>
                <c:pt idx="807">
                  <c:v>496.5</c:v>
                </c:pt>
                <c:pt idx="808">
                  <c:v>496</c:v>
                </c:pt>
                <c:pt idx="809">
                  <c:v>495.5</c:v>
                </c:pt>
                <c:pt idx="810">
                  <c:v>495</c:v>
                </c:pt>
                <c:pt idx="811">
                  <c:v>494.5</c:v>
                </c:pt>
                <c:pt idx="812">
                  <c:v>494</c:v>
                </c:pt>
                <c:pt idx="813">
                  <c:v>493.5</c:v>
                </c:pt>
                <c:pt idx="814">
                  <c:v>493</c:v>
                </c:pt>
                <c:pt idx="815">
                  <c:v>492.5</c:v>
                </c:pt>
                <c:pt idx="816">
                  <c:v>492</c:v>
                </c:pt>
                <c:pt idx="817">
                  <c:v>491.5</c:v>
                </c:pt>
                <c:pt idx="818">
                  <c:v>491</c:v>
                </c:pt>
                <c:pt idx="819">
                  <c:v>490.5</c:v>
                </c:pt>
                <c:pt idx="820">
                  <c:v>490</c:v>
                </c:pt>
                <c:pt idx="821">
                  <c:v>489.5</c:v>
                </c:pt>
                <c:pt idx="822">
                  <c:v>489</c:v>
                </c:pt>
                <c:pt idx="823">
                  <c:v>488.5</c:v>
                </c:pt>
                <c:pt idx="824">
                  <c:v>488</c:v>
                </c:pt>
                <c:pt idx="825">
                  <c:v>487.5</c:v>
                </c:pt>
                <c:pt idx="826">
                  <c:v>487</c:v>
                </c:pt>
                <c:pt idx="827">
                  <c:v>486.5</c:v>
                </c:pt>
                <c:pt idx="828">
                  <c:v>486</c:v>
                </c:pt>
                <c:pt idx="829">
                  <c:v>485.5</c:v>
                </c:pt>
                <c:pt idx="830">
                  <c:v>485</c:v>
                </c:pt>
                <c:pt idx="831">
                  <c:v>484.5</c:v>
                </c:pt>
                <c:pt idx="832">
                  <c:v>484</c:v>
                </c:pt>
                <c:pt idx="833">
                  <c:v>483.5</c:v>
                </c:pt>
                <c:pt idx="834">
                  <c:v>483</c:v>
                </c:pt>
                <c:pt idx="835">
                  <c:v>482.5</c:v>
                </c:pt>
                <c:pt idx="836">
                  <c:v>482</c:v>
                </c:pt>
                <c:pt idx="837">
                  <c:v>481.5</c:v>
                </c:pt>
                <c:pt idx="838">
                  <c:v>481</c:v>
                </c:pt>
                <c:pt idx="839">
                  <c:v>480.5</c:v>
                </c:pt>
                <c:pt idx="840">
                  <c:v>480</c:v>
                </c:pt>
                <c:pt idx="841">
                  <c:v>479.5</c:v>
                </c:pt>
                <c:pt idx="842">
                  <c:v>479</c:v>
                </c:pt>
                <c:pt idx="843">
                  <c:v>478.5</c:v>
                </c:pt>
                <c:pt idx="844">
                  <c:v>478</c:v>
                </c:pt>
                <c:pt idx="845">
                  <c:v>477.5</c:v>
                </c:pt>
                <c:pt idx="846">
                  <c:v>477</c:v>
                </c:pt>
                <c:pt idx="847">
                  <c:v>476.5</c:v>
                </c:pt>
                <c:pt idx="848">
                  <c:v>476</c:v>
                </c:pt>
                <c:pt idx="849">
                  <c:v>475.5</c:v>
                </c:pt>
                <c:pt idx="850">
                  <c:v>475</c:v>
                </c:pt>
                <c:pt idx="851">
                  <c:v>474.5</c:v>
                </c:pt>
                <c:pt idx="852">
                  <c:v>474</c:v>
                </c:pt>
                <c:pt idx="853">
                  <c:v>473.5</c:v>
                </c:pt>
                <c:pt idx="854">
                  <c:v>473</c:v>
                </c:pt>
                <c:pt idx="855">
                  <c:v>472.5</c:v>
                </c:pt>
                <c:pt idx="856">
                  <c:v>472</c:v>
                </c:pt>
                <c:pt idx="857">
                  <c:v>471.5</c:v>
                </c:pt>
                <c:pt idx="858">
                  <c:v>471</c:v>
                </c:pt>
                <c:pt idx="859">
                  <c:v>470.5</c:v>
                </c:pt>
                <c:pt idx="860">
                  <c:v>470</c:v>
                </c:pt>
                <c:pt idx="861">
                  <c:v>469.5</c:v>
                </c:pt>
                <c:pt idx="862">
                  <c:v>469</c:v>
                </c:pt>
                <c:pt idx="863">
                  <c:v>468.5</c:v>
                </c:pt>
                <c:pt idx="864">
                  <c:v>468</c:v>
                </c:pt>
                <c:pt idx="865">
                  <c:v>467.5</c:v>
                </c:pt>
                <c:pt idx="866">
                  <c:v>467</c:v>
                </c:pt>
                <c:pt idx="867">
                  <c:v>466.5</c:v>
                </c:pt>
                <c:pt idx="868">
                  <c:v>466</c:v>
                </c:pt>
                <c:pt idx="869">
                  <c:v>465.5</c:v>
                </c:pt>
                <c:pt idx="870">
                  <c:v>465</c:v>
                </c:pt>
                <c:pt idx="871">
                  <c:v>464.5</c:v>
                </c:pt>
                <c:pt idx="872">
                  <c:v>464</c:v>
                </c:pt>
                <c:pt idx="873">
                  <c:v>463.5</c:v>
                </c:pt>
                <c:pt idx="874">
                  <c:v>463</c:v>
                </c:pt>
                <c:pt idx="875">
                  <c:v>462.5</c:v>
                </c:pt>
                <c:pt idx="876">
                  <c:v>462</c:v>
                </c:pt>
                <c:pt idx="877">
                  <c:v>461.5</c:v>
                </c:pt>
                <c:pt idx="878">
                  <c:v>461</c:v>
                </c:pt>
                <c:pt idx="879">
                  <c:v>460.5</c:v>
                </c:pt>
                <c:pt idx="880">
                  <c:v>460</c:v>
                </c:pt>
                <c:pt idx="881">
                  <c:v>459.5</c:v>
                </c:pt>
                <c:pt idx="882">
                  <c:v>459</c:v>
                </c:pt>
                <c:pt idx="883">
                  <c:v>458.5</c:v>
                </c:pt>
                <c:pt idx="884">
                  <c:v>458</c:v>
                </c:pt>
                <c:pt idx="885">
                  <c:v>457.5</c:v>
                </c:pt>
                <c:pt idx="886">
                  <c:v>457</c:v>
                </c:pt>
                <c:pt idx="887">
                  <c:v>456.5</c:v>
                </c:pt>
                <c:pt idx="888">
                  <c:v>456</c:v>
                </c:pt>
                <c:pt idx="889">
                  <c:v>455.5</c:v>
                </c:pt>
                <c:pt idx="890">
                  <c:v>455</c:v>
                </c:pt>
                <c:pt idx="891">
                  <c:v>454.5</c:v>
                </c:pt>
                <c:pt idx="892">
                  <c:v>454</c:v>
                </c:pt>
                <c:pt idx="893">
                  <c:v>453.5</c:v>
                </c:pt>
                <c:pt idx="894">
                  <c:v>453</c:v>
                </c:pt>
                <c:pt idx="895">
                  <c:v>452.5</c:v>
                </c:pt>
                <c:pt idx="896">
                  <c:v>452</c:v>
                </c:pt>
                <c:pt idx="897">
                  <c:v>451.5</c:v>
                </c:pt>
                <c:pt idx="898">
                  <c:v>451</c:v>
                </c:pt>
                <c:pt idx="899">
                  <c:v>450.5</c:v>
                </c:pt>
                <c:pt idx="900">
                  <c:v>450</c:v>
                </c:pt>
                <c:pt idx="901">
                  <c:v>449.5</c:v>
                </c:pt>
                <c:pt idx="902">
                  <c:v>449</c:v>
                </c:pt>
                <c:pt idx="903">
                  <c:v>448.5</c:v>
                </c:pt>
                <c:pt idx="904">
                  <c:v>448</c:v>
                </c:pt>
                <c:pt idx="905">
                  <c:v>447.5</c:v>
                </c:pt>
                <c:pt idx="906">
                  <c:v>447</c:v>
                </c:pt>
                <c:pt idx="907">
                  <c:v>446.5</c:v>
                </c:pt>
                <c:pt idx="908">
                  <c:v>446</c:v>
                </c:pt>
                <c:pt idx="909">
                  <c:v>445.5</c:v>
                </c:pt>
                <c:pt idx="910">
                  <c:v>445</c:v>
                </c:pt>
                <c:pt idx="911">
                  <c:v>444.5</c:v>
                </c:pt>
                <c:pt idx="912">
                  <c:v>444</c:v>
                </c:pt>
                <c:pt idx="913">
                  <c:v>443.5</c:v>
                </c:pt>
                <c:pt idx="914">
                  <c:v>443</c:v>
                </c:pt>
                <c:pt idx="915">
                  <c:v>442.5</c:v>
                </c:pt>
                <c:pt idx="916">
                  <c:v>442</c:v>
                </c:pt>
                <c:pt idx="917">
                  <c:v>441.5</c:v>
                </c:pt>
                <c:pt idx="918">
                  <c:v>441</c:v>
                </c:pt>
                <c:pt idx="919">
                  <c:v>440.5</c:v>
                </c:pt>
                <c:pt idx="920">
                  <c:v>440</c:v>
                </c:pt>
                <c:pt idx="921">
                  <c:v>439.5</c:v>
                </c:pt>
                <c:pt idx="922">
                  <c:v>439</c:v>
                </c:pt>
                <c:pt idx="923">
                  <c:v>438.5</c:v>
                </c:pt>
                <c:pt idx="924">
                  <c:v>438</c:v>
                </c:pt>
                <c:pt idx="925">
                  <c:v>437.5</c:v>
                </c:pt>
                <c:pt idx="926">
                  <c:v>437</c:v>
                </c:pt>
                <c:pt idx="927">
                  <c:v>436.5</c:v>
                </c:pt>
                <c:pt idx="928">
                  <c:v>436</c:v>
                </c:pt>
                <c:pt idx="929">
                  <c:v>435.5</c:v>
                </c:pt>
                <c:pt idx="930">
                  <c:v>435</c:v>
                </c:pt>
                <c:pt idx="931">
                  <c:v>434.5</c:v>
                </c:pt>
                <c:pt idx="932">
                  <c:v>434</c:v>
                </c:pt>
                <c:pt idx="933">
                  <c:v>433.5</c:v>
                </c:pt>
                <c:pt idx="934">
                  <c:v>433</c:v>
                </c:pt>
                <c:pt idx="935">
                  <c:v>432.5</c:v>
                </c:pt>
                <c:pt idx="936">
                  <c:v>432</c:v>
                </c:pt>
                <c:pt idx="937">
                  <c:v>431.5</c:v>
                </c:pt>
                <c:pt idx="938">
                  <c:v>431</c:v>
                </c:pt>
                <c:pt idx="939">
                  <c:v>430.5</c:v>
                </c:pt>
                <c:pt idx="940">
                  <c:v>430</c:v>
                </c:pt>
                <c:pt idx="941">
                  <c:v>429.5</c:v>
                </c:pt>
                <c:pt idx="942">
                  <c:v>429</c:v>
                </c:pt>
                <c:pt idx="943">
                  <c:v>428.5</c:v>
                </c:pt>
                <c:pt idx="944">
                  <c:v>428</c:v>
                </c:pt>
                <c:pt idx="945">
                  <c:v>427.5</c:v>
                </c:pt>
                <c:pt idx="946">
                  <c:v>427</c:v>
                </c:pt>
                <c:pt idx="947">
                  <c:v>426.5</c:v>
                </c:pt>
                <c:pt idx="948">
                  <c:v>426</c:v>
                </c:pt>
                <c:pt idx="949">
                  <c:v>425.5</c:v>
                </c:pt>
                <c:pt idx="950">
                  <c:v>425</c:v>
                </c:pt>
                <c:pt idx="951">
                  <c:v>424.5</c:v>
                </c:pt>
                <c:pt idx="952">
                  <c:v>424</c:v>
                </c:pt>
                <c:pt idx="953">
                  <c:v>423.5</c:v>
                </c:pt>
                <c:pt idx="954">
                  <c:v>423</c:v>
                </c:pt>
                <c:pt idx="955">
                  <c:v>422.5</c:v>
                </c:pt>
                <c:pt idx="956">
                  <c:v>422</c:v>
                </c:pt>
                <c:pt idx="957">
                  <c:v>421.5</c:v>
                </c:pt>
                <c:pt idx="958">
                  <c:v>421</c:v>
                </c:pt>
                <c:pt idx="959">
                  <c:v>420.5</c:v>
                </c:pt>
                <c:pt idx="960">
                  <c:v>420</c:v>
                </c:pt>
                <c:pt idx="961">
                  <c:v>419.5</c:v>
                </c:pt>
                <c:pt idx="962">
                  <c:v>419</c:v>
                </c:pt>
                <c:pt idx="963">
                  <c:v>418.5</c:v>
                </c:pt>
                <c:pt idx="964">
                  <c:v>418</c:v>
                </c:pt>
                <c:pt idx="965">
                  <c:v>417.5</c:v>
                </c:pt>
                <c:pt idx="966">
                  <c:v>417</c:v>
                </c:pt>
                <c:pt idx="967">
                  <c:v>416.5</c:v>
                </c:pt>
                <c:pt idx="968">
                  <c:v>416</c:v>
                </c:pt>
                <c:pt idx="969">
                  <c:v>415.5</c:v>
                </c:pt>
                <c:pt idx="970">
                  <c:v>415</c:v>
                </c:pt>
                <c:pt idx="971">
                  <c:v>414.5</c:v>
                </c:pt>
                <c:pt idx="972">
                  <c:v>414</c:v>
                </c:pt>
                <c:pt idx="973">
                  <c:v>413.5</c:v>
                </c:pt>
                <c:pt idx="974">
                  <c:v>413</c:v>
                </c:pt>
                <c:pt idx="975">
                  <c:v>412.5</c:v>
                </c:pt>
                <c:pt idx="976">
                  <c:v>412</c:v>
                </c:pt>
                <c:pt idx="977">
                  <c:v>411.5</c:v>
                </c:pt>
                <c:pt idx="978">
                  <c:v>411</c:v>
                </c:pt>
                <c:pt idx="979">
                  <c:v>410.5</c:v>
                </c:pt>
                <c:pt idx="980">
                  <c:v>410</c:v>
                </c:pt>
                <c:pt idx="981">
                  <c:v>409.5</c:v>
                </c:pt>
                <c:pt idx="982">
                  <c:v>409</c:v>
                </c:pt>
                <c:pt idx="983">
                  <c:v>408.5</c:v>
                </c:pt>
                <c:pt idx="984">
                  <c:v>408</c:v>
                </c:pt>
                <c:pt idx="985">
                  <c:v>407.5</c:v>
                </c:pt>
                <c:pt idx="986">
                  <c:v>407</c:v>
                </c:pt>
                <c:pt idx="987">
                  <c:v>406.5</c:v>
                </c:pt>
                <c:pt idx="988">
                  <c:v>406</c:v>
                </c:pt>
                <c:pt idx="989">
                  <c:v>405.5</c:v>
                </c:pt>
                <c:pt idx="990">
                  <c:v>405</c:v>
                </c:pt>
                <c:pt idx="991">
                  <c:v>404.5</c:v>
                </c:pt>
                <c:pt idx="992">
                  <c:v>404</c:v>
                </c:pt>
                <c:pt idx="993">
                  <c:v>403.5</c:v>
                </c:pt>
                <c:pt idx="994">
                  <c:v>403</c:v>
                </c:pt>
                <c:pt idx="995">
                  <c:v>402.5</c:v>
                </c:pt>
                <c:pt idx="996">
                  <c:v>402</c:v>
                </c:pt>
                <c:pt idx="997">
                  <c:v>401.5</c:v>
                </c:pt>
                <c:pt idx="998">
                  <c:v>401</c:v>
                </c:pt>
                <c:pt idx="999">
                  <c:v>400.5</c:v>
                </c:pt>
                <c:pt idx="1000">
                  <c:v>400</c:v>
                </c:pt>
                <c:pt idx="1001">
                  <c:v>399.5</c:v>
                </c:pt>
                <c:pt idx="1002">
                  <c:v>399</c:v>
                </c:pt>
                <c:pt idx="1003">
                  <c:v>398.5</c:v>
                </c:pt>
                <c:pt idx="1004">
                  <c:v>398</c:v>
                </c:pt>
                <c:pt idx="1005">
                  <c:v>397.5</c:v>
                </c:pt>
                <c:pt idx="1006">
                  <c:v>397</c:v>
                </c:pt>
                <c:pt idx="1007">
                  <c:v>396.5</c:v>
                </c:pt>
                <c:pt idx="1008">
                  <c:v>396</c:v>
                </c:pt>
                <c:pt idx="1009">
                  <c:v>395.5</c:v>
                </c:pt>
                <c:pt idx="1010">
                  <c:v>395</c:v>
                </c:pt>
                <c:pt idx="1011">
                  <c:v>394.5</c:v>
                </c:pt>
                <c:pt idx="1012">
                  <c:v>394</c:v>
                </c:pt>
                <c:pt idx="1013">
                  <c:v>393.5</c:v>
                </c:pt>
                <c:pt idx="1014">
                  <c:v>393</c:v>
                </c:pt>
                <c:pt idx="1015">
                  <c:v>392.5</c:v>
                </c:pt>
                <c:pt idx="1016">
                  <c:v>392</c:v>
                </c:pt>
                <c:pt idx="1017">
                  <c:v>391.5</c:v>
                </c:pt>
                <c:pt idx="1018">
                  <c:v>391</c:v>
                </c:pt>
                <c:pt idx="1019">
                  <c:v>390.5</c:v>
                </c:pt>
                <c:pt idx="1020">
                  <c:v>390</c:v>
                </c:pt>
                <c:pt idx="1021">
                  <c:v>389.5</c:v>
                </c:pt>
                <c:pt idx="1022">
                  <c:v>389</c:v>
                </c:pt>
                <c:pt idx="1023">
                  <c:v>388.5</c:v>
                </c:pt>
                <c:pt idx="1024">
                  <c:v>388</c:v>
                </c:pt>
                <c:pt idx="1025">
                  <c:v>387.5</c:v>
                </c:pt>
                <c:pt idx="1026">
                  <c:v>387</c:v>
                </c:pt>
                <c:pt idx="1027">
                  <c:v>386.5</c:v>
                </c:pt>
                <c:pt idx="1028">
                  <c:v>386</c:v>
                </c:pt>
                <c:pt idx="1029">
                  <c:v>385.5</c:v>
                </c:pt>
                <c:pt idx="1030">
                  <c:v>385</c:v>
                </c:pt>
                <c:pt idx="1031">
                  <c:v>384.5</c:v>
                </c:pt>
                <c:pt idx="1032">
                  <c:v>384</c:v>
                </c:pt>
                <c:pt idx="1033">
                  <c:v>383.5</c:v>
                </c:pt>
                <c:pt idx="1034">
                  <c:v>383</c:v>
                </c:pt>
                <c:pt idx="1035">
                  <c:v>382.5</c:v>
                </c:pt>
                <c:pt idx="1036">
                  <c:v>382</c:v>
                </c:pt>
                <c:pt idx="1037">
                  <c:v>381.5</c:v>
                </c:pt>
                <c:pt idx="1038">
                  <c:v>381</c:v>
                </c:pt>
                <c:pt idx="1039">
                  <c:v>380.5</c:v>
                </c:pt>
                <c:pt idx="1040">
                  <c:v>380</c:v>
                </c:pt>
                <c:pt idx="1041">
                  <c:v>379.5</c:v>
                </c:pt>
                <c:pt idx="1042">
                  <c:v>379</c:v>
                </c:pt>
                <c:pt idx="1043">
                  <c:v>378.5</c:v>
                </c:pt>
                <c:pt idx="1044">
                  <c:v>378</c:v>
                </c:pt>
                <c:pt idx="1045">
                  <c:v>377.5</c:v>
                </c:pt>
                <c:pt idx="1046">
                  <c:v>377</c:v>
                </c:pt>
                <c:pt idx="1047">
                  <c:v>376.5</c:v>
                </c:pt>
                <c:pt idx="1048">
                  <c:v>376</c:v>
                </c:pt>
                <c:pt idx="1049">
                  <c:v>375.5</c:v>
                </c:pt>
                <c:pt idx="1050">
                  <c:v>375</c:v>
                </c:pt>
                <c:pt idx="1051">
                  <c:v>374.5</c:v>
                </c:pt>
                <c:pt idx="1052">
                  <c:v>374</c:v>
                </c:pt>
                <c:pt idx="1053">
                  <c:v>373.5</c:v>
                </c:pt>
                <c:pt idx="1054">
                  <c:v>373</c:v>
                </c:pt>
                <c:pt idx="1055">
                  <c:v>372.5</c:v>
                </c:pt>
                <c:pt idx="1056">
                  <c:v>372</c:v>
                </c:pt>
                <c:pt idx="1057">
                  <c:v>371.5</c:v>
                </c:pt>
                <c:pt idx="1058">
                  <c:v>371</c:v>
                </c:pt>
                <c:pt idx="1059">
                  <c:v>370.5</c:v>
                </c:pt>
                <c:pt idx="1060">
                  <c:v>370</c:v>
                </c:pt>
                <c:pt idx="1061">
                  <c:v>369.5</c:v>
                </c:pt>
                <c:pt idx="1062">
                  <c:v>369</c:v>
                </c:pt>
                <c:pt idx="1063">
                  <c:v>368.5</c:v>
                </c:pt>
                <c:pt idx="1064">
                  <c:v>368</c:v>
                </c:pt>
                <c:pt idx="1065">
                  <c:v>367.5</c:v>
                </c:pt>
                <c:pt idx="1066">
                  <c:v>367</c:v>
                </c:pt>
                <c:pt idx="1067">
                  <c:v>366.5</c:v>
                </c:pt>
                <c:pt idx="1068">
                  <c:v>366</c:v>
                </c:pt>
                <c:pt idx="1069">
                  <c:v>365.5</c:v>
                </c:pt>
                <c:pt idx="1070">
                  <c:v>365</c:v>
                </c:pt>
                <c:pt idx="1071">
                  <c:v>364.5</c:v>
                </c:pt>
                <c:pt idx="1072">
                  <c:v>364</c:v>
                </c:pt>
                <c:pt idx="1073">
                  <c:v>363.5</c:v>
                </c:pt>
                <c:pt idx="1074">
                  <c:v>363</c:v>
                </c:pt>
                <c:pt idx="1075">
                  <c:v>362.5</c:v>
                </c:pt>
                <c:pt idx="1076">
                  <c:v>362</c:v>
                </c:pt>
                <c:pt idx="1077">
                  <c:v>361.5</c:v>
                </c:pt>
                <c:pt idx="1078">
                  <c:v>361</c:v>
                </c:pt>
                <c:pt idx="1079">
                  <c:v>360.5</c:v>
                </c:pt>
                <c:pt idx="1080">
                  <c:v>360</c:v>
                </c:pt>
                <c:pt idx="1081">
                  <c:v>359.5</c:v>
                </c:pt>
                <c:pt idx="1082">
                  <c:v>359</c:v>
                </c:pt>
                <c:pt idx="1083">
                  <c:v>358.5</c:v>
                </c:pt>
                <c:pt idx="1084">
                  <c:v>358</c:v>
                </c:pt>
                <c:pt idx="1085">
                  <c:v>357.5</c:v>
                </c:pt>
                <c:pt idx="1086">
                  <c:v>357</c:v>
                </c:pt>
                <c:pt idx="1087">
                  <c:v>356.5</c:v>
                </c:pt>
                <c:pt idx="1088">
                  <c:v>356</c:v>
                </c:pt>
                <c:pt idx="1089">
                  <c:v>355.5</c:v>
                </c:pt>
                <c:pt idx="1090">
                  <c:v>355</c:v>
                </c:pt>
                <c:pt idx="1091">
                  <c:v>354.5</c:v>
                </c:pt>
                <c:pt idx="1092">
                  <c:v>354</c:v>
                </c:pt>
                <c:pt idx="1093">
                  <c:v>353.5</c:v>
                </c:pt>
                <c:pt idx="1094">
                  <c:v>353</c:v>
                </c:pt>
                <c:pt idx="1095">
                  <c:v>352.5</c:v>
                </c:pt>
                <c:pt idx="1096">
                  <c:v>352</c:v>
                </c:pt>
                <c:pt idx="1097">
                  <c:v>351.5</c:v>
                </c:pt>
                <c:pt idx="1098">
                  <c:v>351</c:v>
                </c:pt>
                <c:pt idx="1099">
                  <c:v>350.5</c:v>
                </c:pt>
                <c:pt idx="1100">
                  <c:v>350</c:v>
                </c:pt>
                <c:pt idx="1101">
                  <c:v>349.5</c:v>
                </c:pt>
                <c:pt idx="1102">
                  <c:v>349</c:v>
                </c:pt>
                <c:pt idx="1103">
                  <c:v>348.5</c:v>
                </c:pt>
                <c:pt idx="1104">
                  <c:v>348</c:v>
                </c:pt>
                <c:pt idx="1105">
                  <c:v>347.5</c:v>
                </c:pt>
                <c:pt idx="1106">
                  <c:v>347</c:v>
                </c:pt>
                <c:pt idx="1107">
                  <c:v>346.5</c:v>
                </c:pt>
                <c:pt idx="1108">
                  <c:v>346</c:v>
                </c:pt>
                <c:pt idx="1109">
                  <c:v>345.5</c:v>
                </c:pt>
                <c:pt idx="1110">
                  <c:v>345</c:v>
                </c:pt>
                <c:pt idx="1111">
                  <c:v>344.5</c:v>
                </c:pt>
                <c:pt idx="1112">
                  <c:v>344</c:v>
                </c:pt>
                <c:pt idx="1113">
                  <c:v>343.5</c:v>
                </c:pt>
                <c:pt idx="1114">
                  <c:v>343</c:v>
                </c:pt>
                <c:pt idx="1115">
                  <c:v>342.5</c:v>
                </c:pt>
                <c:pt idx="1116">
                  <c:v>342</c:v>
                </c:pt>
                <c:pt idx="1117">
                  <c:v>341.5</c:v>
                </c:pt>
                <c:pt idx="1118">
                  <c:v>341</c:v>
                </c:pt>
                <c:pt idx="1119">
                  <c:v>340.5</c:v>
                </c:pt>
                <c:pt idx="1120">
                  <c:v>340</c:v>
                </c:pt>
                <c:pt idx="1121">
                  <c:v>339.5</c:v>
                </c:pt>
                <c:pt idx="1122">
                  <c:v>339</c:v>
                </c:pt>
                <c:pt idx="1123">
                  <c:v>338.5</c:v>
                </c:pt>
                <c:pt idx="1124">
                  <c:v>338</c:v>
                </c:pt>
                <c:pt idx="1125">
                  <c:v>337.5</c:v>
                </c:pt>
                <c:pt idx="1126">
                  <c:v>337</c:v>
                </c:pt>
                <c:pt idx="1127">
                  <c:v>336.5</c:v>
                </c:pt>
                <c:pt idx="1128">
                  <c:v>336</c:v>
                </c:pt>
                <c:pt idx="1129">
                  <c:v>335.5</c:v>
                </c:pt>
                <c:pt idx="1130">
                  <c:v>335</c:v>
                </c:pt>
                <c:pt idx="1131">
                  <c:v>334.5</c:v>
                </c:pt>
                <c:pt idx="1132">
                  <c:v>334</c:v>
                </c:pt>
                <c:pt idx="1133">
                  <c:v>333.5</c:v>
                </c:pt>
                <c:pt idx="1134">
                  <c:v>333</c:v>
                </c:pt>
                <c:pt idx="1135">
                  <c:v>332.5</c:v>
                </c:pt>
                <c:pt idx="1136">
                  <c:v>332</c:v>
                </c:pt>
                <c:pt idx="1137">
                  <c:v>331.5</c:v>
                </c:pt>
                <c:pt idx="1138">
                  <c:v>331</c:v>
                </c:pt>
                <c:pt idx="1139">
                  <c:v>330.5</c:v>
                </c:pt>
                <c:pt idx="1140">
                  <c:v>330</c:v>
                </c:pt>
                <c:pt idx="1141">
                  <c:v>329.5</c:v>
                </c:pt>
                <c:pt idx="1142">
                  <c:v>329</c:v>
                </c:pt>
                <c:pt idx="1143">
                  <c:v>328.5</c:v>
                </c:pt>
                <c:pt idx="1144">
                  <c:v>328</c:v>
                </c:pt>
                <c:pt idx="1145">
                  <c:v>327.5</c:v>
                </c:pt>
                <c:pt idx="1146">
                  <c:v>327</c:v>
                </c:pt>
                <c:pt idx="1147">
                  <c:v>326.5</c:v>
                </c:pt>
                <c:pt idx="1148">
                  <c:v>326</c:v>
                </c:pt>
                <c:pt idx="1149">
                  <c:v>325.5</c:v>
                </c:pt>
                <c:pt idx="1150">
                  <c:v>325</c:v>
                </c:pt>
                <c:pt idx="1151">
                  <c:v>324.5</c:v>
                </c:pt>
                <c:pt idx="1152">
                  <c:v>324</c:v>
                </c:pt>
                <c:pt idx="1153">
                  <c:v>323.5</c:v>
                </c:pt>
                <c:pt idx="1154">
                  <c:v>323</c:v>
                </c:pt>
                <c:pt idx="1155">
                  <c:v>322.5</c:v>
                </c:pt>
                <c:pt idx="1156">
                  <c:v>322</c:v>
                </c:pt>
                <c:pt idx="1157">
                  <c:v>321.5</c:v>
                </c:pt>
                <c:pt idx="1158">
                  <c:v>321</c:v>
                </c:pt>
                <c:pt idx="1159">
                  <c:v>320.5</c:v>
                </c:pt>
                <c:pt idx="1160">
                  <c:v>320</c:v>
                </c:pt>
                <c:pt idx="1161">
                  <c:v>319.5</c:v>
                </c:pt>
                <c:pt idx="1162">
                  <c:v>319</c:v>
                </c:pt>
                <c:pt idx="1163">
                  <c:v>318.5</c:v>
                </c:pt>
                <c:pt idx="1164">
                  <c:v>318</c:v>
                </c:pt>
                <c:pt idx="1165">
                  <c:v>317.5</c:v>
                </c:pt>
                <c:pt idx="1166">
                  <c:v>317</c:v>
                </c:pt>
                <c:pt idx="1167">
                  <c:v>316.5</c:v>
                </c:pt>
                <c:pt idx="1168">
                  <c:v>316</c:v>
                </c:pt>
                <c:pt idx="1169">
                  <c:v>315.5</c:v>
                </c:pt>
                <c:pt idx="1170">
                  <c:v>315</c:v>
                </c:pt>
                <c:pt idx="1171">
                  <c:v>314.5</c:v>
                </c:pt>
                <c:pt idx="1172">
                  <c:v>314</c:v>
                </c:pt>
                <c:pt idx="1173">
                  <c:v>313.5</c:v>
                </c:pt>
                <c:pt idx="1174">
                  <c:v>313</c:v>
                </c:pt>
                <c:pt idx="1175">
                  <c:v>312.5</c:v>
                </c:pt>
                <c:pt idx="1176">
                  <c:v>312</c:v>
                </c:pt>
                <c:pt idx="1177">
                  <c:v>311.5</c:v>
                </c:pt>
                <c:pt idx="1178">
                  <c:v>311</c:v>
                </c:pt>
                <c:pt idx="1179">
                  <c:v>310.5</c:v>
                </c:pt>
                <c:pt idx="1180">
                  <c:v>310</c:v>
                </c:pt>
                <c:pt idx="1181">
                  <c:v>309.5</c:v>
                </c:pt>
                <c:pt idx="1182">
                  <c:v>309</c:v>
                </c:pt>
                <c:pt idx="1183">
                  <c:v>308.5</c:v>
                </c:pt>
                <c:pt idx="1184">
                  <c:v>308</c:v>
                </c:pt>
                <c:pt idx="1185">
                  <c:v>307.5</c:v>
                </c:pt>
                <c:pt idx="1186">
                  <c:v>307</c:v>
                </c:pt>
                <c:pt idx="1187">
                  <c:v>306.5</c:v>
                </c:pt>
                <c:pt idx="1188">
                  <c:v>306</c:v>
                </c:pt>
                <c:pt idx="1189">
                  <c:v>305.5</c:v>
                </c:pt>
                <c:pt idx="1190">
                  <c:v>305</c:v>
                </c:pt>
                <c:pt idx="1191">
                  <c:v>304.5</c:v>
                </c:pt>
                <c:pt idx="1192">
                  <c:v>304</c:v>
                </c:pt>
                <c:pt idx="1193">
                  <c:v>303.5</c:v>
                </c:pt>
                <c:pt idx="1194">
                  <c:v>303</c:v>
                </c:pt>
                <c:pt idx="1195">
                  <c:v>302.5</c:v>
                </c:pt>
                <c:pt idx="1196">
                  <c:v>302</c:v>
                </c:pt>
                <c:pt idx="1197">
                  <c:v>301.5</c:v>
                </c:pt>
                <c:pt idx="1198">
                  <c:v>301</c:v>
                </c:pt>
                <c:pt idx="1199">
                  <c:v>300.5</c:v>
                </c:pt>
                <c:pt idx="1200">
                  <c:v>300</c:v>
                </c:pt>
              </c:numCache>
            </c:numRef>
          </c:xVal>
          <c:yVal>
            <c:numRef>
              <c:f>Sheet1!$J$3:$J$1203</c:f>
              <c:numCache>
                <c:formatCode>General</c:formatCode>
                <c:ptCount val="1201"/>
                <c:pt idx="0">
                  <c:v>9.77E-4</c:v>
                </c:pt>
                <c:pt idx="1">
                  <c:v>1.738E-3</c:v>
                </c:pt>
                <c:pt idx="2">
                  <c:v>1.5640000000000001E-3</c:v>
                </c:pt>
                <c:pt idx="3">
                  <c:v>1.3829999999999999E-3</c:v>
                </c:pt>
                <c:pt idx="4">
                  <c:v>1.2019999999999999E-3</c:v>
                </c:pt>
                <c:pt idx="5">
                  <c:v>1.1900000000000001E-3</c:v>
                </c:pt>
                <c:pt idx="6">
                  <c:v>1.841E-3</c:v>
                </c:pt>
                <c:pt idx="7">
                  <c:v>1.227E-3</c:v>
                </c:pt>
                <c:pt idx="8">
                  <c:v>1.292E-3</c:v>
                </c:pt>
                <c:pt idx="9">
                  <c:v>1.6299999999999999E-3</c:v>
                </c:pt>
                <c:pt idx="10">
                  <c:v>1.712E-3</c:v>
                </c:pt>
                <c:pt idx="11">
                  <c:v>1.48E-3</c:v>
                </c:pt>
                <c:pt idx="12">
                  <c:v>7.7700000000000002E-4</c:v>
                </c:pt>
                <c:pt idx="13">
                  <c:v>6.7500000000000004E-4</c:v>
                </c:pt>
                <c:pt idx="14">
                  <c:v>5.04E-4</c:v>
                </c:pt>
                <c:pt idx="15">
                  <c:v>3.6499999999999998E-4</c:v>
                </c:pt>
                <c:pt idx="16">
                  <c:v>-1.84E-4</c:v>
                </c:pt>
                <c:pt idx="17">
                  <c:v>-1.4200000000000001E-4</c:v>
                </c:pt>
                <c:pt idx="18">
                  <c:v>1.0009999999999999E-3</c:v>
                </c:pt>
                <c:pt idx="19">
                  <c:v>1.5820000000000001E-3</c:v>
                </c:pt>
                <c:pt idx="20">
                  <c:v>2.3410000000000002E-3</c:v>
                </c:pt>
                <c:pt idx="21">
                  <c:v>1.869E-3</c:v>
                </c:pt>
                <c:pt idx="22">
                  <c:v>1.016E-3</c:v>
                </c:pt>
                <c:pt idx="23">
                  <c:v>1.8220000000000001E-3</c:v>
                </c:pt>
                <c:pt idx="24">
                  <c:v>1.7570000000000001E-3</c:v>
                </c:pt>
                <c:pt idx="25">
                  <c:v>1.142E-3</c:v>
                </c:pt>
                <c:pt idx="26">
                  <c:v>1.3730000000000001E-3</c:v>
                </c:pt>
                <c:pt idx="27">
                  <c:v>1.353E-3</c:v>
                </c:pt>
                <c:pt idx="28">
                  <c:v>1.5039999999999999E-3</c:v>
                </c:pt>
                <c:pt idx="29">
                  <c:v>1.8270000000000001E-3</c:v>
                </c:pt>
                <c:pt idx="30">
                  <c:v>1.338E-3</c:v>
                </c:pt>
                <c:pt idx="31">
                  <c:v>1.32E-3</c:v>
                </c:pt>
                <c:pt idx="32">
                  <c:v>9.3999999999999997E-4</c:v>
                </c:pt>
                <c:pt idx="33">
                  <c:v>1.4790000000000001E-3</c:v>
                </c:pt>
                <c:pt idx="34">
                  <c:v>1.3799999999999999E-3</c:v>
                </c:pt>
                <c:pt idx="35">
                  <c:v>1.441E-3</c:v>
                </c:pt>
                <c:pt idx="36">
                  <c:v>1.1199999999999999E-3</c:v>
                </c:pt>
                <c:pt idx="37">
                  <c:v>1.2960000000000001E-3</c:v>
                </c:pt>
                <c:pt idx="38">
                  <c:v>1.4959999999999999E-3</c:v>
                </c:pt>
                <c:pt idx="39">
                  <c:v>1.127E-3</c:v>
                </c:pt>
                <c:pt idx="40">
                  <c:v>8.0800000000000002E-4</c:v>
                </c:pt>
                <c:pt idx="41">
                  <c:v>1.101E-3</c:v>
                </c:pt>
                <c:pt idx="42">
                  <c:v>2.0409999999999998E-3</c:v>
                </c:pt>
                <c:pt idx="43">
                  <c:v>7.6999999999999996E-4</c:v>
                </c:pt>
                <c:pt idx="44">
                  <c:v>1.353E-3</c:v>
                </c:pt>
                <c:pt idx="45">
                  <c:v>8.4099999999999995E-4</c:v>
                </c:pt>
                <c:pt idx="46">
                  <c:v>1.5820000000000001E-3</c:v>
                </c:pt>
                <c:pt idx="47">
                  <c:v>2.1979999999999999E-3</c:v>
                </c:pt>
                <c:pt idx="48">
                  <c:v>1.645E-3</c:v>
                </c:pt>
                <c:pt idx="49">
                  <c:v>1.098E-3</c:v>
                </c:pt>
                <c:pt idx="50">
                  <c:v>5.0100000000000003E-4</c:v>
                </c:pt>
                <c:pt idx="51">
                  <c:v>2.5099999999999998E-4</c:v>
                </c:pt>
                <c:pt idx="52">
                  <c:v>7.3399999999999995E-4</c:v>
                </c:pt>
                <c:pt idx="53">
                  <c:v>1.284E-3</c:v>
                </c:pt>
                <c:pt idx="54">
                  <c:v>1.444E-3</c:v>
                </c:pt>
                <c:pt idx="55">
                  <c:v>2.2599999999999999E-3</c:v>
                </c:pt>
                <c:pt idx="56">
                  <c:v>3.21E-4</c:v>
                </c:pt>
                <c:pt idx="57">
                  <c:v>2.568E-3</c:v>
                </c:pt>
                <c:pt idx="58">
                  <c:v>1.224E-3</c:v>
                </c:pt>
                <c:pt idx="59">
                  <c:v>6.1399999999999996E-4</c:v>
                </c:pt>
                <c:pt idx="60">
                  <c:v>-1.2359999999999999E-3</c:v>
                </c:pt>
                <c:pt idx="61">
                  <c:v>2.2750000000000001E-3</c:v>
                </c:pt>
                <c:pt idx="62">
                  <c:v>1.454E-3</c:v>
                </c:pt>
                <c:pt idx="63">
                  <c:v>7.2400000000000003E-4</c:v>
                </c:pt>
                <c:pt idx="64">
                  <c:v>2.6450000000000002E-3</c:v>
                </c:pt>
                <c:pt idx="65">
                  <c:v>1.4599999999999999E-3</c:v>
                </c:pt>
                <c:pt idx="66">
                  <c:v>2.6670000000000001E-3</c:v>
                </c:pt>
                <c:pt idx="67">
                  <c:v>1.7910000000000001E-3</c:v>
                </c:pt>
                <c:pt idx="68">
                  <c:v>1.877E-3</c:v>
                </c:pt>
                <c:pt idx="69">
                  <c:v>2.5839999999999999E-3</c:v>
                </c:pt>
                <c:pt idx="70">
                  <c:v>7.1299999999999998E-4</c:v>
                </c:pt>
                <c:pt idx="71">
                  <c:v>2.31E-3</c:v>
                </c:pt>
                <c:pt idx="72">
                  <c:v>9.5699999999999995E-4</c:v>
                </c:pt>
                <c:pt idx="73">
                  <c:v>2.307E-3</c:v>
                </c:pt>
                <c:pt idx="74">
                  <c:v>6.4800000000000003E-4</c:v>
                </c:pt>
                <c:pt idx="75">
                  <c:v>2.7590000000000002E-3</c:v>
                </c:pt>
                <c:pt idx="76">
                  <c:v>-6.2299999999999996E-4</c:v>
                </c:pt>
                <c:pt idx="77">
                  <c:v>8.8800000000000001E-4</c:v>
                </c:pt>
                <c:pt idx="78">
                  <c:v>3.9870000000000001E-3</c:v>
                </c:pt>
                <c:pt idx="79">
                  <c:v>2.6899999999999998E-4</c:v>
                </c:pt>
                <c:pt idx="80">
                  <c:v>5.2099999999999998E-4</c:v>
                </c:pt>
                <c:pt idx="81">
                  <c:v>2.15E-3</c:v>
                </c:pt>
                <c:pt idx="82">
                  <c:v>3.5279999999999999E-3</c:v>
                </c:pt>
                <c:pt idx="83">
                  <c:v>2.1080000000000001E-3</c:v>
                </c:pt>
                <c:pt idx="84">
                  <c:v>1.7899999999999999E-4</c:v>
                </c:pt>
                <c:pt idx="85">
                  <c:v>2.5200000000000001E-3</c:v>
                </c:pt>
                <c:pt idx="86">
                  <c:v>4.1199999999999999E-4</c:v>
                </c:pt>
                <c:pt idx="87">
                  <c:v>3.5500000000000002E-3</c:v>
                </c:pt>
                <c:pt idx="88">
                  <c:v>1.921E-3</c:v>
                </c:pt>
                <c:pt idx="89">
                  <c:v>7.6599999999999997E-4</c:v>
                </c:pt>
                <c:pt idx="90">
                  <c:v>4.2849999999999997E-3</c:v>
                </c:pt>
                <c:pt idx="91">
                  <c:v>2.0140000000000002E-3</c:v>
                </c:pt>
                <c:pt idx="92">
                  <c:v>1.807E-3</c:v>
                </c:pt>
                <c:pt idx="93">
                  <c:v>5.04E-4</c:v>
                </c:pt>
                <c:pt idx="94">
                  <c:v>4.8899999999999996E-4</c:v>
                </c:pt>
                <c:pt idx="95">
                  <c:v>6.6399999999999999E-4</c:v>
                </c:pt>
                <c:pt idx="96">
                  <c:v>9.990000000000001E-4</c:v>
                </c:pt>
                <c:pt idx="97">
                  <c:v>-2.5700000000000001E-4</c:v>
                </c:pt>
                <c:pt idx="98">
                  <c:v>1.0460000000000001E-3</c:v>
                </c:pt>
                <c:pt idx="99">
                  <c:v>2.366E-3</c:v>
                </c:pt>
                <c:pt idx="100">
                  <c:v>8.52E-4</c:v>
                </c:pt>
                <c:pt idx="101">
                  <c:v>4.9600000000000002E-4</c:v>
                </c:pt>
                <c:pt idx="102">
                  <c:v>-1.3600000000000001E-3</c:v>
                </c:pt>
                <c:pt idx="103">
                  <c:v>2.052E-3</c:v>
                </c:pt>
                <c:pt idx="104">
                  <c:v>1.3799999999999999E-4</c:v>
                </c:pt>
                <c:pt idx="105">
                  <c:v>5.9100000000000005E-4</c:v>
                </c:pt>
                <c:pt idx="106">
                  <c:v>2.405E-3</c:v>
                </c:pt>
                <c:pt idx="107">
                  <c:v>1.387E-3</c:v>
                </c:pt>
                <c:pt idx="108">
                  <c:v>3.65E-3</c:v>
                </c:pt>
                <c:pt idx="109">
                  <c:v>2.127E-3</c:v>
                </c:pt>
                <c:pt idx="110">
                  <c:v>1.4859999999999999E-3</c:v>
                </c:pt>
                <c:pt idx="111">
                  <c:v>2.5920000000000001E-3</c:v>
                </c:pt>
                <c:pt idx="112">
                  <c:v>2.5560000000000001E-3</c:v>
                </c:pt>
                <c:pt idx="113">
                  <c:v>2.5990000000000002E-3</c:v>
                </c:pt>
                <c:pt idx="114">
                  <c:v>9.5200000000000005E-4</c:v>
                </c:pt>
                <c:pt idx="115">
                  <c:v>8.1700000000000002E-4</c:v>
                </c:pt>
                <c:pt idx="116">
                  <c:v>1.142E-3</c:v>
                </c:pt>
                <c:pt idx="117">
                  <c:v>2.771E-3</c:v>
                </c:pt>
                <c:pt idx="118">
                  <c:v>2.1940000000000002E-3</c:v>
                </c:pt>
                <c:pt idx="119">
                  <c:v>4.9600000000000002E-4</c:v>
                </c:pt>
                <c:pt idx="120">
                  <c:v>4.9899999999999999E-4</c:v>
                </c:pt>
                <c:pt idx="121">
                  <c:v>1.683E-3</c:v>
                </c:pt>
                <c:pt idx="122">
                  <c:v>9.7599999999999998E-4</c:v>
                </c:pt>
                <c:pt idx="123">
                  <c:v>-7.3999999999999996E-5</c:v>
                </c:pt>
                <c:pt idx="124">
                  <c:v>6.3900000000000003E-4</c:v>
                </c:pt>
                <c:pt idx="125">
                  <c:v>3.1999999999999999E-5</c:v>
                </c:pt>
                <c:pt idx="126">
                  <c:v>1.635E-3</c:v>
                </c:pt>
                <c:pt idx="127">
                  <c:v>1.6410000000000001E-3</c:v>
                </c:pt>
                <c:pt idx="128">
                  <c:v>1.4170000000000001E-3</c:v>
                </c:pt>
                <c:pt idx="129">
                  <c:v>1.3929999999999999E-3</c:v>
                </c:pt>
                <c:pt idx="130">
                  <c:v>1.034E-3</c:v>
                </c:pt>
                <c:pt idx="131">
                  <c:v>1.616E-3</c:v>
                </c:pt>
                <c:pt idx="132">
                  <c:v>1.5640000000000001E-3</c:v>
                </c:pt>
                <c:pt idx="133">
                  <c:v>8.9599999999999999E-4</c:v>
                </c:pt>
                <c:pt idx="134">
                  <c:v>1.8289999999999999E-3</c:v>
                </c:pt>
                <c:pt idx="135">
                  <c:v>2.029E-3</c:v>
                </c:pt>
                <c:pt idx="136">
                  <c:v>2.3530000000000001E-3</c:v>
                </c:pt>
                <c:pt idx="137">
                  <c:v>1.8140000000000001E-3</c:v>
                </c:pt>
                <c:pt idx="138">
                  <c:v>6.8999999999999997E-4</c:v>
                </c:pt>
                <c:pt idx="139">
                  <c:v>1.586E-3</c:v>
                </c:pt>
                <c:pt idx="140">
                  <c:v>1.665E-3</c:v>
                </c:pt>
                <c:pt idx="141">
                  <c:v>9.0899999999999998E-4</c:v>
                </c:pt>
                <c:pt idx="142">
                  <c:v>2.0149999999999999E-3</c:v>
                </c:pt>
                <c:pt idx="143">
                  <c:v>1.2110000000000001E-3</c:v>
                </c:pt>
                <c:pt idx="144">
                  <c:v>1.7229999999999999E-3</c:v>
                </c:pt>
                <c:pt idx="145">
                  <c:v>1.57E-3</c:v>
                </c:pt>
                <c:pt idx="146">
                  <c:v>1.405E-3</c:v>
                </c:pt>
                <c:pt idx="147">
                  <c:v>8.5300000000000003E-4</c:v>
                </c:pt>
                <c:pt idx="148">
                  <c:v>1.0939999999999999E-3</c:v>
                </c:pt>
                <c:pt idx="149">
                  <c:v>1.7290000000000001E-3</c:v>
                </c:pt>
                <c:pt idx="150">
                  <c:v>1.681E-3</c:v>
                </c:pt>
                <c:pt idx="151">
                  <c:v>1.606E-3</c:v>
                </c:pt>
                <c:pt idx="152">
                  <c:v>1.333E-3</c:v>
                </c:pt>
                <c:pt idx="153">
                  <c:v>1.5070000000000001E-3</c:v>
                </c:pt>
                <c:pt idx="154">
                  <c:v>1.6949999999999999E-3</c:v>
                </c:pt>
                <c:pt idx="155">
                  <c:v>1.049E-3</c:v>
                </c:pt>
                <c:pt idx="156">
                  <c:v>2.408E-3</c:v>
                </c:pt>
                <c:pt idx="157">
                  <c:v>7.7399999999999995E-4</c:v>
                </c:pt>
                <c:pt idx="158">
                  <c:v>1.4139999999999999E-3</c:v>
                </c:pt>
                <c:pt idx="159">
                  <c:v>1.5299999999999999E-3</c:v>
                </c:pt>
                <c:pt idx="160">
                  <c:v>2.3240000000000001E-3</c:v>
                </c:pt>
                <c:pt idx="161">
                  <c:v>2.189E-3</c:v>
                </c:pt>
                <c:pt idx="162">
                  <c:v>1.7949999999999999E-3</c:v>
                </c:pt>
                <c:pt idx="163">
                  <c:v>1.542E-3</c:v>
                </c:pt>
                <c:pt idx="164">
                  <c:v>2.4840000000000001E-3</c:v>
                </c:pt>
                <c:pt idx="165">
                  <c:v>1.075E-3</c:v>
                </c:pt>
                <c:pt idx="166">
                  <c:v>2.2230000000000001E-3</c:v>
                </c:pt>
                <c:pt idx="167">
                  <c:v>5.7600000000000001E-4</c:v>
                </c:pt>
                <c:pt idx="168">
                  <c:v>1.645E-3</c:v>
                </c:pt>
                <c:pt idx="169">
                  <c:v>1.263E-3</c:v>
                </c:pt>
                <c:pt idx="170">
                  <c:v>9.1200000000000005E-4</c:v>
                </c:pt>
                <c:pt idx="171">
                  <c:v>2.349E-3</c:v>
                </c:pt>
                <c:pt idx="172">
                  <c:v>7.6300000000000001E-4</c:v>
                </c:pt>
                <c:pt idx="173">
                  <c:v>1.6969999999999999E-3</c:v>
                </c:pt>
                <c:pt idx="174">
                  <c:v>1.276E-3</c:v>
                </c:pt>
                <c:pt idx="175">
                  <c:v>3.1770000000000001E-3</c:v>
                </c:pt>
                <c:pt idx="176">
                  <c:v>5.71E-4</c:v>
                </c:pt>
                <c:pt idx="177">
                  <c:v>1.653E-3</c:v>
                </c:pt>
                <c:pt idx="178">
                  <c:v>1.4170000000000001E-3</c:v>
                </c:pt>
                <c:pt idx="179">
                  <c:v>1.7359999999999999E-3</c:v>
                </c:pt>
                <c:pt idx="180">
                  <c:v>5.5999999999999995E-4</c:v>
                </c:pt>
                <c:pt idx="181">
                  <c:v>2.3699999999999999E-4</c:v>
                </c:pt>
                <c:pt idx="182">
                  <c:v>1.7279999999999999E-3</c:v>
                </c:pt>
                <c:pt idx="183">
                  <c:v>6.4700000000000001E-4</c:v>
                </c:pt>
                <c:pt idx="184">
                  <c:v>2.1570000000000001E-3</c:v>
                </c:pt>
                <c:pt idx="185">
                  <c:v>2.1700000000000001E-3</c:v>
                </c:pt>
                <c:pt idx="186">
                  <c:v>7.5600000000000005E-4</c:v>
                </c:pt>
                <c:pt idx="187">
                  <c:v>5.2499999999999997E-4</c:v>
                </c:pt>
                <c:pt idx="188">
                  <c:v>5.2999999999999998E-4</c:v>
                </c:pt>
                <c:pt idx="189">
                  <c:v>1.753E-3</c:v>
                </c:pt>
                <c:pt idx="190">
                  <c:v>2.3649999999999999E-3</c:v>
                </c:pt>
                <c:pt idx="191">
                  <c:v>4.8899999999999996E-4</c:v>
                </c:pt>
                <c:pt idx="192">
                  <c:v>8.0500000000000005E-4</c:v>
                </c:pt>
                <c:pt idx="193">
                  <c:v>9.3599999999999998E-4</c:v>
                </c:pt>
                <c:pt idx="194">
                  <c:v>8.8900000000000003E-4</c:v>
                </c:pt>
                <c:pt idx="195">
                  <c:v>1.5139999999999999E-3</c:v>
                </c:pt>
                <c:pt idx="196">
                  <c:v>4.9399999999999997E-4</c:v>
                </c:pt>
                <c:pt idx="197">
                  <c:v>2.9060000000000002E-3</c:v>
                </c:pt>
                <c:pt idx="198">
                  <c:v>1.4599999999999999E-3</c:v>
                </c:pt>
                <c:pt idx="199">
                  <c:v>1.8910000000000001E-3</c:v>
                </c:pt>
                <c:pt idx="200">
                  <c:v>8.6200000000000003E-4</c:v>
                </c:pt>
                <c:pt idx="201">
                  <c:v>9.0300000000000005E-4</c:v>
                </c:pt>
                <c:pt idx="202">
                  <c:v>1.1980000000000001E-3</c:v>
                </c:pt>
                <c:pt idx="203">
                  <c:v>1.882E-3</c:v>
                </c:pt>
                <c:pt idx="204">
                  <c:v>4.3300000000000001E-4</c:v>
                </c:pt>
                <c:pt idx="205">
                  <c:v>1.0349999999999999E-3</c:v>
                </c:pt>
                <c:pt idx="206">
                  <c:v>1.4250000000000001E-3</c:v>
                </c:pt>
                <c:pt idx="207">
                  <c:v>1.209E-3</c:v>
                </c:pt>
                <c:pt idx="208">
                  <c:v>1.8159999999999999E-3</c:v>
                </c:pt>
                <c:pt idx="209">
                  <c:v>9.9400000000000009E-4</c:v>
                </c:pt>
                <c:pt idx="210">
                  <c:v>2.885E-3</c:v>
                </c:pt>
                <c:pt idx="211">
                  <c:v>-6.2600000000000004E-4</c:v>
                </c:pt>
                <c:pt idx="212">
                  <c:v>1.993E-3</c:v>
                </c:pt>
                <c:pt idx="213">
                  <c:v>1.5120000000000001E-3</c:v>
                </c:pt>
                <c:pt idx="214">
                  <c:v>1.359E-3</c:v>
                </c:pt>
                <c:pt idx="215">
                  <c:v>8.5800000000000004E-4</c:v>
                </c:pt>
                <c:pt idx="216">
                  <c:v>1.727E-3</c:v>
                </c:pt>
                <c:pt idx="217">
                  <c:v>6.7500000000000004E-4</c:v>
                </c:pt>
                <c:pt idx="218">
                  <c:v>1.196E-3</c:v>
                </c:pt>
                <c:pt idx="219">
                  <c:v>5.9800000000000001E-4</c:v>
                </c:pt>
                <c:pt idx="220">
                  <c:v>1.0150000000000001E-3</c:v>
                </c:pt>
                <c:pt idx="221">
                  <c:v>2.0170000000000001E-3</c:v>
                </c:pt>
                <c:pt idx="222">
                  <c:v>1.454E-3</c:v>
                </c:pt>
                <c:pt idx="223">
                  <c:v>1.9100000000000001E-4</c:v>
                </c:pt>
                <c:pt idx="224">
                  <c:v>3.5199999999999999E-4</c:v>
                </c:pt>
                <c:pt idx="225">
                  <c:v>1.008E-3</c:v>
                </c:pt>
                <c:pt idx="226">
                  <c:v>1.438E-3</c:v>
                </c:pt>
                <c:pt idx="227">
                  <c:v>6.3900000000000003E-4</c:v>
                </c:pt>
                <c:pt idx="228">
                  <c:v>3.2750000000000001E-3</c:v>
                </c:pt>
                <c:pt idx="229">
                  <c:v>1.923E-3</c:v>
                </c:pt>
                <c:pt idx="230">
                  <c:v>9.9500000000000001E-4</c:v>
                </c:pt>
                <c:pt idx="231">
                  <c:v>1.8270000000000001E-3</c:v>
                </c:pt>
                <c:pt idx="232">
                  <c:v>2.9680000000000002E-3</c:v>
                </c:pt>
                <c:pt idx="233">
                  <c:v>1.5219999999999999E-3</c:v>
                </c:pt>
                <c:pt idx="234">
                  <c:v>2.3630000000000001E-3</c:v>
                </c:pt>
                <c:pt idx="235">
                  <c:v>-1.13E-4</c:v>
                </c:pt>
                <c:pt idx="236">
                  <c:v>5.2300000000000003E-4</c:v>
                </c:pt>
                <c:pt idx="237">
                  <c:v>1.9250000000000001E-3</c:v>
                </c:pt>
                <c:pt idx="238">
                  <c:v>1.3899999999999999E-4</c:v>
                </c:pt>
                <c:pt idx="239">
                  <c:v>5.9500000000000004E-4</c:v>
                </c:pt>
                <c:pt idx="240">
                  <c:v>2.6580000000000002E-3</c:v>
                </c:pt>
                <c:pt idx="241">
                  <c:v>1.377E-3</c:v>
                </c:pt>
                <c:pt idx="242">
                  <c:v>1.418E-3</c:v>
                </c:pt>
                <c:pt idx="243">
                  <c:v>5.0199999999999995E-4</c:v>
                </c:pt>
                <c:pt idx="244">
                  <c:v>6.6000000000000005E-5</c:v>
                </c:pt>
                <c:pt idx="245">
                  <c:v>2.575E-3</c:v>
                </c:pt>
                <c:pt idx="246">
                  <c:v>2.3549999999999999E-3</c:v>
                </c:pt>
                <c:pt idx="247">
                  <c:v>7.2599999999999997E-4</c:v>
                </c:pt>
                <c:pt idx="248">
                  <c:v>1.3240000000000001E-3</c:v>
                </c:pt>
                <c:pt idx="249">
                  <c:v>8.8800000000000001E-4</c:v>
                </c:pt>
                <c:pt idx="250">
                  <c:v>1.235E-3</c:v>
                </c:pt>
                <c:pt idx="251">
                  <c:v>8.6300000000000005E-4</c:v>
                </c:pt>
                <c:pt idx="252">
                  <c:v>2.0920000000000001E-3</c:v>
                </c:pt>
                <c:pt idx="253">
                  <c:v>2.3249999999999998E-3</c:v>
                </c:pt>
                <c:pt idx="254">
                  <c:v>1.0009999999999999E-3</c:v>
                </c:pt>
                <c:pt idx="255">
                  <c:v>1.075E-3</c:v>
                </c:pt>
                <c:pt idx="256">
                  <c:v>2.3640000000000002E-3</c:v>
                </c:pt>
                <c:pt idx="257">
                  <c:v>7.8899999999999999E-4</c:v>
                </c:pt>
                <c:pt idx="258">
                  <c:v>2.4600000000000002E-4</c:v>
                </c:pt>
                <c:pt idx="259">
                  <c:v>1.6639999999999999E-3</c:v>
                </c:pt>
                <c:pt idx="260">
                  <c:v>8.2399999999999997E-4</c:v>
                </c:pt>
                <c:pt idx="261">
                  <c:v>2.3280000000000002E-3</c:v>
                </c:pt>
                <c:pt idx="262">
                  <c:v>1.9940000000000001E-3</c:v>
                </c:pt>
                <c:pt idx="263">
                  <c:v>1.359E-3</c:v>
                </c:pt>
                <c:pt idx="264">
                  <c:v>1.9729999999999999E-3</c:v>
                </c:pt>
                <c:pt idx="265">
                  <c:v>5.6099999999999998E-4</c:v>
                </c:pt>
                <c:pt idx="266">
                  <c:v>2.1389999999999998E-3</c:v>
                </c:pt>
                <c:pt idx="267">
                  <c:v>5.8699999999999996E-4</c:v>
                </c:pt>
                <c:pt idx="268">
                  <c:v>2.7169999999999998E-3</c:v>
                </c:pt>
                <c:pt idx="269">
                  <c:v>1.7819999999999999E-3</c:v>
                </c:pt>
                <c:pt idx="270">
                  <c:v>1.0070000000000001E-3</c:v>
                </c:pt>
                <c:pt idx="271">
                  <c:v>1.044E-3</c:v>
                </c:pt>
                <c:pt idx="272">
                  <c:v>1.4599999999999999E-3</c:v>
                </c:pt>
                <c:pt idx="273">
                  <c:v>1.4989999999999999E-3</c:v>
                </c:pt>
                <c:pt idx="274">
                  <c:v>1.0610000000000001E-3</c:v>
                </c:pt>
                <c:pt idx="275">
                  <c:v>1.3669999999999999E-3</c:v>
                </c:pt>
                <c:pt idx="276">
                  <c:v>2.2820000000000002E-3</c:v>
                </c:pt>
                <c:pt idx="277">
                  <c:v>1.805E-3</c:v>
                </c:pt>
                <c:pt idx="278">
                  <c:v>1.103E-3</c:v>
                </c:pt>
                <c:pt idx="279">
                  <c:v>9.7199999999999999E-4</c:v>
                </c:pt>
                <c:pt idx="280">
                  <c:v>3.5199999999999999E-4</c:v>
                </c:pt>
                <c:pt idx="281">
                  <c:v>1.949E-3</c:v>
                </c:pt>
                <c:pt idx="282">
                  <c:v>1.3929999999999999E-3</c:v>
                </c:pt>
                <c:pt idx="283">
                  <c:v>6.6699999999999995E-4</c:v>
                </c:pt>
                <c:pt idx="284">
                  <c:v>9.1200000000000005E-4</c:v>
                </c:pt>
                <c:pt idx="285">
                  <c:v>2.251E-3</c:v>
                </c:pt>
                <c:pt idx="286">
                  <c:v>2.6899999999999998E-4</c:v>
                </c:pt>
                <c:pt idx="287">
                  <c:v>9.8999999999999999E-4</c:v>
                </c:pt>
                <c:pt idx="288">
                  <c:v>3.1449999999999998E-3</c:v>
                </c:pt>
                <c:pt idx="289">
                  <c:v>1.9580000000000001E-3</c:v>
                </c:pt>
                <c:pt idx="290">
                  <c:v>1.0790000000000001E-3</c:v>
                </c:pt>
                <c:pt idx="291">
                  <c:v>1.5839999999999999E-3</c:v>
                </c:pt>
                <c:pt idx="292">
                  <c:v>1.8489999999999999E-3</c:v>
                </c:pt>
                <c:pt idx="293">
                  <c:v>2.0089999999999999E-3</c:v>
                </c:pt>
                <c:pt idx="294">
                  <c:v>1.25E-3</c:v>
                </c:pt>
                <c:pt idx="295">
                  <c:v>2.0309999999999998E-3</c:v>
                </c:pt>
                <c:pt idx="296">
                  <c:v>2.0309999999999998E-3</c:v>
                </c:pt>
                <c:pt idx="297">
                  <c:v>4.9600000000000002E-4</c:v>
                </c:pt>
                <c:pt idx="298">
                  <c:v>1.688E-3</c:v>
                </c:pt>
                <c:pt idx="299">
                  <c:v>1.9400000000000001E-3</c:v>
                </c:pt>
                <c:pt idx="300">
                  <c:v>5.8399999999999999E-4</c:v>
                </c:pt>
                <c:pt idx="301">
                  <c:v>1.2520000000000001E-3</c:v>
                </c:pt>
                <c:pt idx="302">
                  <c:v>1.7129999999999999E-3</c:v>
                </c:pt>
                <c:pt idx="303">
                  <c:v>1.426E-3</c:v>
                </c:pt>
                <c:pt idx="304">
                  <c:v>1.7700000000000001E-3</c:v>
                </c:pt>
                <c:pt idx="305">
                  <c:v>2.2889999999999998E-3</c:v>
                </c:pt>
                <c:pt idx="306">
                  <c:v>1.1440000000000001E-3</c:v>
                </c:pt>
                <c:pt idx="307">
                  <c:v>1.8159999999999999E-3</c:v>
                </c:pt>
                <c:pt idx="308">
                  <c:v>1.2719999999999999E-3</c:v>
                </c:pt>
                <c:pt idx="309">
                  <c:v>1.7910000000000001E-3</c:v>
                </c:pt>
                <c:pt idx="310">
                  <c:v>1.1529999999999999E-3</c:v>
                </c:pt>
                <c:pt idx="311">
                  <c:v>1.7229999999999999E-3</c:v>
                </c:pt>
                <c:pt idx="312">
                  <c:v>1.3129999999999999E-3</c:v>
                </c:pt>
                <c:pt idx="313">
                  <c:v>9.6299999999999999E-4</c:v>
                </c:pt>
                <c:pt idx="314">
                  <c:v>1.769E-3</c:v>
                </c:pt>
                <c:pt idx="315">
                  <c:v>1.521E-3</c:v>
                </c:pt>
                <c:pt idx="316">
                  <c:v>3.86E-4</c:v>
                </c:pt>
                <c:pt idx="317">
                  <c:v>1.7030000000000001E-3</c:v>
                </c:pt>
                <c:pt idx="318">
                  <c:v>1.1640000000000001E-3</c:v>
                </c:pt>
                <c:pt idx="319">
                  <c:v>1.823E-3</c:v>
                </c:pt>
                <c:pt idx="320">
                  <c:v>9.6199999999999996E-4</c:v>
                </c:pt>
                <c:pt idx="321">
                  <c:v>1.457E-3</c:v>
                </c:pt>
                <c:pt idx="322">
                  <c:v>7.2999999999999996E-4</c:v>
                </c:pt>
                <c:pt idx="323">
                  <c:v>2.3319999999999999E-3</c:v>
                </c:pt>
                <c:pt idx="324">
                  <c:v>1.325E-3</c:v>
                </c:pt>
                <c:pt idx="325">
                  <c:v>1.0679999999999999E-3</c:v>
                </c:pt>
                <c:pt idx="326">
                  <c:v>2.1589999999999999E-3</c:v>
                </c:pt>
                <c:pt idx="327">
                  <c:v>1.0790000000000001E-3</c:v>
                </c:pt>
                <c:pt idx="328">
                  <c:v>1.4419999999999999E-3</c:v>
                </c:pt>
                <c:pt idx="329">
                  <c:v>8.6300000000000005E-4</c:v>
                </c:pt>
                <c:pt idx="330">
                  <c:v>1.774E-3</c:v>
                </c:pt>
                <c:pt idx="331">
                  <c:v>1.861E-3</c:v>
                </c:pt>
                <c:pt idx="332">
                  <c:v>1.5920000000000001E-3</c:v>
                </c:pt>
                <c:pt idx="333">
                  <c:v>5.8799999999999998E-4</c:v>
                </c:pt>
                <c:pt idx="334">
                  <c:v>1.8159999999999999E-3</c:v>
                </c:pt>
                <c:pt idx="335">
                  <c:v>1.8159999999999999E-3</c:v>
                </c:pt>
                <c:pt idx="336">
                  <c:v>1.5690000000000001E-3</c:v>
                </c:pt>
                <c:pt idx="337">
                  <c:v>1.139E-3</c:v>
                </c:pt>
                <c:pt idx="338">
                  <c:v>1.15E-3</c:v>
                </c:pt>
                <c:pt idx="339">
                  <c:v>1.954E-3</c:v>
                </c:pt>
                <c:pt idx="340">
                  <c:v>1.647E-3</c:v>
                </c:pt>
                <c:pt idx="341">
                  <c:v>1.16E-3</c:v>
                </c:pt>
                <c:pt idx="342">
                  <c:v>1.9430000000000001E-3</c:v>
                </c:pt>
                <c:pt idx="343">
                  <c:v>1.6509999999999999E-3</c:v>
                </c:pt>
                <c:pt idx="344">
                  <c:v>1.2359999999999999E-3</c:v>
                </c:pt>
                <c:pt idx="345">
                  <c:v>2.0430000000000001E-3</c:v>
                </c:pt>
                <c:pt idx="346">
                  <c:v>1.2229999999999999E-3</c:v>
                </c:pt>
                <c:pt idx="347">
                  <c:v>1.622E-3</c:v>
                </c:pt>
                <c:pt idx="348">
                  <c:v>1.6149999999999999E-3</c:v>
                </c:pt>
                <c:pt idx="349">
                  <c:v>3.1180000000000001E-3</c:v>
                </c:pt>
                <c:pt idx="350">
                  <c:v>2.398E-3</c:v>
                </c:pt>
                <c:pt idx="351">
                  <c:v>2.1930000000000001E-3</c:v>
                </c:pt>
                <c:pt idx="352">
                  <c:v>1.4339999999999999E-3</c:v>
                </c:pt>
                <c:pt idx="353">
                  <c:v>2.098E-3</c:v>
                </c:pt>
                <c:pt idx="354">
                  <c:v>1.4139999999999999E-3</c:v>
                </c:pt>
                <c:pt idx="355">
                  <c:v>2.2550000000000001E-3</c:v>
                </c:pt>
                <c:pt idx="356">
                  <c:v>1.9250000000000001E-3</c:v>
                </c:pt>
                <c:pt idx="357">
                  <c:v>2.1779999999999998E-3</c:v>
                </c:pt>
                <c:pt idx="358">
                  <c:v>3.176E-3</c:v>
                </c:pt>
                <c:pt idx="359">
                  <c:v>2.545E-3</c:v>
                </c:pt>
                <c:pt idx="360">
                  <c:v>2.6120000000000002E-3</c:v>
                </c:pt>
                <c:pt idx="361">
                  <c:v>2.6670000000000001E-3</c:v>
                </c:pt>
                <c:pt idx="362">
                  <c:v>2.6849999999999999E-3</c:v>
                </c:pt>
                <c:pt idx="363">
                  <c:v>2.4759999999999999E-3</c:v>
                </c:pt>
                <c:pt idx="364">
                  <c:v>2.5439999999999998E-3</c:v>
                </c:pt>
                <c:pt idx="365">
                  <c:v>2.7439999999999999E-3</c:v>
                </c:pt>
                <c:pt idx="366">
                  <c:v>2.251E-3</c:v>
                </c:pt>
                <c:pt idx="367">
                  <c:v>2.3730000000000001E-3</c:v>
                </c:pt>
                <c:pt idx="368">
                  <c:v>3.1129999999999999E-3</c:v>
                </c:pt>
                <c:pt idx="369">
                  <c:v>2.1159999999999998E-3</c:v>
                </c:pt>
                <c:pt idx="370">
                  <c:v>2.6619999999999999E-3</c:v>
                </c:pt>
                <c:pt idx="371">
                  <c:v>1.872E-3</c:v>
                </c:pt>
                <c:pt idx="372">
                  <c:v>2.9129999999999998E-3</c:v>
                </c:pt>
                <c:pt idx="373">
                  <c:v>2.5769999999999999E-3</c:v>
                </c:pt>
                <c:pt idx="374">
                  <c:v>2.5079999999999998E-3</c:v>
                </c:pt>
                <c:pt idx="375">
                  <c:v>2.2599999999999999E-3</c:v>
                </c:pt>
                <c:pt idx="376">
                  <c:v>3.0999999999999999E-3</c:v>
                </c:pt>
                <c:pt idx="377">
                  <c:v>3.068E-3</c:v>
                </c:pt>
                <c:pt idx="378">
                  <c:v>2.8140000000000001E-3</c:v>
                </c:pt>
                <c:pt idx="379">
                  <c:v>2.6710000000000002E-3</c:v>
                </c:pt>
                <c:pt idx="380">
                  <c:v>2.7910000000000001E-3</c:v>
                </c:pt>
                <c:pt idx="381">
                  <c:v>2.9729999999999999E-3</c:v>
                </c:pt>
                <c:pt idx="382">
                  <c:v>2.9450000000000001E-3</c:v>
                </c:pt>
                <c:pt idx="383">
                  <c:v>2.954E-3</c:v>
                </c:pt>
                <c:pt idx="384">
                  <c:v>3.0990000000000002E-3</c:v>
                </c:pt>
                <c:pt idx="385">
                  <c:v>2.3410000000000002E-3</c:v>
                </c:pt>
                <c:pt idx="386">
                  <c:v>2.7789999999999998E-3</c:v>
                </c:pt>
                <c:pt idx="387">
                  <c:v>2.3189999999999999E-3</c:v>
                </c:pt>
                <c:pt idx="388">
                  <c:v>2.9659999999999999E-3</c:v>
                </c:pt>
                <c:pt idx="389">
                  <c:v>3.2950000000000002E-3</c:v>
                </c:pt>
                <c:pt idx="390">
                  <c:v>3.4160000000000002E-3</c:v>
                </c:pt>
                <c:pt idx="391">
                  <c:v>3.1319999999999998E-3</c:v>
                </c:pt>
                <c:pt idx="392">
                  <c:v>3.0170000000000002E-3</c:v>
                </c:pt>
                <c:pt idx="393">
                  <c:v>3.5330000000000001E-3</c:v>
                </c:pt>
                <c:pt idx="394">
                  <c:v>3.2729999999999999E-3</c:v>
                </c:pt>
                <c:pt idx="395">
                  <c:v>3.3899999999999998E-3</c:v>
                </c:pt>
                <c:pt idx="396">
                  <c:v>3.885E-3</c:v>
                </c:pt>
                <c:pt idx="397">
                  <c:v>3.0769999999999999E-3</c:v>
                </c:pt>
                <c:pt idx="398">
                  <c:v>3.5479999999999999E-3</c:v>
                </c:pt>
                <c:pt idx="399">
                  <c:v>2.6640000000000001E-3</c:v>
                </c:pt>
                <c:pt idx="400">
                  <c:v>3.4680000000000002E-3</c:v>
                </c:pt>
                <c:pt idx="401">
                  <c:v>3.4970000000000001E-3</c:v>
                </c:pt>
                <c:pt idx="402">
                  <c:v>3.5010000000000002E-3</c:v>
                </c:pt>
                <c:pt idx="403">
                  <c:v>3.3029999999999999E-3</c:v>
                </c:pt>
                <c:pt idx="404">
                  <c:v>3.6960000000000001E-3</c:v>
                </c:pt>
                <c:pt idx="405">
                  <c:v>3.6640000000000002E-3</c:v>
                </c:pt>
                <c:pt idx="406">
                  <c:v>3.7390000000000001E-3</c:v>
                </c:pt>
                <c:pt idx="407">
                  <c:v>4.0730000000000002E-3</c:v>
                </c:pt>
                <c:pt idx="408">
                  <c:v>3.7889999999999998E-3</c:v>
                </c:pt>
                <c:pt idx="409">
                  <c:v>4.1489999999999999E-3</c:v>
                </c:pt>
                <c:pt idx="410">
                  <c:v>3.8760000000000001E-3</c:v>
                </c:pt>
                <c:pt idx="411">
                  <c:v>4.4299999999999999E-3</c:v>
                </c:pt>
                <c:pt idx="412">
                  <c:v>4.6639999999999997E-3</c:v>
                </c:pt>
                <c:pt idx="413">
                  <c:v>3.9589999999999998E-3</c:v>
                </c:pt>
                <c:pt idx="414">
                  <c:v>3.7789999999999998E-3</c:v>
                </c:pt>
                <c:pt idx="415">
                  <c:v>4.7730000000000003E-3</c:v>
                </c:pt>
                <c:pt idx="416">
                  <c:v>4.0819999999999997E-3</c:v>
                </c:pt>
                <c:pt idx="417">
                  <c:v>4.8339999999999998E-3</c:v>
                </c:pt>
                <c:pt idx="418">
                  <c:v>4.803E-3</c:v>
                </c:pt>
                <c:pt idx="419">
                  <c:v>4.2420000000000001E-3</c:v>
                </c:pt>
                <c:pt idx="420">
                  <c:v>4.4929999999999996E-3</c:v>
                </c:pt>
                <c:pt idx="421">
                  <c:v>4.7569999999999999E-3</c:v>
                </c:pt>
                <c:pt idx="422">
                  <c:v>4.9740000000000001E-3</c:v>
                </c:pt>
                <c:pt idx="423">
                  <c:v>4.5739999999999999E-3</c:v>
                </c:pt>
                <c:pt idx="424">
                  <c:v>4.9690000000000003E-3</c:v>
                </c:pt>
                <c:pt idx="425">
                  <c:v>5.2890000000000003E-3</c:v>
                </c:pt>
                <c:pt idx="426">
                  <c:v>5.176E-3</c:v>
                </c:pt>
                <c:pt idx="427">
                  <c:v>5.3639999999999998E-3</c:v>
                </c:pt>
                <c:pt idx="428">
                  <c:v>5.372E-3</c:v>
                </c:pt>
                <c:pt idx="429">
                  <c:v>5.1980000000000004E-3</c:v>
                </c:pt>
                <c:pt idx="430">
                  <c:v>5.3930000000000002E-3</c:v>
                </c:pt>
                <c:pt idx="431">
                  <c:v>5.7200000000000003E-3</c:v>
                </c:pt>
                <c:pt idx="432">
                  <c:v>5.5230000000000001E-3</c:v>
                </c:pt>
                <c:pt idx="433">
                  <c:v>5.5960000000000003E-3</c:v>
                </c:pt>
                <c:pt idx="434">
                  <c:v>6.2519999999999997E-3</c:v>
                </c:pt>
                <c:pt idx="435">
                  <c:v>6.3940000000000004E-3</c:v>
                </c:pt>
                <c:pt idx="436">
                  <c:v>6.3660000000000001E-3</c:v>
                </c:pt>
                <c:pt idx="437">
                  <c:v>6.6889999999999996E-3</c:v>
                </c:pt>
                <c:pt idx="438">
                  <c:v>7.025E-3</c:v>
                </c:pt>
                <c:pt idx="439">
                  <c:v>7.0489999999999997E-3</c:v>
                </c:pt>
                <c:pt idx="440">
                  <c:v>7.0809999999999996E-3</c:v>
                </c:pt>
                <c:pt idx="441">
                  <c:v>7.2199999999999999E-3</c:v>
                </c:pt>
                <c:pt idx="442">
                  <c:v>7.2509999999999996E-3</c:v>
                </c:pt>
                <c:pt idx="443">
                  <c:v>7.7720000000000003E-3</c:v>
                </c:pt>
                <c:pt idx="444">
                  <c:v>7.6360000000000004E-3</c:v>
                </c:pt>
                <c:pt idx="445">
                  <c:v>7.5500000000000003E-3</c:v>
                </c:pt>
                <c:pt idx="446">
                  <c:v>7.8860000000000006E-3</c:v>
                </c:pt>
                <c:pt idx="447">
                  <c:v>8.4030000000000007E-3</c:v>
                </c:pt>
                <c:pt idx="448">
                  <c:v>7.9480000000000002E-3</c:v>
                </c:pt>
                <c:pt idx="449">
                  <c:v>8.5419999999999992E-3</c:v>
                </c:pt>
                <c:pt idx="450">
                  <c:v>8.123E-3</c:v>
                </c:pt>
                <c:pt idx="451">
                  <c:v>8.7950000000000007E-3</c:v>
                </c:pt>
                <c:pt idx="452">
                  <c:v>8.6440000000000006E-3</c:v>
                </c:pt>
                <c:pt idx="453">
                  <c:v>8.6320000000000008E-3</c:v>
                </c:pt>
                <c:pt idx="454">
                  <c:v>9.1959999999999993E-3</c:v>
                </c:pt>
                <c:pt idx="455">
                  <c:v>8.9529999999999992E-3</c:v>
                </c:pt>
                <c:pt idx="456">
                  <c:v>9.1999999999999998E-3</c:v>
                </c:pt>
                <c:pt idx="457">
                  <c:v>9.4870000000000006E-3</c:v>
                </c:pt>
                <c:pt idx="458">
                  <c:v>9.8890000000000002E-3</c:v>
                </c:pt>
                <c:pt idx="459">
                  <c:v>9.3519999999999992E-3</c:v>
                </c:pt>
                <c:pt idx="460">
                  <c:v>9.5390000000000006E-3</c:v>
                </c:pt>
                <c:pt idx="461">
                  <c:v>1.0096000000000001E-2</c:v>
                </c:pt>
                <c:pt idx="462">
                  <c:v>9.9539999999999993E-3</c:v>
                </c:pt>
                <c:pt idx="463">
                  <c:v>1.0037000000000001E-2</c:v>
                </c:pt>
                <c:pt idx="464">
                  <c:v>1.0175E-2</c:v>
                </c:pt>
                <c:pt idx="465">
                  <c:v>1.0034E-2</c:v>
                </c:pt>
                <c:pt idx="466">
                  <c:v>1.0003E-2</c:v>
                </c:pt>
                <c:pt idx="467">
                  <c:v>9.6349999999999995E-3</c:v>
                </c:pt>
                <c:pt idx="468">
                  <c:v>1.0416999999999999E-2</c:v>
                </c:pt>
                <c:pt idx="469">
                  <c:v>1.0253E-2</c:v>
                </c:pt>
                <c:pt idx="470">
                  <c:v>1.0187E-2</c:v>
                </c:pt>
                <c:pt idx="471">
                  <c:v>1.0009000000000001E-2</c:v>
                </c:pt>
                <c:pt idx="472">
                  <c:v>9.8469999999999999E-3</c:v>
                </c:pt>
                <c:pt idx="473">
                  <c:v>1.0466E-2</c:v>
                </c:pt>
                <c:pt idx="474">
                  <c:v>1.0566000000000001E-2</c:v>
                </c:pt>
                <c:pt idx="475">
                  <c:v>1.051E-2</c:v>
                </c:pt>
                <c:pt idx="476">
                  <c:v>1.1114000000000001E-2</c:v>
                </c:pt>
                <c:pt idx="477">
                  <c:v>1.1032999999999999E-2</c:v>
                </c:pt>
                <c:pt idx="478">
                  <c:v>1.102E-2</c:v>
                </c:pt>
                <c:pt idx="479">
                  <c:v>1.0857E-2</c:v>
                </c:pt>
                <c:pt idx="480">
                  <c:v>1.1343000000000001E-2</c:v>
                </c:pt>
                <c:pt idx="481">
                  <c:v>1.1407E-2</c:v>
                </c:pt>
                <c:pt idx="482">
                  <c:v>1.1534000000000001E-2</c:v>
                </c:pt>
                <c:pt idx="483">
                  <c:v>1.2118E-2</c:v>
                </c:pt>
                <c:pt idx="484">
                  <c:v>1.1838E-2</c:v>
                </c:pt>
                <c:pt idx="485">
                  <c:v>1.2109999999999999E-2</c:v>
                </c:pt>
                <c:pt idx="486">
                  <c:v>1.2505E-2</c:v>
                </c:pt>
                <c:pt idx="487">
                  <c:v>1.2562E-2</c:v>
                </c:pt>
                <c:pt idx="488">
                  <c:v>1.2366E-2</c:v>
                </c:pt>
                <c:pt idx="489">
                  <c:v>1.2751E-2</c:v>
                </c:pt>
                <c:pt idx="490">
                  <c:v>1.2971999999999999E-2</c:v>
                </c:pt>
                <c:pt idx="491">
                  <c:v>1.3509E-2</c:v>
                </c:pt>
                <c:pt idx="492">
                  <c:v>1.3729E-2</c:v>
                </c:pt>
                <c:pt idx="493">
                  <c:v>1.3291000000000001E-2</c:v>
                </c:pt>
                <c:pt idx="494">
                  <c:v>1.3599999999999999E-2</c:v>
                </c:pt>
                <c:pt idx="495">
                  <c:v>1.3951E-2</c:v>
                </c:pt>
                <c:pt idx="496">
                  <c:v>1.3533999999999999E-2</c:v>
                </c:pt>
                <c:pt idx="497">
                  <c:v>1.4602E-2</c:v>
                </c:pt>
                <c:pt idx="498">
                  <c:v>1.4865E-2</c:v>
                </c:pt>
                <c:pt idx="499">
                  <c:v>1.4786000000000001E-2</c:v>
                </c:pt>
                <c:pt idx="500">
                  <c:v>1.4919999999999999E-2</c:v>
                </c:pt>
                <c:pt idx="501">
                  <c:v>1.5755000000000002E-2</c:v>
                </c:pt>
                <c:pt idx="502">
                  <c:v>1.5746E-2</c:v>
                </c:pt>
                <c:pt idx="503">
                  <c:v>1.5228E-2</c:v>
                </c:pt>
                <c:pt idx="504">
                  <c:v>1.6337000000000001E-2</c:v>
                </c:pt>
                <c:pt idx="505">
                  <c:v>1.5869000000000001E-2</c:v>
                </c:pt>
                <c:pt idx="506">
                  <c:v>1.6160000000000001E-2</c:v>
                </c:pt>
                <c:pt idx="507">
                  <c:v>1.7037E-2</c:v>
                </c:pt>
                <c:pt idx="508">
                  <c:v>1.6875000000000001E-2</c:v>
                </c:pt>
                <c:pt idx="509">
                  <c:v>1.7048000000000001E-2</c:v>
                </c:pt>
                <c:pt idx="510">
                  <c:v>1.6979000000000001E-2</c:v>
                </c:pt>
                <c:pt idx="511">
                  <c:v>1.7763999999999999E-2</c:v>
                </c:pt>
                <c:pt idx="512">
                  <c:v>1.7954000000000001E-2</c:v>
                </c:pt>
                <c:pt idx="513">
                  <c:v>1.7951000000000002E-2</c:v>
                </c:pt>
                <c:pt idx="514">
                  <c:v>1.9014E-2</c:v>
                </c:pt>
                <c:pt idx="515">
                  <c:v>1.9213999999999998E-2</c:v>
                </c:pt>
                <c:pt idx="516">
                  <c:v>1.8445E-2</c:v>
                </c:pt>
                <c:pt idx="517">
                  <c:v>1.9702999999999998E-2</c:v>
                </c:pt>
                <c:pt idx="518">
                  <c:v>1.9460000000000002E-2</c:v>
                </c:pt>
                <c:pt idx="519">
                  <c:v>1.9959999999999999E-2</c:v>
                </c:pt>
                <c:pt idx="520">
                  <c:v>2.0088999999999999E-2</c:v>
                </c:pt>
                <c:pt idx="521">
                  <c:v>2.0479000000000001E-2</c:v>
                </c:pt>
                <c:pt idx="522">
                  <c:v>2.0854999999999999E-2</c:v>
                </c:pt>
                <c:pt idx="523">
                  <c:v>2.1129999999999999E-2</c:v>
                </c:pt>
                <c:pt idx="524">
                  <c:v>2.1448999999999999E-2</c:v>
                </c:pt>
                <c:pt idx="525">
                  <c:v>2.1165E-2</c:v>
                </c:pt>
                <c:pt idx="526">
                  <c:v>2.2016000000000001E-2</c:v>
                </c:pt>
                <c:pt idx="527">
                  <c:v>2.2147E-2</c:v>
                </c:pt>
                <c:pt idx="528">
                  <c:v>2.256E-2</c:v>
                </c:pt>
                <c:pt idx="529">
                  <c:v>2.3059E-2</c:v>
                </c:pt>
                <c:pt idx="530">
                  <c:v>2.324E-2</c:v>
                </c:pt>
                <c:pt idx="531">
                  <c:v>2.3262999999999999E-2</c:v>
                </c:pt>
                <c:pt idx="532">
                  <c:v>2.3130000000000001E-2</c:v>
                </c:pt>
                <c:pt idx="533">
                  <c:v>2.3601E-2</c:v>
                </c:pt>
                <c:pt idx="534">
                  <c:v>2.3216000000000001E-2</c:v>
                </c:pt>
                <c:pt idx="535">
                  <c:v>2.4223000000000001E-2</c:v>
                </c:pt>
                <c:pt idx="536">
                  <c:v>2.4605999999999999E-2</c:v>
                </c:pt>
                <c:pt idx="537">
                  <c:v>2.4597000000000001E-2</c:v>
                </c:pt>
                <c:pt idx="538">
                  <c:v>2.4879999999999999E-2</c:v>
                </c:pt>
                <c:pt idx="539">
                  <c:v>2.4910999999999999E-2</c:v>
                </c:pt>
                <c:pt idx="540">
                  <c:v>2.5593999999999999E-2</c:v>
                </c:pt>
                <c:pt idx="541">
                  <c:v>2.5762E-2</c:v>
                </c:pt>
                <c:pt idx="542">
                  <c:v>2.6280000000000001E-2</c:v>
                </c:pt>
                <c:pt idx="543">
                  <c:v>2.5198999999999999E-2</c:v>
                </c:pt>
                <c:pt idx="544">
                  <c:v>2.6290999999999998E-2</c:v>
                </c:pt>
                <c:pt idx="545">
                  <c:v>2.6793999999999998E-2</c:v>
                </c:pt>
                <c:pt idx="546">
                  <c:v>2.6495000000000001E-2</c:v>
                </c:pt>
                <c:pt idx="547">
                  <c:v>2.7435000000000001E-2</c:v>
                </c:pt>
                <c:pt idx="548">
                  <c:v>2.7470000000000001E-2</c:v>
                </c:pt>
                <c:pt idx="549">
                  <c:v>2.7934E-2</c:v>
                </c:pt>
                <c:pt idx="550">
                  <c:v>2.7827000000000001E-2</c:v>
                </c:pt>
                <c:pt idx="551">
                  <c:v>2.9017999999999999E-2</c:v>
                </c:pt>
                <c:pt idx="552">
                  <c:v>2.8466999999999999E-2</c:v>
                </c:pt>
                <c:pt idx="553">
                  <c:v>2.9522E-2</c:v>
                </c:pt>
                <c:pt idx="554">
                  <c:v>2.8414999999999999E-2</c:v>
                </c:pt>
                <c:pt idx="555">
                  <c:v>2.9465000000000002E-2</c:v>
                </c:pt>
                <c:pt idx="556">
                  <c:v>2.9911E-2</c:v>
                </c:pt>
                <c:pt idx="557">
                  <c:v>3.0126E-2</c:v>
                </c:pt>
                <c:pt idx="558">
                  <c:v>3.0093000000000002E-2</c:v>
                </c:pt>
                <c:pt idx="559">
                  <c:v>3.0856999999999999E-2</c:v>
                </c:pt>
                <c:pt idx="560">
                  <c:v>3.1067000000000001E-2</c:v>
                </c:pt>
                <c:pt idx="561">
                  <c:v>3.1289999999999998E-2</c:v>
                </c:pt>
                <c:pt idx="562">
                  <c:v>3.1312E-2</c:v>
                </c:pt>
                <c:pt idx="563">
                  <c:v>3.2339E-2</c:v>
                </c:pt>
                <c:pt idx="564">
                  <c:v>3.2883000000000003E-2</c:v>
                </c:pt>
                <c:pt idx="565">
                  <c:v>3.2964E-2</c:v>
                </c:pt>
                <c:pt idx="566">
                  <c:v>3.3117000000000001E-2</c:v>
                </c:pt>
                <c:pt idx="567">
                  <c:v>3.3848999999999997E-2</c:v>
                </c:pt>
                <c:pt idx="568">
                  <c:v>3.3521000000000002E-2</c:v>
                </c:pt>
                <c:pt idx="569">
                  <c:v>3.4537999999999999E-2</c:v>
                </c:pt>
                <c:pt idx="570">
                  <c:v>3.3633999999999997E-2</c:v>
                </c:pt>
                <c:pt idx="571">
                  <c:v>3.4512000000000001E-2</c:v>
                </c:pt>
                <c:pt idx="572">
                  <c:v>3.4988999999999999E-2</c:v>
                </c:pt>
                <c:pt idx="573">
                  <c:v>3.5318000000000002E-2</c:v>
                </c:pt>
                <c:pt idx="574">
                  <c:v>3.5395999999999997E-2</c:v>
                </c:pt>
                <c:pt idx="575">
                  <c:v>3.5668999999999999E-2</c:v>
                </c:pt>
                <c:pt idx="576">
                  <c:v>3.6570999999999999E-2</c:v>
                </c:pt>
                <c:pt idx="577">
                  <c:v>3.6643000000000002E-2</c:v>
                </c:pt>
                <c:pt idx="578">
                  <c:v>3.6895999999999998E-2</c:v>
                </c:pt>
                <c:pt idx="579">
                  <c:v>3.7602999999999998E-2</c:v>
                </c:pt>
                <c:pt idx="580">
                  <c:v>3.7643999999999997E-2</c:v>
                </c:pt>
                <c:pt idx="581">
                  <c:v>3.7400999999999997E-2</c:v>
                </c:pt>
                <c:pt idx="582">
                  <c:v>3.7990000000000003E-2</c:v>
                </c:pt>
                <c:pt idx="583">
                  <c:v>3.8013999999999999E-2</c:v>
                </c:pt>
                <c:pt idx="584">
                  <c:v>3.8452E-2</c:v>
                </c:pt>
                <c:pt idx="585">
                  <c:v>3.8774999999999997E-2</c:v>
                </c:pt>
                <c:pt idx="586">
                  <c:v>3.9163000000000003E-2</c:v>
                </c:pt>
                <c:pt idx="587">
                  <c:v>3.9427999999999998E-2</c:v>
                </c:pt>
                <c:pt idx="588">
                  <c:v>3.9942999999999999E-2</c:v>
                </c:pt>
                <c:pt idx="589">
                  <c:v>3.9847E-2</c:v>
                </c:pt>
                <c:pt idx="590">
                  <c:v>4.0405000000000003E-2</c:v>
                </c:pt>
                <c:pt idx="591">
                  <c:v>4.0656999999999999E-2</c:v>
                </c:pt>
                <c:pt idx="592">
                  <c:v>4.1064999999999997E-2</c:v>
                </c:pt>
                <c:pt idx="593">
                  <c:v>4.1217999999999998E-2</c:v>
                </c:pt>
                <c:pt idx="594">
                  <c:v>4.1121999999999999E-2</c:v>
                </c:pt>
                <c:pt idx="595">
                  <c:v>4.1660999999999997E-2</c:v>
                </c:pt>
                <c:pt idx="596">
                  <c:v>4.1909000000000002E-2</c:v>
                </c:pt>
                <c:pt idx="597">
                  <c:v>4.1759999999999999E-2</c:v>
                </c:pt>
                <c:pt idx="598">
                  <c:v>4.2576000000000003E-2</c:v>
                </c:pt>
                <c:pt idx="599">
                  <c:v>4.2799999999999998E-2</c:v>
                </c:pt>
                <c:pt idx="600">
                  <c:v>4.2959999999999998E-2</c:v>
                </c:pt>
                <c:pt idx="601">
                  <c:v>4.3579E-2</c:v>
                </c:pt>
                <c:pt idx="602">
                  <c:v>4.3721999999999997E-2</c:v>
                </c:pt>
                <c:pt idx="603">
                  <c:v>4.3827999999999999E-2</c:v>
                </c:pt>
                <c:pt idx="604">
                  <c:v>4.4114E-2</c:v>
                </c:pt>
                <c:pt idx="605">
                  <c:v>4.4159999999999998E-2</c:v>
                </c:pt>
                <c:pt idx="606">
                  <c:v>4.4609000000000003E-2</c:v>
                </c:pt>
                <c:pt idx="607">
                  <c:v>4.4860999999999998E-2</c:v>
                </c:pt>
                <c:pt idx="608">
                  <c:v>4.4790000000000003E-2</c:v>
                </c:pt>
                <c:pt idx="609">
                  <c:v>4.5418E-2</c:v>
                </c:pt>
                <c:pt idx="610">
                  <c:v>4.5282000000000003E-2</c:v>
                </c:pt>
                <c:pt idx="611">
                  <c:v>4.5551000000000001E-2</c:v>
                </c:pt>
                <c:pt idx="612">
                  <c:v>4.5830000000000003E-2</c:v>
                </c:pt>
                <c:pt idx="613">
                  <c:v>4.6122999999999997E-2</c:v>
                </c:pt>
                <c:pt idx="614">
                  <c:v>4.6200999999999999E-2</c:v>
                </c:pt>
                <c:pt idx="615">
                  <c:v>4.6065000000000002E-2</c:v>
                </c:pt>
                <c:pt idx="616">
                  <c:v>4.6557000000000001E-2</c:v>
                </c:pt>
                <c:pt idx="617">
                  <c:v>4.6278E-2</c:v>
                </c:pt>
                <c:pt idx="618">
                  <c:v>4.6483999999999998E-2</c:v>
                </c:pt>
                <c:pt idx="619">
                  <c:v>4.6857000000000003E-2</c:v>
                </c:pt>
                <c:pt idx="620">
                  <c:v>4.6929999999999999E-2</c:v>
                </c:pt>
                <c:pt idx="621">
                  <c:v>4.7199999999999999E-2</c:v>
                </c:pt>
                <c:pt idx="622">
                  <c:v>4.7455999999999998E-2</c:v>
                </c:pt>
                <c:pt idx="623">
                  <c:v>4.7347E-2</c:v>
                </c:pt>
                <c:pt idx="624">
                  <c:v>4.7619000000000002E-2</c:v>
                </c:pt>
                <c:pt idx="625">
                  <c:v>4.7586000000000003E-2</c:v>
                </c:pt>
                <c:pt idx="626">
                  <c:v>4.8002000000000003E-2</c:v>
                </c:pt>
                <c:pt idx="627">
                  <c:v>4.7916E-2</c:v>
                </c:pt>
                <c:pt idx="628">
                  <c:v>4.8455999999999999E-2</c:v>
                </c:pt>
                <c:pt idx="629">
                  <c:v>4.8138E-2</c:v>
                </c:pt>
                <c:pt idx="630">
                  <c:v>4.8348000000000002E-2</c:v>
                </c:pt>
                <c:pt idx="631">
                  <c:v>4.8319000000000001E-2</c:v>
                </c:pt>
                <c:pt idx="632">
                  <c:v>4.8541000000000001E-2</c:v>
                </c:pt>
                <c:pt idx="633">
                  <c:v>4.8447999999999998E-2</c:v>
                </c:pt>
                <c:pt idx="634">
                  <c:v>4.8856999999999998E-2</c:v>
                </c:pt>
                <c:pt idx="635">
                  <c:v>4.8312000000000001E-2</c:v>
                </c:pt>
                <c:pt idx="636">
                  <c:v>4.8550999999999997E-2</c:v>
                </c:pt>
                <c:pt idx="637">
                  <c:v>4.9008000000000003E-2</c:v>
                </c:pt>
                <c:pt idx="638">
                  <c:v>4.9093999999999999E-2</c:v>
                </c:pt>
                <c:pt idx="639">
                  <c:v>4.9297000000000001E-2</c:v>
                </c:pt>
                <c:pt idx="640">
                  <c:v>4.9270000000000001E-2</c:v>
                </c:pt>
                <c:pt idx="641">
                  <c:v>4.9045999999999999E-2</c:v>
                </c:pt>
                <c:pt idx="642">
                  <c:v>4.8666000000000001E-2</c:v>
                </c:pt>
                <c:pt idx="643">
                  <c:v>4.9097000000000002E-2</c:v>
                </c:pt>
                <c:pt idx="644">
                  <c:v>4.9175000000000003E-2</c:v>
                </c:pt>
                <c:pt idx="645">
                  <c:v>4.9540000000000001E-2</c:v>
                </c:pt>
                <c:pt idx="646">
                  <c:v>4.9383000000000003E-2</c:v>
                </c:pt>
                <c:pt idx="647">
                  <c:v>4.8822999999999998E-2</c:v>
                </c:pt>
                <c:pt idx="648">
                  <c:v>4.9391999999999998E-2</c:v>
                </c:pt>
                <c:pt idx="649">
                  <c:v>4.9341000000000003E-2</c:v>
                </c:pt>
                <c:pt idx="650">
                  <c:v>4.9402000000000001E-2</c:v>
                </c:pt>
                <c:pt idx="651">
                  <c:v>4.9409000000000002E-2</c:v>
                </c:pt>
                <c:pt idx="652">
                  <c:v>4.9585999999999998E-2</c:v>
                </c:pt>
                <c:pt idx="653">
                  <c:v>4.9232999999999999E-2</c:v>
                </c:pt>
                <c:pt idx="654">
                  <c:v>4.9298000000000002E-2</c:v>
                </c:pt>
                <c:pt idx="655">
                  <c:v>4.9265999999999997E-2</c:v>
                </c:pt>
                <c:pt idx="656">
                  <c:v>4.9202999999999997E-2</c:v>
                </c:pt>
                <c:pt idx="657">
                  <c:v>4.9123E-2</c:v>
                </c:pt>
                <c:pt idx="658">
                  <c:v>4.9186000000000001E-2</c:v>
                </c:pt>
                <c:pt idx="659">
                  <c:v>4.9140999999999997E-2</c:v>
                </c:pt>
                <c:pt idx="660">
                  <c:v>4.8883000000000003E-2</c:v>
                </c:pt>
                <c:pt idx="661">
                  <c:v>4.8807999999999997E-2</c:v>
                </c:pt>
                <c:pt idx="662">
                  <c:v>4.8822999999999998E-2</c:v>
                </c:pt>
                <c:pt idx="663">
                  <c:v>4.8987000000000003E-2</c:v>
                </c:pt>
                <c:pt idx="664">
                  <c:v>4.8676999999999998E-2</c:v>
                </c:pt>
                <c:pt idx="665">
                  <c:v>4.8859E-2</c:v>
                </c:pt>
                <c:pt idx="666">
                  <c:v>4.8773999999999998E-2</c:v>
                </c:pt>
                <c:pt idx="667">
                  <c:v>4.8453000000000003E-2</c:v>
                </c:pt>
                <c:pt idx="668">
                  <c:v>4.8374E-2</c:v>
                </c:pt>
                <c:pt idx="669">
                  <c:v>4.8538999999999999E-2</c:v>
                </c:pt>
                <c:pt idx="670">
                  <c:v>4.8229000000000001E-2</c:v>
                </c:pt>
                <c:pt idx="671">
                  <c:v>4.8252000000000003E-2</c:v>
                </c:pt>
                <c:pt idx="672">
                  <c:v>4.7779000000000002E-2</c:v>
                </c:pt>
                <c:pt idx="673">
                  <c:v>4.7992E-2</c:v>
                </c:pt>
                <c:pt idx="674">
                  <c:v>4.7766999999999997E-2</c:v>
                </c:pt>
                <c:pt idx="675">
                  <c:v>4.7692999999999999E-2</c:v>
                </c:pt>
                <c:pt idx="676">
                  <c:v>4.7369000000000001E-2</c:v>
                </c:pt>
                <c:pt idx="677">
                  <c:v>4.7267999999999998E-2</c:v>
                </c:pt>
                <c:pt idx="678">
                  <c:v>4.7183999999999997E-2</c:v>
                </c:pt>
                <c:pt idx="679">
                  <c:v>4.7024999999999997E-2</c:v>
                </c:pt>
                <c:pt idx="680">
                  <c:v>4.6743E-2</c:v>
                </c:pt>
                <c:pt idx="681">
                  <c:v>4.6835000000000002E-2</c:v>
                </c:pt>
                <c:pt idx="682">
                  <c:v>4.6323999999999997E-2</c:v>
                </c:pt>
                <c:pt idx="683">
                  <c:v>4.6226000000000003E-2</c:v>
                </c:pt>
                <c:pt idx="684">
                  <c:v>4.6091E-2</c:v>
                </c:pt>
                <c:pt idx="685">
                  <c:v>4.5741999999999998E-2</c:v>
                </c:pt>
                <c:pt idx="686">
                  <c:v>4.5601000000000003E-2</c:v>
                </c:pt>
                <c:pt idx="687">
                  <c:v>4.5661E-2</c:v>
                </c:pt>
                <c:pt idx="688">
                  <c:v>4.5197000000000001E-2</c:v>
                </c:pt>
                <c:pt idx="689">
                  <c:v>4.5269999999999998E-2</c:v>
                </c:pt>
                <c:pt idx="690">
                  <c:v>4.4724E-2</c:v>
                </c:pt>
                <c:pt idx="691">
                  <c:v>4.4503000000000001E-2</c:v>
                </c:pt>
                <c:pt idx="692">
                  <c:v>4.4429000000000003E-2</c:v>
                </c:pt>
                <c:pt idx="693">
                  <c:v>4.4332000000000003E-2</c:v>
                </c:pt>
                <c:pt idx="694">
                  <c:v>4.4037E-2</c:v>
                </c:pt>
                <c:pt idx="695">
                  <c:v>4.3677000000000001E-2</c:v>
                </c:pt>
                <c:pt idx="696">
                  <c:v>4.3723999999999999E-2</c:v>
                </c:pt>
                <c:pt idx="697">
                  <c:v>4.3319000000000003E-2</c:v>
                </c:pt>
                <c:pt idx="698">
                  <c:v>4.3157000000000001E-2</c:v>
                </c:pt>
                <c:pt idx="699">
                  <c:v>4.2972000000000003E-2</c:v>
                </c:pt>
                <c:pt idx="700">
                  <c:v>4.2810000000000001E-2</c:v>
                </c:pt>
                <c:pt idx="701">
                  <c:v>4.2403000000000003E-2</c:v>
                </c:pt>
                <c:pt idx="702">
                  <c:v>4.2090000000000002E-2</c:v>
                </c:pt>
                <c:pt idx="703">
                  <c:v>4.1752999999999998E-2</c:v>
                </c:pt>
                <c:pt idx="704">
                  <c:v>4.1283E-2</c:v>
                </c:pt>
                <c:pt idx="705">
                  <c:v>4.0953000000000003E-2</c:v>
                </c:pt>
                <c:pt idx="706">
                  <c:v>4.0953000000000003E-2</c:v>
                </c:pt>
                <c:pt idx="707">
                  <c:v>4.0666000000000001E-2</c:v>
                </c:pt>
                <c:pt idx="708">
                  <c:v>4.045E-2</c:v>
                </c:pt>
                <c:pt idx="709">
                  <c:v>4.0001000000000002E-2</c:v>
                </c:pt>
                <c:pt idx="710">
                  <c:v>3.9725999999999997E-2</c:v>
                </c:pt>
                <c:pt idx="711">
                  <c:v>3.9514000000000001E-2</c:v>
                </c:pt>
                <c:pt idx="712">
                  <c:v>3.9084000000000001E-2</c:v>
                </c:pt>
                <c:pt idx="713">
                  <c:v>3.8870000000000002E-2</c:v>
                </c:pt>
                <c:pt idx="714">
                  <c:v>3.8898000000000002E-2</c:v>
                </c:pt>
                <c:pt idx="715">
                  <c:v>3.8299E-2</c:v>
                </c:pt>
                <c:pt idx="716">
                  <c:v>3.8134000000000001E-2</c:v>
                </c:pt>
                <c:pt idx="717">
                  <c:v>3.8101000000000003E-2</c:v>
                </c:pt>
                <c:pt idx="718">
                  <c:v>3.7713000000000003E-2</c:v>
                </c:pt>
                <c:pt idx="719">
                  <c:v>3.739E-2</c:v>
                </c:pt>
                <c:pt idx="720">
                  <c:v>3.7111999999999999E-2</c:v>
                </c:pt>
                <c:pt idx="721">
                  <c:v>3.6659999999999998E-2</c:v>
                </c:pt>
                <c:pt idx="722">
                  <c:v>3.6221000000000003E-2</c:v>
                </c:pt>
                <c:pt idx="723">
                  <c:v>3.5860000000000003E-2</c:v>
                </c:pt>
                <c:pt idx="724">
                  <c:v>3.5722999999999998E-2</c:v>
                </c:pt>
                <c:pt idx="725">
                  <c:v>3.5520000000000003E-2</c:v>
                </c:pt>
                <c:pt idx="726">
                  <c:v>3.5182999999999999E-2</c:v>
                </c:pt>
                <c:pt idx="727">
                  <c:v>3.5069999999999997E-2</c:v>
                </c:pt>
                <c:pt idx="728">
                  <c:v>3.4645000000000002E-2</c:v>
                </c:pt>
                <c:pt idx="729">
                  <c:v>3.4558999999999999E-2</c:v>
                </c:pt>
                <c:pt idx="730">
                  <c:v>3.3813000000000003E-2</c:v>
                </c:pt>
                <c:pt idx="731">
                  <c:v>3.3772999999999997E-2</c:v>
                </c:pt>
                <c:pt idx="732">
                  <c:v>3.3574E-2</c:v>
                </c:pt>
                <c:pt idx="733">
                  <c:v>3.3362000000000003E-2</c:v>
                </c:pt>
                <c:pt idx="734">
                  <c:v>3.2895000000000001E-2</c:v>
                </c:pt>
                <c:pt idx="735">
                  <c:v>3.2453999999999997E-2</c:v>
                </c:pt>
                <c:pt idx="736">
                  <c:v>3.2254999999999999E-2</c:v>
                </c:pt>
                <c:pt idx="737">
                  <c:v>3.1926999999999997E-2</c:v>
                </c:pt>
                <c:pt idx="738">
                  <c:v>3.1848000000000001E-2</c:v>
                </c:pt>
                <c:pt idx="739">
                  <c:v>3.1295999999999997E-2</c:v>
                </c:pt>
                <c:pt idx="740">
                  <c:v>3.1130999999999999E-2</c:v>
                </c:pt>
                <c:pt idx="741">
                  <c:v>3.0629E-2</c:v>
                </c:pt>
                <c:pt idx="742">
                  <c:v>3.0428E-2</c:v>
                </c:pt>
                <c:pt idx="743">
                  <c:v>3.0180999999999999E-2</c:v>
                </c:pt>
                <c:pt idx="744">
                  <c:v>3.0098E-2</c:v>
                </c:pt>
                <c:pt idx="745">
                  <c:v>2.9729999999999999E-2</c:v>
                </c:pt>
                <c:pt idx="746">
                  <c:v>2.9246000000000001E-2</c:v>
                </c:pt>
                <c:pt idx="747">
                  <c:v>2.8974E-2</c:v>
                </c:pt>
                <c:pt idx="748">
                  <c:v>2.8764000000000001E-2</c:v>
                </c:pt>
                <c:pt idx="749">
                  <c:v>2.8310999999999999E-2</c:v>
                </c:pt>
                <c:pt idx="750">
                  <c:v>2.8243000000000001E-2</c:v>
                </c:pt>
                <c:pt idx="751">
                  <c:v>2.7793999999999999E-2</c:v>
                </c:pt>
                <c:pt idx="752">
                  <c:v>2.7757E-2</c:v>
                </c:pt>
                <c:pt idx="753">
                  <c:v>2.7307000000000001E-2</c:v>
                </c:pt>
                <c:pt idx="754">
                  <c:v>2.7151000000000002E-2</c:v>
                </c:pt>
                <c:pt idx="755">
                  <c:v>2.6638999999999999E-2</c:v>
                </c:pt>
                <c:pt idx="756">
                  <c:v>2.6536000000000001E-2</c:v>
                </c:pt>
                <c:pt idx="757">
                  <c:v>2.5989000000000002E-2</c:v>
                </c:pt>
                <c:pt idx="758">
                  <c:v>2.6110999999999999E-2</c:v>
                </c:pt>
                <c:pt idx="759">
                  <c:v>2.5571E-2</c:v>
                </c:pt>
                <c:pt idx="760">
                  <c:v>2.5512E-2</c:v>
                </c:pt>
                <c:pt idx="761">
                  <c:v>2.5052999999999999E-2</c:v>
                </c:pt>
                <c:pt idx="762">
                  <c:v>2.4646999999999999E-2</c:v>
                </c:pt>
                <c:pt idx="763">
                  <c:v>2.4494999999999999E-2</c:v>
                </c:pt>
                <c:pt idx="764">
                  <c:v>2.4594999999999999E-2</c:v>
                </c:pt>
                <c:pt idx="765">
                  <c:v>2.3851000000000001E-2</c:v>
                </c:pt>
                <c:pt idx="766">
                  <c:v>2.3777E-2</c:v>
                </c:pt>
                <c:pt idx="767">
                  <c:v>2.3567999999999999E-2</c:v>
                </c:pt>
                <c:pt idx="768">
                  <c:v>2.3199999999999998E-2</c:v>
                </c:pt>
                <c:pt idx="769">
                  <c:v>2.3112000000000001E-2</c:v>
                </c:pt>
                <c:pt idx="770">
                  <c:v>2.3036000000000001E-2</c:v>
                </c:pt>
                <c:pt idx="771">
                  <c:v>2.2766000000000002E-2</c:v>
                </c:pt>
                <c:pt idx="772">
                  <c:v>2.2529E-2</c:v>
                </c:pt>
                <c:pt idx="773">
                  <c:v>2.1984E-2</c:v>
                </c:pt>
                <c:pt idx="774">
                  <c:v>2.1624000000000001E-2</c:v>
                </c:pt>
                <c:pt idx="775">
                  <c:v>2.1412E-2</c:v>
                </c:pt>
                <c:pt idx="776">
                  <c:v>2.1479000000000002E-2</c:v>
                </c:pt>
                <c:pt idx="777">
                  <c:v>2.1031999999999999E-2</c:v>
                </c:pt>
                <c:pt idx="778">
                  <c:v>2.0791E-2</c:v>
                </c:pt>
                <c:pt idx="779">
                  <c:v>2.0476000000000001E-2</c:v>
                </c:pt>
                <c:pt idx="780">
                  <c:v>2.0326E-2</c:v>
                </c:pt>
                <c:pt idx="781">
                  <c:v>2.0136000000000001E-2</c:v>
                </c:pt>
                <c:pt idx="782">
                  <c:v>2.0025000000000001E-2</c:v>
                </c:pt>
                <c:pt idx="783">
                  <c:v>2.0160000000000001E-2</c:v>
                </c:pt>
                <c:pt idx="784">
                  <c:v>1.9630999999999999E-2</c:v>
                </c:pt>
                <c:pt idx="785">
                  <c:v>1.9781E-2</c:v>
                </c:pt>
                <c:pt idx="786">
                  <c:v>1.9227999999999999E-2</c:v>
                </c:pt>
                <c:pt idx="787">
                  <c:v>1.9171000000000001E-2</c:v>
                </c:pt>
                <c:pt idx="788">
                  <c:v>1.9001000000000001E-2</c:v>
                </c:pt>
                <c:pt idx="789">
                  <c:v>1.8738000000000001E-2</c:v>
                </c:pt>
                <c:pt idx="790">
                  <c:v>1.8761E-2</c:v>
                </c:pt>
                <c:pt idx="791">
                  <c:v>1.8204000000000001E-2</c:v>
                </c:pt>
                <c:pt idx="792">
                  <c:v>1.8086999999999999E-2</c:v>
                </c:pt>
                <c:pt idx="793">
                  <c:v>1.8006000000000001E-2</c:v>
                </c:pt>
                <c:pt idx="794">
                  <c:v>1.7812000000000001E-2</c:v>
                </c:pt>
                <c:pt idx="795">
                  <c:v>1.7604000000000002E-2</c:v>
                </c:pt>
                <c:pt idx="796">
                  <c:v>1.7322000000000001E-2</c:v>
                </c:pt>
                <c:pt idx="797">
                  <c:v>1.7132000000000001E-2</c:v>
                </c:pt>
                <c:pt idx="798">
                  <c:v>1.7059000000000001E-2</c:v>
                </c:pt>
                <c:pt idx="799">
                  <c:v>1.6721E-2</c:v>
                </c:pt>
                <c:pt idx="800">
                  <c:v>1.6691000000000001E-2</c:v>
                </c:pt>
                <c:pt idx="801">
                  <c:v>1.6635E-2</c:v>
                </c:pt>
                <c:pt idx="802">
                  <c:v>1.6573000000000001E-2</c:v>
                </c:pt>
                <c:pt idx="803">
                  <c:v>1.6330000000000001E-2</c:v>
                </c:pt>
                <c:pt idx="804">
                  <c:v>1.6088999999999999E-2</c:v>
                </c:pt>
                <c:pt idx="805">
                  <c:v>1.6042000000000001E-2</c:v>
                </c:pt>
                <c:pt idx="806">
                  <c:v>1.5841000000000001E-2</c:v>
                </c:pt>
                <c:pt idx="807">
                  <c:v>1.5831999999999999E-2</c:v>
                </c:pt>
                <c:pt idx="808">
                  <c:v>1.5726E-2</c:v>
                </c:pt>
                <c:pt idx="809">
                  <c:v>1.5498E-2</c:v>
                </c:pt>
                <c:pt idx="810">
                  <c:v>1.5254999999999999E-2</c:v>
                </c:pt>
                <c:pt idx="811">
                  <c:v>1.5369000000000001E-2</c:v>
                </c:pt>
                <c:pt idx="812">
                  <c:v>1.5056999999999999E-2</c:v>
                </c:pt>
                <c:pt idx="813">
                  <c:v>1.5021E-2</c:v>
                </c:pt>
                <c:pt idx="814">
                  <c:v>1.4867999999999999E-2</c:v>
                </c:pt>
                <c:pt idx="815">
                  <c:v>1.4763999999999999E-2</c:v>
                </c:pt>
                <c:pt idx="816">
                  <c:v>1.4826000000000001E-2</c:v>
                </c:pt>
                <c:pt idx="817">
                  <c:v>1.4649000000000001E-2</c:v>
                </c:pt>
                <c:pt idx="818">
                  <c:v>1.4527999999999999E-2</c:v>
                </c:pt>
                <c:pt idx="819">
                  <c:v>1.4401000000000001E-2</c:v>
                </c:pt>
                <c:pt idx="820">
                  <c:v>1.4201999999999999E-2</c:v>
                </c:pt>
                <c:pt idx="821">
                  <c:v>1.4291E-2</c:v>
                </c:pt>
                <c:pt idx="822">
                  <c:v>1.4138E-2</c:v>
                </c:pt>
                <c:pt idx="823">
                  <c:v>1.4043999999999999E-2</c:v>
                </c:pt>
                <c:pt idx="824">
                  <c:v>1.3953E-2</c:v>
                </c:pt>
                <c:pt idx="825">
                  <c:v>1.3882E-2</c:v>
                </c:pt>
                <c:pt idx="826">
                  <c:v>1.3845E-2</c:v>
                </c:pt>
                <c:pt idx="827">
                  <c:v>1.38E-2</c:v>
                </c:pt>
                <c:pt idx="828">
                  <c:v>1.3769E-2</c:v>
                </c:pt>
                <c:pt idx="829">
                  <c:v>1.3602E-2</c:v>
                </c:pt>
                <c:pt idx="830">
                  <c:v>1.3701E-2</c:v>
                </c:pt>
                <c:pt idx="831">
                  <c:v>1.3625E-2</c:v>
                </c:pt>
                <c:pt idx="832">
                  <c:v>1.3686E-2</c:v>
                </c:pt>
                <c:pt idx="833">
                  <c:v>1.3554999999999999E-2</c:v>
                </c:pt>
                <c:pt idx="834">
                  <c:v>1.3474E-2</c:v>
                </c:pt>
                <c:pt idx="835">
                  <c:v>1.3402000000000001E-2</c:v>
                </c:pt>
                <c:pt idx="836">
                  <c:v>1.3517E-2</c:v>
                </c:pt>
                <c:pt idx="837">
                  <c:v>1.3608E-2</c:v>
                </c:pt>
                <c:pt idx="838">
                  <c:v>1.3474E-2</c:v>
                </c:pt>
                <c:pt idx="839">
                  <c:v>1.3542999999999999E-2</c:v>
                </c:pt>
                <c:pt idx="840">
                  <c:v>1.3520000000000001E-2</c:v>
                </c:pt>
                <c:pt idx="841">
                  <c:v>1.3474E-2</c:v>
                </c:pt>
                <c:pt idx="842">
                  <c:v>1.3519E-2</c:v>
                </c:pt>
                <c:pt idx="843">
                  <c:v>1.3559999999999999E-2</c:v>
                </c:pt>
                <c:pt idx="844">
                  <c:v>1.3676000000000001E-2</c:v>
                </c:pt>
                <c:pt idx="845">
                  <c:v>1.3504E-2</c:v>
                </c:pt>
                <c:pt idx="846">
                  <c:v>1.3564E-2</c:v>
                </c:pt>
                <c:pt idx="847">
                  <c:v>1.3809999999999999E-2</c:v>
                </c:pt>
                <c:pt idx="848">
                  <c:v>1.3636000000000001E-2</c:v>
                </c:pt>
                <c:pt idx="849">
                  <c:v>1.3747000000000001E-2</c:v>
                </c:pt>
                <c:pt idx="850">
                  <c:v>1.3658E-2</c:v>
                </c:pt>
                <c:pt idx="851">
                  <c:v>1.3792E-2</c:v>
                </c:pt>
                <c:pt idx="852">
                  <c:v>1.401E-2</c:v>
                </c:pt>
                <c:pt idx="853">
                  <c:v>1.4079E-2</c:v>
                </c:pt>
                <c:pt idx="854">
                  <c:v>1.4071999999999999E-2</c:v>
                </c:pt>
                <c:pt idx="855">
                  <c:v>1.4227E-2</c:v>
                </c:pt>
                <c:pt idx="856">
                  <c:v>1.4234999999999999E-2</c:v>
                </c:pt>
                <c:pt idx="857">
                  <c:v>1.4220999999999999E-2</c:v>
                </c:pt>
                <c:pt idx="858">
                  <c:v>1.4458E-2</c:v>
                </c:pt>
                <c:pt idx="859">
                  <c:v>1.4437999999999999E-2</c:v>
                </c:pt>
                <c:pt idx="860">
                  <c:v>1.4688E-2</c:v>
                </c:pt>
                <c:pt idx="861">
                  <c:v>1.4814000000000001E-2</c:v>
                </c:pt>
                <c:pt idx="862">
                  <c:v>1.4924E-2</c:v>
                </c:pt>
                <c:pt idx="863">
                  <c:v>1.5086E-2</c:v>
                </c:pt>
                <c:pt idx="864">
                  <c:v>1.5162999999999999E-2</c:v>
                </c:pt>
                <c:pt idx="865">
                  <c:v>1.546E-2</c:v>
                </c:pt>
                <c:pt idx="866">
                  <c:v>1.5547999999999999E-2</c:v>
                </c:pt>
                <c:pt idx="867">
                  <c:v>1.5687E-2</c:v>
                </c:pt>
                <c:pt idx="868">
                  <c:v>1.5894999999999999E-2</c:v>
                </c:pt>
                <c:pt idx="869">
                  <c:v>1.6157000000000001E-2</c:v>
                </c:pt>
                <c:pt idx="870">
                  <c:v>1.6329E-2</c:v>
                </c:pt>
                <c:pt idx="871">
                  <c:v>1.6507999999999998E-2</c:v>
                </c:pt>
                <c:pt idx="872">
                  <c:v>1.6782999999999999E-2</c:v>
                </c:pt>
                <c:pt idx="873">
                  <c:v>1.7007999999999999E-2</c:v>
                </c:pt>
                <c:pt idx="874">
                  <c:v>1.7375000000000002E-2</c:v>
                </c:pt>
                <c:pt idx="875">
                  <c:v>1.7732999999999999E-2</c:v>
                </c:pt>
                <c:pt idx="876">
                  <c:v>1.8075000000000001E-2</c:v>
                </c:pt>
                <c:pt idx="877">
                  <c:v>1.8287000000000001E-2</c:v>
                </c:pt>
                <c:pt idx="878">
                  <c:v>1.8543E-2</c:v>
                </c:pt>
                <c:pt idx="879">
                  <c:v>1.8766000000000001E-2</c:v>
                </c:pt>
                <c:pt idx="880">
                  <c:v>1.9188E-2</c:v>
                </c:pt>
                <c:pt idx="881">
                  <c:v>1.9477000000000001E-2</c:v>
                </c:pt>
                <c:pt idx="882">
                  <c:v>1.9772999999999999E-2</c:v>
                </c:pt>
                <c:pt idx="883">
                  <c:v>1.9994000000000001E-2</c:v>
                </c:pt>
                <c:pt idx="884">
                  <c:v>2.0246E-2</c:v>
                </c:pt>
                <c:pt idx="885">
                  <c:v>2.0826999999999998E-2</c:v>
                </c:pt>
                <c:pt idx="886">
                  <c:v>2.0952999999999999E-2</c:v>
                </c:pt>
                <c:pt idx="887">
                  <c:v>2.1392000000000001E-2</c:v>
                </c:pt>
                <c:pt idx="888">
                  <c:v>2.1475999999999999E-2</c:v>
                </c:pt>
                <c:pt idx="889">
                  <c:v>2.2013999999999999E-2</c:v>
                </c:pt>
                <c:pt idx="890">
                  <c:v>2.2273999999999999E-2</c:v>
                </c:pt>
                <c:pt idx="891">
                  <c:v>2.2536E-2</c:v>
                </c:pt>
                <c:pt idx="892">
                  <c:v>2.3054000000000002E-2</c:v>
                </c:pt>
                <c:pt idx="893">
                  <c:v>2.3406E-2</c:v>
                </c:pt>
                <c:pt idx="894">
                  <c:v>2.3746E-2</c:v>
                </c:pt>
                <c:pt idx="895">
                  <c:v>2.4038E-2</c:v>
                </c:pt>
                <c:pt idx="896">
                  <c:v>2.4489E-2</c:v>
                </c:pt>
                <c:pt idx="897">
                  <c:v>2.4698999999999999E-2</c:v>
                </c:pt>
                <c:pt idx="898">
                  <c:v>2.5083000000000001E-2</c:v>
                </c:pt>
                <c:pt idx="899">
                  <c:v>2.5516E-2</c:v>
                </c:pt>
                <c:pt idx="900">
                  <c:v>2.5773999999999998E-2</c:v>
                </c:pt>
                <c:pt idx="901">
                  <c:v>2.6282E-2</c:v>
                </c:pt>
                <c:pt idx="902">
                  <c:v>2.6551000000000002E-2</c:v>
                </c:pt>
                <c:pt idx="903">
                  <c:v>2.6794999999999999E-2</c:v>
                </c:pt>
                <c:pt idx="904">
                  <c:v>2.7215E-2</c:v>
                </c:pt>
                <c:pt idx="905">
                  <c:v>2.7726000000000001E-2</c:v>
                </c:pt>
                <c:pt idx="906">
                  <c:v>2.8101999999999999E-2</c:v>
                </c:pt>
                <c:pt idx="907">
                  <c:v>2.8381E-2</c:v>
                </c:pt>
                <c:pt idx="908">
                  <c:v>2.8778000000000001E-2</c:v>
                </c:pt>
                <c:pt idx="909">
                  <c:v>2.9395999999999999E-2</c:v>
                </c:pt>
                <c:pt idx="910">
                  <c:v>2.9763999999999999E-2</c:v>
                </c:pt>
                <c:pt idx="911">
                  <c:v>3.0175E-2</c:v>
                </c:pt>
                <c:pt idx="912">
                  <c:v>3.0526999999999999E-2</c:v>
                </c:pt>
                <c:pt idx="913">
                  <c:v>3.0995999999999999E-2</c:v>
                </c:pt>
                <c:pt idx="914">
                  <c:v>3.1601999999999998E-2</c:v>
                </c:pt>
                <c:pt idx="915">
                  <c:v>3.1975999999999997E-2</c:v>
                </c:pt>
                <c:pt idx="916">
                  <c:v>3.2437000000000001E-2</c:v>
                </c:pt>
                <c:pt idx="917">
                  <c:v>3.2877000000000003E-2</c:v>
                </c:pt>
                <c:pt idx="918">
                  <c:v>3.3418000000000003E-2</c:v>
                </c:pt>
                <c:pt idx="919">
                  <c:v>3.3993000000000002E-2</c:v>
                </c:pt>
                <c:pt idx="920">
                  <c:v>3.4272999999999998E-2</c:v>
                </c:pt>
                <c:pt idx="921">
                  <c:v>3.4755000000000001E-2</c:v>
                </c:pt>
                <c:pt idx="922">
                  <c:v>3.5231999999999999E-2</c:v>
                </c:pt>
                <c:pt idx="923">
                  <c:v>3.5840999999999998E-2</c:v>
                </c:pt>
                <c:pt idx="924">
                  <c:v>3.6599E-2</c:v>
                </c:pt>
                <c:pt idx="925">
                  <c:v>3.7003000000000001E-2</c:v>
                </c:pt>
                <c:pt idx="926">
                  <c:v>3.7628000000000002E-2</c:v>
                </c:pt>
                <c:pt idx="927">
                  <c:v>3.8170000000000003E-2</c:v>
                </c:pt>
                <c:pt idx="928">
                  <c:v>3.8546999999999998E-2</c:v>
                </c:pt>
                <c:pt idx="929">
                  <c:v>3.9100000000000003E-2</c:v>
                </c:pt>
                <c:pt idx="930">
                  <c:v>3.9570000000000001E-2</c:v>
                </c:pt>
                <c:pt idx="931">
                  <c:v>4.0307999999999997E-2</c:v>
                </c:pt>
                <c:pt idx="932">
                  <c:v>4.0786999999999997E-2</c:v>
                </c:pt>
                <c:pt idx="933">
                  <c:v>4.1106999999999998E-2</c:v>
                </c:pt>
                <c:pt idx="934">
                  <c:v>4.1923000000000002E-2</c:v>
                </c:pt>
                <c:pt idx="935">
                  <c:v>4.2552E-2</c:v>
                </c:pt>
                <c:pt idx="936">
                  <c:v>4.3054000000000002E-2</c:v>
                </c:pt>
                <c:pt idx="937">
                  <c:v>4.3628E-2</c:v>
                </c:pt>
                <c:pt idx="938">
                  <c:v>4.4146999999999999E-2</c:v>
                </c:pt>
                <c:pt idx="939">
                  <c:v>4.4729999999999999E-2</c:v>
                </c:pt>
                <c:pt idx="940">
                  <c:v>4.5090999999999999E-2</c:v>
                </c:pt>
                <c:pt idx="941">
                  <c:v>4.5686999999999998E-2</c:v>
                </c:pt>
                <c:pt idx="942">
                  <c:v>4.6435999999999998E-2</c:v>
                </c:pt>
                <c:pt idx="943">
                  <c:v>4.7037000000000002E-2</c:v>
                </c:pt>
                <c:pt idx="944">
                  <c:v>4.7378999999999998E-2</c:v>
                </c:pt>
                <c:pt idx="945">
                  <c:v>4.7843999999999998E-2</c:v>
                </c:pt>
                <c:pt idx="946">
                  <c:v>4.8480000000000002E-2</c:v>
                </c:pt>
                <c:pt idx="947">
                  <c:v>4.9049000000000002E-2</c:v>
                </c:pt>
                <c:pt idx="948">
                  <c:v>4.9550999999999998E-2</c:v>
                </c:pt>
                <c:pt idx="949">
                  <c:v>4.9954999999999999E-2</c:v>
                </c:pt>
                <c:pt idx="950">
                  <c:v>5.0513000000000002E-2</c:v>
                </c:pt>
                <c:pt idx="951">
                  <c:v>5.0764999999999998E-2</c:v>
                </c:pt>
                <c:pt idx="952">
                  <c:v>5.1129000000000001E-2</c:v>
                </c:pt>
                <c:pt idx="953">
                  <c:v>5.1526000000000002E-2</c:v>
                </c:pt>
                <c:pt idx="954">
                  <c:v>5.1992999999999998E-2</c:v>
                </c:pt>
                <c:pt idx="955">
                  <c:v>5.2420000000000001E-2</c:v>
                </c:pt>
                <c:pt idx="956">
                  <c:v>5.2673999999999999E-2</c:v>
                </c:pt>
                <c:pt idx="957">
                  <c:v>5.2955000000000002E-2</c:v>
                </c:pt>
                <c:pt idx="958">
                  <c:v>5.3316000000000002E-2</c:v>
                </c:pt>
                <c:pt idx="959">
                  <c:v>5.3755999999999998E-2</c:v>
                </c:pt>
                <c:pt idx="960">
                  <c:v>5.3855E-2</c:v>
                </c:pt>
                <c:pt idx="961">
                  <c:v>5.4462999999999998E-2</c:v>
                </c:pt>
                <c:pt idx="962">
                  <c:v>5.4501000000000001E-2</c:v>
                </c:pt>
                <c:pt idx="963">
                  <c:v>5.4887999999999999E-2</c:v>
                </c:pt>
                <c:pt idx="964">
                  <c:v>5.5162999999999997E-2</c:v>
                </c:pt>
                <c:pt idx="965">
                  <c:v>5.5403000000000001E-2</c:v>
                </c:pt>
                <c:pt idx="966">
                  <c:v>5.5689000000000002E-2</c:v>
                </c:pt>
                <c:pt idx="967">
                  <c:v>5.6349999999999997E-2</c:v>
                </c:pt>
                <c:pt idx="968">
                  <c:v>5.6134999999999997E-2</c:v>
                </c:pt>
                <c:pt idx="969">
                  <c:v>5.6293000000000003E-2</c:v>
                </c:pt>
                <c:pt idx="970">
                  <c:v>5.6535000000000002E-2</c:v>
                </c:pt>
                <c:pt idx="971">
                  <c:v>5.6766999999999998E-2</c:v>
                </c:pt>
                <c:pt idx="972">
                  <c:v>5.6882000000000002E-2</c:v>
                </c:pt>
                <c:pt idx="973">
                  <c:v>5.7154999999999997E-2</c:v>
                </c:pt>
                <c:pt idx="974">
                  <c:v>5.7237999999999997E-2</c:v>
                </c:pt>
                <c:pt idx="975">
                  <c:v>5.7616000000000001E-2</c:v>
                </c:pt>
                <c:pt idx="976">
                  <c:v>5.7632000000000003E-2</c:v>
                </c:pt>
                <c:pt idx="977">
                  <c:v>5.7834999999999998E-2</c:v>
                </c:pt>
                <c:pt idx="978">
                  <c:v>5.7502999999999999E-2</c:v>
                </c:pt>
                <c:pt idx="979">
                  <c:v>5.7550999999999998E-2</c:v>
                </c:pt>
                <c:pt idx="980">
                  <c:v>5.7936000000000001E-2</c:v>
                </c:pt>
                <c:pt idx="981">
                  <c:v>5.7952999999999998E-2</c:v>
                </c:pt>
                <c:pt idx="982">
                  <c:v>5.7882999999999997E-2</c:v>
                </c:pt>
                <c:pt idx="983">
                  <c:v>5.7974999999999999E-2</c:v>
                </c:pt>
                <c:pt idx="984">
                  <c:v>5.8064999999999999E-2</c:v>
                </c:pt>
                <c:pt idx="985">
                  <c:v>5.7782E-2</c:v>
                </c:pt>
                <c:pt idx="986">
                  <c:v>5.8184E-2</c:v>
                </c:pt>
                <c:pt idx="987">
                  <c:v>5.8205E-2</c:v>
                </c:pt>
                <c:pt idx="988">
                  <c:v>5.8077999999999998E-2</c:v>
                </c:pt>
                <c:pt idx="989">
                  <c:v>5.7889000000000003E-2</c:v>
                </c:pt>
                <c:pt idx="990">
                  <c:v>5.7755000000000001E-2</c:v>
                </c:pt>
                <c:pt idx="991">
                  <c:v>5.7898999999999999E-2</c:v>
                </c:pt>
                <c:pt idx="992">
                  <c:v>5.7675999999999998E-2</c:v>
                </c:pt>
                <c:pt idx="993">
                  <c:v>5.7435E-2</c:v>
                </c:pt>
                <c:pt idx="994">
                  <c:v>5.7258999999999997E-2</c:v>
                </c:pt>
                <c:pt idx="995">
                  <c:v>5.7613999999999999E-2</c:v>
                </c:pt>
                <c:pt idx="996">
                  <c:v>5.7468999999999999E-2</c:v>
                </c:pt>
                <c:pt idx="997">
                  <c:v>5.7091000000000003E-2</c:v>
                </c:pt>
                <c:pt idx="998">
                  <c:v>5.6606999999999998E-2</c:v>
                </c:pt>
                <c:pt idx="999">
                  <c:v>5.6355000000000002E-2</c:v>
                </c:pt>
                <c:pt idx="1000">
                  <c:v>5.6132000000000001E-2</c:v>
                </c:pt>
                <c:pt idx="1001">
                  <c:v>5.5989999999999998E-2</c:v>
                </c:pt>
                <c:pt idx="1002">
                  <c:v>5.5411000000000002E-2</c:v>
                </c:pt>
                <c:pt idx="1003">
                  <c:v>5.5684999999999998E-2</c:v>
                </c:pt>
                <c:pt idx="1004">
                  <c:v>5.5692999999999999E-2</c:v>
                </c:pt>
                <c:pt idx="1005">
                  <c:v>5.4748999999999999E-2</c:v>
                </c:pt>
                <c:pt idx="1006">
                  <c:v>5.4519999999999999E-2</c:v>
                </c:pt>
                <c:pt idx="1007">
                  <c:v>5.4129999999999998E-2</c:v>
                </c:pt>
                <c:pt idx="1008">
                  <c:v>5.3786E-2</c:v>
                </c:pt>
                <c:pt idx="1009">
                  <c:v>5.3664000000000003E-2</c:v>
                </c:pt>
                <c:pt idx="1010">
                  <c:v>5.3024000000000002E-2</c:v>
                </c:pt>
                <c:pt idx="1011">
                  <c:v>5.3081000000000003E-2</c:v>
                </c:pt>
                <c:pt idx="1012">
                  <c:v>5.2495E-2</c:v>
                </c:pt>
                <c:pt idx="1013">
                  <c:v>5.2006999999999998E-2</c:v>
                </c:pt>
                <c:pt idx="1014">
                  <c:v>5.151E-2</c:v>
                </c:pt>
                <c:pt idx="1015">
                  <c:v>5.1125999999999998E-2</c:v>
                </c:pt>
                <c:pt idx="1016">
                  <c:v>5.0652000000000003E-2</c:v>
                </c:pt>
                <c:pt idx="1017">
                  <c:v>5.0164E-2</c:v>
                </c:pt>
                <c:pt idx="1018">
                  <c:v>4.9716000000000003E-2</c:v>
                </c:pt>
                <c:pt idx="1019">
                  <c:v>4.9362999999999997E-2</c:v>
                </c:pt>
                <c:pt idx="1020">
                  <c:v>4.8922E-2</c:v>
                </c:pt>
                <c:pt idx="1021">
                  <c:v>4.8367E-2</c:v>
                </c:pt>
                <c:pt idx="1022">
                  <c:v>4.8106999999999997E-2</c:v>
                </c:pt>
                <c:pt idx="1023">
                  <c:v>4.7389000000000001E-2</c:v>
                </c:pt>
                <c:pt idx="1024">
                  <c:v>4.7259000000000002E-2</c:v>
                </c:pt>
                <c:pt idx="1025">
                  <c:v>4.6695E-2</c:v>
                </c:pt>
                <c:pt idx="1026">
                  <c:v>4.6197000000000002E-2</c:v>
                </c:pt>
                <c:pt idx="1027">
                  <c:v>4.5872000000000003E-2</c:v>
                </c:pt>
                <c:pt idx="1028">
                  <c:v>4.4926000000000001E-2</c:v>
                </c:pt>
                <c:pt idx="1029">
                  <c:v>4.5022E-2</c:v>
                </c:pt>
                <c:pt idx="1030">
                  <c:v>4.4269999999999997E-2</c:v>
                </c:pt>
                <c:pt idx="1031">
                  <c:v>4.3678000000000002E-2</c:v>
                </c:pt>
                <c:pt idx="1032">
                  <c:v>4.2955E-2</c:v>
                </c:pt>
                <c:pt idx="1033">
                  <c:v>4.2395000000000002E-2</c:v>
                </c:pt>
                <c:pt idx="1034">
                  <c:v>4.1838E-2</c:v>
                </c:pt>
                <c:pt idx="1035">
                  <c:v>4.1577999999999997E-2</c:v>
                </c:pt>
                <c:pt idx="1036">
                  <c:v>4.0818E-2</c:v>
                </c:pt>
                <c:pt idx="1037">
                  <c:v>4.0514000000000001E-2</c:v>
                </c:pt>
                <c:pt idx="1038">
                  <c:v>3.9641000000000003E-2</c:v>
                </c:pt>
                <c:pt idx="1039">
                  <c:v>3.9258000000000001E-2</c:v>
                </c:pt>
                <c:pt idx="1040">
                  <c:v>3.8683000000000002E-2</c:v>
                </c:pt>
                <c:pt idx="1041">
                  <c:v>3.7906000000000002E-2</c:v>
                </c:pt>
                <c:pt idx="1042">
                  <c:v>3.7234999999999997E-2</c:v>
                </c:pt>
                <c:pt idx="1043">
                  <c:v>3.6808E-2</c:v>
                </c:pt>
                <c:pt idx="1044">
                  <c:v>3.6372000000000002E-2</c:v>
                </c:pt>
                <c:pt idx="1045">
                  <c:v>3.5800999999999999E-2</c:v>
                </c:pt>
                <c:pt idx="1046">
                  <c:v>3.5364E-2</c:v>
                </c:pt>
                <c:pt idx="1047">
                  <c:v>3.4877999999999999E-2</c:v>
                </c:pt>
                <c:pt idx="1048">
                  <c:v>3.4322999999999999E-2</c:v>
                </c:pt>
                <c:pt idx="1049">
                  <c:v>3.3821999999999998E-2</c:v>
                </c:pt>
                <c:pt idx="1050">
                  <c:v>3.3439000000000003E-2</c:v>
                </c:pt>
                <c:pt idx="1051">
                  <c:v>3.2531999999999998E-2</c:v>
                </c:pt>
                <c:pt idx="1052">
                  <c:v>3.1857999999999997E-2</c:v>
                </c:pt>
                <c:pt idx="1053">
                  <c:v>3.1308000000000002E-2</c:v>
                </c:pt>
                <c:pt idx="1054">
                  <c:v>3.1412000000000002E-2</c:v>
                </c:pt>
                <c:pt idx="1055">
                  <c:v>3.0540999999999999E-2</c:v>
                </c:pt>
                <c:pt idx="1056">
                  <c:v>3.0539E-2</c:v>
                </c:pt>
                <c:pt idx="1057">
                  <c:v>2.9567E-2</c:v>
                </c:pt>
                <c:pt idx="1058">
                  <c:v>2.9354999999999999E-2</c:v>
                </c:pt>
                <c:pt idx="1059">
                  <c:v>2.8417000000000001E-2</c:v>
                </c:pt>
                <c:pt idx="1060">
                  <c:v>2.7539999999999999E-2</c:v>
                </c:pt>
                <c:pt idx="1061">
                  <c:v>2.758E-2</c:v>
                </c:pt>
                <c:pt idx="1062">
                  <c:v>2.6859999999999998E-2</c:v>
                </c:pt>
                <c:pt idx="1063">
                  <c:v>2.7060000000000001E-2</c:v>
                </c:pt>
                <c:pt idx="1064">
                  <c:v>2.6353999999999999E-2</c:v>
                </c:pt>
                <c:pt idx="1065">
                  <c:v>2.5770000000000001E-2</c:v>
                </c:pt>
                <c:pt idx="1066">
                  <c:v>2.5218000000000001E-2</c:v>
                </c:pt>
                <c:pt idx="1067">
                  <c:v>2.4767999999999998E-2</c:v>
                </c:pt>
                <c:pt idx="1068">
                  <c:v>2.4731E-2</c:v>
                </c:pt>
                <c:pt idx="1069">
                  <c:v>2.4240999999999999E-2</c:v>
                </c:pt>
                <c:pt idx="1070">
                  <c:v>2.3782000000000001E-2</c:v>
                </c:pt>
                <c:pt idx="1071">
                  <c:v>2.3288E-2</c:v>
                </c:pt>
                <c:pt idx="1072">
                  <c:v>2.2987E-2</c:v>
                </c:pt>
                <c:pt idx="1073">
                  <c:v>2.2279E-2</c:v>
                </c:pt>
                <c:pt idx="1074">
                  <c:v>2.2089000000000001E-2</c:v>
                </c:pt>
                <c:pt idx="1075">
                  <c:v>2.1624000000000001E-2</c:v>
                </c:pt>
                <c:pt idx="1076">
                  <c:v>2.1276E-2</c:v>
                </c:pt>
                <c:pt idx="1077">
                  <c:v>2.0861999999999999E-2</c:v>
                </c:pt>
                <c:pt idx="1078">
                  <c:v>2.0598000000000002E-2</c:v>
                </c:pt>
                <c:pt idx="1079">
                  <c:v>2.0206999999999999E-2</c:v>
                </c:pt>
                <c:pt idx="1080">
                  <c:v>2.0048E-2</c:v>
                </c:pt>
                <c:pt idx="1081">
                  <c:v>1.9871E-2</c:v>
                </c:pt>
                <c:pt idx="1082">
                  <c:v>1.9304999999999999E-2</c:v>
                </c:pt>
                <c:pt idx="1083">
                  <c:v>1.9109999999999999E-2</c:v>
                </c:pt>
                <c:pt idx="1084">
                  <c:v>1.9011E-2</c:v>
                </c:pt>
                <c:pt idx="1085">
                  <c:v>1.8724999999999999E-2</c:v>
                </c:pt>
                <c:pt idx="1086">
                  <c:v>1.8374999999999999E-2</c:v>
                </c:pt>
                <c:pt idx="1087">
                  <c:v>1.7892999999999999E-2</c:v>
                </c:pt>
                <c:pt idx="1088">
                  <c:v>1.7524999999999999E-2</c:v>
                </c:pt>
                <c:pt idx="1089">
                  <c:v>1.7232999999999998E-2</c:v>
                </c:pt>
                <c:pt idx="1090">
                  <c:v>1.7231E-2</c:v>
                </c:pt>
                <c:pt idx="1091">
                  <c:v>1.6878000000000001E-2</c:v>
                </c:pt>
                <c:pt idx="1092">
                  <c:v>1.6506E-2</c:v>
                </c:pt>
                <c:pt idx="1093">
                  <c:v>1.6175999999999999E-2</c:v>
                </c:pt>
                <c:pt idx="1094">
                  <c:v>1.6386999999999999E-2</c:v>
                </c:pt>
                <c:pt idx="1095">
                  <c:v>1.6539000000000002E-2</c:v>
                </c:pt>
                <c:pt idx="1096">
                  <c:v>1.6076E-2</c:v>
                </c:pt>
                <c:pt idx="1097">
                  <c:v>1.5695000000000001E-2</c:v>
                </c:pt>
                <c:pt idx="1098">
                  <c:v>1.5554999999999999E-2</c:v>
                </c:pt>
                <c:pt idx="1099">
                  <c:v>1.5432E-2</c:v>
                </c:pt>
                <c:pt idx="1100">
                  <c:v>1.5377999999999999E-2</c:v>
                </c:pt>
                <c:pt idx="1101">
                  <c:v>1.4706E-2</c:v>
                </c:pt>
                <c:pt idx="1102">
                  <c:v>1.549E-2</c:v>
                </c:pt>
                <c:pt idx="1103">
                  <c:v>1.5184E-2</c:v>
                </c:pt>
                <c:pt idx="1104">
                  <c:v>1.4423E-2</c:v>
                </c:pt>
                <c:pt idx="1105">
                  <c:v>1.4692999999999999E-2</c:v>
                </c:pt>
                <c:pt idx="1106">
                  <c:v>1.4477E-2</c:v>
                </c:pt>
                <c:pt idx="1107">
                  <c:v>1.4811E-2</c:v>
                </c:pt>
                <c:pt idx="1108">
                  <c:v>1.4645999999999999E-2</c:v>
                </c:pt>
                <c:pt idx="1109">
                  <c:v>1.4595E-2</c:v>
                </c:pt>
                <c:pt idx="1110">
                  <c:v>1.4468999999999999E-2</c:v>
                </c:pt>
                <c:pt idx="1111">
                  <c:v>1.4309000000000001E-2</c:v>
                </c:pt>
                <c:pt idx="1112">
                  <c:v>1.4852000000000001E-2</c:v>
                </c:pt>
                <c:pt idx="1113">
                  <c:v>1.406E-2</c:v>
                </c:pt>
                <c:pt idx="1114">
                  <c:v>1.4515999999999999E-2</c:v>
                </c:pt>
                <c:pt idx="1115">
                  <c:v>1.4602E-2</c:v>
                </c:pt>
                <c:pt idx="1116">
                  <c:v>1.4449999999999999E-2</c:v>
                </c:pt>
                <c:pt idx="1117">
                  <c:v>1.4633E-2</c:v>
                </c:pt>
                <c:pt idx="1118">
                  <c:v>1.4361000000000001E-2</c:v>
                </c:pt>
                <c:pt idx="1119">
                  <c:v>1.4324E-2</c:v>
                </c:pt>
                <c:pt idx="1120">
                  <c:v>1.4559000000000001E-2</c:v>
                </c:pt>
                <c:pt idx="1121">
                  <c:v>1.4716999999999999E-2</c:v>
                </c:pt>
                <c:pt idx="1122">
                  <c:v>1.4911000000000001E-2</c:v>
                </c:pt>
                <c:pt idx="1123">
                  <c:v>1.5117E-2</c:v>
                </c:pt>
                <c:pt idx="1124">
                  <c:v>1.5218000000000001E-2</c:v>
                </c:pt>
                <c:pt idx="1125">
                  <c:v>1.5117E-2</c:v>
                </c:pt>
                <c:pt idx="1126">
                  <c:v>1.5454000000000001E-2</c:v>
                </c:pt>
                <c:pt idx="1127">
                  <c:v>1.6126999999999999E-2</c:v>
                </c:pt>
                <c:pt idx="1128">
                  <c:v>1.5980999999999999E-2</c:v>
                </c:pt>
                <c:pt idx="1129">
                  <c:v>1.5851000000000001E-2</c:v>
                </c:pt>
                <c:pt idx="1130">
                  <c:v>1.6459000000000001E-2</c:v>
                </c:pt>
                <c:pt idx="1131">
                  <c:v>1.6486000000000001E-2</c:v>
                </c:pt>
                <c:pt idx="1132">
                  <c:v>1.6289000000000001E-2</c:v>
                </c:pt>
                <c:pt idx="1133">
                  <c:v>1.7066000000000001E-2</c:v>
                </c:pt>
                <c:pt idx="1134">
                  <c:v>1.7641E-2</c:v>
                </c:pt>
                <c:pt idx="1135">
                  <c:v>1.7732999999999999E-2</c:v>
                </c:pt>
                <c:pt idx="1136">
                  <c:v>1.7564E-2</c:v>
                </c:pt>
                <c:pt idx="1137">
                  <c:v>1.8360999999999999E-2</c:v>
                </c:pt>
                <c:pt idx="1138">
                  <c:v>1.8578000000000001E-2</c:v>
                </c:pt>
                <c:pt idx="1139">
                  <c:v>1.9220000000000001E-2</c:v>
                </c:pt>
                <c:pt idx="1140">
                  <c:v>1.9373999999999999E-2</c:v>
                </c:pt>
                <c:pt idx="1141">
                  <c:v>2.0202999999999999E-2</c:v>
                </c:pt>
                <c:pt idx="1142">
                  <c:v>2.0562E-2</c:v>
                </c:pt>
                <c:pt idx="1143">
                  <c:v>2.1026E-2</c:v>
                </c:pt>
                <c:pt idx="1144">
                  <c:v>2.1618999999999999E-2</c:v>
                </c:pt>
                <c:pt idx="1145">
                  <c:v>2.215E-2</c:v>
                </c:pt>
                <c:pt idx="1146">
                  <c:v>2.2498000000000001E-2</c:v>
                </c:pt>
                <c:pt idx="1147">
                  <c:v>2.3019000000000001E-2</c:v>
                </c:pt>
                <c:pt idx="1148">
                  <c:v>2.3668000000000002E-2</c:v>
                </c:pt>
                <c:pt idx="1149">
                  <c:v>2.4185999999999999E-2</c:v>
                </c:pt>
                <c:pt idx="1150">
                  <c:v>2.4479000000000001E-2</c:v>
                </c:pt>
                <c:pt idx="1151">
                  <c:v>2.5368000000000002E-2</c:v>
                </c:pt>
                <c:pt idx="1152">
                  <c:v>2.6005E-2</c:v>
                </c:pt>
                <c:pt idx="1153">
                  <c:v>2.6721999999999999E-2</c:v>
                </c:pt>
                <c:pt idx="1154">
                  <c:v>2.7300000000000001E-2</c:v>
                </c:pt>
                <c:pt idx="1155">
                  <c:v>2.8202000000000001E-2</c:v>
                </c:pt>
                <c:pt idx="1156">
                  <c:v>2.9463E-2</c:v>
                </c:pt>
                <c:pt idx="1157">
                  <c:v>2.9995000000000001E-2</c:v>
                </c:pt>
                <c:pt idx="1158">
                  <c:v>3.0849000000000001E-2</c:v>
                </c:pt>
                <c:pt idx="1159">
                  <c:v>3.1604E-2</c:v>
                </c:pt>
                <c:pt idx="1160">
                  <c:v>3.2569000000000001E-2</c:v>
                </c:pt>
                <c:pt idx="1161">
                  <c:v>3.3293000000000003E-2</c:v>
                </c:pt>
                <c:pt idx="1162">
                  <c:v>3.4197999999999999E-2</c:v>
                </c:pt>
                <c:pt idx="1163">
                  <c:v>3.5496E-2</c:v>
                </c:pt>
                <c:pt idx="1164">
                  <c:v>3.6694999999999998E-2</c:v>
                </c:pt>
                <c:pt idx="1165">
                  <c:v>3.7590999999999999E-2</c:v>
                </c:pt>
                <c:pt idx="1166">
                  <c:v>3.8865999999999998E-2</c:v>
                </c:pt>
                <c:pt idx="1167">
                  <c:v>4.0184999999999998E-2</c:v>
                </c:pt>
                <c:pt idx="1168">
                  <c:v>4.1369999999999997E-2</c:v>
                </c:pt>
                <c:pt idx="1169">
                  <c:v>4.2583000000000003E-2</c:v>
                </c:pt>
                <c:pt idx="1170">
                  <c:v>4.3770999999999997E-2</c:v>
                </c:pt>
                <c:pt idx="1171">
                  <c:v>4.5305999999999999E-2</c:v>
                </c:pt>
                <c:pt idx="1172">
                  <c:v>4.7163999999999998E-2</c:v>
                </c:pt>
                <c:pt idx="1173">
                  <c:v>4.8429E-2</c:v>
                </c:pt>
                <c:pt idx="1174">
                  <c:v>4.9841999999999997E-2</c:v>
                </c:pt>
                <c:pt idx="1175">
                  <c:v>5.1618999999999998E-2</c:v>
                </c:pt>
                <c:pt idx="1176">
                  <c:v>5.2984999999999997E-2</c:v>
                </c:pt>
                <c:pt idx="1177">
                  <c:v>5.4861E-2</c:v>
                </c:pt>
                <c:pt idx="1178">
                  <c:v>5.6675999999999997E-2</c:v>
                </c:pt>
                <c:pt idx="1179">
                  <c:v>5.8630000000000002E-2</c:v>
                </c:pt>
                <c:pt idx="1180">
                  <c:v>6.0790999999999998E-2</c:v>
                </c:pt>
                <c:pt idx="1181">
                  <c:v>6.2634999999999996E-2</c:v>
                </c:pt>
                <c:pt idx="1182">
                  <c:v>6.4860000000000001E-2</c:v>
                </c:pt>
                <c:pt idx="1183">
                  <c:v>6.7024E-2</c:v>
                </c:pt>
                <c:pt idx="1184">
                  <c:v>6.9262000000000004E-2</c:v>
                </c:pt>
                <c:pt idx="1185">
                  <c:v>7.1795999999999999E-2</c:v>
                </c:pt>
                <c:pt idx="1186">
                  <c:v>7.4009000000000005E-2</c:v>
                </c:pt>
                <c:pt idx="1187">
                  <c:v>7.6139999999999999E-2</c:v>
                </c:pt>
                <c:pt idx="1188">
                  <c:v>7.8871999999999998E-2</c:v>
                </c:pt>
                <c:pt idx="1189">
                  <c:v>8.1448000000000007E-2</c:v>
                </c:pt>
                <c:pt idx="1190">
                  <c:v>8.4518999999999997E-2</c:v>
                </c:pt>
                <c:pt idx="1191">
                  <c:v>8.7575E-2</c:v>
                </c:pt>
                <c:pt idx="1192">
                  <c:v>9.0765999999999999E-2</c:v>
                </c:pt>
                <c:pt idx="1193">
                  <c:v>9.3790999999999999E-2</c:v>
                </c:pt>
                <c:pt idx="1194">
                  <c:v>9.6629000000000007E-2</c:v>
                </c:pt>
                <c:pt idx="1195">
                  <c:v>0.100173</c:v>
                </c:pt>
                <c:pt idx="1196">
                  <c:v>0.102855</c:v>
                </c:pt>
                <c:pt idx="1197">
                  <c:v>0.10696</c:v>
                </c:pt>
                <c:pt idx="1198">
                  <c:v>0.110763</c:v>
                </c:pt>
                <c:pt idx="1199">
                  <c:v>0.11415400000000001</c:v>
                </c:pt>
                <c:pt idx="1200">
                  <c:v>0.11822299999999999</c:v>
                </c:pt>
              </c:numCache>
            </c:numRef>
          </c:yVal>
          <c:smooth val="1"/>
          <c:extLst>
            <c:ext xmlns:c16="http://schemas.microsoft.com/office/drawing/2014/chart" uri="{C3380CC4-5D6E-409C-BE32-E72D297353CC}">
              <c16:uniqueId val="{00000001-D4FF-468E-ADEC-8E3315D58D3E}"/>
            </c:ext>
          </c:extLst>
        </c:ser>
        <c:ser>
          <c:idx val="2"/>
          <c:order val="2"/>
          <c:tx>
            <c:v>Basic Conditions</c:v>
          </c:tx>
          <c:spPr>
            <a:ln w="38100" cap="rnd">
              <a:solidFill>
                <a:schemeClr val="accent2"/>
              </a:solidFill>
              <a:prstDash val="dash"/>
              <a:round/>
            </a:ln>
            <a:effectLst/>
          </c:spPr>
          <c:marker>
            <c:symbol val="none"/>
          </c:marker>
          <c:xVal>
            <c:numRef>
              <c:f>Sheet1!$C$3:$C$1203</c:f>
              <c:numCache>
                <c:formatCode>General</c:formatCode>
                <c:ptCount val="1201"/>
                <c:pt idx="0">
                  <c:v>900</c:v>
                </c:pt>
                <c:pt idx="1">
                  <c:v>899.5</c:v>
                </c:pt>
                <c:pt idx="2">
                  <c:v>899</c:v>
                </c:pt>
                <c:pt idx="3">
                  <c:v>898.5</c:v>
                </c:pt>
                <c:pt idx="4">
                  <c:v>898</c:v>
                </c:pt>
                <c:pt idx="5">
                  <c:v>897.5</c:v>
                </c:pt>
                <c:pt idx="6">
                  <c:v>897</c:v>
                </c:pt>
                <c:pt idx="7">
                  <c:v>896.5</c:v>
                </c:pt>
                <c:pt idx="8">
                  <c:v>896</c:v>
                </c:pt>
                <c:pt idx="9">
                  <c:v>895.5</c:v>
                </c:pt>
                <c:pt idx="10">
                  <c:v>895</c:v>
                </c:pt>
                <c:pt idx="11">
                  <c:v>894.5</c:v>
                </c:pt>
                <c:pt idx="12">
                  <c:v>894</c:v>
                </c:pt>
                <c:pt idx="13">
                  <c:v>893.5</c:v>
                </c:pt>
                <c:pt idx="14">
                  <c:v>893</c:v>
                </c:pt>
                <c:pt idx="15">
                  <c:v>892.5</c:v>
                </c:pt>
                <c:pt idx="16">
                  <c:v>892</c:v>
                </c:pt>
                <c:pt idx="17">
                  <c:v>891.5</c:v>
                </c:pt>
                <c:pt idx="18">
                  <c:v>891</c:v>
                </c:pt>
                <c:pt idx="19">
                  <c:v>890.5</c:v>
                </c:pt>
                <c:pt idx="20">
                  <c:v>890</c:v>
                </c:pt>
                <c:pt idx="21">
                  <c:v>889.5</c:v>
                </c:pt>
                <c:pt idx="22">
                  <c:v>889</c:v>
                </c:pt>
                <c:pt idx="23">
                  <c:v>888.5</c:v>
                </c:pt>
                <c:pt idx="24">
                  <c:v>888</c:v>
                </c:pt>
                <c:pt idx="25">
                  <c:v>887.5</c:v>
                </c:pt>
                <c:pt idx="26">
                  <c:v>887</c:v>
                </c:pt>
                <c:pt idx="27">
                  <c:v>886.5</c:v>
                </c:pt>
                <c:pt idx="28">
                  <c:v>886</c:v>
                </c:pt>
                <c:pt idx="29">
                  <c:v>885.5</c:v>
                </c:pt>
                <c:pt idx="30">
                  <c:v>885</c:v>
                </c:pt>
                <c:pt idx="31">
                  <c:v>884.5</c:v>
                </c:pt>
                <c:pt idx="32">
                  <c:v>884</c:v>
                </c:pt>
                <c:pt idx="33">
                  <c:v>883.5</c:v>
                </c:pt>
                <c:pt idx="34">
                  <c:v>883</c:v>
                </c:pt>
                <c:pt idx="35">
                  <c:v>882.5</c:v>
                </c:pt>
                <c:pt idx="36">
                  <c:v>882</c:v>
                </c:pt>
                <c:pt idx="37">
                  <c:v>881.5</c:v>
                </c:pt>
                <c:pt idx="38">
                  <c:v>881</c:v>
                </c:pt>
                <c:pt idx="39">
                  <c:v>880.5</c:v>
                </c:pt>
                <c:pt idx="40">
                  <c:v>880</c:v>
                </c:pt>
                <c:pt idx="41">
                  <c:v>879.5</c:v>
                </c:pt>
                <c:pt idx="42">
                  <c:v>879</c:v>
                </c:pt>
                <c:pt idx="43">
                  <c:v>878.5</c:v>
                </c:pt>
                <c:pt idx="44">
                  <c:v>878</c:v>
                </c:pt>
                <c:pt idx="45">
                  <c:v>877.5</c:v>
                </c:pt>
                <c:pt idx="46">
                  <c:v>877</c:v>
                </c:pt>
                <c:pt idx="47">
                  <c:v>876.5</c:v>
                </c:pt>
                <c:pt idx="48">
                  <c:v>876</c:v>
                </c:pt>
                <c:pt idx="49">
                  <c:v>875.5</c:v>
                </c:pt>
                <c:pt idx="50">
                  <c:v>875</c:v>
                </c:pt>
                <c:pt idx="51">
                  <c:v>874.5</c:v>
                </c:pt>
                <c:pt idx="52">
                  <c:v>874</c:v>
                </c:pt>
                <c:pt idx="53">
                  <c:v>873.5</c:v>
                </c:pt>
                <c:pt idx="54">
                  <c:v>873</c:v>
                </c:pt>
                <c:pt idx="55">
                  <c:v>872.5</c:v>
                </c:pt>
                <c:pt idx="56">
                  <c:v>872</c:v>
                </c:pt>
                <c:pt idx="57">
                  <c:v>871.5</c:v>
                </c:pt>
                <c:pt idx="58">
                  <c:v>871</c:v>
                </c:pt>
                <c:pt idx="59">
                  <c:v>870.5</c:v>
                </c:pt>
                <c:pt idx="60">
                  <c:v>870</c:v>
                </c:pt>
                <c:pt idx="61">
                  <c:v>869.5</c:v>
                </c:pt>
                <c:pt idx="62">
                  <c:v>869</c:v>
                </c:pt>
                <c:pt idx="63">
                  <c:v>868.5</c:v>
                </c:pt>
                <c:pt idx="64">
                  <c:v>868</c:v>
                </c:pt>
                <c:pt idx="65">
                  <c:v>867.5</c:v>
                </c:pt>
                <c:pt idx="66">
                  <c:v>867</c:v>
                </c:pt>
                <c:pt idx="67">
                  <c:v>866.5</c:v>
                </c:pt>
                <c:pt idx="68">
                  <c:v>866</c:v>
                </c:pt>
                <c:pt idx="69">
                  <c:v>865.5</c:v>
                </c:pt>
                <c:pt idx="70">
                  <c:v>865</c:v>
                </c:pt>
                <c:pt idx="71">
                  <c:v>864.5</c:v>
                </c:pt>
                <c:pt idx="72">
                  <c:v>864</c:v>
                </c:pt>
                <c:pt idx="73">
                  <c:v>863.5</c:v>
                </c:pt>
                <c:pt idx="74">
                  <c:v>863</c:v>
                </c:pt>
                <c:pt idx="75">
                  <c:v>862.5</c:v>
                </c:pt>
                <c:pt idx="76">
                  <c:v>862</c:v>
                </c:pt>
                <c:pt idx="77">
                  <c:v>861.5</c:v>
                </c:pt>
                <c:pt idx="78">
                  <c:v>861</c:v>
                </c:pt>
                <c:pt idx="79">
                  <c:v>860.5</c:v>
                </c:pt>
                <c:pt idx="80">
                  <c:v>860</c:v>
                </c:pt>
                <c:pt idx="81">
                  <c:v>859.5</c:v>
                </c:pt>
                <c:pt idx="82">
                  <c:v>859</c:v>
                </c:pt>
                <c:pt idx="83">
                  <c:v>858.5</c:v>
                </c:pt>
                <c:pt idx="84">
                  <c:v>858</c:v>
                </c:pt>
                <c:pt idx="85">
                  <c:v>857.5</c:v>
                </c:pt>
                <c:pt idx="86">
                  <c:v>857</c:v>
                </c:pt>
                <c:pt idx="87">
                  <c:v>856.5</c:v>
                </c:pt>
                <c:pt idx="88">
                  <c:v>856</c:v>
                </c:pt>
                <c:pt idx="89">
                  <c:v>855.5</c:v>
                </c:pt>
                <c:pt idx="90">
                  <c:v>855</c:v>
                </c:pt>
                <c:pt idx="91">
                  <c:v>854.5</c:v>
                </c:pt>
                <c:pt idx="92">
                  <c:v>854</c:v>
                </c:pt>
                <c:pt idx="93">
                  <c:v>853.5</c:v>
                </c:pt>
                <c:pt idx="94">
                  <c:v>853</c:v>
                </c:pt>
                <c:pt idx="95">
                  <c:v>852.5</c:v>
                </c:pt>
                <c:pt idx="96">
                  <c:v>852</c:v>
                </c:pt>
                <c:pt idx="97">
                  <c:v>851.5</c:v>
                </c:pt>
                <c:pt idx="98">
                  <c:v>851</c:v>
                </c:pt>
                <c:pt idx="99">
                  <c:v>850.5</c:v>
                </c:pt>
                <c:pt idx="100">
                  <c:v>850</c:v>
                </c:pt>
                <c:pt idx="101">
                  <c:v>849.5</c:v>
                </c:pt>
                <c:pt idx="102">
                  <c:v>849</c:v>
                </c:pt>
                <c:pt idx="103">
                  <c:v>848.5</c:v>
                </c:pt>
                <c:pt idx="104">
                  <c:v>848</c:v>
                </c:pt>
                <c:pt idx="105">
                  <c:v>847.5</c:v>
                </c:pt>
                <c:pt idx="106">
                  <c:v>847</c:v>
                </c:pt>
                <c:pt idx="107">
                  <c:v>846.5</c:v>
                </c:pt>
                <c:pt idx="108">
                  <c:v>846</c:v>
                </c:pt>
                <c:pt idx="109">
                  <c:v>845.5</c:v>
                </c:pt>
                <c:pt idx="110">
                  <c:v>845</c:v>
                </c:pt>
                <c:pt idx="111">
                  <c:v>844.5</c:v>
                </c:pt>
                <c:pt idx="112">
                  <c:v>844</c:v>
                </c:pt>
                <c:pt idx="113">
                  <c:v>843.5</c:v>
                </c:pt>
                <c:pt idx="114">
                  <c:v>843</c:v>
                </c:pt>
                <c:pt idx="115">
                  <c:v>842.5</c:v>
                </c:pt>
                <c:pt idx="116">
                  <c:v>842</c:v>
                </c:pt>
                <c:pt idx="117">
                  <c:v>841.5</c:v>
                </c:pt>
                <c:pt idx="118">
                  <c:v>841</c:v>
                </c:pt>
                <c:pt idx="119">
                  <c:v>840.5</c:v>
                </c:pt>
                <c:pt idx="120">
                  <c:v>840</c:v>
                </c:pt>
                <c:pt idx="121">
                  <c:v>839.5</c:v>
                </c:pt>
                <c:pt idx="122">
                  <c:v>839</c:v>
                </c:pt>
                <c:pt idx="123">
                  <c:v>838.5</c:v>
                </c:pt>
                <c:pt idx="124">
                  <c:v>838</c:v>
                </c:pt>
                <c:pt idx="125">
                  <c:v>837.5</c:v>
                </c:pt>
                <c:pt idx="126">
                  <c:v>837</c:v>
                </c:pt>
                <c:pt idx="127">
                  <c:v>836.5</c:v>
                </c:pt>
                <c:pt idx="128">
                  <c:v>836</c:v>
                </c:pt>
                <c:pt idx="129">
                  <c:v>835.5</c:v>
                </c:pt>
                <c:pt idx="130">
                  <c:v>835</c:v>
                </c:pt>
                <c:pt idx="131">
                  <c:v>834.5</c:v>
                </c:pt>
                <c:pt idx="132">
                  <c:v>834</c:v>
                </c:pt>
                <c:pt idx="133">
                  <c:v>833.5</c:v>
                </c:pt>
                <c:pt idx="134">
                  <c:v>833</c:v>
                </c:pt>
                <c:pt idx="135">
                  <c:v>832.5</c:v>
                </c:pt>
                <c:pt idx="136">
                  <c:v>832</c:v>
                </c:pt>
                <c:pt idx="137">
                  <c:v>831.5</c:v>
                </c:pt>
                <c:pt idx="138">
                  <c:v>831</c:v>
                </c:pt>
                <c:pt idx="139">
                  <c:v>830.5</c:v>
                </c:pt>
                <c:pt idx="140">
                  <c:v>830</c:v>
                </c:pt>
                <c:pt idx="141">
                  <c:v>829.5</c:v>
                </c:pt>
                <c:pt idx="142">
                  <c:v>829</c:v>
                </c:pt>
                <c:pt idx="143">
                  <c:v>828.5</c:v>
                </c:pt>
                <c:pt idx="144">
                  <c:v>828</c:v>
                </c:pt>
                <c:pt idx="145">
                  <c:v>827.5</c:v>
                </c:pt>
                <c:pt idx="146">
                  <c:v>827</c:v>
                </c:pt>
                <c:pt idx="147">
                  <c:v>826.5</c:v>
                </c:pt>
                <c:pt idx="148">
                  <c:v>826</c:v>
                </c:pt>
                <c:pt idx="149">
                  <c:v>825.5</c:v>
                </c:pt>
                <c:pt idx="150">
                  <c:v>825</c:v>
                </c:pt>
                <c:pt idx="151">
                  <c:v>824.5</c:v>
                </c:pt>
                <c:pt idx="152">
                  <c:v>824</c:v>
                </c:pt>
                <c:pt idx="153">
                  <c:v>823.5</c:v>
                </c:pt>
                <c:pt idx="154">
                  <c:v>823</c:v>
                </c:pt>
                <c:pt idx="155">
                  <c:v>822.5</c:v>
                </c:pt>
                <c:pt idx="156">
                  <c:v>822</c:v>
                </c:pt>
                <c:pt idx="157">
                  <c:v>821.5</c:v>
                </c:pt>
                <c:pt idx="158">
                  <c:v>821</c:v>
                </c:pt>
                <c:pt idx="159">
                  <c:v>820.5</c:v>
                </c:pt>
                <c:pt idx="160">
                  <c:v>820</c:v>
                </c:pt>
                <c:pt idx="161">
                  <c:v>819.5</c:v>
                </c:pt>
                <c:pt idx="162">
                  <c:v>819</c:v>
                </c:pt>
                <c:pt idx="163">
                  <c:v>818.5</c:v>
                </c:pt>
                <c:pt idx="164">
                  <c:v>818</c:v>
                </c:pt>
                <c:pt idx="165">
                  <c:v>817.5</c:v>
                </c:pt>
                <c:pt idx="166">
                  <c:v>817</c:v>
                </c:pt>
                <c:pt idx="167">
                  <c:v>816.5</c:v>
                </c:pt>
                <c:pt idx="168">
                  <c:v>816</c:v>
                </c:pt>
                <c:pt idx="169">
                  <c:v>815.5</c:v>
                </c:pt>
                <c:pt idx="170">
                  <c:v>815</c:v>
                </c:pt>
                <c:pt idx="171">
                  <c:v>814.5</c:v>
                </c:pt>
                <c:pt idx="172">
                  <c:v>814</c:v>
                </c:pt>
                <c:pt idx="173">
                  <c:v>813.5</c:v>
                </c:pt>
                <c:pt idx="174">
                  <c:v>813</c:v>
                </c:pt>
                <c:pt idx="175">
                  <c:v>812.5</c:v>
                </c:pt>
                <c:pt idx="176">
                  <c:v>812</c:v>
                </c:pt>
                <c:pt idx="177">
                  <c:v>811.5</c:v>
                </c:pt>
                <c:pt idx="178">
                  <c:v>811</c:v>
                </c:pt>
                <c:pt idx="179">
                  <c:v>810.5</c:v>
                </c:pt>
                <c:pt idx="180">
                  <c:v>810</c:v>
                </c:pt>
                <c:pt idx="181">
                  <c:v>809.5</c:v>
                </c:pt>
                <c:pt idx="182">
                  <c:v>809</c:v>
                </c:pt>
                <c:pt idx="183">
                  <c:v>808.5</c:v>
                </c:pt>
                <c:pt idx="184">
                  <c:v>808</c:v>
                </c:pt>
                <c:pt idx="185">
                  <c:v>807.5</c:v>
                </c:pt>
                <c:pt idx="186">
                  <c:v>807</c:v>
                </c:pt>
                <c:pt idx="187">
                  <c:v>806.5</c:v>
                </c:pt>
                <c:pt idx="188">
                  <c:v>806</c:v>
                </c:pt>
                <c:pt idx="189">
                  <c:v>805.5</c:v>
                </c:pt>
                <c:pt idx="190">
                  <c:v>805</c:v>
                </c:pt>
                <c:pt idx="191">
                  <c:v>804.5</c:v>
                </c:pt>
                <c:pt idx="192">
                  <c:v>804</c:v>
                </c:pt>
                <c:pt idx="193">
                  <c:v>803.5</c:v>
                </c:pt>
                <c:pt idx="194">
                  <c:v>803</c:v>
                </c:pt>
                <c:pt idx="195">
                  <c:v>802.5</c:v>
                </c:pt>
                <c:pt idx="196">
                  <c:v>802</c:v>
                </c:pt>
                <c:pt idx="197">
                  <c:v>801.5</c:v>
                </c:pt>
                <c:pt idx="198">
                  <c:v>801</c:v>
                </c:pt>
                <c:pt idx="199">
                  <c:v>800.5</c:v>
                </c:pt>
                <c:pt idx="200">
                  <c:v>800</c:v>
                </c:pt>
                <c:pt idx="201">
                  <c:v>799.5</c:v>
                </c:pt>
                <c:pt idx="202">
                  <c:v>799</c:v>
                </c:pt>
                <c:pt idx="203">
                  <c:v>798.5</c:v>
                </c:pt>
                <c:pt idx="204">
                  <c:v>798</c:v>
                </c:pt>
                <c:pt idx="205">
                  <c:v>797.5</c:v>
                </c:pt>
                <c:pt idx="206">
                  <c:v>797</c:v>
                </c:pt>
                <c:pt idx="207">
                  <c:v>796.5</c:v>
                </c:pt>
                <c:pt idx="208">
                  <c:v>796</c:v>
                </c:pt>
                <c:pt idx="209">
                  <c:v>795.5</c:v>
                </c:pt>
                <c:pt idx="210">
                  <c:v>795</c:v>
                </c:pt>
                <c:pt idx="211">
                  <c:v>794.5</c:v>
                </c:pt>
                <c:pt idx="212">
                  <c:v>794</c:v>
                </c:pt>
                <c:pt idx="213">
                  <c:v>793.5</c:v>
                </c:pt>
                <c:pt idx="214">
                  <c:v>793</c:v>
                </c:pt>
                <c:pt idx="215">
                  <c:v>792.5</c:v>
                </c:pt>
                <c:pt idx="216">
                  <c:v>792</c:v>
                </c:pt>
                <c:pt idx="217">
                  <c:v>791.5</c:v>
                </c:pt>
                <c:pt idx="218">
                  <c:v>791</c:v>
                </c:pt>
                <c:pt idx="219">
                  <c:v>790.5</c:v>
                </c:pt>
                <c:pt idx="220">
                  <c:v>790</c:v>
                </c:pt>
                <c:pt idx="221">
                  <c:v>789.5</c:v>
                </c:pt>
                <c:pt idx="222">
                  <c:v>789</c:v>
                </c:pt>
                <c:pt idx="223">
                  <c:v>788.5</c:v>
                </c:pt>
                <c:pt idx="224">
                  <c:v>788</c:v>
                </c:pt>
                <c:pt idx="225">
                  <c:v>787.5</c:v>
                </c:pt>
                <c:pt idx="226">
                  <c:v>787</c:v>
                </c:pt>
                <c:pt idx="227">
                  <c:v>786.5</c:v>
                </c:pt>
                <c:pt idx="228">
                  <c:v>786</c:v>
                </c:pt>
                <c:pt idx="229">
                  <c:v>785.5</c:v>
                </c:pt>
                <c:pt idx="230">
                  <c:v>785</c:v>
                </c:pt>
                <c:pt idx="231">
                  <c:v>784.5</c:v>
                </c:pt>
                <c:pt idx="232">
                  <c:v>784</c:v>
                </c:pt>
                <c:pt idx="233">
                  <c:v>783.5</c:v>
                </c:pt>
                <c:pt idx="234">
                  <c:v>783</c:v>
                </c:pt>
                <c:pt idx="235">
                  <c:v>782.5</c:v>
                </c:pt>
                <c:pt idx="236">
                  <c:v>782</c:v>
                </c:pt>
                <c:pt idx="237">
                  <c:v>781.5</c:v>
                </c:pt>
                <c:pt idx="238">
                  <c:v>781</c:v>
                </c:pt>
                <c:pt idx="239">
                  <c:v>780.5</c:v>
                </c:pt>
                <c:pt idx="240">
                  <c:v>780</c:v>
                </c:pt>
                <c:pt idx="241">
                  <c:v>779.5</c:v>
                </c:pt>
                <c:pt idx="242">
                  <c:v>779</c:v>
                </c:pt>
                <c:pt idx="243">
                  <c:v>778.5</c:v>
                </c:pt>
                <c:pt idx="244">
                  <c:v>778</c:v>
                </c:pt>
                <c:pt idx="245">
                  <c:v>777.5</c:v>
                </c:pt>
                <c:pt idx="246">
                  <c:v>777</c:v>
                </c:pt>
                <c:pt idx="247">
                  <c:v>776.5</c:v>
                </c:pt>
                <c:pt idx="248">
                  <c:v>776</c:v>
                </c:pt>
                <c:pt idx="249">
                  <c:v>775.5</c:v>
                </c:pt>
                <c:pt idx="250">
                  <c:v>775</c:v>
                </c:pt>
                <c:pt idx="251">
                  <c:v>774.5</c:v>
                </c:pt>
                <c:pt idx="252">
                  <c:v>774</c:v>
                </c:pt>
                <c:pt idx="253">
                  <c:v>773.5</c:v>
                </c:pt>
                <c:pt idx="254">
                  <c:v>773</c:v>
                </c:pt>
                <c:pt idx="255">
                  <c:v>772.5</c:v>
                </c:pt>
                <c:pt idx="256">
                  <c:v>772</c:v>
                </c:pt>
                <c:pt idx="257">
                  <c:v>771.5</c:v>
                </c:pt>
                <c:pt idx="258">
                  <c:v>771</c:v>
                </c:pt>
                <c:pt idx="259">
                  <c:v>770.5</c:v>
                </c:pt>
                <c:pt idx="260">
                  <c:v>770</c:v>
                </c:pt>
                <c:pt idx="261">
                  <c:v>769.5</c:v>
                </c:pt>
                <c:pt idx="262">
                  <c:v>769</c:v>
                </c:pt>
                <c:pt idx="263">
                  <c:v>768.5</c:v>
                </c:pt>
                <c:pt idx="264">
                  <c:v>768</c:v>
                </c:pt>
                <c:pt idx="265">
                  <c:v>767.5</c:v>
                </c:pt>
                <c:pt idx="266">
                  <c:v>767</c:v>
                </c:pt>
                <c:pt idx="267">
                  <c:v>766.5</c:v>
                </c:pt>
                <c:pt idx="268">
                  <c:v>766</c:v>
                </c:pt>
                <c:pt idx="269">
                  <c:v>765.5</c:v>
                </c:pt>
                <c:pt idx="270">
                  <c:v>765</c:v>
                </c:pt>
                <c:pt idx="271">
                  <c:v>764.5</c:v>
                </c:pt>
                <c:pt idx="272">
                  <c:v>764</c:v>
                </c:pt>
                <c:pt idx="273">
                  <c:v>763.5</c:v>
                </c:pt>
                <c:pt idx="274">
                  <c:v>763</c:v>
                </c:pt>
                <c:pt idx="275">
                  <c:v>762.5</c:v>
                </c:pt>
                <c:pt idx="276">
                  <c:v>762</c:v>
                </c:pt>
                <c:pt idx="277">
                  <c:v>761.5</c:v>
                </c:pt>
                <c:pt idx="278">
                  <c:v>761</c:v>
                </c:pt>
                <c:pt idx="279">
                  <c:v>760.5</c:v>
                </c:pt>
                <c:pt idx="280">
                  <c:v>760</c:v>
                </c:pt>
                <c:pt idx="281">
                  <c:v>759.5</c:v>
                </c:pt>
                <c:pt idx="282">
                  <c:v>759</c:v>
                </c:pt>
                <c:pt idx="283">
                  <c:v>758.5</c:v>
                </c:pt>
                <c:pt idx="284">
                  <c:v>758</c:v>
                </c:pt>
                <c:pt idx="285">
                  <c:v>757.5</c:v>
                </c:pt>
                <c:pt idx="286">
                  <c:v>757</c:v>
                </c:pt>
                <c:pt idx="287">
                  <c:v>756.5</c:v>
                </c:pt>
                <c:pt idx="288">
                  <c:v>756</c:v>
                </c:pt>
                <c:pt idx="289">
                  <c:v>755.5</c:v>
                </c:pt>
                <c:pt idx="290">
                  <c:v>755</c:v>
                </c:pt>
                <c:pt idx="291">
                  <c:v>754.5</c:v>
                </c:pt>
                <c:pt idx="292">
                  <c:v>754</c:v>
                </c:pt>
                <c:pt idx="293">
                  <c:v>753.5</c:v>
                </c:pt>
                <c:pt idx="294">
                  <c:v>753</c:v>
                </c:pt>
                <c:pt idx="295">
                  <c:v>752.5</c:v>
                </c:pt>
                <c:pt idx="296">
                  <c:v>752</c:v>
                </c:pt>
                <c:pt idx="297">
                  <c:v>751.5</c:v>
                </c:pt>
                <c:pt idx="298">
                  <c:v>751</c:v>
                </c:pt>
                <c:pt idx="299">
                  <c:v>750.5</c:v>
                </c:pt>
                <c:pt idx="300">
                  <c:v>750</c:v>
                </c:pt>
                <c:pt idx="301">
                  <c:v>749.5</c:v>
                </c:pt>
                <c:pt idx="302">
                  <c:v>749</c:v>
                </c:pt>
                <c:pt idx="303">
                  <c:v>748.5</c:v>
                </c:pt>
                <c:pt idx="304">
                  <c:v>748</c:v>
                </c:pt>
                <c:pt idx="305">
                  <c:v>747.5</c:v>
                </c:pt>
                <c:pt idx="306">
                  <c:v>747</c:v>
                </c:pt>
                <c:pt idx="307">
                  <c:v>746.5</c:v>
                </c:pt>
                <c:pt idx="308">
                  <c:v>746</c:v>
                </c:pt>
                <c:pt idx="309">
                  <c:v>745.5</c:v>
                </c:pt>
                <c:pt idx="310">
                  <c:v>745</c:v>
                </c:pt>
                <c:pt idx="311">
                  <c:v>744.5</c:v>
                </c:pt>
                <c:pt idx="312">
                  <c:v>744</c:v>
                </c:pt>
                <c:pt idx="313">
                  <c:v>743.5</c:v>
                </c:pt>
                <c:pt idx="314">
                  <c:v>743</c:v>
                </c:pt>
                <c:pt idx="315">
                  <c:v>742.5</c:v>
                </c:pt>
                <c:pt idx="316">
                  <c:v>742</c:v>
                </c:pt>
                <c:pt idx="317">
                  <c:v>741.5</c:v>
                </c:pt>
                <c:pt idx="318">
                  <c:v>741</c:v>
                </c:pt>
                <c:pt idx="319">
                  <c:v>740.5</c:v>
                </c:pt>
                <c:pt idx="320">
                  <c:v>740</c:v>
                </c:pt>
                <c:pt idx="321">
                  <c:v>739.5</c:v>
                </c:pt>
                <c:pt idx="322">
                  <c:v>739</c:v>
                </c:pt>
                <c:pt idx="323">
                  <c:v>738.5</c:v>
                </c:pt>
                <c:pt idx="324">
                  <c:v>738</c:v>
                </c:pt>
                <c:pt idx="325">
                  <c:v>737.5</c:v>
                </c:pt>
                <c:pt idx="326">
                  <c:v>737</c:v>
                </c:pt>
                <c:pt idx="327">
                  <c:v>736.5</c:v>
                </c:pt>
                <c:pt idx="328">
                  <c:v>736</c:v>
                </c:pt>
                <c:pt idx="329">
                  <c:v>735.5</c:v>
                </c:pt>
                <c:pt idx="330">
                  <c:v>735</c:v>
                </c:pt>
                <c:pt idx="331">
                  <c:v>734.5</c:v>
                </c:pt>
                <c:pt idx="332">
                  <c:v>734</c:v>
                </c:pt>
                <c:pt idx="333">
                  <c:v>733.5</c:v>
                </c:pt>
                <c:pt idx="334">
                  <c:v>733</c:v>
                </c:pt>
                <c:pt idx="335">
                  <c:v>732.5</c:v>
                </c:pt>
                <c:pt idx="336">
                  <c:v>732</c:v>
                </c:pt>
                <c:pt idx="337">
                  <c:v>731.5</c:v>
                </c:pt>
                <c:pt idx="338">
                  <c:v>731</c:v>
                </c:pt>
                <c:pt idx="339">
                  <c:v>730.5</c:v>
                </c:pt>
                <c:pt idx="340">
                  <c:v>730</c:v>
                </c:pt>
                <c:pt idx="341">
                  <c:v>729.5</c:v>
                </c:pt>
                <c:pt idx="342">
                  <c:v>729</c:v>
                </c:pt>
                <c:pt idx="343">
                  <c:v>728.5</c:v>
                </c:pt>
                <c:pt idx="344">
                  <c:v>728</c:v>
                </c:pt>
                <c:pt idx="345">
                  <c:v>727.5</c:v>
                </c:pt>
                <c:pt idx="346">
                  <c:v>727</c:v>
                </c:pt>
                <c:pt idx="347">
                  <c:v>726.5</c:v>
                </c:pt>
                <c:pt idx="348">
                  <c:v>726</c:v>
                </c:pt>
                <c:pt idx="349">
                  <c:v>725.5</c:v>
                </c:pt>
                <c:pt idx="350">
                  <c:v>725</c:v>
                </c:pt>
                <c:pt idx="351">
                  <c:v>724.5</c:v>
                </c:pt>
                <c:pt idx="352">
                  <c:v>724</c:v>
                </c:pt>
                <c:pt idx="353">
                  <c:v>723.5</c:v>
                </c:pt>
                <c:pt idx="354">
                  <c:v>723</c:v>
                </c:pt>
                <c:pt idx="355">
                  <c:v>722.5</c:v>
                </c:pt>
                <c:pt idx="356">
                  <c:v>722</c:v>
                </c:pt>
                <c:pt idx="357">
                  <c:v>721.5</c:v>
                </c:pt>
                <c:pt idx="358">
                  <c:v>721</c:v>
                </c:pt>
                <c:pt idx="359">
                  <c:v>720.5</c:v>
                </c:pt>
                <c:pt idx="360">
                  <c:v>720</c:v>
                </c:pt>
                <c:pt idx="361">
                  <c:v>719.5</c:v>
                </c:pt>
                <c:pt idx="362">
                  <c:v>719</c:v>
                </c:pt>
                <c:pt idx="363">
                  <c:v>718.5</c:v>
                </c:pt>
                <c:pt idx="364">
                  <c:v>718</c:v>
                </c:pt>
                <c:pt idx="365">
                  <c:v>717.5</c:v>
                </c:pt>
                <c:pt idx="366">
                  <c:v>717</c:v>
                </c:pt>
                <c:pt idx="367">
                  <c:v>716.5</c:v>
                </c:pt>
                <c:pt idx="368">
                  <c:v>716</c:v>
                </c:pt>
                <c:pt idx="369">
                  <c:v>715.5</c:v>
                </c:pt>
                <c:pt idx="370">
                  <c:v>715</c:v>
                </c:pt>
                <c:pt idx="371">
                  <c:v>714.5</c:v>
                </c:pt>
                <c:pt idx="372">
                  <c:v>714</c:v>
                </c:pt>
                <c:pt idx="373">
                  <c:v>713.5</c:v>
                </c:pt>
                <c:pt idx="374">
                  <c:v>713</c:v>
                </c:pt>
                <c:pt idx="375">
                  <c:v>712.5</c:v>
                </c:pt>
                <c:pt idx="376">
                  <c:v>712</c:v>
                </c:pt>
                <c:pt idx="377">
                  <c:v>711.5</c:v>
                </c:pt>
                <c:pt idx="378">
                  <c:v>711</c:v>
                </c:pt>
                <c:pt idx="379">
                  <c:v>710.5</c:v>
                </c:pt>
                <c:pt idx="380">
                  <c:v>710</c:v>
                </c:pt>
                <c:pt idx="381">
                  <c:v>709.5</c:v>
                </c:pt>
                <c:pt idx="382">
                  <c:v>709</c:v>
                </c:pt>
                <c:pt idx="383">
                  <c:v>708.5</c:v>
                </c:pt>
                <c:pt idx="384">
                  <c:v>708</c:v>
                </c:pt>
                <c:pt idx="385">
                  <c:v>707.5</c:v>
                </c:pt>
                <c:pt idx="386">
                  <c:v>707</c:v>
                </c:pt>
                <c:pt idx="387">
                  <c:v>706.5</c:v>
                </c:pt>
                <c:pt idx="388">
                  <c:v>706</c:v>
                </c:pt>
                <c:pt idx="389">
                  <c:v>705.5</c:v>
                </c:pt>
                <c:pt idx="390">
                  <c:v>705</c:v>
                </c:pt>
                <c:pt idx="391">
                  <c:v>704.5</c:v>
                </c:pt>
                <c:pt idx="392">
                  <c:v>704</c:v>
                </c:pt>
                <c:pt idx="393">
                  <c:v>703.5</c:v>
                </c:pt>
                <c:pt idx="394">
                  <c:v>703</c:v>
                </c:pt>
                <c:pt idx="395">
                  <c:v>702.5</c:v>
                </c:pt>
                <c:pt idx="396">
                  <c:v>702</c:v>
                </c:pt>
                <c:pt idx="397">
                  <c:v>701.5</c:v>
                </c:pt>
                <c:pt idx="398">
                  <c:v>701</c:v>
                </c:pt>
                <c:pt idx="399">
                  <c:v>700.5</c:v>
                </c:pt>
                <c:pt idx="400">
                  <c:v>700</c:v>
                </c:pt>
                <c:pt idx="401">
                  <c:v>699.5</c:v>
                </c:pt>
                <c:pt idx="402">
                  <c:v>699</c:v>
                </c:pt>
                <c:pt idx="403">
                  <c:v>698.5</c:v>
                </c:pt>
                <c:pt idx="404">
                  <c:v>698</c:v>
                </c:pt>
                <c:pt idx="405">
                  <c:v>697.5</c:v>
                </c:pt>
                <c:pt idx="406">
                  <c:v>697</c:v>
                </c:pt>
                <c:pt idx="407">
                  <c:v>696.5</c:v>
                </c:pt>
                <c:pt idx="408">
                  <c:v>696</c:v>
                </c:pt>
                <c:pt idx="409">
                  <c:v>695.5</c:v>
                </c:pt>
                <c:pt idx="410">
                  <c:v>695</c:v>
                </c:pt>
                <c:pt idx="411">
                  <c:v>694.5</c:v>
                </c:pt>
                <c:pt idx="412">
                  <c:v>694</c:v>
                </c:pt>
                <c:pt idx="413">
                  <c:v>693.5</c:v>
                </c:pt>
                <c:pt idx="414">
                  <c:v>693</c:v>
                </c:pt>
                <c:pt idx="415">
                  <c:v>692.5</c:v>
                </c:pt>
                <c:pt idx="416">
                  <c:v>692</c:v>
                </c:pt>
                <c:pt idx="417">
                  <c:v>691.5</c:v>
                </c:pt>
                <c:pt idx="418">
                  <c:v>691</c:v>
                </c:pt>
                <c:pt idx="419">
                  <c:v>690.5</c:v>
                </c:pt>
                <c:pt idx="420">
                  <c:v>690</c:v>
                </c:pt>
                <c:pt idx="421">
                  <c:v>689.5</c:v>
                </c:pt>
                <c:pt idx="422">
                  <c:v>689</c:v>
                </c:pt>
                <c:pt idx="423">
                  <c:v>688.5</c:v>
                </c:pt>
                <c:pt idx="424">
                  <c:v>688</c:v>
                </c:pt>
                <c:pt idx="425">
                  <c:v>687.5</c:v>
                </c:pt>
                <c:pt idx="426">
                  <c:v>687</c:v>
                </c:pt>
                <c:pt idx="427">
                  <c:v>686.5</c:v>
                </c:pt>
                <c:pt idx="428">
                  <c:v>686</c:v>
                </c:pt>
                <c:pt idx="429">
                  <c:v>685.5</c:v>
                </c:pt>
                <c:pt idx="430">
                  <c:v>685</c:v>
                </c:pt>
                <c:pt idx="431">
                  <c:v>684.5</c:v>
                </c:pt>
                <c:pt idx="432">
                  <c:v>684</c:v>
                </c:pt>
                <c:pt idx="433">
                  <c:v>683.5</c:v>
                </c:pt>
                <c:pt idx="434">
                  <c:v>683</c:v>
                </c:pt>
                <c:pt idx="435">
                  <c:v>682.5</c:v>
                </c:pt>
                <c:pt idx="436">
                  <c:v>682</c:v>
                </c:pt>
                <c:pt idx="437">
                  <c:v>681.5</c:v>
                </c:pt>
                <c:pt idx="438">
                  <c:v>681</c:v>
                </c:pt>
                <c:pt idx="439">
                  <c:v>680.5</c:v>
                </c:pt>
                <c:pt idx="440">
                  <c:v>680</c:v>
                </c:pt>
                <c:pt idx="441">
                  <c:v>679.5</c:v>
                </c:pt>
                <c:pt idx="442">
                  <c:v>679</c:v>
                </c:pt>
                <c:pt idx="443">
                  <c:v>678.5</c:v>
                </c:pt>
                <c:pt idx="444">
                  <c:v>678</c:v>
                </c:pt>
                <c:pt idx="445">
                  <c:v>677.5</c:v>
                </c:pt>
                <c:pt idx="446">
                  <c:v>677</c:v>
                </c:pt>
                <c:pt idx="447">
                  <c:v>676.5</c:v>
                </c:pt>
                <c:pt idx="448">
                  <c:v>676</c:v>
                </c:pt>
                <c:pt idx="449">
                  <c:v>675.5</c:v>
                </c:pt>
                <c:pt idx="450">
                  <c:v>675</c:v>
                </c:pt>
                <c:pt idx="451">
                  <c:v>674.5</c:v>
                </c:pt>
                <c:pt idx="452">
                  <c:v>674</c:v>
                </c:pt>
                <c:pt idx="453">
                  <c:v>673.5</c:v>
                </c:pt>
                <c:pt idx="454">
                  <c:v>673</c:v>
                </c:pt>
                <c:pt idx="455">
                  <c:v>672.5</c:v>
                </c:pt>
                <c:pt idx="456">
                  <c:v>672</c:v>
                </c:pt>
                <c:pt idx="457">
                  <c:v>671.5</c:v>
                </c:pt>
                <c:pt idx="458">
                  <c:v>671</c:v>
                </c:pt>
                <c:pt idx="459">
                  <c:v>670.5</c:v>
                </c:pt>
                <c:pt idx="460">
                  <c:v>670</c:v>
                </c:pt>
                <c:pt idx="461">
                  <c:v>669.5</c:v>
                </c:pt>
                <c:pt idx="462">
                  <c:v>669</c:v>
                </c:pt>
                <c:pt idx="463">
                  <c:v>668.5</c:v>
                </c:pt>
                <c:pt idx="464">
                  <c:v>668</c:v>
                </c:pt>
                <c:pt idx="465">
                  <c:v>667.5</c:v>
                </c:pt>
                <c:pt idx="466">
                  <c:v>667</c:v>
                </c:pt>
                <c:pt idx="467">
                  <c:v>666.5</c:v>
                </c:pt>
                <c:pt idx="468">
                  <c:v>666</c:v>
                </c:pt>
                <c:pt idx="469">
                  <c:v>665.5</c:v>
                </c:pt>
                <c:pt idx="470">
                  <c:v>665</c:v>
                </c:pt>
                <c:pt idx="471">
                  <c:v>664.5</c:v>
                </c:pt>
                <c:pt idx="472">
                  <c:v>664</c:v>
                </c:pt>
                <c:pt idx="473">
                  <c:v>663.5</c:v>
                </c:pt>
                <c:pt idx="474">
                  <c:v>663</c:v>
                </c:pt>
                <c:pt idx="475">
                  <c:v>662.5</c:v>
                </c:pt>
                <c:pt idx="476">
                  <c:v>662</c:v>
                </c:pt>
                <c:pt idx="477">
                  <c:v>661.5</c:v>
                </c:pt>
                <c:pt idx="478">
                  <c:v>661</c:v>
                </c:pt>
                <c:pt idx="479">
                  <c:v>660.5</c:v>
                </c:pt>
                <c:pt idx="480">
                  <c:v>660</c:v>
                </c:pt>
                <c:pt idx="481">
                  <c:v>659.5</c:v>
                </c:pt>
                <c:pt idx="482">
                  <c:v>659</c:v>
                </c:pt>
                <c:pt idx="483">
                  <c:v>658.5</c:v>
                </c:pt>
                <c:pt idx="484">
                  <c:v>658</c:v>
                </c:pt>
                <c:pt idx="485">
                  <c:v>657.5</c:v>
                </c:pt>
                <c:pt idx="486">
                  <c:v>657</c:v>
                </c:pt>
                <c:pt idx="487">
                  <c:v>656.5</c:v>
                </c:pt>
                <c:pt idx="488">
                  <c:v>656</c:v>
                </c:pt>
                <c:pt idx="489">
                  <c:v>655.5</c:v>
                </c:pt>
                <c:pt idx="490">
                  <c:v>655</c:v>
                </c:pt>
                <c:pt idx="491">
                  <c:v>654.5</c:v>
                </c:pt>
                <c:pt idx="492">
                  <c:v>654</c:v>
                </c:pt>
                <c:pt idx="493">
                  <c:v>653.5</c:v>
                </c:pt>
                <c:pt idx="494">
                  <c:v>653</c:v>
                </c:pt>
                <c:pt idx="495">
                  <c:v>652.5</c:v>
                </c:pt>
                <c:pt idx="496">
                  <c:v>652</c:v>
                </c:pt>
                <c:pt idx="497">
                  <c:v>651.5</c:v>
                </c:pt>
                <c:pt idx="498">
                  <c:v>651</c:v>
                </c:pt>
                <c:pt idx="499">
                  <c:v>650.5</c:v>
                </c:pt>
                <c:pt idx="500">
                  <c:v>650</c:v>
                </c:pt>
                <c:pt idx="501">
                  <c:v>649.5</c:v>
                </c:pt>
                <c:pt idx="502">
                  <c:v>649</c:v>
                </c:pt>
                <c:pt idx="503">
                  <c:v>648.5</c:v>
                </c:pt>
                <c:pt idx="504">
                  <c:v>648</c:v>
                </c:pt>
                <c:pt idx="505">
                  <c:v>647.5</c:v>
                </c:pt>
                <c:pt idx="506">
                  <c:v>647</c:v>
                </c:pt>
                <c:pt idx="507">
                  <c:v>646.5</c:v>
                </c:pt>
                <c:pt idx="508">
                  <c:v>646</c:v>
                </c:pt>
                <c:pt idx="509">
                  <c:v>645.5</c:v>
                </c:pt>
                <c:pt idx="510">
                  <c:v>645</c:v>
                </c:pt>
                <c:pt idx="511">
                  <c:v>644.5</c:v>
                </c:pt>
                <c:pt idx="512">
                  <c:v>644</c:v>
                </c:pt>
                <c:pt idx="513">
                  <c:v>643.5</c:v>
                </c:pt>
                <c:pt idx="514">
                  <c:v>643</c:v>
                </c:pt>
                <c:pt idx="515">
                  <c:v>642.5</c:v>
                </c:pt>
                <c:pt idx="516">
                  <c:v>642</c:v>
                </c:pt>
                <c:pt idx="517">
                  <c:v>641.5</c:v>
                </c:pt>
                <c:pt idx="518">
                  <c:v>641</c:v>
                </c:pt>
                <c:pt idx="519">
                  <c:v>640.5</c:v>
                </c:pt>
                <c:pt idx="520">
                  <c:v>640</c:v>
                </c:pt>
                <c:pt idx="521">
                  <c:v>639.5</c:v>
                </c:pt>
                <c:pt idx="522">
                  <c:v>639</c:v>
                </c:pt>
                <c:pt idx="523">
                  <c:v>638.5</c:v>
                </c:pt>
                <c:pt idx="524">
                  <c:v>638</c:v>
                </c:pt>
                <c:pt idx="525">
                  <c:v>637.5</c:v>
                </c:pt>
                <c:pt idx="526">
                  <c:v>637</c:v>
                </c:pt>
                <c:pt idx="527">
                  <c:v>636.5</c:v>
                </c:pt>
                <c:pt idx="528">
                  <c:v>636</c:v>
                </c:pt>
                <c:pt idx="529">
                  <c:v>635.5</c:v>
                </c:pt>
                <c:pt idx="530">
                  <c:v>635</c:v>
                </c:pt>
                <c:pt idx="531">
                  <c:v>634.5</c:v>
                </c:pt>
                <c:pt idx="532">
                  <c:v>634</c:v>
                </c:pt>
                <c:pt idx="533">
                  <c:v>633.5</c:v>
                </c:pt>
                <c:pt idx="534">
                  <c:v>633</c:v>
                </c:pt>
                <c:pt idx="535">
                  <c:v>632.5</c:v>
                </c:pt>
                <c:pt idx="536">
                  <c:v>632</c:v>
                </c:pt>
                <c:pt idx="537">
                  <c:v>631.5</c:v>
                </c:pt>
                <c:pt idx="538">
                  <c:v>631</c:v>
                </c:pt>
                <c:pt idx="539">
                  <c:v>630.5</c:v>
                </c:pt>
                <c:pt idx="540">
                  <c:v>630</c:v>
                </c:pt>
                <c:pt idx="541">
                  <c:v>629.5</c:v>
                </c:pt>
                <c:pt idx="542">
                  <c:v>629</c:v>
                </c:pt>
                <c:pt idx="543">
                  <c:v>628.5</c:v>
                </c:pt>
                <c:pt idx="544">
                  <c:v>628</c:v>
                </c:pt>
                <c:pt idx="545">
                  <c:v>627.5</c:v>
                </c:pt>
                <c:pt idx="546">
                  <c:v>627</c:v>
                </c:pt>
                <c:pt idx="547">
                  <c:v>626.5</c:v>
                </c:pt>
                <c:pt idx="548">
                  <c:v>626</c:v>
                </c:pt>
                <c:pt idx="549">
                  <c:v>625.5</c:v>
                </c:pt>
                <c:pt idx="550">
                  <c:v>625</c:v>
                </c:pt>
                <c:pt idx="551">
                  <c:v>624.5</c:v>
                </c:pt>
                <c:pt idx="552">
                  <c:v>624</c:v>
                </c:pt>
                <c:pt idx="553">
                  <c:v>623.5</c:v>
                </c:pt>
                <c:pt idx="554">
                  <c:v>623</c:v>
                </c:pt>
                <c:pt idx="555">
                  <c:v>622.5</c:v>
                </c:pt>
                <c:pt idx="556">
                  <c:v>622</c:v>
                </c:pt>
                <c:pt idx="557">
                  <c:v>621.5</c:v>
                </c:pt>
                <c:pt idx="558">
                  <c:v>621</c:v>
                </c:pt>
                <c:pt idx="559">
                  <c:v>620.5</c:v>
                </c:pt>
                <c:pt idx="560">
                  <c:v>620</c:v>
                </c:pt>
                <c:pt idx="561">
                  <c:v>619.5</c:v>
                </c:pt>
                <c:pt idx="562">
                  <c:v>619</c:v>
                </c:pt>
                <c:pt idx="563">
                  <c:v>618.5</c:v>
                </c:pt>
                <c:pt idx="564">
                  <c:v>618</c:v>
                </c:pt>
                <c:pt idx="565">
                  <c:v>617.5</c:v>
                </c:pt>
                <c:pt idx="566">
                  <c:v>617</c:v>
                </c:pt>
                <c:pt idx="567">
                  <c:v>616.5</c:v>
                </c:pt>
                <c:pt idx="568">
                  <c:v>616</c:v>
                </c:pt>
                <c:pt idx="569">
                  <c:v>615.5</c:v>
                </c:pt>
                <c:pt idx="570">
                  <c:v>615</c:v>
                </c:pt>
                <c:pt idx="571">
                  <c:v>614.5</c:v>
                </c:pt>
                <c:pt idx="572">
                  <c:v>614</c:v>
                </c:pt>
                <c:pt idx="573">
                  <c:v>613.5</c:v>
                </c:pt>
                <c:pt idx="574">
                  <c:v>613</c:v>
                </c:pt>
                <c:pt idx="575">
                  <c:v>612.5</c:v>
                </c:pt>
                <c:pt idx="576">
                  <c:v>612</c:v>
                </c:pt>
                <c:pt idx="577">
                  <c:v>611.5</c:v>
                </c:pt>
                <c:pt idx="578">
                  <c:v>611</c:v>
                </c:pt>
                <c:pt idx="579">
                  <c:v>610.5</c:v>
                </c:pt>
                <c:pt idx="580">
                  <c:v>610</c:v>
                </c:pt>
                <c:pt idx="581">
                  <c:v>609.5</c:v>
                </c:pt>
                <c:pt idx="582">
                  <c:v>609</c:v>
                </c:pt>
                <c:pt idx="583">
                  <c:v>608.5</c:v>
                </c:pt>
                <c:pt idx="584">
                  <c:v>608</c:v>
                </c:pt>
                <c:pt idx="585">
                  <c:v>607.5</c:v>
                </c:pt>
                <c:pt idx="586">
                  <c:v>607</c:v>
                </c:pt>
                <c:pt idx="587">
                  <c:v>606.5</c:v>
                </c:pt>
                <c:pt idx="588">
                  <c:v>606</c:v>
                </c:pt>
                <c:pt idx="589">
                  <c:v>605.5</c:v>
                </c:pt>
                <c:pt idx="590">
                  <c:v>605</c:v>
                </c:pt>
                <c:pt idx="591">
                  <c:v>604.5</c:v>
                </c:pt>
                <c:pt idx="592">
                  <c:v>604</c:v>
                </c:pt>
                <c:pt idx="593">
                  <c:v>603.5</c:v>
                </c:pt>
                <c:pt idx="594">
                  <c:v>603</c:v>
                </c:pt>
                <c:pt idx="595">
                  <c:v>602.5</c:v>
                </c:pt>
                <c:pt idx="596">
                  <c:v>602</c:v>
                </c:pt>
                <c:pt idx="597">
                  <c:v>601.5</c:v>
                </c:pt>
                <c:pt idx="598">
                  <c:v>601</c:v>
                </c:pt>
                <c:pt idx="599">
                  <c:v>600.5</c:v>
                </c:pt>
                <c:pt idx="600">
                  <c:v>600</c:v>
                </c:pt>
                <c:pt idx="601">
                  <c:v>599.5</c:v>
                </c:pt>
                <c:pt idx="602">
                  <c:v>599</c:v>
                </c:pt>
                <c:pt idx="603">
                  <c:v>598.5</c:v>
                </c:pt>
                <c:pt idx="604">
                  <c:v>598</c:v>
                </c:pt>
                <c:pt idx="605">
                  <c:v>597.5</c:v>
                </c:pt>
                <c:pt idx="606">
                  <c:v>597</c:v>
                </c:pt>
                <c:pt idx="607">
                  <c:v>596.5</c:v>
                </c:pt>
                <c:pt idx="608">
                  <c:v>596</c:v>
                </c:pt>
                <c:pt idx="609">
                  <c:v>595.5</c:v>
                </c:pt>
                <c:pt idx="610">
                  <c:v>595</c:v>
                </c:pt>
                <c:pt idx="611">
                  <c:v>594.5</c:v>
                </c:pt>
                <c:pt idx="612">
                  <c:v>594</c:v>
                </c:pt>
                <c:pt idx="613">
                  <c:v>593.5</c:v>
                </c:pt>
                <c:pt idx="614">
                  <c:v>593</c:v>
                </c:pt>
                <c:pt idx="615">
                  <c:v>592.5</c:v>
                </c:pt>
                <c:pt idx="616">
                  <c:v>592</c:v>
                </c:pt>
                <c:pt idx="617">
                  <c:v>591.5</c:v>
                </c:pt>
                <c:pt idx="618">
                  <c:v>591</c:v>
                </c:pt>
                <c:pt idx="619">
                  <c:v>590.5</c:v>
                </c:pt>
                <c:pt idx="620">
                  <c:v>590</c:v>
                </c:pt>
                <c:pt idx="621">
                  <c:v>589.5</c:v>
                </c:pt>
                <c:pt idx="622">
                  <c:v>589</c:v>
                </c:pt>
                <c:pt idx="623">
                  <c:v>588.5</c:v>
                </c:pt>
                <c:pt idx="624">
                  <c:v>588</c:v>
                </c:pt>
                <c:pt idx="625">
                  <c:v>587.5</c:v>
                </c:pt>
                <c:pt idx="626">
                  <c:v>587</c:v>
                </c:pt>
                <c:pt idx="627">
                  <c:v>586.5</c:v>
                </c:pt>
                <c:pt idx="628">
                  <c:v>586</c:v>
                </c:pt>
                <c:pt idx="629">
                  <c:v>585.5</c:v>
                </c:pt>
                <c:pt idx="630">
                  <c:v>585</c:v>
                </c:pt>
                <c:pt idx="631">
                  <c:v>584.5</c:v>
                </c:pt>
                <c:pt idx="632">
                  <c:v>584</c:v>
                </c:pt>
                <c:pt idx="633">
                  <c:v>583.5</c:v>
                </c:pt>
                <c:pt idx="634">
                  <c:v>583</c:v>
                </c:pt>
                <c:pt idx="635">
                  <c:v>582.5</c:v>
                </c:pt>
                <c:pt idx="636">
                  <c:v>582</c:v>
                </c:pt>
                <c:pt idx="637">
                  <c:v>581.5</c:v>
                </c:pt>
                <c:pt idx="638">
                  <c:v>581</c:v>
                </c:pt>
                <c:pt idx="639">
                  <c:v>580.5</c:v>
                </c:pt>
                <c:pt idx="640">
                  <c:v>580</c:v>
                </c:pt>
                <c:pt idx="641">
                  <c:v>579.5</c:v>
                </c:pt>
                <c:pt idx="642">
                  <c:v>579</c:v>
                </c:pt>
                <c:pt idx="643">
                  <c:v>578.5</c:v>
                </c:pt>
                <c:pt idx="644">
                  <c:v>578</c:v>
                </c:pt>
                <c:pt idx="645">
                  <c:v>577.5</c:v>
                </c:pt>
                <c:pt idx="646">
                  <c:v>577</c:v>
                </c:pt>
                <c:pt idx="647">
                  <c:v>576.5</c:v>
                </c:pt>
                <c:pt idx="648">
                  <c:v>576</c:v>
                </c:pt>
                <c:pt idx="649">
                  <c:v>575.5</c:v>
                </c:pt>
                <c:pt idx="650">
                  <c:v>575</c:v>
                </c:pt>
                <c:pt idx="651">
                  <c:v>574.5</c:v>
                </c:pt>
                <c:pt idx="652">
                  <c:v>574</c:v>
                </c:pt>
                <c:pt idx="653">
                  <c:v>573.5</c:v>
                </c:pt>
                <c:pt idx="654">
                  <c:v>573</c:v>
                </c:pt>
                <c:pt idx="655">
                  <c:v>572.5</c:v>
                </c:pt>
                <c:pt idx="656">
                  <c:v>572</c:v>
                </c:pt>
                <c:pt idx="657">
                  <c:v>571.5</c:v>
                </c:pt>
                <c:pt idx="658">
                  <c:v>571</c:v>
                </c:pt>
                <c:pt idx="659">
                  <c:v>570.5</c:v>
                </c:pt>
                <c:pt idx="660">
                  <c:v>570</c:v>
                </c:pt>
                <c:pt idx="661">
                  <c:v>569.5</c:v>
                </c:pt>
                <c:pt idx="662">
                  <c:v>569</c:v>
                </c:pt>
                <c:pt idx="663">
                  <c:v>568.5</c:v>
                </c:pt>
                <c:pt idx="664">
                  <c:v>568</c:v>
                </c:pt>
                <c:pt idx="665">
                  <c:v>567.5</c:v>
                </c:pt>
                <c:pt idx="666">
                  <c:v>567</c:v>
                </c:pt>
                <c:pt idx="667">
                  <c:v>566.5</c:v>
                </c:pt>
                <c:pt idx="668">
                  <c:v>566</c:v>
                </c:pt>
                <c:pt idx="669">
                  <c:v>565.5</c:v>
                </c:pt>
                <c:pt idx="670">
                  <c:v>565</c:v>
                </c:pt>
                <c:pt idx="671">
                  <c:v>564.5</c:v>
                </c:pt>
                <c:pt idx="672">
                  <c:v>564</c:v>
                </c:pt>
                <c:pt idx="673">
                  <c:v>563.5</c:v>
                </c:pt>
                <c:pt idx="674">
                  <c:v>563</c:v>
                </c:pt>
                <c:pt idx="675">
                  <c:v>562.5</c:v>
                </c:pt>
                <c:pt idx="676">
                  <c:v>562</c:v>
                </c:pt>
                <c:pt idx="677">
                  <c:v>561.5</c:v>
                </c:pt>
                <c:pt idx="678">
                  <c:v>561</c:v>
                </c:pt>
                <c:pt idx="679">
                  <c:v>560.5</c:v>
                </c:pt>
                <c:pt idx="680">
                  <c:v>560</c:v>
                </c:pt>
                <c:pt idx="681">
                  <c:v>559.5</c:v>
                </c:pt>
                <c:pt idx="682">
                  <c:v>559</c:v>
                </c:pt>
                <c:pt idx="683">
                  <c:v>558.5</c:v>
                </c:pt>
                <c:pt idx="684">
                  <c:v>558</c:v>
                </c:pt>
                <c:pt idx="685">
                  <c:v>557.5</c:v>
                </c:pt>
                <c:pt idx="686">
                  <c:v>557</c:v>
                </c:pt>
                <c:pt idx="687">
                  <c:v>556.5</c:v>
                </c:pt>
                <c:pt idx="688">
                  <c:v>556</c:v>
                </c:pt>
                <c:pt idx="689">
                  <c:v>555.5</c:v>
                </c:pt>
                <c:pt idx="690">
                  <c:v>555</c:v>
                </c:pt>
                <c:pt idx="691">
                  <c:v>554.5</c:v>
                </c:pt>
                <c:pt idx="692">
                  <c:v>554</c:v>
                </c:pt>
                <c:pt idx="693">
                  <c:v>553.5</c:v>
                </c:pt>
                <c:pt idx="694">
                  <c:v>553</c:v>
                </c:pt>
                <c:pt idx="695">
                  <c:v>552.5</c:v>
                </c:pt>
                <c:pt idx="696">
                  <c:v>552</c:v>
                </c:pt>
                <c:pt idx="697">
                  <c:v>551.5</c:v>
                </c:pt>
                <c:pt idx="698">
                  <c:v>551</c:v>
                </c:pt>
                <c:pt idx="699">
                  <c:v>550.5</c:v>
                </c:pt>
                <c:pt idx="700">
                  <c:v>550</c:v>
                </c:pt>
                <c:pt idx="701">
                  <c:v>549.5</c:v>
                </c:pt>
                <c:pt idx="702">
                  <c:v>549</c:v>
                </c:pt>
                <c:pt idx="703">
                  <c:v>548.5</c:v>
                </c:pt>
                <c:pt idx="704">
                  <c:v>548</c:v>
                </c:pt>
                <c:pt idx="705">
                  <c:v>547.5</c:v>
                </c:pt>
                <c:pt idx="706">
                  <c:v>547</c:v>
                </c:pt>
                <c:pt idx="707">
                  <c:v>546.5</c:v>
                </c:pt>
                <c:pt idx="708">
                  <c:v>546</c:v>
                </c:pt>
                <c:pt idx="709">
                  <c:v>545.5</c:v>
                </c:pt>
                <c:pt idx="710">
                  <c:v>545</c:v>
                </c:pt>
                <c:pt idx="711">
                  <c:v>544.5</c:v>
                </c:pt>
                <c:pt idx="712">
                  <c:v>544</c:v>
                </c:pt>
                <c:pt idx="713">
                  <c:v>543.5</c:v>
                </c:pt>
                <c:pt idx="714">
                  <c:v>543</c:v>
                </c:pt>
                <c:pt idx="715">
                  <c:v>542.5</c:v>
                </c:pt>
                <c:pt idx="716">
                  <c:v>542</c:v>
                </c:pt>
                <c:pt idx="717">
                  <c:v>541.5</c:v>
                </c:pt>
                <c:pt idx="718">
                  <c:v>541</c:v>
                </c:pt>
                <c:pt idx="719">
                  <c:v>540.5</c:v>
                </c:pt>
                <c:pt idx="720">
                  <c:v>540</c:v>
                </c:pt>
                <c:pt idx="721">
                  <c:v>539.5</c:v>
                </c:pt>
                <c:pt idx="722">
                  <c:v>539</c:v>
                </c:pt>
                <c:pt idx="723">
                  <c:v>538.5</c:v>
                </c:pt>
                <c:pt idx="724">
                  <c:v>538</c:v>
                </c:pt>
                <c:pt idx="725">
                  <c:v>537.5</c:v>
                </c:pt>
                <c:pt idx="726">
                  <c:v>537</c:v>
                </c:pt>
                <c:pt idx="727">
                  <c:v>536.5</c:v>
                </c:pt>
                <c:pt idx="728">
                  <c:v>536</c:v>
                </c:pt>
                <c:pt idx="729">
                  <c:v>535.5</c:v>
                </c:pt>
                <c:pt idx="730">
                  <c:v>535</c:v>
                </c:pt>
                <c:pt idx="731">
                  <c:v>534.5</c:v>
                </c:pt>
                <c:pt idx="732">
                  <c:v>534</c:v>
                </c:pt>
                <c:pt idx="733">
                  <c:v>533.5</c:v>
                </c:pt>
                <c:pt idx="734">
                  <c:v>533</c:v>
                </c:pt>
                <c:pt idx="735">
                  <c:v>532.5</c:v>
                </c:pt>
                <c:pt idx="736">
                  <c:v>532</c:v>
                </c:pt>
                <c:pt idx="737">
                  <c:v>531.5</c:v>
                </c:pt>
                <c:pt idx="738">
                  <c:v>531</c:v>
                </c:pt>
                <c:pt idx="739">
                  <c:v>530.5</c:v>
                </c:pt>
                <c:pt idx="740">
                  <c:v>530</c:v>
                </c:pt>
                <c:pt idx="741">
                  <c:v>529.5</c:v>
                </c:pt>
                <c:pt idx="742">
                  <c:v>529</c:v>
                </c:pt>
                <c:pt idx="743">
                  <c:v>528.5</c:v>
                </c:pt>
                <c:pt idx="744">
                  <c:v>528</c:v>
                </c:pt>
                <c:pt idx="745">
                  <c:v>527.5</c:v>
                </c:pt>
                <c:pt idx="746">
                  <c:v>527</c:v>
                </c:pt>
                <c:pt idx="747">
                  <c:v>526.5</c:v>
                </c:pt>
                <c:pt idx="748">
                  <c:v>526</c:v>
                </c:pt>
                <c:pt idx="749">
                  <c:v>525.5</c:v>
                </c:pt>
                <c:pt idx="750">
                  <c:v>525</c:v>
                </c:pt>
                <c:pt idx="751">
                  <c:v>524.5</c:v>
                </c:pt>
                <c:pt idx="752">
                  <c:v>524</c:v>
                </c:pt>
                <c:pt idx="753">
                  <c:v>523.5</c:v>
                </c:pt>
                <c:pt idx="754">
                  <c:v>523</c:v>
                </c:pt>
                <c:pt idx="755">
                  <c:v>522.5</c:v>
                </c:pt>
                <c:pt idx="756">
                  <c:v>522</c:v>
                </c:pt>
                <c:pt idx="757">
                  <c:v>521.5</c:v>
                </c:pt>
                <c:pt idx="758">
                  <c:v>521</c:v>
                </c:pt>
                <c:pt idx="759">
                  <c:v>520.5</c:v>
                </c:pt>
                <c:pt idx="760">
                  <c:v>520</c:v>
                </c:pt>
                <c:pt idx="761">
                  <c:v>519.5</c:v>
                </c:pt>
                <c:pt idx="762">
                  <c:v>519</c:v>
                </c:pt>
                <c:pt idx="763">
                  <c:v>518.5</c:v>
                </c:pt>
                <c:pt idx="764">
                  <c:v>518</c:v>
                </c:pt>
                <c:pt idx="765">
                  <c:v>517.5</c:v>
                </c:pt>
                <c:pt idx="766">
                  <c:v>517</c:v>
                </c:pt>
                <c:pt idx="767">
                  <c:v>516.5</c:v>
                </c:pt>
                <c:pt idx="768">
                  <c:v>516</c:v>
                </c:pt>
                <c:pt idx="769">
                  <c:v>515.5</c:v>
                </c:pt>
                <c:pt idx="770">
                  <c:v>515</c:v>
                </c:pt>
                <c:pt idx="771">
                  <c:v>514.5</c:v>
                </c:pt>
                <c:pt idx="772">
                  <c:v>514</c:v>
                </c:pt>
                <c:pt idx="773">
                  <c:v>513.5</c:v>
                </c:pt>
                <c:pt idx="774">
                  <c:v>513</c:v>
                </c:pt>
                <c:pt idx="775">
                  <c:v>512.5</c:v>
                </c:pt>
                <c:pt idx="776">
                  <c:v>512</c:v>
                </c:pt>
                <c:pt idx="777">
                  <c:v>511.5</c:v>
                </c:pt>
                <c:pt idx="778">
                  <c:v>511</c:v>
                </c:pt>
                <c:pt idx="779">
                  <c:v>510.5</c:v>
                </c:pt>
                <c:pt idx="780">
                  <c:v>510</c:v>
                </c:pt>
                <c:pt idx="781">
                  <c:v>509.5</c:v>
                </c:pt>
                <c:pt idx="782">
                  <c:v>509</c:v>
                </c:pt>
                <c:pt idx="783">
                  <c:v>508.5</c:v>
                </c:pt>
                <c:pt idx="784">
                  <c:v>508</c:v>
                </c:pt>
                <c:pt idx="785">
                  <c:v>507.5</c:v>
                </c:pt>
                <c:pt idx="786">
                  <c:v>507</c:v>
                </c:pt>
                <c:pt idx="787">
                  <c:v>506.5</c:v>
                </c:pt>
                <c:pt idx="788">
                  <c:v>506</c:v>
                </c:pt>
                <c:pt idx="789">
                  <c:v>505.5</c:v>
                </c:pt>
                <c:pt idx="790">
                  <c:v>505</c:v>
                </c:pt>
                <c:pt idx="791">
                  <c:v>504.5</c:v>
                </c:pt>
                <c:pt idx="792">
                  <c:v>504</c:v>
                </c:pt>
                <c:pt idx="793">
                  <c:v>503.5</c:v>
                </c:pt>
                <c:pt idx="794">
                  <c:v>503</c:v>
                </c:pt>
                <c:pt idx="795">
                  <c:v>502.5</c:v>
                </c:pt>
                <c:pt idx="796">
                  <c:v>502</c:v>
                </c:pt>
                <c:pt idx="797">
                  <c:v>501.5</c:v>
                </c:pt>
                <c:pt idx="798">
                  <c:v>501</c:v>
                </c:pt>
                <c:pt idx="799">
                  <c:v>500.5</c:v>
                </c:pt>
                <c:pt idx="800">
                  <c:v>500</c:v>
                </c:pt>
                <c:pt idx="801">
                  <c:v>499.5</c:v>
                </c:pt>
                <c:pt idx="802">
                  <c:v>499</c:v>
                </c:pt>
                <c:pt idx="803">
                  <c:v>498.5</c:v>
                </c:pt>
                <c:pt idx="804">
                  <c:v>498</c:v>
                </c:pt>
                <c:pt idx="805">
                  <c:v>497.5</c:v>
                </c:pt>
                <c:pt idx="806">
                  <c:v>497</c:v>
                </c:pt>
                <c:pt idx="807">
                  <c:v>496.5</c:v>
                </c:pt>
                <c:pt idx="808">
                  <c:v>496</c:v>
                </c:pt>
                <c:pt idx="809">
                  <c:v>495.5</c:v>
                </c:pt>
                <c:pt idx="810">
                  <c:v>495</c:v>
                </c:pt>
                <c:pt idx="811">
                  <c:v>494.5</c:v>
                </c:pt>
                <c:pt idx="812">
                  <c:v>494</c:v>
                </c:pt>
                <c:pt idx="813">
                  <c:v>493.5</c:v>
                </c:pt>
                <c:pt idx="814">
                  <c:v>493</c:v>
                </c:pt>
                <c:pt idx="815">
                  <c:v>492.5</c:v>
                </c:pt>
                <c:pt idx="816">
                  <c:v>492</c:v>
                </c:pt>
                <c:pt idx="817">
                  <c:v>491.5</c:v>
                </c:pt>
                <c:pt idx="818">
                  <c:v>491</c:v>
                </c:pt>
                <c:pt idx="819">
                  <c:v>490.5</c:v>
                </c:pt>
                <c:pt idx="820">
                  <c:v>490</c:v>
                </c:pt>
                <c:pt idx="821">
                  <c:v>489.5</c:v>
                </c:pt>
                <c:pt idx="822">
                  <c:v>489</c:v>
                </c:pt>
                <c:pt idx="823">
                  <c:v>488.5</c:v>
                </c:pt>
                <c:pt idx="824">
                  <c:v>488</c:v>
                </c:pt>
                <c:pt idx="825">
                  <c:v>487.5</c:v>
                </c:pt>
                <c:pt idx="826">
                  <c:v>487</c:v>
                </c:pt>
                <c:pt idx="827">
                  <c:v>486.5</c:v>
                </c:pt>
                <c:pt idx="828">
                  <c:v>486</c:v>
                </c:pt>
                <c:pt idx="829">
                  <c:v>485.5</c:v>
                </c:pt>
                <c:pt idx="830">
                  <c:v>485</c:v>
                </c:pt>
                <c:pt idx="831">
                  <c:v>484.5</c:v>
                </c:pt>
                <c:pt idx="832">
                  <c:v>484</c:v>
                </c:pt>
                <c:pt idx="833">
                  <c:v>483.5</c:v>
                </c:pt>
                <c:pt idx="834">
                  <c:v>483</c:v>
                </c:pt>
                <c:pt idx="835">
                  <c:v>482.5</c:v>
                </c:pt>
                <c:pt idx="836">
                  <c:v>482</c:v>
                </c:pt>
                <c:pt idx="837">
                  <c:v>481.5</c:v>
                </c:pt>
                <c:pt idx="838">
                  <c:v>481</c:v>
                </c:pt>
                <c:pt idx="839">
                  <c:v>480.5</c:v>
                </c:pt>
                <c:pt idx="840">
                  <c:v>480</c:v>
                </c:pt>
                <c:pt idx="841">
                  <c:v>479.5</c:v>
                </c:pt>
                <c:pt idx="842">
                  <c:v>479</c:v>
                </c:pt>
                <c:pt idx="843">
                  <c:v>478.5</c:v>
                </c:pt>
                <c:pt idx="844">
                  <c:v>478</c:v>
                </c:pt>
                <c:pt idx="845">
                  <c:v>477.5</c:v>
                </c:pt>
                <c:pt idx="846">
                  <c:v>477</c:v>
                </c:pt>
                <c:pt idx="847">
                  <c:v>476.5</c:v>
                </c:pt>
                <c:pt idx="848">
                  <c:v>476</c:v>
                </c:pt>
                <c:pt idx="849">
                  <c:v>475.5</c:v>
                </c:pt>
                <c:pt idx="850">
                  <c:v>475</c:v>
                </c:pt>
                <c:pt idx="851">
                  <c:v>474.5</c:v>
                </c:pt>
                <c:pt idx="852">
                  <c:v>474</c:v>
                </c:pt>
                <c:pt idx="853">
                  <c:v>473.5</c:v>
                </c:pt>
                <c:pt idx="854">
                  <c:v>473</c:v>
                </c:pt>
                <c:pt idx="855">
                  <c:v>472.5</c:v>
                </c:pt>
                <c:pt idx="856">
                  <c:v>472</c:v>
                </c:pt>
                <c:pt idx="857">
                  <c:v>471.5</c:v>
                </c:pt>
                <c:pt idx="858">
                  <c:v>471</c:v>
                </c:pt>
                <c:pt idx="859">
                  <c:v>470.5</c:v>
                </c:pt>
                <c:pt idx="860">
                  <c:v>470</c:v>
                </c:pt>
                <c:pt idx="861">
                  <c:v>469.5</c:v>
                </c:pt>
                <c:pt idx="862">
                  <c:v>469</c:v>
                </c:pt>
                <c:pt idx="863">
                  <c:v>468.5</c:v>
                </c:pt>
                <c:pt idx="864">
                  <c:v>468</c:v>
                </c:pt>
                <c:pt idx="865">
                  <c:v>467.5</c:v>
                </c:pt>
                <c:pt idx="866">
                  <c:v>467</c:v>
                </c:pt>
                <c:pt idx="867">
                  <c:v>466.5</c:v>
                </c:pt>
                <c:pt idx="868">
                  <c:v>466</c:v>
                </c:pt>
                <c:pt idx="869">
                  <c:v>465.5</c:v>
                </c:pt>
                <c:pt idx="870">
                  <c:v>465</c:v>
                </c:pt>
                <c:pt idx="871">
                  <c:v>464.5</c:v>
                </c:pt>
                <c:pt idx="872">
                  <c:v>464</c:v>
                </c:pt>
                <c:pt idx="873">
                  <c:v>463.5</c:v>
                </c:pt>
                <c:pt idx="874">
                  <c:v>463</c:v>
                </c:pt>
                <c:pt idx="875">
                  <c:v>462.5</c:v>
                </c:pt>
                <c:pt idx="876">
                  <c:v>462</c:v>
                </c:pt>
                <c:pt idx="877">
                  <c:v>461.5</c:v>
                </c:pt>
                <c:pt idx="878">
                  <c:v>461</c:v>
                </c:pt>
                <c:pt idx="879">
                  <c:v>460.5</c:v>
                </c:pt>
                <c:pt idx="880">
                  <c:v>460</c:v>
                </c:pt>
                <c:pt idx="881">
                  <c:v>459.5</c:v>
                </c:pt>
                <c:pt idx="882">
                  <c:v>459</c:v>
                </c:pt>
                <c:pt idx="883">
                  <c:v>458.5</c:v>
                </c:pt>
                <c:pt idx="884">
                  <c:v>458</c:v>
                </c:pt>
                <c:pt idx="885">
                  <c:v>457.5</c:v>
                </c:pt>
                <c:pt idx="886">
                  <c:v>457</c:v>
                </c:pt>
                <c:pt idx="887">
                  <c:v>456.5</c:v>
                </c:pt>
                <c:pt idx="888">
                  <c:v>456</c:v>
                </c:pt>
                <c:pt idx="889">
                  <c:v>455.5</c:v>
                </c:pt>
                <c:pt idx="890">
                  <c:v>455</c:v>
                </c:pt>
                <c:pt idx="891">
                  <c:v>454.5</c:v>
                </c:pt>
                <c:pt idx="892">
                  <c:v>454</c:v>
                </c:pt>
                <c:pt idx="893">
                  <c:v>453.5</c:v>
                </c:pt>
                <c:pt idx="894">
                  <c:v>453</c:v>
                </c:pt>
                <c:pt idx="895">
                  <c:v>452.5</c:v>
                </c:pt>
                <c:pt idx="896">
                  <c:v>452</c:v>
                </c:pt>
                <c:pt idx="897">
                  <c:v>451.5</c:v>
                </c:pt>
                <c:pt idx="898">
                  <c:v>451</c:v>
                </c:pt>
                <c:pt idx="899">
                  <c:v>450.5</c:v>
                </c:pt>
                <c:pt idx="900">
                  <c:v>450</c:v>
                </c:pt>
                <c:pt idx="901">
                  <c:v>449.5</c:v>
                </c:pt>
                <c:pt idx="902">
                  <c:v>449</c:v>
                </c:pt>
                <c:pt idx="903">
                  <c:v>448.5</c:v>
                </c:pt>
                <c:pt idx="904">
                  <c:v>448</c:v>
                </c:pt>
                <c:pt idx="905">
                  <c:v>447.5</c:v>
                </c:pt>
                <c:pt idx="906">
                  <c:v>447</c:v>
                </c:pt>
                <c:pt idx="907">
                  <c:v>446.5</c:v>
                </c:pt>
                <c:pt idx="908">
                  <c:v>446</c:v>
                </c:pt>
                <c:pt idx="909">
                  <c:v>445.5</c:v>
                </c:pt>
                <c:pt idx="910">
                  <c:v>445</c:v>
                </c:pt>
                <c:pt idx="911">
                  <c:v>444.5</c:v>
                </c:pt>
                <c:pt idx="912">
                  <c:v>444</c:v>
                </c:pt>
                <c:pt idx="913">
                  <c:v>443.5</c:v>
                </c:pt>
                <c:pt idx="914">
                  <c:v>443</c:v>
                </c:pt>
                <c:pt idx="915">
                  <c:v>442.5</c:v>
                </c:pt>
                <c:pt idx="916">
                  <c:v>442</c:v>
                </c:pt>
                <c:pt idx="917">
                  <c:v>441.5</c:v>
                </c:pt>
                <c:pt idx="918">
                  <c:v>441</c:v>
                </c:pt>
                <c:pt idx="919">
                  <c:v>440.5</c:v>
                </c:pt>
                <c:pt idx="920">
                  <c:v>440</c:v>
                </c:pt>
                <c:pt idx="921">
                  <c:v>439.5</c:v>
                </c:pt>
                <c:pt idx="922">
                  <c:v>439</c:v>
                </c:pt>
                <c:pt idx="923">
                  <c:v>438.5</c:v>
                </c:pt>
                <c:pt idx="924">
                  <c:v>438</c:v>
                </c:pt>
                <c:pt idx="925">
                  <c:v>437.5</c:v>
                </c:pt>
                <c:pt idx="926">
                  <c:v>437</c:v>
                </c:pt>
                <c:pt idx="927">
                  <c:v>436.5</c:v>
                </c:pt>
                <c:pt idx="928">
                  <c:v>436</c:v>
                </c:pt>
                <c:pt idx="929">
                  <c:v>435.5</c:v>
                </c:pt>
                <c:pt idx="930">
                  <c:v>435</c:v>
                </c:pt>
                <c:pt idx="931">
                  <c:v>434.5</c:v>
                </c:pt>
                <c:pt idx="932">
                  <c:v>434</c:v>
                </c:pt>
                <c:pt idx="933">
                  <c:v>433.5</c:v>
                </c:pt>
                <c:pt idx="934">
                  <c:v>433</c:v>
                </c:pt>
                <c:pt idx="935">
                  <c:v>432.5</c:v>
                </c:pt>
                <c:pt idx="936">
                  <c:v>432</c:v>
                </c:pt>
                <c:pt idx="937">
                  <c:v>431.5</c:v>
                </c:pt>
                <c:pt idx="938">
                  <c:v>431</c:v>
                </c:pt>
                <c:pt idx="939">
                  <c:v>430.5</c:v>
                </c:pt>
                <c:pt idx="940">
                  <c:v>430</c:v>
                </c:pt>
                <c:pt idx="941">
                  <c:v>429.5</c:v>
                </c:pt>
                <c:pt idx="942">
                  <c:v>429</c:v>
                </c:pt>
                <c:pt idx="943">
                  <c:v>428.5</c:v>
                </c:pt>
                <c:pt idx="944">
                  <c:v>428</c:v>
                </c:pt>
                <c:pt idx="945">
                  <c:v>427.5</c:v>
                </c:pt>
                <c:pt idx="946">
                  <c:v>427</c:v>
                </c:pt>
                <c:pt idx="947">
                  <c:v>426.5</c:v>
                </c:pt>
                <c:pt idx="948">
                  <c:v>426</c:v>
                </c:pt>
                <c:pt idx="949">
                  <c:v>425.5</c:v>
                </c:pt>
                <c:pt idx="950">
                  <c:v>425</c:v>
                </c:pt>
                <c:pt idx="951">
                  <c:v>424.5</c:v>
                </c:pt>
                <c:pt idx="952">
                  <c:v>424</c:v>
                </c:pt>
                <c:pt idx="953">
                  <c:v>423.5</c:v>
                </c:pt>
                <c:pt idx="954">
                  <c:v>423</c:v>
                </c:pt>
                <c:pt idx="955">
                  <c:v>422.5</c:v>
                </c:pt>
                <c:pt idx="956">
                  <c:v>422</c:v>
                </c:pt>
                <c:pt idx="957">
                  <c:v>421.5</c:v>
                </c:pt>
                <c:pt idx="958">
                  <c:v>421</c:v>
                </c:pt>
                <c:pt idx="959">
                  <c:v>420.5</c:v>
                </c:pt>
                <c:pt idx="960">
                  <c:v>420</c:v>
                </c:pt>
                <c:pt idx="961">
                  <c:v>419.5</c:v>
                </c:pt>
                <c:pt idx="962">
                  <c:v>419</c:v>
                </c:pt>
                <c:pt idx="963">
                  <c:v>418.5</c:v>
                </c:pt>
                <c:pt idx="964">
                  <c:v>418</c:v>
                </c:pt>
                <c:pt idx="965">
                  <c:v>417.5</c:v>
                </c:pt>
                <c:pt idx="966">
                  <c:v>417</c:v>
                </c:pt>
                <c:pt idx="967">
                  <c:v>416.5</c:v>
                </c:pt>
                <c:pt idx="968">
                  <c:v>416</c:v>
                </c:pt>
                <c:pt idx="969">
                  <c:v>415.5</c:v>
                </c:pt>
                <c:pt idx="970">
                  <c:v>415</c:v>
                </c:pt>
                <c:pt idx="971">
                  <c:v>414.5</c:v>
                </c:pt>
                <c:pt idx="972">
                  <c:v>414</c:v>
                </c:pt>
                <c:pt idx="973">
                  <c:v>413.5</c:v>
                </c:pt>
                <c:pt idx="974">
                  <c:v>413</c:v>
                </c:pt>
                <c:pt idx="975">
                  <c:v>412.5</c:v>
                </c:pt>
                <c:pt idx="976">
                  <c:v>412</c:v>
                </c:pt>
                <c:pt idx="977">
                  <c:v>411.5</c:v>
                </c:pt>
                <c:pt idx="978">
                  <c:v>411</c:v>
                </c:pt>
                <c:pt idx="979">
                  <c:v>410.5</c:v>
                </c:pt>
                <c:pt idx="980">
                  <c:v>410</c:v>
                </c:pt>
                <c:pt idx="981">
                  <c:v>409.5</c:v>
                </c:pt>
                <c:pt idx="982">
                  <c:v>409</c:v>
                </c:pt>
                <c:pt idx="983">
                  <c:v>408.5</c:v>
                </c:pt>
                <c:pt idx="984">
                  <c:v>408</c:v>
                </c:pt>
                <c:pt idx="985">
                  <c:v>407.5</c:v>
                </c:pt>
                <c:pt idx="986">
                  <c:v>407</c:v>
                </c:pt>
                <c:pt idx="987">
                  <c:v>406.5</c:v>
                </c:pt>
                <c:pt idx="988">
                  <c:v>406</c:v>
                </c:pt>
                <c:pt idx="989">
                  <c:v>405.5</c:v>
                </c:pt>
                <c:pt idx="990">
                  <c:v>405</c:v>
                </c:pt>
                <c:pt idx="991">
                  <c:v>404.5</c:v>
                </c:pt>
                <c:pt idx="992">
                  <c:v>404</c:v>
                </c:pt>
                <c:pt idx="993">
                  <c:v>403.5</c:v>
                </c:pt>
                <c:pt idx="994">
                  <c:v>403</c:v>
                </c:pt>
                <c:pt idx="995">
                  <c:v>402.5</c:v>
                </c:pt>
                <c:pt idx="996">
                  <c:v>402</c:v>
                </c:pt>
                <c:pt idx="997">
                  <c:v>401.5</c:v>
                </c:pt>
                <c:pt idx="998">
                  <c:v>401</c:v>
                </c:pt>
                <c:pt idx="999">
                  <c:v>400.5</c:v>
                </c:pt>
                <c:pt idx="1000">
                  <c:v>400</c:v>
                </c:pt>
                <c:pt idx="1001">
                  <c:v>399.5</c:v>
                </c:pt>
                <c:pt idx="1002">
                  <c:v>399</c:v>
                </c:pt>
                <c:pt idx="1003">
                  <c:v>398.5</c:v>
                </c:pt>
                <c:pt idx="1004">
                  <c:v>398</c:v>
                </c:pt>
                <c:pt idx="1005">
                  <c:v>397.5</c:v>
                </c:pt>
                <c:pt idx="1006">
                  <c:v>397</c:v>
                </c:pt>
                <c:pt idx="1007">
                  <c:v>396.5</c:v>
                </c:pt>
                <c:pt idx="1008">
                  <c:v>396</c:v>
                </c:pt>
                <c:pt idx="1009">
                  <c:v>395.5</c:v>
                </c:pt>
                <c:pt idx="1010">
                  <c:v>395</c:v>
                </c:pt>
                <c:pt idx="1011">
                  <c:v>394.5</c:v>
                </c:pt>
                <c:pt idx="1012">
                  <c:v>394</c:v>
                </c:pt>
                <c:pt idx="1013">
                  <c:v>393.5</c:v>
                </c:pt>
                <c:pt idx="1014">
                  <c:v>393</c:v>
                </c:pt>
                <c:pt idx="1015">
                  <c:v>392.5</c:v>
                </c:pt>
                <c:pt idx="1016">
                  <c:v>392</c:v>
                </c:pt>
                <c:pt idx="1017">
                  <c:v>391.5</c:v>
                </c:pt>
                <c:pt idx="1018">
                  <c:v>391</c:v>
                </c:pt>
                <c:pt idx="1019">
                  <c:v>390.5</c:v>
                </c:pt>
                <c:pt idx="1020">
                  <c:v>390</c:v>
                </c:pt>
                <c:pt idx="1021">
                  <c:v>389.5</c:v>
                </c:pt>
                <c:pt idx="1022">
                  <c:v>389</c:v>
                </c:pt>
                <c:pt idx="1023">
                  <c:v>388.5</c:v>
                </c:pt>
                <c:pt idx="1024">
                  <c:v>388</c:v>
                </c:pt>
                <c:pt idx="1025">
                  <c:v>387.5</c:v>
                </c:pt>
                <c:pt idx="1026">
                  <c:v>387</c:v>
                </c:pt>
                <c:pt idx="1027">
                  <c:v>386.5</c:v>
                </c:pt>
                <c:pt idx="1028">
                  <c:v>386</c:v>
                </c:pt>
                <c:pt idx="1029">
                  <c:v>385.5</c:v>
                </c:pt>
                <c:pt idx="1030">
                  <c:v>385</c:v>
                </c:pt>
                <c:pt idx="1031">
                  <c:v>384.5</c:v>
                </c:pt>
                <c:pt idx="1032">
                  <c:v>384</c:v>
                </c:pt>
                <c:pt idx="1033">
                  <c:v>383.5</c:v>
                </c:pt>
                <c:pt idx="1034">
                  <c:v>383</c:v>
                </c:pt>
                <c:pt idx="1035">
                  <c:v>382.5</c:v>
                </c:pt>
                <c:pt idx="1036">
                  <c:v>382</c:v>
                </c:pt>
                <c:pt idx="1037">
                  <c:v>381.5</c:v>
                </c:pt>
                <c:pt idx="1038">
                  <c:v>381</c:v>
                </c:pt>
                <c:pt idx="1039">
                  <c:v>380.5</c:v>
                </c:pt>
                <c:pt idx="1040">
                  <c:v>380</c:v>
                </c:pt>
                <c:pt idx="1041">
                  <c:v>379.5</c:v>
                </c:pt>
                <c:pt idx="1042">
                  <c:v>379</c:v>
                </c:pt>
                <c:pt idx="1043">
                  <c:v>378.5</c:v>
                </c:pt>
                <c:pt idx="1044">
                  <c:v>378</c:v>
                </c:pt>
                <c:pt idx="1045">
                  <c:v>377.5</c:v>
                </c:pt>
                <c:pt idx="1046">
                  <c:v>377</c:v>
                </c:pt>
                <c:pt idx="1047">
                  <c:v>376.5</c:v>
                </c:pt>
                <c:pt idx="1048">
                  <c:v>376</c:v>
                </c:pt>
                <c:pt idx="1049">
                  <c:v>375.5</c:v>
                </c:pt>
                <c:pt idx="1050">
                  <c:v>375</c:v>
                </c:pt>
                <c:pt idx="1051">
                  <c:v>374.5</c:v>
                </c:pt>
                <c:pt idx="1052">
                  <c:v>374</c:v>
                </c:pt>
                <c:pt idx="1053">
                  <c:v>373.5</c:v>
                </c:pt>
                <c:pt idx="1054">
                  <c:v>373</c:v>
                </c:pt>
                <c:pt idx="1055">
                  <c:v>372.5</c:v>
                </c:pt>
                <c:pt idx="1056">
                  <c:v>372</c:v>
                </c:pt>
                <c:pt idx="1057">
                  <c:v>371.5</c:v>
                </c:pt>
                <c:pt idx="1058">
                  <c:v>371</c:v>
                </c:pt>
                <c:pt idx="1059">
                  <c:v>370.5</c:v>
                </c:pt>
                <c:pt idx="1060">
                  <c:v>370</c:v>
                </c:pt>
                <c:pt idx="1061">
                  <c:v>369.5</c:v>
                </c:pt>
                <c:pt idx="1062">
                  <c:v>369</c:v>
                </c:pt>
                <c:pt idx="1063">
                  <c:v>368.5</c:v>
                </c:pt>
                <c:pt idx="1064">
                  <c:v>368</c:v>
                </c:pt>
                <c:pt idx="1065">
                  <c:v>367.5</c:v>
                </c:pt>
                <c:pt idx="1066">
                  <c:v>367</c:v>
                </c:pt>
                <c:pt idx="1067">
                  <c:v>366.5</c:v>
                </c:pt>
                <c:pt idx="1068">
                  <c:v>366</c:v>
                </c:pt>
                <c:pt idx="1069">
                  <c:v>365.5</c:v>
                </c:pt>
                <c:pt idx="1070">
                  <c:v>365</c:v>
                </c:pt>
                <c:pt idx="1071">
                  <c:v>364.5</c:v>
                </c:pt>
                <c:pt idx="1072">
                  <c:v>364</c:v>
                </c:pt>
                <c:pt idx="1073">
                  <c:v>363.5</c:v>
                </c:pt>
                <c:pt idx="1074">
                  <c:v>363</c:v>
                </c:pt>
                <c:pt idx="1075">
                  <c:v>362.5</c:v>
                </c:pt>
                <c:pt idx="1076">
                  <c:v>362</c:v>
                </c:pt>
                <c:pt idx="1077">
                  <c:v>361.5</c:v>
                </c:pt>
                <c:pt idx="1078">
                  <c:v>361</c:v>
                </c:pt>
                <c:pt idx="1079">
                  <c:v>360.5</c:v>
                </c:pt>
                <c:pt idx="1080">
                  <c:v>360</c:v>
                </c:pt>
                <c:pt idx="1081">
                  <c:v>359.5</c:v>
                </c:pt>
                <c:pt idx="1082">
                  <c:v>359</c:v>
                </c:pt>
                <c:pt idx="1083">
                  <c:v>358.5</c:v>
                </c:pt>
                <c:pt idx="1084">
                  <c:v>358</c:v>
                </c:pt>
                <c:pt idx="1085">
                  <c:v>357.5</c:v>
                </c:pt>
                <c:pt idx="1086">
                  <c:v>357</c:v>
                </c:pt>
                <c:pt idx="1087">
                  <c:v>356.5</c:v>
                </c:pt>
                <c:pt idx="1088">
                  <c:v>356</c:v>
                </c:pt>
                <c:pt idx="1089">
                  <c:v>355.5</c:v>
                </c:pt>
                <c:pt idx="1090">
                  <c:v>355</c:v>
                </c:pt>
                <c:pt idx="1091">
                  <c:v>354.5</c:v>
                </c:pt>
                <c:pt idx="1092">
                  <c:v>354</c:v>
                </c:pt>
                <c:pt idx="1093">
                  <c:v>353.5</c:v>
                </c:pt>
                <c:pt idx="1094">
                  <c:v>353</c:v>
                </c:pt>
                <c:pt idx="1095">
                  <c:v>352.5</c:v>
                </c:pt>
                <c:pt idx="1096">
                  <c:v>352</c:v>
                </c:pt>
                <c:pt idx="1097">
                  <c:v>351.5</c:v>
                </c:pt>
                <c:pt idx="1098">
                  <c:v>351</c:v>
                </c:pt>
                <c:pt idx="1099">
                  <c:v>350.5</c:v>
                </c:pt>
                <c:pt idx="1100">
                  <c:v>350</c:v>
                </c:pt>
                <c:pt idx="1101">
                  <c:v>349.5</c:v>
                </c:pt>
                <c:pt idx="1102">
                  <c:v>349</c:v>
                </c:pt>
                <c:pt idx="1103">
                  <c:v>348.5</c:v>
                </c:pt>
                <c:pt idx="1104">
                  <c:v>348</c:v>
                </c:pt>
                <c:pt idx="1105">
                  <c:v>347.5</c:v>
                </c:pt>
                <c:pt idx="1106">
                  <c:v>347</c:v>
                </c:pt>
                <c:pt idx="1107">
                  <c:v>346.5</c:v>
                </c:pt>
                <c:pt idx="1108">
                  <c:v>346</c:v>
                </c:pt>
                <c:pt idx="1109">
                  <c:v>345.5</c:v>
                </c:pt>
                <c:pt idx="1110">
                  <c:v>345</c:v>
                </c:pt>
                <c:pt idx="1111">
                  <c:v>344.5</c:v>
                </c:pt>
                <c:pt idx="1112">
                  <c:v>344</c:v>
                </c:pt>
                <c:pt idx="1113">
                  <c:v>343.5</c:v>
                </c:pt>
                <c:pt idx="1114">
                  <c:v>343</c:v>
                </c:pt>
                <c:pt idx="1115">
                  <c:v>342.5</c:v>
                </c:pt>
                <c:pt idx="1116">
                  <c:v>342</c:v>
                </c:pt>
                <c:pt idx="1117">
                  <c:v>341.5</c:v>
                </c:pt>
                <c:pt idx="1118">
                  <c:v>341</c:v>
                </c:pt>
                <c:pt idx="1119">
                  <c:v>340.5</c:v>
                </c:pt>
                <c:pt idx="1120">
                  <c:v>340</c:v>
                </c:pt>
                <c:pt idx="1121">
                  <c:v>339.5</c:v>
                </c:pt>
                <c:pt idx="1122">
                  <c:v>339</c:v>
                </c:pt>
                <c:pt idx="1123">
                  <c:v>338.5</c:v>
                </c:pt>
                <c:pt idx="1124">
                  <c:v>338</c:v>
                </c:pt>
                <c:pt idx="1125">
                  <c:v>337.5</c:v>
                </c:pt>
                <c:pt idx="1126">
                  <c:v>337</c:v>
                </c:pt>
                <c:pt idx="1127">
                  <c:v>336.5</c:v>
                </c:pt>
                <c:pt idx="1128">
                  <c:v>336</c:v>
                </c:pt>
                <c:pt idx="1129">
                  <c:v>335.5</c:v>
                </c:pt>
                <c:pt idx="1130">
                  <c:v>335</c:v>
                </c:pt>
                <c:pt idx="1131">
                  <c:v>334.5</c:v>
                </c:pt>
                <c:pt idx="1132">
                  <c:v>334</c:v>
                </c:pt>
                <c:pt idx="1133">
                  <c:v>333.5</c:v>
                </c:pt>
                <c:pt idx="1134">
                  <c:v>333</c:v>
                </c:pt>
                <c:pt idx="1135">
                  <c:v>332.5</c:v>
                </c:pt>
                <c:pt idx="1136">
                  <c:v>332</c:v>
                </c:pt>
                <c:pt idx="1137">
                  <c:v>331.5</c:v>
                </c:pt>
                <c:pt idx="1138">
                  <c:v>331</c:v>
                </c:pt>
                <c:pt idx="1139">
                  <c:v>330.5</c:v>
                </c:pt>
                <c:pt idx="1140">
                  <c:v>330</c:v>
                </c:pt>
                <c:pt idx="1141">
                  <c:v>329.5</c:v>
                </c:pt>
                <c:pt idx="1142">
                  <c:v>329</c:v>
                </c:pt>
                <c:pt idx="1143">
                  <c:v>328.5</c:v>
                </c:pt>
                <c:pt idx="1144">
                  <c:v>328</c:v>
                </c:pt>
                <c:pt idx="1145">
                  <c:v>327.5</c:v>
                </c:pt>
                <c:pt idx="1146">
                  <c:v>327</c:v>
                </c:pt>
                <c:pt idx="1147">
                  <c:v>326.5</c:v>
                </c:pt>
                <c:pt idx="1148">
                  <c:v>326</c:v>
                </c:pt>
                <c:pt idx="1149">
                  <c:v>325.5</c:v>
                </c:pt>
                <c:pt idx="1150">
                  <c:v>325</c:v>
                </c:pt>
                <c:pt idx="1151">
                  <c:v>324.5</c:v>
                </c:pt>
                <c:pt idx="1152">
                  <c:v>324</c:v>
                </c:pt>
                <c:pt idx="1153">
                  <c:v>323.5</c:v>
                </c:pt>
                <c:pt idx="1154">
                  <c:v>323</c:v>
                </c:pt>
                <c:pt idx="1155">
                  <c:v>322.5</c:v>
                </c:pt>
                <c:pt idx="1156">
                  <c:v>322</c:v>
                </c:pt>
                <c:pt idx="1157">
                  <c:v>321.5</c:v>
                </c:pt>
                <c:pt idx="1158">
                  <c:v>321</c:v>
                </c:pt>
                <c:pt idx="1159">
                  <c:v>320.5</c:v>
                </c:pt>
                <c:pt idx="1160">
                  <c:v>320</c:v>
                </c:pt>
                <c:pt idx="1161">
                  <c:v>319.5</c:v>
                </c:pt>
                <c:pt idx="1162">
                  <c:v>319</c:v>
                </c:pt>
                <c:pt idx="1163">
                  <c:v>318.5</c:v>
                </c:pt>
                <c:pt idx="1164">
                  <c:v>318</c:v>
                </c:pt>
                <c:pt idx="1165">
                  <c:v>317.5</c:v>
                </c:pt>
                <c:pt idx="1166">
                  <c:v>317</c:v>
                </c:pt>
                <c:pt idx="1167">
                  <c:v>316.5</c:v>
                </c:pt>
                <c:pt idx="1168">
                  <c:v>316</c:v>
                </c:pt>
                <c:pt idx="1169">
                  <c:v>315.5</c:v>
                </c:pt>
                <c:pt idx="1170">
                  <c:v>315</c:v>
                </c:pt>
                <c:pt idx="1171">
                  <c:v>314.5</c:v>
                </c:pt>
                <c:pt idx="1172">
                  <c:v>314</c:v>
                </c:pt>
                <c:pt idx="1173">
                  <c:v>313.5</c:v>
                </c:pt>
                <c:pt idx="1174">
                  <c:v>313</c:v>
                </c:pt>
                <c:pt idx="1175">
                  <c:v>312.5</c:v>
                </c:pt>
                <c:pt idx="1176">
                  <c:v>312</c:v>
                </c:pt>
                <c:pt idx="1177">
                  <c:v>311.5</c:v>
                </c:pt>
                <c:pt idx="1178">
                  <c:v>311</c:v>
                </c:pt>
                <c:pt idx="1179">
                  <c:v>310.5</c:v>
                </c:pt>
                <c:pt idx="1180">
                  <c:v>310</c:v>
                </c:pt>
                <c:pt idx="1181">
                  <c:v>309.5</c:v>
                </c:pt>
                <c:pt idx="1182">
                  <c:v>309</c:v>
                </c:pt>
                <c:pt idx="1183">
                  <c:v>308.5</c:v>
                </c:pt>
                <c:pt idx="1184">
                  <c:v>308</c:v>
                </c:pt>
                <c:pt idx="1185">
                  <c:v>307.5</c:v>
                </c:pt>
                <c:pt idx="1186">
                  <c:v>307</c:v>
                </c:pt>
                <c:pt idx="1187">
                  <c:v>306.5</c:v>
                </c:pt>
                <c:pt idx="1188">
                  <c:v>306</c:v>
                </c:pt>
                <c:pt idx="1189">
                  <c:v>305.5</c:v>
                </c:pt>
                <c:pt idx="1190">
                  <c:v>305</c:v>
                </c:pt>
                <c:pt idx="1191">
                  <c:v>304.5</c:v>
                </c:pt>
                <c:pt idx="1192">
                  <c:v>304</c:v>
                </c:pt>
                <c:pt idx="1193">
                  <c:v>303.5</c:v>
                </c:pt>
                <c:pt idx="1194">
                  <c:v>303</c:v>
                </c:pt>
                <c:pt idx="1195">
                  <c:v>302.5</c:v>
                </c:pt>
                <c:pt idx="1196">
                  <c:v>302</c:v>
                </c:pt>
                <c:pt idx="1197">
                  <c:v>301.5</c:v>
                </c:pt>
                <c:pt idx="1198">
                  <c:v>301</c:v>
                </c:pt>
                <c:pt idx="1199">
                  <c:v>300.5</c:v>
                </c:pt>
                <c:pt idx="1200">
                  <c:v>300</c:v>
                </c:pt>
              </c:numCache>
            </c:numRef>
          </c:xVal>
          <c:yVal>
            <c:numRef>
              <c:f>Sheet1!$K$3:$K$1203</c:f>
              <c:numCache>
                <c:formatCode>General</c:formatCode>
                <c:ptCount val="1201"/>
                <c:pt idx="0">
                  <c:v>1.1733E-2</c:v>
                </c:pt>
                <c:pt idx="1">
                  <c:v>1.1361E-2</c:v>
                </c:pt>
                <c:pt idx="2">
                  <c:v>1.0571000000000001E-2</c:v>
                </c:pt>
                <c:pt idx="3">
                  <c:v>1.1882E-2</c:v>
                </c:pt>
                <c:pt idx="4">
                  <c:v>1.1058999999999999E-2</c:v>
                </c:pt>
                <c:pt idx="5">
                  <c:v>1.1417E-2</c:v>
                </c:pt>
                <c:pt idx="6">
                  <c:v>1.1854E-2</c:v>
                </c:pt>
                <c:pt idx="7">
                  <c:v>1.0966E-2</c:v>
                </c:pt>
                <c:pt idx="8">
                  <c:v>1.0800000000000001E-2</c:v>
                </c:pt>
                <c:pt idx="9">
                  <c:v>1.1476E-2</c:v>
                </c:pt>
                <c:pt idx="10">
                  <c:v>1.1253000000000001E-2</c:v>
                </c:pt>
                <c:pt idx="11">
                  <c:v>1.1401E-2</c:v>
                </c:pt>
                <c:pt idx="12">
                  <c:v>1.2135999999999999E-2</c:v>
                </c:pt>
                <c:pt idx="13">
                  <c:v>1.1579000000000001E-2</c:v>
                </c:pt>
                <c:pt idx="14">
                  <c:v>1.0881E-2</c:v>
                </c:pt>
                <c:pt idx="15">
                  <c:v>1.0493000000000001E-2</c:v>
                </c:pt>
                <c:pt idx="16">
                  <c:v>9.946E-3</c:v>
                </c:pt>
                <c:pt idx="17">
                  <c:v>1.0429000000000001E-2</c:v>
                </c:pt>
                <c:pt idx="18">
                  <c:v>1.1495E-2</c:v>
                </c:pt>
                <c:pt idx="19">
                  <c:v>1.0951000000000001E-2</c:v>
                </c:pt>
                <c:pt idx="20">
                  <c:v>1.1668E-2</c:v>
                </c:pt>
                <c:pt idx="21">
                  <c:v>1.176E-2</c:v>
                </c:pt>
                <c:pt idx="22">
                  <c:v>1.0551E-2</c:v>
                </c:pt>
                <c:pt idx="23">
                  <c:v>1.0900999999999999E-2</c:v>
                </c:pt>
                <c:pt idx="24">
                  <c:v>1.1568999999999999E-2</c:v>
                </c:pt>
                <c:pt idx="25">
                  <c:v>1.1838E-2</c:v>
                </c:pt>
                <c:pt idx="26">
                  <c:v>1.2158E-2</c:v>
                </c:pt>
                <c:pt idx="27">
                  <c:v>1.1013E-2</c:v>
                </c:pt>
                <c:pt idx="28">
                  <c:v>1.1351999999999999E-2</c:v>
                </c:pt>
                <c:pt idx="29">
                  <c:v>1.1542E-2</c:v>
                </c:pt>
                <c:pt idx="30">
                  <c:v>1.1405E-2</c:v>
                </c:pt>
                <c:pt idx="31">
                  <c:v>1.1096E-2</c:v>
                </c:pt>
                <c:pt idx="32">
                  <c:v>1.1032999999999999E-2</c:v>
                </c:pt>
                <c:pt idx="33">
                  <c:v>1.1067E-2</c:v>
                </c:pt>
                <c:pt idx="34">
                  <c:v>1.1336000000000001E-2</c:v>
                </c:pt>
                <c:pt idx="35">
                  <c:v>1.1265000000000001E-2</c:v>
                </c:pt>
                <c:pt idx="36">
                  <c:v>1.1488E-2</c:v>
                </c:pt>
                <c:pt idx="37">
                  <c:v>1.1856999999999999E-2</c:v>
                </c:pt>
                <c:pt idx="38">
                  <c:v>1.2274999999999999E-2</c:v>
                </c:pt>
                <c:pt idx="39">
                  <c:v>1.1861999999999999E-2</c:v>
                </c:pt>
                <c:pt idx="40">
                  <c:v>1.1618E-2</c:v>
                </c:pt>
                <c:pt idx="41">
                  <c:v>1.1646E-2</c:v>
                </c:pt>
                <c:pt idx="42">
                  <c:v>1.2090999999999999E-2</c:v>
                </c:pt>
                <c:pt idx="43">
                  <c:v>1.1077E-2</c:v>
                </c:pt>
                <c:pt idx="44">
                  <c:v>1.132E-2</c:v>
                </c:pt>
                <c:pt idx="45">
                  <c:v>1.0847000000000001E-2</c:v>
                </c:pt>
                <c:pt idx="46">
                  <c:v>1.2362E-2</c:v>
                </c:pt>
                <c:pt idx="47">
                  <c:v>1.2812E-2</c:v>
                </c:pt>
                <c:pt idx="48">
                  <c:v>1.1228999999999999E-2</c:v>
                </c:pt>
                <c:pt idx="49">
                  <c:v>1.0129000000000001E-2</c:v>
                </c:pt>
                <c:pt idx="50">
                  <c:v>1.0907E-2</c:v>
                </c:pt>
                <c:pt idx="51">
                  <c:v>1.0925000000000001E-2</c:v>
                </c:pt>
                <c:pt idx="52">
                  <c:v>1.0543E-2</c:v>
                </c:pt>
                <c:pt idx="53">
                  <c:v>1.1823999999999999E-2</c:v>
                </c:pt>
                <c:pt idx="54">
                  <c:v>1.056E-2</c:v>
                </c:pt>
                <c:pt idx="55">
                  <c:v>1.2408000000000001E-2</c:v>
                </c:pt>
                <c:pt idx="56">
                  <c:v>1.0899000000000001E-2</c:v>
                </c:pt>
                <c:pt idx="57">
                  <c:v>1.1176999999999999E-2</c:v>
                </c:pt>
                <c:pt idx="58">
                  <c:v>1.1176E-2</c:v>
                </c:pt>
                <c:pt idx="59">
                  <c:v>9.3959999999999998E-3</c:v>
                </c:pt>
                <c:pt idx="60">
                  <c:v>1.0364E-2</c:v>
                </c:pt>
                <c:pt idx="61">
                  <c:v>1.2586999999999999E-2</c:v>
                </c:pt>
                <c:pt idx="62">
                  <c:v>1.2191E-2</c:v>
                </c:pt>
                <c:pt idx="63">
                  <c:v>1.0997E-2</c:v>
                </c:pt>
                <c:pt idx="64">
                  <c:v>1.2640999999999999E-2</c:v>
                </c:pt>
                <c:pt idx="65">
                  <c:v>1.2231000000000001E-2</c:v>
                </c:pt>
                <c:pt idx="66">
                  <c:v>1.3050000000000001E-2</c:v>
                </c:pt>
                <c:pt idx="67">
                  <c:v>1.1769E-2</c:v>
                </c:pt>
                <c:pt idx="68">
                  <c:v>1.2409999999999999E-2</c:v>
                </c:pt>
                <c:pt idx="69">
                  <c:v>1.1854E-2</c:v>
                </c:pt>
                <c:pt idx="70">
                  <c:v>9.6450000000000008E-3</c:v>
                </c:pt>
                <c:pt idx="71">
                  <c:v>1.2002000000000001E-2</c:v>
                </c:pt>
                <c:pt idx="72">
                  <c:v>1.0881999999999999E-2</c:v>
                </c:pt>
                <c:pt idx="73">
                  <c:v>1.2444E-2</c:v>
                </c:pt>
                <c:pt idx="74">
                  <c:v>1.0949E-2</c:v>
                </c:pt>
                <c:pt idx="75">
                  <c:v>1.0647999999999999E-2</c:v>
                </c:pt>
                <c:pt idx="76">
                  <c:v>1.0536E-2</c:v>
                </c:pt>
                <c:pt idx="77">
                  <c:v>1.0253999999999999E-2</c:v>
                </c:pt>
                <c:pt idx="78">
                  <c:v>1.2154999999999999E-2</c:v>
                </c:pt>
                <c:pt idx="79">
                  <c:v>1.1039999999999999E-2</c:v>
                </c:pt>
                <c:pt idx="80">
                  <c:v>1.1320999999999999E-2</c:v>
                </c:pt>
                <c:pt idx="81">
                  <c:v>1.0083E-2</c:v>
                </c:pt>
                <c:pt idx="82">
                  <c:v>1.1527000000000001E-2</c:v>
                </c:pt>
                <c:pt idx="83">
                  <c:v>1.0940999999999999E-2</c:v>
                </c:pt>
                <c:pt idx="84">
                  <c:v>1.2466E-2</c:v>
                </c:pt>
                <c:pt idx="85">
                  <c:v>1.1403E-2</c:v>
                </c:pt>
                <c:pt idx="86">
                  <c:v>1.2003E-2</c:v>
                </c:pt>
                <c:pt idx="87">
                  <c:v>1.132E-2</c:v>
                </c:pt>
                <c:pt idx="88">
                  <c:v>1.2237E-2</c:v>
                </c:pt>
                <c:pt idx="89">
                  <c:v>1.2723999999999999E-2</c:v>
                </c:pt>
                <c:pt idx="90">
                  <c:v>1.1379E-2</c:v>
                </c:pt>
                <c:pt idx="91">
                  <c:v>1.1183999999999999E-2</c:v>
                </c:pt>
                <c:pt idx="92">
                  <c:v>1.2008E-2</c:v>
                </c:pt>
                <c:pt idx="93">
                  <c:v>9.9080000000000001E-3</c:v>
                </c:pt>
                <c:pt idx="94">
                  <c:v>1.1134E-2</c:v>
                </c:pt>
                <c:pt idx="95">
                  <c:v>1.0395E-2</c:v>
                </c:pt>
                <c:pt idx="96">
                  <c:v>1.0548E-2</c:v>
                </c:pt>
                <c:pt idx="97">
                  <c:v>1.0654E-2</c:v>
                </c:pt>
                <c:pt idx="98">
                  <c:v>1.1405999999999999E-2</c:v>
                </c:pt>
                <c:pt idx="99">
                  <c:v>1.2071999999999999E-2</c:v>
                </c:pt>
                <c:pt idx="100">
                  <c:v>1.1923E-2</c:v>
                </c:pt>
                <c:pt idx="101">
                  <c:v>9.9120000000000007E-3</c:v>
                </c:pt>
                <c:pt idx="102">
                  <c:v>8.3239999999999998E-3</c:v>
                </c:pt>
                <c:pt idx="103">
                  <c:v>1.2116E-2</c:v>
                </c:pt>
                <c:pt idx="104">
                  <c:v>1.1575E-2</c:v>
                </c:pt>
                <c:pt idx="105">
                  <c:v>1.1030999999999999E-2</c:v>
                </c:pt>
                <c:pt idx="106">
                  <c:v>1.1304E-2</c:v>
                </c:pt>
                <c:pt idx="107">
                  <c:v>1.1553000000000001E-2</c:v>
                </c:pt>
                <c:pt idx="108">
                  <c:v>1.3095000000000001E-2</c:v>
                </c:pt>
                <c:pt idx="109">
                  <c:v>1.1619000000000001E-2</c:v>
                </c:pt>
                <c:pt idx="110">
                  <c:v>1.2200000000000001E-2</c:v>
                </c:pt>
                <c:pt idx="111">
                  <c:v>1.0843999999999999E-2</c:v>
                </c:pt>
                <c:pt idx="112">
                  <c:v>1.2891E-2</c:v>
                </c:pt>
                <c:pt idx="113">
                  <c:v>1.2633999999999999E-2</c:v>
                </c:pt>
                <c:pt idx="114">
                  <c:v>1.1964000000000001E-2</c:v>
                </c:pt>
                <c:pt idx="115">
                  <c:v>1.1247E-2</c:v>
                </c:pt>
                <c:pt idx="116">
                  <c:v>1.1620999999999999E-2</c:v>
                </c:pt>
                <c:pt idx="117">
                  <c:v>1.1228999999999999E-2</c:v>
                </c:pt>
                <c:pt idx="118">
                  <c:v>1.2453000000000001E-2</c:v>
                </c:pt>
                <c:pt idx="119">
                  <c:v>1.0319E-2</c:v>
                </c:pt>
                <c:pt idx="120">
                  <c:v>1.0507000000000001E-2</c:v>
                </c:pt>
                <c:pt idx="121">
                  <c:v>1.0723E-2</c:v>
                </c:pt>
                <c:pt idx="122">
                  <c:v>1.2997999999999999E-2</c:v>
                </c:pt>
                <c:pt idx="123">
                  <c:v>1.0411999999999999E-2</c:v>
                </c:pt>
                <c:pt idx="124">
                  <c:v>1.0997E-2</c:v>
                </c:pt>
                <c:pt idx="125">
                  <c:v>1.0423999999999999E-2</c:v>
                </c:pt>
                <c:pt idx="126">
                  <c:v>1.1436E-2</c:v>
                </c:pt>
                <c:pt idx="127">
                  <c:v>1.0817999999999999E-2</c:v>
                </c:pt>
                <c:pt idx="128">
                  <c:v>1.1920999999999999E-2</c:v>
                </c:pt>
                <c:pt idx="129">
                  <c:v>1.1452E-2</c:v>
                </c:pt>
                <c:pt idx="130">
                  <c:v>1.1937E-2</c:v>
                </c:pt>
                <c:pt idx="131">
                  <c:v>1.1483E-2</c:v>
                </c:pt>
                <c:pt idx="132">
                  <c:v>1.1683000000000001E-2</c:v>
                </c:pt>
                <c:pt idx="133">
                  <c:v>1.1459E-2</c:v>
                </c:pt>
                <c:pt idx="134">
                  <c:v>1.1077999999999999E-2</c:v>
                </c:pt>
                <c:pt idx="135">
                  <c:v>1.2994E-2</c:v>
                </c:pt>
                <c:pt idx="136">
                  <c:v>1.2145E-2</c:v>
                </c:pt>
                <c:pt idx="137">
                  <c:v>1.1212E-2</c:v>
                </c:pt>
                <c:pt idx="138">
                  <c:v>1.0191E-2</c:v>
                </c:pt>
                <c:pt idx="139">
                  <c:v>1.1428000000000001E-2</c:v>
                </c:pt>
                <c:pt idx="140">
                  <c:v>1.2134000000000001E-2</c:v>
                </c:pt>
                <c:pt idx="141">
                  <c:v>1.1098999999999999E-2</c:v>
                </c:pt>
                <c:pt idx="142">
                  <c:v>1.1779E-2</c:v>
                </c:pt>
                <c:pt idx="143">
                  <c:v>1.1524E-2</c:v>
                </c:pt>
                <c:pt idx="144">
                  <c:v>1.1790999999999999E-2</c:v>
                </c:pt>
                <c:pt idx="145">
                  <c:v>1.1972E-2</c:v>
                </c:pt>
                <c:pt idx="146">
                  <c:v>1.0591E-2</c:v>
                </c:pt>
                <c:pt idx="147">
                  <c:v>1.0527999999999999E-2</c:v>
                </c:pt>
                <c:pt idx="148">
                  <c:v>1.1449000000000001E-2</c:v>
                </c:pt>
                <c:pt idx="149">
                  <c:v>1.1540999999999999E-2</c:v>
                </c:pt>
                <c:pt idx="150">
                  <c:v>1.1601999999999999E-2</c:v>
                </c:pt>
                <c:pt idx="151">
                  <c:v>1.1172E-2</c:v>
                </c:pt>
                <c:pt idx="152">
                  <c:v>1.0836E-2</c:v>
                </c:pt>
                <c:pt idx="153">
                  <c:v>1.1402000000000001E-2</c:v>
                </c:pt>
                <c:pt idx="154">
                  <c:v>1.1984E-2</c:v>
                </c:pt>
                <c:pt idx="155">
                  <c:v>1.1431E-2</c:v>
                </c:pt>
                <c:pt idx="156">
                  <c:v>1.2397999999999999E-2</c:v>
                </c:pt>
                <c:pt idx="157">
                  <c:v>1.1684E-2</c:v>
                </c:pt>
                <c:pt idx="158">
                  <c:v>1.0749999999999999E-2</c:v>
                </c:pt>
                <c:pt idx="159">
                  <c:v>1.1608E-2</c:v>
                </c:pt>
                <c:pt idx="160">
                  <c:v>1.1573E-2</c:v>
                </c:pt>
                <c:pt idx="161">
                  <c:v>1.0919999999999999E-2</c:v>
                </c:pt>
                <c:pt idx="162">
                  <c:v>1.1936E-2</c:v>
                </c:pt>
                <c:pt idx="163">
                  <c:v>1.132E-2</c:v>
                </c:pt>
                <c:pt idx="164">
                  <c:v>1.1304E-2</c:v>
                </c:pt>
                <c:pt idx="165">
                  <c:v>1.2444E-2</c:v>
                </c:pt>
                <c:pt idx="166">
                  <c:v>1.1618E-2</c:v>
                </c:pt>
                <c:pt idx="167">
                  <c:v>1.2545000000000001E-2</c:v>
                </c:pt>
                <c:pt idx="168">
                  <c:v>1.0963000000000001E-2</c:v>
                </c:pt>
                <c:pt idx="169">
                  <c:v>1.2211E-2</c:v>
                </c:pt>
                <c:pt idx="170">
                  <c:v>1.1077999999999999E-2</c:v>
                </c:pt>
                <c:pt idx="171">
                  <c:v>1.167E-2</c:v>
                </c:pt>
                <c:pt idx="172">
                  <c:v>1.1625999999999999E-2</c:v>
                </c:pt>
                <c:pt idx="173">
                  <c:v>1.2536E-2</c:v>
                </c:pt>
                <c:pt idx="174">
                  <c:v>1.2305999999999999E-2</c:v>
                </c:pt>
                <c:pt idx="175">
                  <c:v>1.2416E-2</c:v>
                </c:pt>
                <c:pt idx="176">
                  <c:v>1.1693E-2</c:v>
                </c:pt>
                <c:pt idx="177">
                  <c:v>1.1164E-2</c:v>
                </c:pt>
                <c:pt idx="178">
                  <c:v>1.1457E-2</c:v>
                </c:pt>
                <c:pt idx="179">
                  <c:v>1.1815000000000001E-2</c:v>
                </c:pt>
                <c:pt idx="180">
                  <c:v>9.7339999999999996E-3</c:v>
                </c:pt>
                <c:pt idx="181">
                  <c:v>1.1213000000000001E-2</c:v>
                </c:pt>
                <c:pt idx="182">
                  <c:v>1.1899E-2</c:v>
                </c:pt>
                <c:pt idx="183">
                  <c:v>1.0699999999999999E-2</c:v>
                </c:pt>
                <c:pt idx="184">
                  <c:v>1.0840000000000001E-2</c:v>
                </c:pt>
                <c:pt idx="185">
                  <c:v>1.0776000000000001E-2</c:v>
                </c:pt>
                <c:pt idx="186">
                  <c:v>1.001E-2</c:v>
                </c:pt>
                <c:pt idx="187">
                  <c:v>1.0482999999999999E-2</c:v>
                </c:pt>
                <c:pt idx="188">
                  <c:v>1.1275E-2</c:v>
                </c:pt>
                <c:pt idx="189">
                  <c:v>1.1893000000000001E-2</c:v>
                </c:pt>
                <c:pt idx="190">
                  <c:v>1.2315E-2</c:v>
                </c:pt>
                <c:pt idx="191">
                  <c:v>9.7850000000000003E-3</c:v>
                </c:pt>
                <c:pt idx="192">
                  <c:v>1.2425E-2</c:v>
                </c:pt>
                <c:pt idx="193">
                  <c:v>1.0286999999999999E-2</c:v>
                </c:pt>
                <c:pt idx="194">
                  <c:v>9.8460000000000006E-3</c:v>
                </c:pt>
                <c:pt idx="195">
                  <c:v>1.2004000000000001E-2</c:v>
                </c:pt>
                <c:pt idx="196">
                  <c:v>1.1261999999999999E-2</c:v>
                </c:pt>
                <c:pt idx="197">
                  <c:v>1.1427E-2</c:v>
                </c:pt>
                <c:pt idx="198">
                  <c:v>1.1287E-2</c:v>
                </c:pt>
                <c:pt idx="199">
                  <c:v>1.1565000000000001E-2</c:v>
                </c:pt>
                <c:pt idx="200">
                  <c:v>1.1115999999999999E-2</c:v>
                </c:pt>
                <c:pt idx="201">
                  <c:v>1.1266999999999999E-2</c:v>
                </c:pt>
                <c:pt idx="202">
                  <c:v>1.1939E-2</c:v>
                </c:pt>
                <c:pt idx="203">
                  <c:v>1.2078999999999999E-2</c:v>
                </c:pt>
                <c:pt idx="204">
                  <c:v>1.0779E-2</c:v>
                </c:pt>
                <c:pt idx="205">
                  <c:v>1.188E-2</c:v>
                </c:pt>
                <c:pt idx="206">
                  <c:v>1.0848E-2</c:v>
                </c:pt>
                <c:pt idx="207">
                  <c:v>1.158E-2</c:v>
                </c:pt>
                <c:pt idx="208">
                  <c:v>1.0888999999999999E-2</c:v>
                </c:pt>
                <c:pt idx="209">
                  <c:v>1.2224E-2</c:v>
                </c:pt>
                <c:pt idx="210">
                  <c:v>1.3598000000000001E-2</c:v>
                </c:pt>
                <c:pt idx="211">
                  <c:v>1.0711999999999999E-2</c:v>
                </c:pt>
                <c:pt idx="212">
                  <c:v>1.1464999999999999E-2</c:v>
                </c:pt>
                <c:pt idx="213">
                  <c:v>1.1145E-2</c:v>
                </c:pt>
                <c:pt idx="214">
                  <c:v>1.1488999999999999E-2</c:v>
                </c:pt>
                <c:pt idx="215">
                  <c:v>1.1575999999999999E-2</c:v>
                </c:pt>
                <c:pt idx="216">
                  <c:v>1.2324999999999999E-2</c:v>
                </c:pt>
                <c:pt idx="217">
                  <c:v>1.1488999999999999E-2</c:v>
                </c:pt>
                <c:pt idx="218">
                  <c:v>1.2237E-2</c:v>
                </c:pt>
                <c:pt idx="219">
                  <c:v>1.1839000000000001E-2</c:v>
                </c:pt>
                <c:pt idx="220">
                  <c:v>1.1697000000000001E-2</c:v>
                </c:pt>
                <c:pt idx="221">
                  <c:v>1.2272E-2</c:v>
                </c:pt>
                <c:pt idx="222">
                  <c:v>1.1904E-2</c:v>
                </c:pt>
                <c:pt idx="223">
                  <c:v>8.9999999999999993E-3</c:v>
                </c:pt>
                <c:pt idx="224">
                  <c:v>1.1696E-2</c:v>
                </c:pt>
                <c:pt idx="225">
                  <c:v>1.0983E-2</c:v>
                </c:pt>
                <c:pt idx="226">
                  <c:v>1.1308E-2</c:v>
                </c:pt>
                <c:pt idx="227">
                  <c:v>1.1926000000000001E-2</c:v>
                </c:pt>
                <c:pt idx="228">
                  <c:v>1.2925000000000001E-2</c:v>
                </c:pt>
                <c:pt idx="229">
                  <c:v>1.1958E-2</c:v>
                </c:pt>
                <c:pt idx="230">
                  <c:v>1.1062000000000001E-2</c:v>
                </c:pt>
                <c:pt idx="231">
                  <c:v>1.2434000000000001E-2</c:v>
                </c:pt>
                <c:pt idx="232">
                  <c:v>1.2258E-2</c:v>
                </c:pt>
                <c:pt idx="233">
                  <c:v>1.2371999999999999E-2</c:v>
                </c:pt>
                <c:pt idx="234">
                  <c:v>1.1730000000000001E-2</c:v>
                </c:pt>
                <c:pt idx="235">
                  <c:v>1.167E-2</c:v>
                </c:pt>
                <c:pt idx="236">
                  <c:v>1.1825E-2</c:v>
                </c:pt>
                <c:pt idx="237">
                  <c:v>1.3185000000000001E-2</c:v>
                </c:pt>
                <c:pt idx="238">
                  <c:v>1.1126E-2</c:v>
                </c:pt>
                <c:pt idx="239">
                  <c:v>1.0874999999999999E-2</c:v>
                </c:pt>
                <c:pt idx="240">
                  <c:v>1.2637000000000001E-2</c:v>
                </c:pt>
                <c:pt idx="241">
                  <c:v>1.2156999999999999E-2</c:v>
                </c:pt>
                <c:pt idx="242">
                  <c:v>1.2043999999999999E-2</c:v>
                </c:pt>
                <c:pt idx="243">
                  <c:v>1.091E-2</c:v>
                </c:pt>
                <c:pt idx="244">
                  <c:v>1.2661E-2</c:v>
                </c:pt>
                <c:pt idx="245">
                  <c:v>1.2736000000000001E-2</c:v>
                </c:pt>
                <c:pt idx="246">
                  <c:v>1.2947999999999999E-2</c:v>
                </c:pt>
                <c:pt idx="247">
                  <c:v>1.1864E-2</c:v>
                </c:pt>
                <c:pt idx="248">
                  <c:v>1.1712E-2</c:v>
                </c:pt>
                <c:pt idx="249">
                  <c:v>1.2403000000000001E-2</c:v>
                </c:pt>
                <c:pt idx="250">
                  <c:v>1.1712E-2</c:v>
                </c:pt>
                <c:pt idx="251">
                  <c:v>1.2085E-2</c:v>
                </c:pt>
                <c:pt idx="252">
                  <c:v>1.2102E-2</c:v>
                </c:pt>
                <c:pt idx="253">
                  <c:v>1.2763999999999999E-2</c:v>
                </c:pt>
                <c:pt idx="254">
                  <c:v>1.107E-2</c:v>
                </c:pt>
                <c:pt idx="255">
                  <c:v>1.1447000000000001E-2</c:v>
                </c:pt>
                <c:pt idx="256">
                  <c:v>1.2559000000000001E-2</c:v>
                </c:pt>
                <c:pt idx="257">
                  <c:v>1.1520000000000001E-2</c:v>
                </c:pt>
                <c:pt idx="258">
                  <c:v>1.1185E-2</c:v>
                </c:pt>
                <c:pt idx="259">
                  <c:v>1.2515999999999999E-2</c:v>
                </c:pt>
                <c:pt idx="260">
                  <c:v>1.0914E-2</c:v>
                </c:pt>
                <c:pt idx="261">
                  <c:v>1.2914E-2</c:v>
                </c:pt>
                <c:pt idx="262">
                  <c:v>1.2289E-2</c:v>
                </c:pt>
                <c:pt idx="263">
                  <c:v>1.2572E-2</c:v>
                </c:pt>
                <c:pt idx="264">
                  <c:v>1.2876E-2</c:v>
                </c:pt>
                <c:pt idx="265">
                  <c:v>1.1528999999999999E-2</c:v>
                </c:pt>
                <c:pt idx="266">
                  <c:v>1.2142E-2</c:v>
                </c:pt>
                <c:pt idx="267">
                  <c:v>1.1173000000000001E-2</c:v>
                </c:pt>
                <c:pt idx="268">
                  <c:v>1.2274E-2</c:v>
                </c:pt>
                <c:pt idx="269">
                  <c:v>1.2526000000000001E-2</c:v>
                </c:pt>
                <c:pt idx="270">
                  <c:v>1.2297000000000001E-2</c:v>
                </c:pt>
                <c:pt idx="271">
                  <c:v>1.1898000000000001E-2</c:v>
                </c:pt>
                <c:pt idx="272">
                  <c:v>1.3223E-2</c:v>
                </c:pt>
                <c:pt idx="273">
                  <c:v>1.3684999999999999E-2</c:v>
                </c:pt>
                <c:pt idx="274">
                  <c:v>1.277E-2</c:v>
                </c:pt>
                <c:pt idx="275">
                  <c:v>1.1957000000000001E-2</c:v>
                </c:pt>
                <c:pt idx="276">
                  <c:v>1.2859000000000001E-2</c:v>
                </c:pt>
                <c:pt idx="277">
                  <c:v>1.2083999999999999E-2</c:v>
                </c:pt>
                <c:pt idx="278">
                  <c:v>1.2482E-2</c:v>
                </c:pt>
                <c:pt idx="279">
                  <c:v>1.1389E-2</c:v>
                </c:pt>
                <c:pt idx="280">
                  <c:v>1.1325E-2</c:v>
                </c:pt>
                <c:pt idx="281">
                  <c:v>1.213E-2</c:v>
                </c:pt>
                <c:pt idx="282">
                  <c:v>1.1896E-2</c:v>
                </c:pt>
                <c:pt idx="283">
                  <c:v>1.2588999999999999E-2</c:v>
                </c:pt>
                <c:pt idx="284">
                  <c:v>1.1672E-2</c:v>
                </c:pt>
                <c:pt idx="285">
                  <c:v>1.2178E-2</c:v>
                </c:pt>
                <c:pt idx="286">
                  <c:v>1.2341E-2</c:v>
                </c:pt>
                <c:pt idx="287">
                  <c:v>1.1074000000000001E-2</c:v>
                </c:pt>
                <c:pt idx="288">
                  <c:v>1.3724999999999999E-2</c:v>
                </c:pt>
                <c:pt idx="289">
                  <c:v>1.1663E-2</c:v>
                </c:pt>
                <c:pt idx="290">
                  <c:v>1.2381E-2</c:v>
                </c:pt>
                <c:pt idx="291">
                  <c:v>1.3502999999999999E-2</c:v>
                </c:pt>
                <c:pt idx="292">
                  <c:v>1.3504E-2</c:v>
                </c:pt>
                <c:pt idx="293">
                  <c:v>1.3004999999999999E-2</c:v>
                </c:pt>
                <c:pt idx="294">
                  <c:v>1.3200999999999999E-2</c:v>
                </c:pt>
                <c:pt idx="295">
                  <c:v>1.2488000000000001E-2</c:v>
                </c:pt>
                <c:pt idx="296">
                  <c:v>1.2598E-2</c:v>
                </c:pt>
                <c:pt idx="297">
                  <c:v>1.341E-2</c:v>
                </c:pt>
                <c:pt idx="298">
                  <c:v>1.3107000000000001E-2</c:v>
                </c:pt>
                <c:pt idx="299">
                  <c:v>1.3105E-2</c:v>
                </c:pt>
                <c:pt idx="300">
                  <c:v>1.074E-2</c:v>
                </c:pt>
                <c:pt idx="301">
                  <c:v>1.3313E-2</c:v>
                </c:pt>
                <c:pt idx="302">
                  <c:v>1.1815000000000001E-2</c:v>
                </c:pt>
                <c:pt idx="303">
                  <c:v>1.4232E-2</c:v>
                </c:pt>
                <c:pt idx="304">
                  <c:v>1.295E-2</c:v>
                </c:pt>
                <c:pt idx="305">
                  <c:v>1.2904000000000001E-2</c:v>
                </c:pt>
                <c:pt idx="306">
                  <c:v>1.3117999999999999E-2</c:v>
                </c:pt>
                <c:pt idx="307">
                  <c:v>1.1861E-2</c:v>
                </c:pt>
                <c:pt idx="308">
                  <c:v>1.1854E-2</c:v>
                </c:pt>
                <c:pt idx="309">
                  <c:v>1.3273E-2</c:v>
                </c:pt>
                <c:pt idx="310">
                  <c:v>1.1036000000000001E-2</c:v>
                </c:pt>
                <c:pt idx="311">
                  <c:v>1.3301E-2</c:v>
                </c:pt>
                <c:pt idx="312">
                  <c:v>1.2696000000000001E-2</c:v>
                </c:pt>
                <c:pt idx="313">
                  <c:v>1.2158E-2</c:v>
                </c:pt>
                <c:pt idx="314">
                  <c:v>1.2697E-2</c:v>
                </c:pt>
                <c:pt idx="315">
                  <c:v>1.2795000000000001E-2</c:v>
                </c:pt>
                <c:pt idx="316">
                  <c:v>1.1668E-2</c:v>
                </c:pt>
                <c:pt idx="317">
                  <c:v>1.3376000000000001E-2</c:v>
                </c:pt>
                <c:pt idx="318">
                  <c:v>1.2418999999999999E-2</c:v>
                </c:pt>
                <c:pt idx="319">
                  <c:v>1.2788000000000001E-2</c:v>
                </c:pt>
                <c:pt idx="320">
                  <c:v>1.3141999999999999E-2</c:v>
                </c:pt>
                <c:pt idx="321">
                  <c:v>1.2704999999999999E-2</c:v>
                </c:pt>
                <c:pt idx="322">
                  <c:v>1.2411999999999999E-2</c:v>
                </c:pt>
                <c:pt idx="323">
                  <c:v>1.2893E-2</c:v>
                </c:pt>
                <c:pt idx="324">
                  <c:v>1.2201E-2</c:v>
                </c:pt>
                <c:pt idx="325">
                  <c:v>1.2319E-2</c:v>
                </c:pt>
                <c:pt idx="326">
                  <c:v>1.2694E-2</c:v>
                </c:pt>
                <c:pt idx="327">
                  <c:v>1.1672E-2</c:v>
                </c:pt>
                <c:pt idx="328">
                  <c:v>1.2519000000000001E-2</c:v>
                </c:pt>
                <c:pt idx="329">
                  <c:v>1.2591E-2</c:v>
                </c:pt>
                <c:pt idx="330">
                  <c:v>1.2473E-2</c:v>
                </c:pt>
                <c:pt idx="331">
                  <c:v>1.3561E-2</c:v>
                </c:pt>
                <c:pt idx="332">
                  <c:v>1.2788000000000001E-2</c:v>
                </c:pt>
                <c:pt idx="333">
                  <c:v>1.2966E-2</c:v>
                </c:pt>
                <c:pt idx="334">
                  <c:v>1.2284E-2</c:v>
                </c:pt>
                <c:pt idx="335">
                  <c:v>1.3368E-2</c:v>
                </c:pt>
                <c:pt idx="336">
                  <c:v>1.2316000000000001E-2</c:v>
                </c:pt>
                <c:pt idx="337">
                  <c:v>1.2506E-2</c:v>
                </c:pt>
                <c:pt idx="338">
                  <c:v>1.2652999999999999E-2</c:v>
                </c:pt>
                <c:pt idx="339">
                  <c:v>1.2248999999999999E-2</c:v>
                </c:pt>
                <c:pt idx="340">
                  <c:v>1.3232000000000001E-2</c:v>
                </c:pt>
                <c:pt idx="341">
                  <c:v>1.3238E-2</c:v>
                </c:pt>
                <c:pt idx="342">
                  <c:v>1.294E-2</c:v>
                </c:pt>
                <c:pt idx="343">
                  <c:v>1.2546E-2</c:v>
                </c:pt>
                <c:pt idx="344">
                  <c:v>1.2331999999999999E-2</c:v>
                </c:pt>
                <c:pt idx="345">
                  <c:v>1.3051999999999999E-2</c:v>
                </c:pt>
                <c:pt idx="346">
                  <c:v>1.281E-2</c:v>
                </c:pt>
                <c:pt idx="347">
                  <c:v>1.2806E-2</c:v>
                </c:pt>
                <c:pt idx="348">
                  <c:v>1.2493000000000001E-2</c:v>
                </c:pt>
                <c:pt idx="349">
                  <c:v>1.2947999999999999E-2</c:v>
                </c:pt>
                <c:pt idx="350">
                  <c:v>1.3331000000000001E-2</c:v>
                </c:pt>
                <c:pt idx="351">
                  <c:v>1.2877E-2</c:v>
                </c:pt>
                <c:pt idx="352">
                  <c:v>1.1809999999999999E-2</c:v>
                </c:pt>
                <c:pt idx="353">
                  <c:v>1.3361E-2</c:v>
                </c:pt>
                <c:pt idx="354">
                  <c:v>1.2023000000000001E-2</c:v>
                </c:pt>
                <c:pt idx="355">
                  <c:v>1.3252E-2</c:v>
                </c:pt>
                <c:pt idx="356">
                  <c:v>1.3121000000000001E-2</c:v>
                </c:pt>
                <c:pt idx="357">
                  <c:v>1.2806E-2</c:v>
                </c:pt>
                <c:pt idx="358">
                  <c:v>1.3610000000000001E-2</c:v>
                </c:pt>
                <c:pt idx="359">
                  <c:v>1.3689E-2</c:v>
                </c:pt>
                <c:pt idx="360">
                  <c:v>1.3135000000000001E-2</c:v>
                </c:pt>
                <c:pt idx="361">
                  <c:v>1.2683E-2</c:v>
                </c:pt>
                <c:pt idx="362">
                  <c:v>1.2869E-2</c:v>
                </c:pt>
                <c:pt idx="363">
                  <c:v>1.3735000000000001E-2</c:v>
                </c:pt>
                <c:pt idx="364">
                  <c:v>1.3481E-2</c:v>
                </c:pt>
                <c:pt idx="365">
                  <c:v>1.4041E-2</c:v>
                </c:pt>
                <c:pt idx="366">
                  <c:v>1.2585000000000001E-2</c:v>
                </c:pt>
                <c:pt idx="367">
                  <c:v>1.3331000000000001E-2</c:v>
                </c:pt>
                <c:pt idx="368">
                  <c:v>1.3440000000000001E-2</c:v>
                </c:pt>
                <c:pt idx="369">
                  <c:v>1.3540999999999999E-2</c:v>
                </c:pt>
                <c:pt idx="370">
                  <c:v>1.3247999999999999E-2</c:v>
                </c:pt>
                <c:pt idx="371">
                  <c:v>1.2832E-2</c:v>
                </c:pt>
                <c:pt idx="372">
                  <c:v>1.3492000000000001E-2</c:v>
                </c:pt>
                <c:pt idx="373">
                  <c:v>1.307E-2</c:v>
                </c:pt>
                <c:pt idx="374">
                  <c:v>1.3604E-2</c:v>
                </c:pt>
                <c:pt idx="375">
                  <c:v>1.3125E-2</c:v>
                </c:pt>
                <c:pt idx="376">
                  <c:v>1.3644E-2</c:v>
                </c:pt>
                <c:pt idx="377">
                  <c:v>1.3956E-2</c:v>
                </c:pt>
                <c:pt idx="378">
                  <c:v>1.3304E-2</c:v>
                </c:pt>
                <c:pt idx="379">
                  <c:v>1.3592999999999999E-2</c:v>
                </c:pt>
                <c:pt idx="380">
                  <c:v>1.3814E-2</c:v>
                </c:pt>
                <c:pt idx="381">
                  <c:v>1.3806000000000001E-2</c:v>
                </c:pt>
                <c:pt idx="382">
                  <c:v>1.383E-2</c:v>
                </c:pt>
                <c:pt idx="383">
                  <c:v>1.383E-2</c:v>
                </c:pt>
                <c:pt idx="384">
                  <c:v>1.3996E-2</c:v>
                </c:pt>
                <c:pt idx="385">
                  <c:v>1.3276E-2</c:v>
                </c:pt>
                <c:pt idx="386">
                  <c:v>1.4010999999999999E-2</c:v>
                </c:pt>
                <c:pt idx="387">
                  <c:v>1.3646E-2</c:v>
                </c:pt>
                <c:pt idx="388">
                  <c:v>1.4352999999999999E-2</c:v>
                </c:pt>
                <c:pt idx="389">
                  <c:v>1.4234999999999999E-2</c:v>
                </c:pt>
                <c:pt idx="390">
                  <c:v>1.3738E-2</c:v>
                </c:pt>
                <c:pt idx="391">
                  <c:v>1.4171E-2</c:v>
                </c:pt>
                <c:pt idx="392">
                  <c:v>1.4362E-2</c:v>
                </c:pt>
                <c:pt idx="393">
                  <c:v>1.4227999999999999E-2</c:v>
                </c:pt>
                <c:pt idx="394">
                  <c:v>1.4232E-2</c:v>
                </c:pt>
                <c:pt idx="395">
                  <c:v>1.4177E-2</c:v>
                </c:pt>
                <c:pt idx="396">
                  <c:v>1.4435E-2</c:v>
                </c:pt>
                <c:pt idx="397">
                  <c:v>1.3327E-2</c:v>
                </c:pt>
                <c:pt idx="398">
                  <c:v>1.4296E-2</c:v>
                </c:pt>
                <c:pt idx="399">
                  <c:v>1.3119E-2</c:v>
                </c:pt>
                <c:pt idx="400">
                  <c:v>1.3724999999999999E-2</c:v>
                </c:pt>
                <c:pt idx="401">
                  <c:v>1.3795999999999999E-2</c:v>
                </c:pt>
                <c:pt idx="402">
                  <c:v>1.3949E-2</c:v>
                </c:pt>
                <c:pt idx="403">
                  <c:v>1.3644E-2</c:v>
                </c:pt>
                <c:pt idx="404">
                  <c:v>1.4357E-2</c:v>
                </c:pt>
                <c:pt idx="405">
                  <c:v>1.3358E-2</c:v>
                </c:pt>
                <c:pt idx="406">
                  <c:v>1.3788999999999999E-2</c:v>
                </c:pt>
                <c:pt idx="407">
                  <c:v>1.4311000000000001E-2</c:v>
                </c:pt>
                <c:pt idx="408">
                  <c:v>1.4005999999999999E-2</c:v>
                </c:pt>
                <c:pt idx="409">
                  <c:v>1.3989E-2</c:v>
                </c:pt>
                <c:pt idx="410">
                  <c:v>1.3443999999999999E-2</c:v>
                </c:pt>
                <c:pt idx="411">
                  <c:v>1.434E-2</c:v>
                </c:pt>
                <c:pt idx="412">
                  <c:v>1.4662E-2</c:v>
                </c:pt>
                <c:pt idx="413">
                  <c:v>1.3367E-2</c:v>
                </c:pt>
                <c:pt idx="414">
                  <c:v>1.3305000000000001E-2</c:v>
                </c:pt>
                <c:pt idx="415">
                  <c:v>1.3937E-2</c:v>
                </c:pt>
                <c:pt idx="416">
                  <c:v>1.3143E-2</c:v>
                </c:pt>
                <c:pt idx="417">
                  <c:v>1.3594E-2</c:v>
                </c:pt>
                <c:pt idx="418">
                  <c:v>1.3382E-2</c:v>
                </c:pt>
                <c:pt idx="419">
                  <c:v>1.3202E-2</c:v>
                </c:pt>
                <c:pt idx="420">
                  <c:v>1.4352999999999999E-2</c:v>
                </c:pt>
                <c:pt idx="421">
                  <c:v>1.3889E-2</c:v>
                </c:pt>
                <c:pt idx="422">
                  <c:v>1.4461999999999999E-2</c:v>
                </c:pt>
                <c:pt idx="423">
                  <c:v>1.367E-2</c:v>
                </c:pt>
                <c:pt idx="424">
                  <c:v>1.4378E-2</c:v>
                </c:pt>
                <c:pt idx="425">
                  <c:v>1.4357999999999999E-2</c:v>
                </c:pt>
                <c:pt idx="426">
                  <c:v>1.3605000000000001E-2</c:v>
                </c:pt>
                <c:pt idx="427">
                  <c:v>1.3299999999999999E-2</c:v>
                </c:pt>
                <c:pt idx="428">
                  <c:v>1.3717999999999999E-2</c:v>
                </c:pt>
                <c:pt idx="429">
                  <c:v>1.3786E-2</c:v>
                </c:pt>
                <c:pt idx="430">
                  <c:v>1.3638000000000001E-2</c:v>
                </c:pt>
                <c:pt idx="431">
                  <c:v>1.4508E-2</c:v>
                </c:pt>
                <c:pt idx="432">
                  <c:v>1.3176999999999999E-2</c:v>
                </c:pt>
                <c:pt idx="433">
                  <c:v>1.3899999999999999E-2</c:v>
                </c:pt>
                <c:pt idx="434">
                  <c:v>1.4087000000000001E-2</c:v>
                </c:pt>
                <c:pt idx="435">
                  <c:v>1.4021E-2</c:v>
                </c:pt>
                <c:pt idx="436">
                  <c:v>1.4208999999999999E-2</c:v>
                </c:pt>
                <c:pt idx="437">
                  <c:v>1.4447E-2</c:v>
                </c:pt>
                <c:pt idx="438">
                  <c:v>1.4367E-2</c:v>
                </c:pt>
                <c:pt idx="439">
                  <c:v>1.4276E-2</c:v>
                </c:pt>
                <c:pt idx="440">
                  <c:v>1.4154999999999999E-2</c:v>
                </c:pt>
                <c:pt idx="441">
                  <c:v>1.4385999999999999E-2</c:v>
                </c:pt>
                <c:pt idx="442">
                  <c:v>1.4350999999999999E-2</c:v>
                </c:pt>
                <c:pt idx="443">
                  <c:v>1.4533000000000001E-2</c:v>
                </c:pt>
                <c:pt idx="444">
                  <c:v>1.413E-2</c:v>
                </c:pt>
                <c:pt idx="445">
                  <c:v>1.4043999999999999E-2</c:v>
                </c:pt>
                <c:pt idx="446">
                  <c:v>1.4246E-2</c:v>
                </c:pt>
                <c:pt idx="447">
                  <c:v>1.4721E-2</c:v>
                </c:pt>
                <c:pt idx="448">
                  <c:v>1.4338E-2</c:v>
                </c:pt>
                <c:pt idx="449">
                  <c:v>1.4525E-2</c:v>
                </c:pt>
                <c:pt idx="450">
                  <c:v>1.4460000000000001E-2</c:v>
                </c:pt>
                <c:pt idx="451">
                  <c:v>1.4432E-2</c:v>
                </c:pt>
                <c:pt idx="452">
                  <c:v>1.3942E-2</c:v>
                </c:pt>
                <c:pt idx="453">
                  <c:v>1.3965E-2</c:v>
                </c:pt>
                <c:pt idx="454">
                  <c:v>1.4475E-2</c:v>
                </c:pt>
                <c:pt idx="455">
                  <c:v>1.4907999999999999E-2</c:v>
                </c:pt>
                <c:pt idx="456">
                  <c:v>1.4825E-2</c:v>
                </c:pt>
                <c:pt idx="457">
                  <c:v>1.3929E-2</c:v>
                </c:pt>
                <c:pt idx="458">
                  <c:v>1.4877E-2</c:v>
                </c:pt>
                <c:pt idx="459">
                  <c:v>1.3747000000000001E-2</c:v>
                </c:pt>
                <c:pt idx="460">
                  <c:v>1.426E-2</c:v>
                </c:pt>
                <c:pt idx="461">
                  <c:v>1.4404E-2</c:v>
                </c:pt>
                <c:pt idx="462">
                  <c:v>1.4952E-2</c:v>
                </c:pt>
                <c:pt idx="463">
                  <c:v>1.5025E-2</c:v>
                </c:pt>
                <c:pt idx="464">
                  <c:v>1.4657E-2</c:v>
                </c:pt>
                <c:pt idx="465">
                  <c:v>1.4347E-2</c:v>
                </c:pt>
                <c:pt idx="466">
                  <c:v>1.5032E-2</c:v>
                </c:pt>
                <c:pt idx="467">
                  <c:v>1.5041000000000001E-2</c:v>
                </c:pt>
                <c:pt idx="468">
                  <c:v>1.5882E-2</c:v>
                </c:pt>
                <c:pt idx="469">
                  <c:v>1.5339E-2</c:v>
                </c:pt>
                <c:pt idx="470">
                  <c:v>1.4874999999999999E-2</c:v>
                </c:pt>
                <c:pt idx="471">
                  <c:v>1.5478E-2</c:v>
                </c:pt>
                <c:pt idx="472">
                  <c:v>1.4526000000000001E-2</c:v>
                </c:pt>
                <c:pt idx="473">
                  <c:v>1.5533999999999999E-2</c:v>
                </c:pt>
                <c:pt idx="474">
                  <c:v>1.4585000000000001E-2</c:v>
                </c:pt>
                <c:pt idx="475">
                  <c:v>1.4710000000000001E-2</c:v>
                </c:pt>
                <c:pt idx="476">
                  <c:v>1.4478E-2</c:v>
                </c:pt>
                <c:pt idx="477">
                  <c:v>1.5429E-2</c:v>
                </c:pt>
                <c:pt idx="478">
                  <c:v>1.5049999999999999E-2</c:v>
                </c:pt>
                <c:pt idx="479">
                  <c:v>1.4409999999999999E-2</c:v>
                </c:pt>
                <c:pt idx="480">
                  <c:v>1.4794E-2</c:v>
                </c:pt>
                <c:pt idx="481">
                  <c:v>1.566E-2</c:v>
                </c:pt>
                <c:pt idx="482">
                  <c:v>1.5521999999999999E-2</c:v>
                </c:pt>
                <c:pt idx="483">
                  <c:v>1.5046E-2</c:v>
                </c:pt>
                <c:pt idx="484">
                  <c:v>1.4683999999999999E-2</c:v>
                </c:pt>
                <c:pt idx="485">
                  <c:v>1.4952999999999999E-2</c:v>
                </c:pt>
                <c:pt idx="486">
                  <c:v>1.5441E-2</c:v>
                </c:pt>
                <c:pt idx="487">
                  <c:v>1.5626999999999999E-2</c:v>
                </c:pt>
                <c:pt idx="488">
                  <c:v>1.5734000000000001E-2</c:v>
                </c:pt>
                <c:pt idx="489">
                  <c:v>1.5841000000000001E-2</c:v>
                </c:pt>
                <c:pt idx="490">
                  <c:v>1.6136000000000001E-2</c:v>
                </c:pt>
                <c:pt idx="491">
                  <c:v>1.5739E-2</c:v>
                </c:pt>
                <c:pt idx="492">
                  <c:v>1.6067000000000001E-2</c:v>
                </c:pt>
                <c:pt idx="493">
                  <c:v>1.5754000000000001E-2</c:v>
                </c:pt>
                <c:pt idx="494">
                  <c:v>1.5519E-2</c:v>
                </c:pt>
                <c:pt idx="495">
                  <c:v>1.5572000000000001E-2</c:v>
                </c:pt>
                <c:pt idx="496">
                  <c:v>1.4681E-2</c:v>
                </c:pt>
                <c:pt idx="497">
                  <c:v>1.5771E-2</c:v>
                </c:pt>
                <c:pt idx="498">
                  <c:v>1.5990999999999998E-2</c:v>
                </c:pt>
                <c:pt idx="499">
                  <c:v>1.5827000000000001E-2</c:v>
                </c:pt>
                <c:pt idx="500">
                  <c:v>1.6473000000000002E-2</c:v>
                </c:pt>
                <c:pt idx="501">
                  <c:v>1.6566999999999998E-2</c:v>
                </c:pt>
                <c:pt idx="502">
                  <c:v>1.6240999999999998E-2</c:v>
                </c:pt>
                <c:pt idx="503">
                  <c:v>1.5812E-2</c:v>
                </c:pt>
                <c:pt idx="504">
                  <c:v>1.6295E-2</c:v>
                </c:pt>
                <c:pt idx="505">
                  <c:v>1.6143000000000001E-2</c:v>
                </c:pt>
                <c:pt idx="506">
                  <c:v>1.5845999999999999E-2</c:v>
                </c:pt>
                <c:pt idx="507">
                  <c:v>1.6192999999999999E-2</c:v>
                </c:pt>
                <c:pt idx="508">
                  <c:v>1.6322E-2</c:v>
                </c:pt>
                <c:pt idx="509">
                  <c:v>1.6492E-2</c:v>
                </c:pt>
                <c:pt idx="510">
                  <c:v>1.5847E-2</c:v>
                </c:pt>
                <c:pt idx="511">
                  <c:v>1.6055E-2</c:v>
                </c:pt>
                <c:pt idx="512">
                  <c:v>1.5952999999999998E-2</c:v>
                </c:pt>
                <c:pt idx="513">
                  <c:v>1.6594999999999999E-2</c:v>
                </c:pt>
                <c:pt idx="514">
                  <c:v>1.6493000000000001E-2</c:v>
                </c:pt>
                <c:pt idx="515">
                  <c:v>1.6614E-2</c:v>
                </c:pt>
                <c:pt idx="516">
                  <c:v>1.6534E-2</c:v>
                </c:pt>
                <c:pt idx="517">
                  <c:v>1.6912E-2</c:v>
                </c:pt>
                <c:pt idx="518">
                  <c:v>1.6355000000000001E-2</c:v>
                </c:pt>
                <c:pt idx="519">
                  <c:v>1.6449999999999999E-2</c:v>
                </c:pt>
                <c:pt idx="520">
                  <c:v>1.6788999999999998E-2</c:v>
                </c:pt>
                <c:pt idx="521">
                  <c:v>1.6485E-2</c:v>
                </c:pt>
                <c:pt idx="522">
                  <c:v>1.5956000000000001E-2</c:v>
                </c:pt>
                <c:pt idx="523">
                  <c:v>1.5847E-2</c:v>
                </c:pt>
                <c:pt idx="524">
                  <c:v>1.5753E-2</c:v>
                </c:pt>
                <c:pt idx="525">
                  <c:v>1.6027E-2</c:v>
                </c:pt>
                <c:pt idx="526">
                  <c:v>1.6081999999999999E-2</c:v>
                </c:pt>
                <c:pt idx="527">
                  <c:v>1.6386999999999999E-2</c:v>
                </c:pt>
                <c:pt idx="528">
                  <c:v>1.6222E-2</c:v>
                </c:pt>
                <c:pt idx="529">
                  <c:v>1.7346E-2</c:v>
                </c:pt>
                <c:pt idx="530">
                  <c:v>1.6979999999999999E-2</c:v>
                </c:pt>
                <c:pt idx="531">
                  <c:v>1.6518000000000001E-2</c:v>
                </c:pt>
                <c:pt idx="532">
                  <c:v>1.6060000000000001E-2</c:v>
                </c:pt>
                <c:pt idx="533">
                  <c:v>1.5807999999999999E-2</c:v>
                </c:pt>
                <c:pt idx="534">
                  <c:v>1.6187E-2</c:v>
                </c:pt>
                <c:pt idx="535">
                  <c:v>1.6206999999999999E-2</c:v>
                </c:pt>
                <c:pt idx="536">
                  <c:v>1.6761999999999999E-2</c:v>
                </c:pt>
                <c:pt idx="537">
                  <c:v>1.6886000000000002E-2</c:v>
                </c:pt>
                <c:pt idx="538">
                  <c:v>1.7131E-2</c:v>
                </c:pt>
                <c:pt idx="539">
                  <c:v>1.6639999999999999E-2</c:v>
                </c:pt>
                <c:pt idx="540">
                  <c:v>1.7188999999999999E-2</c:v>
                </c:pt>
                <c:pt idx="541">
                  <c:v>1.6823999999999999E-2</c:v>
                </c:pt>
                <c:pt idx="542">
                  <c:v>1.7683000000000001E-2</c:v>
                </c:pt>
                <c:pt idx="543">
                  <c:v>1.5900000000000001E-2</c:v>
                </c:pt>
                <c:pt idx="544">
                  <c:v>1.6611999999999998E-2</c:v>
                </c:pt>
                <c:pt idx="545">
                  <c:v>1.6833999999999998E-2</c:v>
                </c:pt>
                <c:pt idx="546">
                  <c:v>1.6379000000000001E-2</c:v>
                </c:pt>
                <c:pt idx="547">
                  <c:v>1.7579999999999998E-2</c:v>
                </c:pt>
                <c:pt idx="548">
                  <c:v>1.7763000000000001E-2</c:v>
                </c:pt>
                <c:pt idx="549">
                  <c:v>1.738E-2</c:v>
                </c:pt>
                <c:pt idx="550">
                  <c:v>1.6667000000000001E-2</c:v>
                </c:pt>
                <c:pt idx="551">
                  <c:v>1.7056000000000002E-2</c:v>
                </c:pt>
                <c:pt idx="552">
                  <c:v>1.6659E-2</c:v>
                </c:pt>
                <c:pt idx="553">
                  <c:v>1.7017999999999998E-2</c:v>
                </c:pt>
                <c:pt idx="554">
                  <c:v>1.6847000000000001E-2</c:v>
                </c:pt>
                <c:pt idx="555">
                  <c:v>1.7122999999999999E-2</c:v>
                </c:pt>
                <c:pt idx="556">
                  <c:v>1.7507999999999999E-2</c:v>
                </c:pt>
                <c:pt idx="557">
                  <c:v>1.7153999999999999E-2</c:v>
                </c:pt>
                <c:pt idx="558">
                  <c:v>1.6798E-2</c:v>
                </c:pt>
                <c:pt idx="559">
                  <c:v>1.6861000000000001E-2</c:v>
                </c:pt>
                <c:pt idx="560">
                  <c:v>1.7343000000000001E-2</c:v>
                </c:pt>
                <c:pt idx="561">
                  <c:v>1.6839E-2</c:v>
                </c:pt>
                <c:pt idx="562">
                  <c:v>1.7569999999999999E-2</c:v>
                </c:pt>
                <c:pt idx="563">
                  <c:v>1.8231000000000001E-2</c:v>
                </c:pt>
                <c:pt idx="564">
                  <c:v>1.8053E-2</c:v>
                </c:pt>
                <c:pt idx="565">
                  <c:v>1.8495000000000001E-2</c:v>
                </c:pt>
                <c:pt idx="566">
                  <c:v>1.8423999999999999E-2</c:v>
                </c:pt>
                <c:pt idx="567">
                  <c:v>1.7918E-2</c:v>
                </c:pt>
                <c:pt idx="568">
                  <c:v>1.8064E-2</c:v>
                </c:pt>
                <c:pt idx="569">
                  <c:v>1.8549E-2</c:v>
                </c:pt>
                <c:pt idx="570">
                  <c:v>1.7670999999999999E-2</c:v>
                </c:pt>
                <c:pt idx="571">
                  <c:v>1.8561000000000001E-2</c:v>
                </c:pt>
                <c:pt idx="572">
                  <c:v>1.8454999999999999E-2</c:v>
                </c:pt>
                <c:pt idx="573">
                  <c:v>1.7982999999999999E-2</c:v>
                </c:pt>
                <c:pt idx="574">
                  <c:v>1.7819999999999999E-2</c:v>
                </c:pt>
                <c:pt idx="575">
                  <c:v>1.7528999999999999E-2</c:v>
                </c:pt>
                <c:pt idx="576">
                  <c:v>1.8633E-2</c:v>
                </c:pt>
                <c:pt idx="577">
                  <c:v>1.8138999999999999E-2</c:v>
                </c:pt>
                <c:pt idx="578">
                  <c:v>1.8057E-2</c:v>
                </c:pt>
                <c:pt idx="579">
                  <c:v>1.8651999999999998E-2</c:v>
                </c:pt>
                <c:pt idx="580">
                  <c:v>1.8556E-2</c:v>
                </c:pt>
                <c:pt idx="581">
                  <c:v>1.7765E-2</c:v>
                </c:pt>
                <c:pt idx="582">
                  <c:v>1.8485999999999999E-2</c:v>
                </c:pt>
                <c:pt idx="583">
                  <c:v>1.8117000000000001E-2</c:v>
                </c:pt>
                <c:pt idx="584">
                  <c:v>1.8631000000000002E-2</c:v>
                </c:pt>
                <c:pt idx="585">
                  <c:v>1.8311999999999998E-2</c:v>
                </c:pt>
                <c:pt idx="586">
                  <c:v>1.7961999999999999E-2</c:v>
                </c:pt>
                <c:pt idx="587">
                  <c:v>1.8776000000000001E-2</c:v>
                </c:pt>
                <c:pt idx="588">
                  <c:v>1.8377999999999999E-2</c:v>
                </c:pt>
                <c:pt idx="589">
                  <c:v>1.8655999999999999E-2</c:v>
                </c:pt>
                <c:pt idx="590">
                  <c:v>1.8540000000000001E-2</c:v>
                </c:pt>
                <c:pt idx="591">
                  <c:v>1.8748000000000001E-2</c:v>
                </c:pt>
                <c:pt idx="592">
                  <c:v>1.9040000000000001E-2</c:v>
                </c:pt>
                <c:pt idx="593">
                  <c:v>1.8445E-2</c:v>
                </c:pt>
                <c:pt idx="594">
                  <c:v>1.8731000000000001E-2</c:v>
                </c:pt>
                <c:pt idx="595">
                  <c:v>1.8533000000000001E-2</c:v>
                </c:pt>
                <c:pt idx="596">
                  <c:v>1.8994E-2</c:v>
                </c:pt>
                <c:pt idx="597">
                  <c:v>1.8089000000000001E-2</c:v>
                </c:pt>
                <c:pt idx="598">
                  <c:v>1.9001000000000001E-2</c:v>
                </c:pt>
                <c:pt idx="599">
                  <c:v>1.8862E-2</c:v>
                </c:pt>
                <c:pt idx="600">
                  <c:v>1.9085999999999999E-2</c:v>
                </c:pt>
                <c:pt idx="601">
                  <c:v>1.9271E-2</c:v>
                </c:pt>
                <c:pt idx="602">
                  <c:v>1.8897000000000001E-2</c:v>
                </c:pt>
                <c:pt idx="603">
                  <c:v>1.9016000000000002E-2</c:v>
                </c:pt>
                <c:pt idx="604">
                  <c:v>1.9397999999999999E-2</c:v>
                </c:pt>
                <c:pt idx="605">
                  <c:v>1.8953000000000001E-2</c:v>
                </c:pt>
                <c:pt idx="606">
                  <c:v>1.9472E-2</c:v>
                </c:pt>
                <c:pt idx="607">
                  <c:v>1.9469E-2</c:v>
                </c:pt>
                <c:pt idx="608">
                  <c:v>1.9134999999999999E-2</c:v>
                </c:pt>
                <c:pt idx="609">
                  <c:v>1.9785000000000001E-2</c:v>
                </c:pt>
                <c:pt idx="610">
                  <c:v>1.9399E-2</c:v>
                </c:pt>
                <c:pt idx="611">
                  <c:v>1.9536999999999999E-2</c:v>
                </c:pt>
                <c:pt idx="612">
                  <c:v>1.9567999999999999E-2</c:v>
                </c:pt>
                <c:pt idx="613">
                  <c:v>2.0199999999999999E-2</c:v>
                </c:pt>
                <c:pt idx="614">
                  <c:v>1.9397000000000001E-2</c:v>
                </c:pt>
                <c:pt idx="615">
                  <c:v>1.9302E-2</c:v>
                </c:pt>
                <c:pt idx="616">
                  <c:v>1.9681000000000001E-2</c:v>
                </c:pt>
                <c:pt idx="617">
                  <c:v>1.9546999999999998E-2</c:v>
                </c:pt>
                <c:pt idx="618">
                  <c:v>1.9931999999999998E-2</c:v>
                </c:pt>
                <c:pt idx="619">
                  <c:v>1.9782999999999999E-2</c:v>
                </c:pt>
                <c:pt idx="620">
                  <c:v>2.0029999999999999E-2</c:v>
                </c:pt>
                <c:pt idx="621">
                  <c:v>2.0015999999999999E-2</c:v>
                </c:pt>
                <c:pt idx="622">
                  <c:v>1.9601E-2</c:v>
                </c:pt>
                <c:pt idx="623">
                  <c:v>1.9879999999999998E-2</c:v>
                </c:pt>
                <c:pt idx="624">
                  <c:v>2.0038E-2</c:v>
                </c:pt>
                <c:pt idx="625">
                  <c:v>1.9959000000000001E-2</c:v>
                </c:pt>
                <c:pt idx="626">
                  <c:v>1.9776999999999999E-2</c:v>
                </c:pt>
                <c:pt idx="627">
                  <c:v>1.9896E-2</c:v>
                </c:pt>
                <c:pt idx="628">
                  <c:v>1.9886999999999998E-2</c:v>
                </c:pt>
                <c:pt idx="629">
                  <c:v>2.0062E-2</c:v>
                </c:pt>
                <c:pt idx="630">
                  <c:v>2.0035000000000001E-2</c:v>
                </c:pt>
                <c:pt idx="631">
                  <c:v>2.0083E-2</c:v>
                </c:pt>
                <c:pt idx="632">
                  <c:v>2.0612999999999999E-2</c:v>
                </c:pt>
                <c:pt idx="633">
                  <c:v>2.0277E-2</c:v>
                </c:pt>
                <c:pt idx="634">
                  <c:v>2.0396000000000001E-2</c:v>
                </c:pt>
                <c:pt idx="635">
                  <c:v>2.0243000000000001E-2</c:v>
                </c:pt>
                <c:pt idx="636">
                  <c:v>2.0725E-2</c:v>
                </c:pt>
                <c:pt idx="637">
                  <c:v>2.0896000000000001E-2</c:v>
                </c:pt>
                <c:pt idx="638">
                  <c:v>2.1162E-2</c:v>
                </c:pt>
                <c:pt idx="639">
                  <c:v>2.1073000000000001E-2</c:v>
                </c:pt>
                <c:pt idx="640">
                  <c:v>2.0969999999999999E-2</c:v>
                </c:pt>
                <c:pt idx="641">
                  <c:v>2.1336000000000001E-2</c:v>
                </c:pt>
                <c:pt idx="642">
                  <c:v>2.0832E-2</c:v>
                </c:pt>
                <c:pt idx="643">
                  <c:v>2.0982000000000001E-2</c:v>
                </c:pt>
                <c:pt idx="644">
                  <c:v>2.1045999999999999E-2</c:v>
                </c:pt>
                <c:pt idx="645">
                  <c:v>2.1294E-2</c:v>
                </c:pt>
                <c:pt idx="646">
                  <c:v>2.1312000000000001E-2</c:v>
                </c:pt>
                <c:pt idx="647">
                  <c:v>2.1291000000000001E-2</c:v>
                </c:pt>
                <c:pt idx="648">
                  <c:v>2.2242999999999999E-2</c:v>
                </c:pt>
                <c:pt idx="649">
                  <c:v>2.1606E-2</c:v>
                </c:pt>
                <c:pt idx="650">
                  <c:v>2.1749000000000001E-2</c:v>
                </c:pt>
                <c:pt idx="651">
                  <c:v>2.1562000000000001E-2</c:v>
                </c:pt>
                <c:pt idx="652">
                  <c:v>2.2012E-2</c:v>
                </c:pt>
                <c:pt idx="653">
                  <c:v>2.1846999999999998E-2</c:v>
                </c:pt>
                <c:pt idx="654">
                  <c:v>2.1866E-2</c:v>
                </c:pt>
                <c:pt idx="655">
                  <c:v>2.2033000000000001E-2</c:v>
                </c:pt>
                <c:pt idx="656">
                  <c:v>2.2239999999999999E-2</c:v>
                </c:pt>
                <c:pt idx="657">
                  <c:v>2.2114000000000002E-2</c:v>
                </c:pt>
                <c:pt idx="658">
                  <c:v>2.2134999999999998E-2</c:v>
                </c:pt>
                <c:pt idx="659">
                  <c:v>2.2089000000000001E-2</c:v>
                </c:pt>
                <c:pt idx="660">
                  <c:v>2.2134999999999998E-2</c:v>
                </c:pt>
                <c:pt idx="661">
                  <c:v>2.2121999999999999E-2</c:v>
                </c:pt>
                <c:pt idx="662">
                  <c:v>2.2384999999999999E-2</c:v>
                </c:pt>
                <c:pt idx="663">
                  <c:v>2.222E-2</c:v>
                </c:pt>
                <c:pt idx="664">
                  <c:v>2.2239999999999999E-2</c:v>
                </c:pt>
                <c:pt idx="665">
                  <c:v>2.3050999999999999E-2</c:v>
                </c:pt>
                <c:pt idx="666">
                  <c:v>2.2880999999999999E-2</c:v>
                </c:pt>
                <c:pt idx="667">
                  <c:v>2.3035E-2</c:v>
                </c:pt>
                <c:pt idx="668">
                  <c:v>2.2967000000000001E-2</c:v>
                </c:pt>
                <c:pt idx="669">
                  <c:v>2.2780999999999999E-2</c:v>
                </c:pt>
                <c:pt idx="670">
                  <c:v>2.2863999999999999E-2</c:v>
                </c:pt>
                <c:pt idx="671">
                  <c:v>2.3192000000000001E-2</c:v>
                </c:pt>
                <c:pt idx="672">
                  <c:v>2.2845000000000001E-2</c:v>
                </c:pt>
                <c:pt idx="673">
                  <c:v>2.3262999999999999E-2</c:v>
                </c:pt>
                <c:pt idx="674">
                  <c:v>2.3258000000000001E-2</c:v>
                </c:pt>
                <c:pt idx="675">
                  <c:v>2.3387999999999999E-2</c:v>
                </c:pt>
                <c:pt idx="676">
                  <c:v>2.3470000000000001E-2</c:v>
                </c:pt>
                <c:pt idx="677">
                  <c:v>2.3317000000000001E-2</c:v>
                </c:pt>
                <c:pt idx="678">
                  <c:v>2.3723999999999999E-2</c:v>
                </c:pt>
                <c:pt idx="679">
                  <c:v>2.3937E-2</c:v>
                </c:pt>
                <c:pt idx="680">
                  <c:v>2.3417E-2</c:v>
                </c:pt>
                <c:pt idx="681">
                  <c:v>2.3864E-2</c:v>
                </c:pt>
                <c:pt idx="682">
                  <c:v>2.3917999999999998E-2</c:v>
                </c:pt>
                <c:pt idx="683">
                  <c:v>2.3725E-2</c:v>
                </c:pt>
                <c:pt idx="684">
                  <c:v>2.4043999999999999E-2</c:v>
                </c:pt>
                <c:pt idx="685">
                  <c:v>2.4048E-2</c:v>
                </c:pt>
                <c:pt idx="686">
                  <c:v>2.4108000000000001E-2</c:v>
                </c:pt>
                <c:pt idx="687">
                  <c:v>2.4348999999999999E-2</c:v>
                </c:pt>
                <c:pt idx="688">
                  <c:v>2.4050999999999999E-2</c:v>
                </c:pt>
                <c:pt idx="689">
                  <c:v>2.4330000000000001E-2</c:v>
                </c:pt>
                <c:pt idx="690">
                  <c:v>2.4575E-2</c:v>
                </c:pt>
                <c:pt idx="691">
                  <c:v>2.4674000000000001E-2</c:v>
                </c:pt>
                <c:pt idx="692">
                  <c:v>2.4760000000000001E-2</c:v>
                </c:pt>
                <c:pt idx="693">
                  <c:v>2.4878999999999998E-2</c:v>
                </c:pt>
                <c:pt idx="694">
                  <c:v>2.4989000000000001E-2</c:v>
                </c:pt>
                <c:pt idx="695">
                  <c:v>2.5198000000000002E-2</c:v>
                </c:pt>
                <c:pt idx="696">
                  <c:v>2.5340000000000001E-2</c:v>
                </c:pt>
                <c:pt idx="697">
                  <c:v>2.5132000000000002E-2</c:v>
                </c:pt>
                <c:pt idx="698">
                  <c:v>2.5409000000000001E-2</c:v>
                </c:pt>
                <c:pt idx="699">
                  <c:v>2.5822999999999999E-2</c:v>
                </c:pt>
                <c:pt idx="700">
                  <c:v>2.5742999999999999E-2</c:v>
                </c:pt>
                <c:pt idx="701">
                  <c:v>2.5824E-2</c:v>
                </c:pt>
                <c:pt idx="702">
                  <c:v>2.5468000000000001E-2</c:v>
                </c:pt>
                <c:pt idx="703">
                  <c:v>2.5926999999999999E-2</c:v>
                </c:pt>
                <c:pt idx="704">
                  <c:v>2.5595E-2</c:v>
                </c:pt>
                <c:pt idx="705">
                  <c:v>2.5413000000000002E-2</c:v>
                </c:pt>
                <c:pt idx="706">
                  <c:v>2.5451999999999999E-2</c:v>
                </c:pt>
                <c:pt idx="707">
                  <c:v>2.5824E-2</c:v>
                </c:pt>
                <c:pt idx="708">
                  <c:v>2.5755E-2</c:v>
                </c:pt>
                <c:pt idx="709">
                  <c:v>2.5833999999999999E-2</c:v>
                </c:pt>
                <c:pt idx="710">
                  <c:v>2.6121999999999999E-2</c:v>
                </c:pt>
                <c:pt idx="711">
                  <c:v>2.6537999999999999E-2</c:v>
                </c:pt>
                <c:pt idx="712">
                  <c:v>2.6061000000000001E-2</c:v>
                </c:pt>
                <c:pt idx="713">
                  <c:v>2.6325000000000001E-2</c:v>
                </c:pt>
                <c:pt idx="714">
                  <c:v>2.6778E-2</c:v>
                </c:pt>
                <c:pt idx="715">
                  <c:v>2.7052E-2</c:v>
                </c:pt>
                <c:pt idx="716">
                  <c:v>2.6568000000000001E-2</c:v>
                </c:pt>
                <c:pt idx="717">
                  <c:v>2.7470999999999999E-2</c:v>
                </c:pt>
                <c:pt idx="718">
                  <c:v>2.7215E-2</c:v>
                </c:pt>
                <c:pt idx="719">
                  <c:v>2.7265000000000001E-2</c:v>
                </c:pt>
                <c:pt idx="720">
                  <c:v>2.7692000000000001E-2</c:v>
                </c:pt>
                <c:pt idx="721">
                  <c:v>2.7418000000000001E-2</c:v>
                </c:pt>
                <c:pt idx="722">
                  <c:v>2.7271E-2</c:v>
                </c:pt>
                <c:pt idx="723">
                  <c:v>2.7524E-2</c:v>
                </c:pt>
                <c:pt idx="724">
                  <c:v>2.7737999999999999E-2</c:v>
                </c:pt>
                <c:pt idx="725">
                  <c:v>2.7642E-2</c:v>
                </c:pt>
                <c:pt idx="726">
                  <c:v>2.7729E-2</c:v>
                </c:pt>
                <c:pt idx="727">
                  <c:v>2.8105000000000002E-2</c:v>
                </c:pt>
                <c:pt idx="728">
                  <c:v>2.8382000000000001E-2</c:v>
                </c:pt>
                <c:pt idx="729">
                  <c:v>2.8809999999999999E-2</c:v>
                </c:pt>
                <c:pt idx="730">
                  <c:v>2.8171999999999999E-2</c:v>
                </c:pt>
                <c:pt idx="731">
                  <c:v>2.8666000000000001E-2</c:v>
                </c:pt>
                <c:pt idx="732">
                  <c:v>2.9145999999999998E-2</c:v>
                </c:pt>
                <c:pt idx="733">
                  <c:v>2.9360000000000001E-2</c:v>
                </c:pt>
                <c:pt idx="734">
                  <c:v>2.9139000000000002E-2</c:v>
                </c:pt>
                <c:pt idx="735">
                  <c:v>2.9020000000000001E-2</c:v>
                </c:pt>
                <c:pt idx="736">
                  <c:v>2.9249000000000001E-2</c:v>
                </c:pt>
                <c:pt idx="737">
                  <c:v>2.9229000000000002E-2</c:v>
                </c:pt>
                <c:pt idx="738">
                  <c:v>2.9569000000000002E-2</c:v>
                </c:pt>
                <c:pt idx="739">
                  <c:v>2.9909999999999999E-2</c:v>
                </c:pt>
                <c:pt idx="740">
                  <c:v>2.9500999999999999E-2</c:v>
                </c:pt>
                <c:pt idx="741">
                  <c:v>2.9707999999999998E-2</c:v>
                </c:pt>
                <c:pt idx="742">
                  <c:v>3.0030999999999999E-2</c:v>
                </c:pt>
                <c:pt idx="743">
                  <c:v>3.0046E-2</c:v>
                </c:pt>
                <c:pt idx="744">
                  <c:v>3.0934E-2</c:v>
                </c:pt>
                <c:pt idx="745">
                  <c:v>3.0811000000000002E-2</c:v>
                </c:pt>
                <c:pt idx="746">
                  <c:v>3.0609999999999998E-2</c:v>
                </c:pt>
                <c:pt idx="747">
                  <c:v>3.0726E-2</c:v>
                </c:pt>
                <c:pt idx="748">
                  <c:v>3.0825000000000002E-2</c:v>
                </c:pt>
                <c:pt idx="749">
                  <c:v>3.0859000000000001E-2</c:v>
                </c:pt>
                <c:pt idx="750">
                  <c:v>3.1636999999999998E-2</c:v>
                </c:pt>
                <c:pt idx="751">
                  <c:v>3.1213000000000001E-2</c:v>
                </c:pt>
                <c:pt idx="752">
                  <c:v>3.1508000000000001E-2</c:v>
                </c:pt>
                <c:pt idx="753">
                  <c:v>3.1718999999999997E-2</c:v>
                </c:pt>
                <c:pt idx="754">
                  <c:v>3.1699999999999999E-2</c:v>
                </c:pt>
                <c:pt idx="755">
                  <c:v>3.2417000000000001E-2</c:v>
                </c:pt>
                <c:pt idx="756">
                  <c:v>3.2159E-2</c:v>
                </c:pt>
                <c:pt idx="757">
                  <c:v>3.1961000000000003E-2</c:v>
                </c:pt>
                <c:pt idx="758">
                  <c:v>3.2307000000000002E-2</c:v>
                </c:pt>
                <c:pt idx="759">
                  <c:v>3.2591000000000002E-2</c:v>
                </c:pt>
                <c:pt idx="760">
                  <c:v>3.3083000000000001E-2</c:v>
                </c:pt>
                <c:pt idx="761">
                  <c:v>3.2800999999999997E-2</c:v>
                </c:pt>
                <c:pt idx="762">
                  <c:v>3.2863000000000003E-2</c:v>
                </c:pt>
                <c:pt idx="763">
                  <c:v>3.3338E-2</c:v>
                </c:pt>
                <c:pt idx="764">
                  <c:v>3.3849999999999998E-2</c:v>
                </c:pt>
                <c:pt idx="765">
                  <c:v>3.3314999999999997E-2</c:v>
                </c:pt>
                <c:pt idx="766">
                  <c:v>3.3891999999999999E-2</c:v>
                </c:pt>
                <c:pt idx="767">
                  <c:v>3.4144000000000001E-2</c:v>
                </c:pt>
                <c:pt idx="768">
                  <c:v>3.4603000000000002E-2</c:v>
                </c:pt>
                <c:pt idx="769">
                  <c:v>3.4624000000000002E-2</c:v>
                </c:pt>
                <c:pt idx="770">
                  <c:v>3.5062000000000003E-2</c:v>
                </c:pt>
                <c:pt idx="771">
                  <c:v>3.4805999999999997E-2</c:v>
                </c:pt>
                <c:pt idx="772">
                  <c:v>3.4715000000000003E-2</c:v>
                </c:pt>
                <c:pt idx="773">
                  <c:v>3.4984000000000001E-2</c:v>
                </c:pt>
                <c:pt idx="774">
                  <c:v>3.4946999999999999E-2</c:v>
                </c:pt>
                <c:pt idx="775">
                  <c:v>3.4934E-2</c:v>
                </c:pt>
                <c:pt idx="776">
                  <c:v>3.6098999999999999E-2</c:v>
                </c:pt>
                <c:pt idx="777">
                  <c:v>3.5575000000000002E-2</c:v>
                </c:pt>
                <c:pt idx="778">
                  <c:v>3.5829E-2</c:v>
                </c:pt>
                <c:pt idx="779">
                  <c:v>3.5904999999999999E-2</c:v>
                </c:pt>
                <c:pt idx="780">
                  <c:v>3.6310000000000002E-2</c:v>
                </c:pt>
                <c:pt idx="781">
                  <c:v>3.6700999999999998E-2</c:v>
                </c:pt>
                <c:pt idx="782">
                  <c:v>3.6887999999999997E-2</c:v>
                </c:pt>
                <c:pt idx="783">
                  <c:v>3.7707999999999998E-2</c:v>
                </c:pt>
                <c:pt idx="784">
                  <c:v>3.7643999999999997E-2</c:v>
                </c:pt>
                <c:pt idx="785">
                  <c:v>3.7700999999999998E-2</c:v>
                </c:pt>
                <c:pt idx="786">
                  <c:v>3.8001E-2</c:v>
                </c:pt>
                <c:pt idx="787">
                  <c:v>3.8121000000000002E-2</c:v>
                </c:pt>
                <c:pt idx="788">
                  <c:v>3.8646E-2</c:v>
                </c:pt>
                <c:pt idx="789">
                  <c:v>3.8608000000000003E-2</c:v>
                </c:pt>
                <c:pt idx="790">
                  <c:v>3.8360999999999999E-2</c:v>
                </c:pt>
                <c:pt idx="791">
                  <c:v>3.8488000000000001E-2</c:v>
                </c:pt>
                <c:pt idx="792">
                  <c:v>3.9031000000000003E-2</c:v>
                </c:pt>
                <c:pt idx="793">
                  <c:v>3.9600000000000003E-2</c:v>
                </c:pt>
                <c:pt idx="794">
                  <c:v>3.9618E-2</c:v>
                </c:pt>
                <c:pt idx="795">
                  <c:v>3.9238000000000002E-2</c:v>
                </c:pt>
                <c:pt idx="796">
                  <c:v>3.9683999999999997E-2</c:v>
                </c:pt>
                <c:pt idx="797">
                  <c:v>3.9738999999999997E-2</c:v>
                </c:pt>
                <c:pt idx="798">
                  <c:v>4.0217000000000003E-2</c:v>
                </c:pt>
                <c:pt idx="799">
                  <c:v>4.0511999999999999E-2</c:v>
                </c:pt>
                <c:pt idx="800">
                  <c:v>4.0578000000000003E-2</c:v>
                </c:pt>
                <c:pt idx="801">
                  <c:v>4.1522000000000003E-2</c:v>
                </c:pt>
                <c:pt idx="802">
                  <c:v>4.1544999999999999E-2</c:v>
                </c:pt>
                <c:pt idx="803">
                  <c:v>4.1426999999999999E-2</c:v>
                </c:pt>
                <c:pt idx="804">
                  <c:v>4.1770000000000002E-2</c:v>
                </c:pt>
                <c:pt idx="805">
                  <c:v>4.2089000000000001E-2</c:v>
                </c:pt>
                <c:pt idx="806">
                  <c:v>4.2483E-2</c:v>
                </c:pt>
                <c:pt idx="807">
                  <c:v>4.2437999999999997E-2</c:v>
                </c:pt>
                <c:pt idx="808">
                  <c:v>4.2761E-2</c:v>
                </c:pt>
                <c:pt idx="809">
                  <c:v>4.3235000000000003E-2</c:v>
                </c:pt>
                <c:pt idx="810">
                  <c:v>4.3605999999999999E-2</c:v>
                </c:pt>
                <c:pt idx="811">
                  <c:v>4.3721999999999997E-2</c:v>
                </c:pt>
                <c:pt idx="812">
                  <c:v>4.4188999999999999E-2</c:v>
                </c:pt>
                <c:pt idx="813">
                  <c:v>4.4901000000000003E-2</c:v>
                </c:pt>
                <c:pt idx="814">
                  <c:v>4.5159999999999999E-2</c:v>
                </c:pt>
                <c:pt idx="815">
                  <c:v>4.5057E-2</c:v>
                </c:pt>
                <c:pt idx="816">
                  <c:v>4.5638999999999999E-2</c:v>
                </c:pt>
                <c:pt idx="817">
                  <c:v>4.6108999999999997E-2</c:v>
                </c:pt>
                <c:pt idx="818">
                  <c:v>4.5904E-2</c:v>
                </c:pt>
                <c:pt idx="819">
                  <c:v>4.5957999999999999E-2</c:v>
                </c:pt>
                <c:pt idx="820">
                  <c:v>4.6441999999999997E-2</c:v>
                </c:pt>
                <c:pt idx="821">
                  <c:v>4.7195000000000001E-2</c:v>
                </c:pt>
                <c:pt idx="822">
                  <c:v>4.7641000000000003E-2</c:v>
                </c:pt>
                <c:pt idx="823">
                  <c:v>4.7493E-2</c:v>
                </c:pt>
                <c:pt idx="824">
                  <c:v>4.8000000000000001E-2</c:v>
                </c:pt>
                <c:pt idx="825">
                  <c:v>4.8481000000000003E-2</c:v>
                </c:pt>
                <c:pt idx="826">
                  <c:v>4.8793999999999997E-2</c:v>
                </c:pt>
                <c:pt idx="827">
                  <c:v>4.9084999999999997E-2</c:v>
                </c:pt>
                <c:pt idx="828">
                  <c:v>4.9671E-2</c:v>
                </c:pt>
                <c:pt idx="829">
                  <c:v>4.9722000000000002E-2</c:v>
                </c:pt>
                <c:pt idx="830">
                  <c:v>5.0689999999999999E-2</c:v>
                </c:pt>
                <c:pt idx="831">
                  <c:v>5.0452999999999998E-2</c:v>
                </c:pt>
                <c:pt idx="832">
                  <c:v>5.1680999999999998E-2</c:v>
                </c:pt>
                <c:pt idx="833">
                  <c:v>5.1593E-2</c:v>
                </c:pt>
                <c:pt idx="834">
                  <c:v>5.1906000000000001E-2</c:v>
                </c:pt>
                <c:pt idx="835">
                  <c:v>5.2393000000000002E-2</c:v>
                </c:pt>
                <c:pt idx="836">
                  <c:v>5.2809000000000002E-2</c:v>
                </c:pt>
                <c:pt idx="837">
                  <c:v>5.4030000000000002E-2</c:v>
                </c:pt>
                <c:pt idx="838">
                  <c:v>5.4297999999999999E-2</c:v>
                </c:pt>
                <c:pt idx="839">
                  <c:v>5.4406000000000003E-2</c:v>
                </c:pt>
                <c:pt idx="840">
                  <c:v>5.5113000000000002E-2</c:v>
                </c:pt>
                <c:pt idx="841">
                  <c:v>5.5710000000000003E-2</c:v>
                </c:pt>
                <c:pt idx="842">
                  <c:v>5.6146000000000001E-2</c:v>
                </c:pt>
                <c:pt idx="843">
                  <c:v>5.6612000000000003E-2</c:v>
                </c:pt>
                <c:pt idx="844">
                  <c:v>5.7277000000000002E-2</c:v>
                </c:pt>
                <c:pt idx="845">
                  <c:v>5.7604000000000002E-2</c:v>
                </c:pt>
                <c:pt idx="846">
                  <c:v>5.8098999999999998E-2</c:v>
                </c:pt>
                <c:pt idx="847">
                  <c:v>5.8867999999999997E-2</c:v>
                </c:pt>
                <c:pt idx="848">
                  <c:v>5.8809E-2</c:v>
                </c:pt>
                <c:pt idx="849">
                  <c:v>5.9484000000000002E-2</c:v>
                </c:pt>
                <c:pt idx="850">
                  <c:v>6.0088999999999997E-2</c:v>
                </c:pt>
                <c:pt idx="851">
                  <c:v>6.0622000000000002E-2</c:v>
                </c:pt>
                <c:pt idx="852">
                  <c:v>6.1170000000000002E-2</c:v>
                </c:pt>
                <c:pt idx="853">
                  <c:v>6.2056E-2</c:v>
                </c:pt>
                <c:pt idx="854">
                  <c:v>6.2686000000000006E-2</c:v>
                </c:pt>
                <c:pt idx="855">
                  <c:v>6.3467999999999997E-2</c:v>
                </c:pt>
                <c:pt idx="856">
                  <c:v>6.3559000000000004E-2</c:v>
                </c:pt>
                <c:pt idx="857">
                  <c:v>6.4378000000000005E-2</c:v>
                </c:pt>
                <c:pt idx="858">
                  <c:v>6.5121999999999999E-2</c:v>
                </c:pt>
                <c:pt idx="859">
                  <c:v>6.5810999999999995E-2</c:v>
                </c:pt>
                <c:pt idx="860">
                  <c:v>6.6521999999999998E-2</c:v>
                </c:pt>
                <c:pt idx="861">
                  <c:v>6.7266999999999993E-2</c:v>
                </c:pt>
                <c:pt idx="862">
                  <c:v>6.7431000000000005E-2</c:v>
                </c:pt>
                <c:pt idx="863">
                  <c:v>6.8232000000000001E-2</c:v>
                </c:pt>
                <c:pt idx="864">
                  <c:v>6.8682999999999994E-2</c:v>
                </c:pt>
                <c:pt idx="865">
                  <c:v>6.9981000000000002E-2</c:v>
                </c:pt>
                <c:pt idx="866">
                  <c:v>7.0113999999999996E-2</c:v>
                </c:pt>
                <c:pt idx="867">
                  <c:v>7.0888000000000007E-2</c:v>
                </c:pt>
                <c:pt idx="868">
                  <c:v>7.1705000000000005E-2</c:v>
                </c:pt>
                <c:pt idx="869">
                  <c:v>7.2788000000000005E-2</c:v>
                </c:pt>
                <c:pt idx="870">
                  <c:v>7.3386999999999994E-2</c:v>
                </c:pt>
                <c:pt idx="871">
                  <c:v>7.4188000000000004E-2</c:v>
                </c:pt>
                <c:pt idx="872">
                  <c:v>7.4977000000000002E-2</c:v>
                </c:pt>
                <c:pt idx="873">
                  <c:v>7.5729000000000005E-2</c:v>
                </c:pt>
                <c:pt idx="874">
                  <c:v>7.6779E-2</c:v>
                </c:pt>
                <c:pt idx="875">
                  <c:v>7.8056E-2</c:v>
                </c:pt>
                <c:pt idx="876">
                  <c:v>7.8897999999999996E-2</c:v>
                </c:pt>
                <c:pt idx="877">
                  <c:v>7.9285999999999995E-2</c:v>
                </c:pt>
                <c:pt idx="878">
                  <c:v>8.0560000000000007E-2</c:v>
                </c:pt>
                <c:pt idx="879">
                  <c:v>8.1307000000000004E-2</c:v>
                </c:pt>
                <c:pt idx="880">
                  <c:v>8.2739999999999994E-2</c:v>
                </c:pt>
                <c:pt idx="881">
                  <c:v>8.3267999999999995E-2</c:v>
                </c:pt>
                <c:pt idx="882">
                  <c:v>8.4697999999999996E-2</c:v>
                </c:pt>
                <c:pt idx="883">
                  <c:v>8.5463999999999998E-2</c:v>
                </c:pt>
                <c:pt idx="884">
                  <c:v>8.6059999999999998E-2</c:v>
                </c:pt>
                <c:pt idx="885">
                  <c:v>8.7262000000000006E-2</c:v>
                </c:pt>
                <c:pt idx="886">
                  <c:v>8.8081999999999994E-2</c:v>
                </c:pt>
                <c:pt idx="887">
                  <c:v>8.9208999999999997E-2</c:v>
                </c:pt>
                <c:pt idx="888">
                  <c:v>9.0115000000000001E-2</c:v>
                </c:pt>
                <c:pt idx="889">
                  <c:v>9.1440999999999995E-2</c:v>
                </c:pt>
                <c:pt idx="890">
                  <c:v>9.2669000000000001E-2</c:v>
                </c:pt>
                <c:pt idx="891">
                  <c:v>9.3715000000000007E-2</c:v>
                </c:pt>
                <c:pt idx="892">
                  <c:v>9.5547000000000007E-2</c:v>
                </c:pt>
                <c:pt idx="893">
                  <c:v>9.6631999999999996E-2</c:v>
                </c:pt>
                <c:pt idx="894">
                  <c:v>9.7809999999999994E-2</c:v>
                </c:pt>
                <c:pt idx="895">
                  <c:v>9.9030000000000007E-2</c:v>
                </c:pt>
                <c:pt idx="896">
                  <c:v>0.100303</c:v>
                </c:pt>
                <c:pt idx="897">
                  <c:v>0.101455</c:v>
                </c:pt>
                <c:pt idx="898">
                  <c:v>0.102672</c:v>
                </c:pt>
                <c:pt idx="899">
                  <c:v>0.103994</c:v>
                </c:pt>
                <c:pt idx="900">
                  <c:v>0.105188</c:v>
                </c:pt>
                <c:pt idx="901">
                  <c:v>0.106684</c:v>
                </c:pt>
                <c:pt idx="902">
                  <c:v>0.107631</c:v>
                </c:pt>
                <c:pt idx="903">
                  <c:v>0.108779</c:v>
                </c:pt>
                <c:pt idx="904">
                  <c:v>0.11010499999999999</c:v>
                </c:pt>
                <c:pt idx="905">
                  <c:v>0.111424</c:v>
                </c:pt>
                <c:pt idx="906">
                  <c:v>0.112969</c:v>
                </c:pt>
                <c:pt idx="907">
                  <c:v>0.11415599999999999</c:v>
                </c:pt>
                <c:pt idx="908">
                  <c:v>0.11615</c:v>
                </c:pt>
                <c:pt idx="909">
                  <c:v>0.117703</c:v>
                </c:pt>
                <c:pt idx="910">
                  <c:v>0.11888600000000001</c:v>
                </c:pt>
                <c:pt idx="911">
                  <c:v>0.12047099999999999</c:v>
                </c:pt>
                <c:pt idx="912">
                  <c:v>0.121754</c:v>
                </c:pt>
                <c:pt idx="913">
                  <c:v>0.123658</c:v>
                </c:pt>
                <c:pt idx="914">
                  <c:v>0.12539900000000001</c:v>
                </c:pt>
                <c:pt idx="915">
                  <c:v>0.12661</c:v>
                </c:pt>
                <c:pt idx="916">
                  <c:v>0.12790499999999999</c:v>
                </c:pt>
                <c:pt idx="917">
                  <c:v>0.12962199999999999</c:v>
                </c:pt>
                <c:pt idx="918">
                  <c:v>0.131162</c:v>
                </c:pt>
                <c:pt idx="919">
                  <c:v>0.13320100000000001</c:v>
                </c:pt>
                <c:pt idx="920">
                  <c:v>0.13455600000000001</c:v>
                </c:pt>
                <c:pt idx="921">
                  <c:v>0.13625200000000001</c:v>
                </c:pt>
                <c:pt idx="922">
                  <c:v>0.13772699999999999</c:v>
                </c:pt>
                <c:pt idx="923">
                  <c:v>0.139491</c:v>
                </c:pt>
                <c:pt idx="924">
                  <c:v>0.14139199999999999</c:v>
                </c:pt>
                <c:pt idx="925">
                  <c:v>0.14311699999999999</c:v>
                </c:pt>
                <c:pt idx="926">
                  <c:v>0.14502100000000001</c:v>
                </c:pt>
                <c:pt idx="927">
                  <c:v>0.14671400000000001</c:v>
                </c:pt>
                <c:pt idx="928">
                  <c:v>0.14851</c:v>
                </c:pt>
                <c:pt idx="929">
                  <c:v>0.150508</c:v>
                </c:pt>
                <c:pt idx="930">
                  <c:v>0.151947</c:v>
                </c:pt>
                <c:pt idx="931">
                  <c:v>0.15390000000000001</c:v>
                </c:pt>
                <c:pt idx="932">
                  <c:v>0.15565200000000001</c:v>
                </c:pt>
                <c:pt idx="933">
                  <c:v>0.157359</c:v>
                </c:pt>
                <c:pt idx="934">
                  <c:v>0.159333</c:v>
                </c:pt>
                <c:pt idx="935">
                  <c:v>0.16136900000000001</c:v>
                </c:pt>
                <c:pt idx="936">
                  <c:v>0.16412499999999999</c:v>
                </c:pt>
                <c:pt idx="937">
                  <c:v>0.16553399999999999</c:v>
                </c:pt>
                <c:pt idx="938">
                  <c:v>0.167521</c:v>
                </c:pt>
                <c:pt idx="939">
                  <c:v>0.16924600000000001</c:v>
                </c:pt>
                <c:pt idx="940">
                  <c:v>0.171351</c:v>
                </c:pt>
                <c:pt idx="941">
                  <c:v>0.173848</c:v>
                </c:pt>
                <c:pt idx="942">
                  <c:v>0.175595</c:v>
                </c:pt>
                <c:pt idx="943">
                  <c:v>0.17784</c:v>
                </c:pt>
                <c:pt idx="944">
                  <c:v>0.17979899999999999</c:v>
                </c:pt>
                <c:pt idx="945">
                  <c:v>0.18168400000000001</c:v>
                </c:pt>
                <c:pt idx="946">
                  <c:v>0.18437999999999999</c:v>
                </c:pt>
                <c:pt idx="947">
                  <c:v>0.18645600000000001</c:v>
                </c:pt>
                <c:pt idx="948">
                  <c:v>0.188941</c:v>
                </c:pt>
                <c:pt idx="949">
                  <c:v>0.191243</c:v>
                </c:pt>
                <c:pt idx="950">
                  <c:v>0.19319</c:v>
                </c:pt>
                <c:pt idx="951">
                  <c:v>0.195465</c:v>
                </c:pt>
                <c:pt idx="952">
                  <c:v>0.197904</c:v>
                </c:pt>
                <c:pt idx="953">
                  <c:v>0.199987</c:v>
                </c:pt>
                <c:pt idx="954">
                  <c:v>0.20252600000000001</c:v>
                </c:pt>
                <c:pt idx="955">
                  <c:v>0.20469799999999999</c:v>
                </c:pt>
                <c:pt idx="956">
                  <c:v>0.20687800000000001</c:v>
                </c:pt>
                <c:pt idx="957">
                  <c:v>0.20927499999999999</c:v>
                </c:pt>
                <c:pt idx="958">
                  <c:v>0.21152599999999999</c:v>
                </c:pt>
                <c:pt idx="959">
                  <c:v>0.214591</c:v>
                </c:pt>
                <c:pt idx="960">
                  <c:v>0.21698400000000001</c:v>
                </c:pt>
                <c:pt idx="961">
                  <c:v>0.219972</c:v>
                </c:pt>
                <c:pt idx="962">
                  <c:v>0.22280800000000001</c:v>
                </c:pt>
                <c:pt idx="963">
                  <c:v>0.22547400000000001</c:v>
                </c:pt>
                <c:pt idx="964">
                  <c:v>0.22788600000000001</c:v>
                </c:pt>
                <c:pt idx="965">
                  <c:v>0.23163300000000001</c:v>
                </c:pt>
                <c:pt idx="966">
                  <c:v>0.23472199999999999</c:v>
                </c:pt>
                <c:pt idx="967">
                  <c:v>0.23800299999999999</c:v>
                </c:pt>
                <c:pt idx="968">
                  <c:v>0.240565</c:v>
                </c:pt>
                <c:pt idx="969">
                  <c:v>0.24426</c:v>
                </c:pt>
                <c:pt idx="970">
                  <c:v>0.247834</c:v>
                </c:pt>
                <c:pt idx="971">
                  <c:v>0.25157800000000002</c:v>
                </c:pt>
                <c:pt idx="972">
                  <c:v>0.25539099999999998</c:v>
                </c:pt>
                <c:pt idx="973">
                  <c:v>0.26030900000000001</c:v>
                </c:pt>
                <c:pt idx="974">
                  <c:v>0.26431900000000003</c:v>
                </c:pt>
                <c:pt idx="975">
                  <c:v>0.26927400000000001</c:v>
                </c:pt>
                <c:pt idx="976">
                  <c:v>0.27303899999999998</c:v>
                </c:pt>
                <c:pt idx="977">
                  <c:v>0.278032</c:v>
                </c:pt>
                <c:pt idx="978">
                  <c:v>0.28287600000000002</c:v>
                </c:pt>
                <c:pt idx="979">
                  <c:v>0.28796500000000003</c:v>
                </c:pt>
                <c:pt idx="980">
                  <c:v>0.29428700000000002</c:v>
                </c:pt>
                <c:pt idx="981">
                  <c:v>0.30194199999999999</c:v>
                </c:pt>
                <c:pt idx="982">
                  <c:v>0.30894199999999999</c:v>
                </c:pt>
                <c:pt idx="983">
                  <c:v>0.31624200000000002</c:v>
                </c:pt>
                <c:pt idx="984">
                  <c:v>0.32440400000000003</c:v>
                </c:pt>
                <c:pt idx="985">
                  <c:v>0.33180799999999999</c:v>
                </c:pt>
                <c:pt idx="986">
                  <c:v>0.34052900000000003</c:v>
                </c:pt>
                <c:pt idx="987">
                  <c:v>0.34842699999999999</c:v>
                </c:pt>
                <c:pt idx="988">
                  <c:v>0.35803800000000002</c:v>
                </c:pt>
                <c:pt idx="989">
                  <c:v>0.36786000000000002</c:v>
                </c:pt>
                <c:pt idx="990">
                  <c:v>0.37726399999999999</c:v>
                </c:pt>
                <c:pt idx="991">
                  <c:v>0.38694299999999998</c:v>
                </c:pt>
                <c:pt idx="992">
                  <c:v>0.39732099999999998</c:v>
                </c:pt>
                <c:pt idx="993">
                  <c:v>0.40830499999999997</c:v>
                </c:pt>
                <c:pt idx="994">
                  <c:v>0.41977700000000001</c:v>
                </c:pt>
                <c:pt idx="995">
                  <c:v>0.43101200000000001</c:v>
                </c:pt>
                <c:pt idx="996">
                  <c:v>0.44107299999999999</c:v>
                </c:pt>
                <c:pt idx="997">
                  <c:v>0.45182</c:v>
                </c:pt>
                <c:pt idx="998">
                  <c:v>0.46385199999999999</c:v>
                </c:pt>
                <c:pt idx="999">
                  <c:v>0.47370000000000001</c:v>
                </c:pt>
                <c:pt idx="1000">
                  <c:v>0.48450100000000001</c:v>
                </c:pt>
                <c:pt idx="1001">
                  <c:v>0.49526700000000001</c:v>
                </c:pt>
                <c:pt idx="1002">
                  <c:v>0.50586100000000001</c:v>
                </c:pt>
                <c:pt idx="1003">
                  <c:v>0.51698500000000003</c:v>
                </c:pt>
                <c:pt idx="1004">
                  <c:v>0.52977700000000005</c:v>
                </c:pt>
                <c:pt idx="1005">
                  <c:v>0.54237599999999997</c:v>
                </c:pt>
                <c:pt idx="1006">
                  <c:v>0.55537700000000001</c:v>
                </c:pt>
                <c:pt idx="1007">
                  <c:v>0.56979500000000005</c:v>
                </c:pt>
                <c:pt idx="1008">
                  <c:v>0.58285100000000001</c:v>
                </c:pt>
                <c:pt idx="1009">
                  <c:v>0.59793399999999997</c:v>
                </c:pt>
                <c:pt idx="1010">
                  <c:v>0.60931299999999999</c:v>
                </c:pt>
                <c:pt idx="1011">
                  <c:v>0.62456299999999998</c:v>
                </c:pt>
                <c:pt idx="1012">
                  <c:v>0.63998299999999997</c:v>
                </c:pt>
                <c:pt idx="1013">
                  <c:v>0.65479200000000004</c:v>
                </c:pt>
                <c:pt idx="1014">
                  <c:v>0.67039499999999996</c:v>
                </c:pt>
                <c:pt idx="1015">
                  <c:v>0.686747</c:v>
                </c:pt>
                <c:pt idx="1016">
                  <c:v>0.70026900000000003</c:v>
                </c:pt>
                <c:pt idx="1017">
                  <c:v>0.716368</c:v>
                </c:pt>
                <c:pt idx="1018">
                  <c:v>0.73408099999999998</c:v>
                </c:pt>
                <c:pt idx="1019">
                  <c:v>0.74805100000000002</c:v>
                </c:pt>
                <c:pt idx="1020">
                  <c:v>0.76253700000000002</c:v>
                </c:pt>
                <c:pt idx="1021">
                  <c:v>0.777447</c:v>
                </c:pt>
                <c:pt idx="1022">
                  <c:v>0.78862200000000005</c:v>
                </c:pt>
                <c:pt idx="1023">
                  <c:v>0.80172399999999999</c:v>
                </c:pt>
                <c:pt idx="1024">
                  <c:v>0.813724</c:v>
                </c:pt>
                <c:pt idx="1025">
                  <c:v>0.82433900000000004</c:v>
                </c:pt>
                <c:pt idx="1026">
                  <c:v>0.83592900000000003</c:v>
                </c:pt>
                <c:pt idx="1027">
                  <c:v>0.84945599999999999</c:v>
                </c:pt>
                <c:pt idx="1028">
                  <c:v>0.859599</c:v>
                </c:pt>
                <c:pt idx="1029">
                  <c:v>0.87247200000000003</c:v>
                </c:pt>
                <c:pt idx="1030">
                  <c:v>0.88363999999999998</c:v>
                </c:pt>
                <c:pt idx="1031">
                  <c:v>0.89558099999999996</c:v>
                </c:pt>
                <c:pt idx="1032">
                  <c:v>0.90452100000000002</c:v>
                </c:pt>
                <c:pt idx="1033">
                  <c:v>0.91452199999999995</c:v>
                </c:pt>
                <c:pt idx="1034">
                  <c:v>0.92694500000000002</c:v>
                </c:pt>
                <c:pt idx="1035">
                  <c:v>0.93767400000000001</c:v>
                </c:pt>
                <c:pt idx="1036">
                  <c:v>0.94861600000000001</c:v>
                </c:pt>
                <c:pt idx="1037">
                  <c:v>0.95791300000000001</c:v>
                </c:pt>
                <c:pt idx="1038">
                  <c:v>0.967611</c:v>
                </c:pt>
                <c:pt idx="1039">
                  <c:v>0.97900200000000004</c:v>
                </c:pt>
                <c:pt idx="1040">
                  <c:v>0.9899</c:v>
                </c:pt>
                <c:pt idx="1041">
                  <c:v>0.998695</c:v>
                </c:pt>
                <c:pt idx="1042">
                  <c:v>1.0069429999999999</c:v>
                </c:pt>
                <c:pt idx="1043">
                  <c:v>1.0142880000000001</c:v>
                </c:pt>
                <c:pt idx="1044">
                  <c:v>1.0208029999999999</c:v>
                </c:pt>
                <c:pt idx="1045">
                  <c:v>1.0244180000000001</c:v>
                </c:pt>
                <c:pt idx="1046">
                  <c:v>1.0303150000000001</c:v>
                </c:pt>
                <c:pt idx="1047">
                  <c:v>1.033593</c:v>
                </c:pt>
                <c:pt idx="1048">
                  <c:v>1.0362420000000001</c:v>
                </c:pt>
                <c:pt idx="1049">
                  <c:v>1.0395970000000001</c:v>
                </c:pt>
                <c:pt idx="1050">
                  <c:v>1.041307</c:v>
                </c:pt>
                <c:pt idx="1051">
                  <c:v>1.0425199999999999</c:v>
                </c:pt>
                <c:pt idx="1052">
                  <c:v>1.044089</c:v>
                </c:pt>
                <c:pt idx="1053">
                  <c:v>1.0450379999999999</c:v>
                </c:pt>
                <c:pt idx="1054">
                  <c:v>1.0463290000000001</c:v>
                </c:pt>
                <c:pt idx="1055">
                  <c:v>1.047642</c:v>
                </c:pt>
                <c:pt idx="1056">
                  <c:v>1.046281</c:v>
                </c:pt>
                <c:pt idx="1057">
                  <c:v>1.046802</c:v>
                </c:pt>
                <c:pt idx="1058">
                  <c:v>1.047118</c:v>
                </c:pt>
                <c:pt idx="1059">
                  <c:v>1.0456129999999999</c:v>
                </c:pt>
                <c:pt idx="1060">
                  <c:v>1.044222</c:v>
                </c:pt>
                <c:pt idx="1061">
                  <c:v>1.043345</c:v>
                </c:pt>
                <c:pt idx="1062">
                  <c:v>1.0412380000000001</c:v>
                </c:pt>
                <c:pt idx="1063">
                  <c:v>1.037385</c:v>
                </c:pt>
                <c:pt idx="1064">
                  <c:v>1.0367930000000001</c:v>
                </c:pt>
                <c:pt idx="1065">
                  <c:v>1.0319370000000001</c:v>
                </c:pt>
                <c:pt idx="1066">
                  <c:v>1.0260370000000001</c:v>
                </c:pt>
                <c:pt idx="1067">
                  <c:v>1.0215019999999999</c:v>
                </c:pt>
                <c:pt idx="1068">
                  <c:v>1.0163180000000001</c:v>
                </c:pt>
                <c:pt idx="1069">
                  <c:v>1.008659</c:v>
                </c:pt>
                <c:pt idx="1070">
                  <c:v>1.002594</c:v>
                </c:pt>
                <c:pt idx="1071">
                  <c:v>0.99468400000000001</c:v>
                </c:pt>
                <c:pt idx="1072">
                  <c:v>0.98871600000000004</c:v>
                </c:pt>
                <c:pt idx="1073">
                  <c:v>0.97906599999999999</c:v>
                </c:pt>
                <c:pt idx="1074">
                  <c:v>0.97079499999999996</c:v>
                </c:pt>
                <c:pt idx="1075">
                  <c:v>0.96142899999999998</c:v>
                </c:pt>
                <c:pt idx="1076">
                  <c:v>0.95403800000000005</c:v>
                </c:pt>
                <c:pt idx="1077">
                  <c:v>0.94537899999999997</c:v>
                </c:pt>
                <c:pt idx="1078">
                  <c:v>0.93608000000000002</c:v>
                </c:pt>
                <c:pt idx="1079">
                  <c:v>0.92652299999999999</c:v>
                </c:pt>
                <c:pt idx="1080">
                  <c:v>0.91755200000000003</c:v>
                </c:pt>
                <c:pt idx="1081">
                  <c:v>0.90683199999999997</c:v>
                </c:pt>
                <c:pt idx="1082">
                  <c:v>0.89712700000000001</c:v>
                </c:pt>
                <c:pt idx="1083">
                  <c:v>0.88647100000000001</c:v>
                </c:pt>
                <c:pt idx="1084">
                  <c:v>0.87659500000000001</c:v>
                </c:pt>
                <c:pt idx="1085">
                  <c:v>0.867788</c:v>
                </c:pt>
                <c:pt idx="1086">
                  <c:v>0.85431299999999999</c:v>
                </c:pt>
                <c:pt idx="1087">
                  <c:v>0.84181899999999998</c:v>
                </c:pt>
                <c:pt idx="1088">
                  <c:v>0.83036500000000002</c:v>
                </c:pt>
                <c:pt idx="1089">
                  <c:v>0.81896899999999995</c:v>
                </c:pt>
                <c:pt idx="1090">
                  <c:v>0.80708800000000003</c:v>
                </c:pt>
                <c:pt idx="1091">
                  <c:v>0.79522899999999996</c:v>
                </c:pt>
                <c:pt idx="1092">
                  <c:v>0.78332000000000002</c:v>
                </c:pt>
                <c:pt idx="1093">
                  <c:v>0.77048099999999997</c:v>
                </c:pt>
                <c:pt idx="1094">
                  <c:v>0.75909099999999996</c:v>
                </c:pt>
                <c:pt idx="1095">
                  <c:v>0.74688600000000005</c:v>
                </c:pt>
                <c:pt idx="1096">
                  <c:v>0.73515200000000003</c:v>
                </c:pt>
                <c:pt idx="1097">
                  <c:v>0.72237399999999996</c:v>
                </c:pt>
                <c:pt idx="1098">
                  <c:v>0.70888600000000002</c:v>
                </c:pt>
                <c:pt idx="1099">
                  <c:v>0.69601500000000005</c:v>
                </c:pt>
                <c:pt idx="1100">
                  <c:v>0.68410899999999997</c:v>
                </c:pt>
                <c:pt idx="1101">
                  <c:v>0.67321500000000001</c:v>
                </c:pt>
                <c:pt idx="1102">
                  <c:v>0.659918</c:v>
                </c:pt>
                <c:pt idx="1103">
                  <c:v>0.649725</c:v>
                </c:pt>
                <c:pt idx="1104">
                  <c:v>0.63776699999999997</c:v>
                </c:pt>
                <c:pt idx="1105">
                  <c:v>0.62500299999999998</c:v>
                </c:pt>
                <c:pt idx="1106">
                  <c:v>0.61368400000000001</c:v>
                </c:pt>
                <c:pt idx="1107">
                  <c:v>0.60322799999999999</c:v>
                </c:pt>
                <c:pt idx="1108">
                  <c:v>0.59055299999999999</c:v>
                </c:pt>
                <c:pt idx="1109">
                  <c:v>0.57941100000000001</c:v>
                </c:pt>
                <c:pt idx="1110">
                  <c:v>0.56735199999999997</c:v>
                </c:pt>
                <c:pt idx="1111">
                  <c:v>0.556504</c:v>
                </c:pt>
                <c:pt idx="1112">
                  <c:v>0.54541499999999998</c:v>
                </c:pt>
                <c:pt idx="1113">
                  <c:v>0.53391299999999997</c:v>
                </c:pt>
                <c:pt idx="1114">
                  <c:v>0.52415299999999998</c:v>
                </c:pt>
                <c:pt idx="1115">
                  <c:v>0.51402599999999998</c:v>
                </c:pt>
                <c:pt idx="1116">
                  <c:v>0.50344999999999995</c:v>
                </c:pt>
                <c:pt idx="1117">
                  <c:v>0.49490499999999998</c:v>
                </c:pt>
                <c:pt idx="1118">
                  <c:v>0.48473300000000002</c:v>
                </c:pt>
                <c:pt idx="1119">
                  <c:v>0.47511500000000001</c:v>
                </c:pt>
                <c:pt idx="1120">
                  <c:v>0.46618399999999999</c:v>
                </c:pt>
                <c:pt idx="1121">
                  <c:v>0.45631300000000002</c:v>
                </c:pt>
                <c:pt idx="1122">
                  <c:v>0.44855</c:v>
                </c:pt>
                <c:pt idx="1123">
                  <c:v>0.44003199999999998</c:v>
                </c:pt>
                <c:pt idx="1124">
                  <c:v>0.43154300000000001</c:v>
                </c:pt>
                <c:pt idx="1125">
                  <c:v>0.42258699999999999</c:v>
                </c:pt>
                <c:pt idx="1126">
                  <c:v>0.41592699999999999</c:v>
                </c:pt>
                <c:pt idx="1127">
                  <c:v>0.408968</c:v>
                </c:pt>
                <c:pt idx="1128">
                  <c:v>0.401314</c:v>
                </c:pt>
                <c:pt idx="1129">
                  <c:v>0.39408599999999999</c:v>
                </c:pt>
                <c:pt idx="1130">
                  <c:v>0.38762400000000002</c:v>
                </c:pt>
                <c:pt idx="1131">
                  <c:v>0.38028400000000001</c:v>
                </c:pt>
                <c:pt idx="1132">
                  <c:v>0.37406499999999998</c:v>
                </c:pt>
                <c:pt idx="1133">
                  <c:v>0.36782100000000001</c:v>
                </c:pt>
                <c:pt idx="1134">
                  <c:v>0.36201299999999997</c:v>
                </c:pt>
                <c:pt idx="1135">
                  <c:v>0.35687600000000003</c:v>
                </c:pt>
                <c:pt idx="1136">
                  <c:v>0.35117799999999999</c:v>
                </c:pt>
                <c:pt idx="1137">
                  <c:v>0.34653899999999999</c:v>
                </c:pt>
                <c:pt idx="1138">
                  <c:v>0.34164600000000001</c:v>
                </c:pt>
                <c:pt idx="1139">
                  <c:v>0.337171</c:v>
                </c:pt>
                <c:pt idx="1140">
                  <c:v>0.33221200000000001</c:v>
                </c:pt>
                <c:pt idx="1141">
                  <c:v>0.32953900000000003</c:v>
                </c:pt>
                <c:pt idx="1142">
                  <c:v>0.325187</c:v>
                </c:pt>
                <c:pt idx="1143">
                  <c:v>0.32113900000000001</c:v>
                </c:pt>
                <c:pt idx="1144">
                  <c:v>0.31771300000000002</c:v>
                </c:pt>
                <c:pt idx="1145">
                  <c:v>0.31459199999999998</c:v>
                </c:pt>
                <c:pt idx="1146">
                  <c:v>0.31149900000000003</c:v>
                </c:pt>
                <c:pt idx="1147">
                  <c:v>0.30918099999999998</c:v>
                </c:pt>
                <c:pt idx="1148">
                  <c:v>0.30666300000000002</c:v>
                </c:pt>
                <c:pt idx="1149">
                  <c:v>0.30447600000000002</c:v>
                </c:pt>
                <c:pt idx="1150">
                  <c:v>0.30121500000000001</c:v>
                </c:pt>
                <c:pt idx="1151">
                  <c:v>0.30005100000000001</c:v>
                </c:pt>
                <c:pt idx="1152">
                  <c:v>0.29857</c:v>
                </c:pt>
                <c:pt idx="1153">
                  <c:v>0.29794300000000001</c:v>
                </c:pt>
                <c:pt idx="1154">
                  <c:v>0.29618499999999998</c:v>
                </c:pt>
                <c:pt idx="1155">
                  <c:v>0.29509999999999997</c:v>
                </c:pt>
                <c:pt idx="1156">
                  <c:v>0.29476999999999998</c:v>
                </c:pt>
                <c:pt idx="1157">
                  <c:v>0.29453499999999999</c:v>
                </c:pt>
                <c:pt idx="1158">
                  <c:v>0.29396899999999998</c:v>
                </c:pt>
                <c:pt idx="1159">
                  <c:v>0.294377</c:v>
                </c:pt>
                <c:pt idx="1160">
                  <c:v>0.29369299999999998</c:v>
                </c:pt>
                <c:pt idx="1161">
                  <c:v>0.29413600000000001</c:v>
                </c:pt>
                <c:pt idx="1162">
                  <c:v>0.29520299999999999</c:v>
                </c:pt>
                <c:pt idx="1163">
                  <c:v>0.29611300000000002</c:v>
                </c:pt>
                <c:pt idx="1164">
                  <c:v>0.29730499999999999</c:v>
                </c:pt>
                <c:pt idx="1165">
                  <c:v>0.29856899999999997</c:v>
                </c:pt>
                <c:pt idx="1166">
                  <c:v>0.30007299999999998</c:v>
                </c:pt>
                <c:pt idx="1167">
                  <c:v>0.30144500000000002</c:v>
                </c:pt>
                <c:pt idx="1168">
                  <c:v>0.30363200000000001</c:v>
                </c:pt>
                <c:pt idx="1169">
                  <c:v>0.305475</c:v>
                </c:pt>
                <c:pt idx="1170">
                  <c:v>0.30790299999999998</c:v>
                </c:pt>
                <c:pt idx="1171">
                  <c:v>0.31075700000000001</c:v>
                </c:pt>
                <c:pt idx="1172">
                  <c:v>0.31452799999999997</c:v>
                </c:pt>
                <c:pt idx="1173">
                  <c:v>0.31742799999999999</c:v>
                </c:pt>
                <c:pt idx="1174">
                  <c:v>0.32111299999999998</c:v>
                </c:pt>
                <c:pt idx="1175">
                  <c:v>0.32483699999999999</c:v>
                </c:pt>
                <c:pt idx="1176">
                  <c:v>0.32860400000000001</c:v>
                </c:pt>
                <c:pt idx="1177">
                  <c:v>0.33323900000000001</c:v>
                </c:pt>
                <c:pt idx="1178">
                  <c:v>0.33784999999999998</c:v>
                </c:pt>
                <c:pt idx="1179">
                  <c:v>0.343057</c:v>
                </c:pt>
                <c:pt idx="1180">
                  <c:v>0.34878799999999999</c:v>
                </c:pt>
                <c:pt idx="1181">
                  <c:v>0.354493</c:v>
                </c:pt>
                <c:pt idx="1182">
                  <c:v>0.36043199999999997</c:v>
                </c:pt>
                <c:pt idx="1183">
                  <c:v>0.36670599999999998</c:v>
                </c:pt>
                <c:pt idx="1184">
                  <c:v>0.373338</c:v>
                </c:pt>
                <c:pt idx="1185">
                  <c:v>0.380608</c:v>
                </c:pt>
                <c:pt idx="1186">
                  <c:v>0.38813999999999999</c:v>
                </c:pt>
                <c:pt idx="1187">
                  <c:v>0.39525700000000002</c:v>
                </c:pt>
                <c:pt idx="1188">
                  <c:v>0.40343200000000001</c:v>
                </c:pt>
                <c:pt idx="1189">
                  <c:v>0.41277900000000001</c:v>
                </c:pt>
                <c:pt idx="1190">
                  <c:v>0.42299900000000001</c:v>
                </c:pt>
                <c:pt idx="1191">
                  <c:v>0.43341600000000002</c:v>
                </c:pt>
                <c:pt idx="1192">
                  <c:v>0.44476599999999999</c:v>
                </c:pt>
                <c:pt idx="1193">
                  <c:v>0.45632899999999998</c:v>
                </c:pt>
                <c:pt idx="1194">
                  <c:v>0.46745700000000001</c:v>
                </c:pt>
                <c:pt idx="1195">
                  <c:v>0.47985699999999998</c:v>
                </c:pt>
                <c:pt idx="1196">
                  <c:v>0.49074400000000001</c:v>
                </c:pt>
                <c:pt idx="1197">
                  <c:v>0.50581100000000001</c:v>
                </c:pt>
                <c:pt idx="1198">
                  <c:v>0.51986900000000003</c:v>
                </c:pt>
                <c:pt idx="1199">
                  <c:v>0.53403500000000004</c:v>
                </c:pt>
                <c:pt idx="1200">
                  <c:v>0.54893199999999998</c:v>
                </c:pt>
              </c:numCache>
            </c:numRef>
          </c:yVal>
          <c:smooth val="1"/>
          <c:extLst>
            <c:ext xmlns:c16="http://schemas.microsoft.com/office/drawing/2014/chart" uri="{C3380CC4-5D6E-409C-BE32-E72D297353CC}">
              <c16:uniqueId val="{00000002-D4FF-468E-ADEC-8E3315D58D3E}"/>
            </c:ext>
          </c:extLst>
        </c:ser>
        <c:dLbls>
          <c:showLegendKey val="0"/>
          <c:showVal val="0"/>
          <c:showCatName val="0"/>
          <c:showSerName val="0"/>
          <c:showPercent val="0"/>
          <c:showBubbleSize val="0"/>
        </c:dLbls>
        <c:axId val="398289120"/>
        <c:axId val="398289448"/>
      </c:scatterChart>
      <c:valAx>
        <c:axId val="398289120"/>
        <c:scaling>
          <c:orientation val="minMax"/>
          <c:max val="8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289448"/>
        <c:crosses val="autoZero"/>
        <c:crossBetween val="midCat"/>
      </c:valAx>
      <c:valAx>
        <c:axId val="398289448"/>
        <c:scaling>
          <c:orientation val="minMax"/>
          <c:max val="1.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289120"/>
        <c:crosses val="autoZero"/>
        <c:crossBetween val="midCat"/>
      </c:valAx>
      <c:spPr>
        <a:noFill/>
        <a:ln>
          <a:noFill/>
        </a:ln>
        <a:effectLst/>
      </c:spPr>
    </c:plotArea>
    <c:legend>
      <c:legendPos val="r"/>
      <c:layout>
        <c:manualLayout>
          <c:xMode val="edge"/>
          <c:yMode val="edge"/>
          <c:x val="0.64842502860219398"/>
          <c:y val="0.42005686789151364"/>
          <c:w val="0.28602648226663974"/>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Potassium Chromate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721847057253436"/>
          <c:y val="0.17171296296296296"/>
          <c:w val="0.86376458027492331"/>
          <c:h val="0.62271617089530473"/>
        </c:manualLayout>
      </c:layout>
      <c:scatterChart>
        <c:scatterStyle val="smoothMarker"/>
        <c:varyColors val="0"/>
        <c:ser>
          <c:idx val="0"/>
          <c:order val="0"/>
          <c:tx>
            <c:v>Original</c:v>
          </c:tx>
          <c:spPr>
            <a:ln w="28575" cap="rnd">
              <a:solidFill>
                <a:schemeClr val="accent4"/>
              </a:solidFill>
              <a:round/>
            </a:ln>
            <a:effectLst/>
          </c:spPr>
          <c:marker>
            <c:symbol val="none"/>
          </c:marker>
          <c:xVal>
            <c:numRef>
              <c:f>Sheet1!$A$3:$A$703</c:f>
              <c:numCache>
                <c:formatCode>General</c:formatCode>
                <c:ptCount val="701"/>
                <c:pt idx="0">
                  <c:v>900</c:v>
                </c:pt>
                <c:pt idx="1">
                  <c:v>899</c:v>
                </c:pt>
                <c:pt idx="2">
                  <c:v>898</c:v>
                </c:pt>
                <c:pt idx="3">
                  <c:v>897</c:v>
                </c:pt>
                <c:pt idx="4">
                  <c:v>896</c:v>
                </c:pt>
                <c:pt idx="5">
                  <c:v>895</c:v>
                </c:pt>
                <c:pt idx="6">
                  <c:v>894</c:v>
                </c:pt>
                <c:pt idx="7">
                  <c:v>893</c:v>
                </c:pt>
                <c:pt idx="8">
                  <c:v>892</c:v>
                </c:pt>
                <c:pt idx="9">
                  <c:v>891</c:v>
                </c:pt>
                <c:pt idx="10">
                  <c:v>890</c:v>
                </c:pt>
                <c:pt idx="11">
                  <c:v>889</c:v>
                </c:pt>
                <c:pt idx="12">
                  <c:v>888</c:v>
                </c:pt>
                <c:pt idx="13">
                  <c:v>887</c:v>
                </c:pt>
                <c:pt idx="14">
                  <c:v>886</c:v>
                </c:pt>
                <c:pt idx="15">
                  <c:v>885</c:v>
                </c:pt>
                <c:pt idx="16">
                  <c:v>884</c:v>
                </c:pt>
                <c:pt idx="17">
                  <c:v>883</c:v>
                </c:pt>
                <c:pt idx="18">
                  <c:v>882</c:v>
                </c:pt>
                <c:pt idx="19">
                  <c:v>881</c:v>
                </c:pt>
                <c:pt idx="20">
                  <c:v>880</c:v>
                </c:pt>
                <c:pt idx="21">
                  <c:v>879</c:v>
                </c:pt>
                <c:pt idx="22">
                  <c:v>878</c:v>
                </c:pt>
                <c:pt idx="23">
                  <c:v>877</c:v>
                </c:pt>
                <c:pt idx="24">
                  <c:v>876</c:v>
                </c:pt>
                <c:pt idx="25">
                  <c:v>875</c:v>
                </c:pt>
                <c:pt idx="26">
                  <c:v>874</c:v>
                </c:pt>
                <c:pt idx="27">
                  <c:v>873</c:v>
                </c:pt>
                <c:pt idx="28">
                  <c:v>872</c:v>
                </c:pt>
                <c:pt idx="29">
                  <c:v>871</c:v>
                </c:pt>
                <c:pt idx="30">
                  <c:v>870</c:v>
                </c:pt>
                <c:pt idx="31">
                  <c:v>869</c:v>
                </c:pt>
                <c:pt idx="32">
                  <c:v>868</c:v>
                </c:pt>
                <c:pt idx="33">
                  <c:v>867</c:v>
                </c:pt>
                <c:pt idx="34">
                  <c:v>866</c:v>
                </c:pt>
                <c:pt idx="35">
                  <c:v>865</c:v>
                </c:pt>
                <c:pt idx="36">
                  <c:v>864</c:v>
                </c:pt>
                <c:pt idx="37">
                  <c:v>863</c:v>
                </c:pt>
                <c:pt idx="38">
                  <c:v>862</c:v>
                </c:pt>
                <c:pt idx="39">
                  <c:v>861</c:v>
                </c:pt>
                <c:pt idx="40">
                  <c:v>860</c:v>
                </c:pt>
                <c:pt idx="41">
                  <c:v>859</c:v>
                </c:pt>
                <c:pt idx="42">
                  <c:v>858</c:v>
                </c:pt>
                <c:pt idx="43">
                  <c:v>857</c:v>
                </c:pt>
                <c:pt idx="44">
                  <c:v>856</c:v>
                </c:pt>
                <c:pt idx="45">
                  <c:v>855</c:v>
                </c:pt>
                <c:pt idx="46">
                  <c:v>854</c:v>
                </c:pt>
                <c:pt idx="47">
                  <c:v>853</c:v>
                </c:pt>
                <c:pt idx="48">
                  <c:v>852</c:v>
                </c:pt>
                <c:pt idx="49">
                  <c:v>851</c:v>
                </c:pt>
                <c:pt idx="50">
                  <c:v>850</c:v>
                </c:pt>
                <c:pt idx="51">
                  <c:v>849</c:v>
                </c:pt>
                <c:pt idx="52">
                  <c:v>848</c:v>
                </c:pt>
                <c:pt idx="53">
                  <c:v>847</c:v>
                </c:pt>
                <c:pt idx="54">
                  <c:v>846</c:v>
                </c:pt>
                <c:pt idx="55">
                  <c:v>845</c:v>
                </c:pt>
                <c:pt idx="56">
                  <c:v>844</c:v>
                </c:pt>
                <c:pt idx="57">
                  <c:v>843</c:v>
                </c:pt>
                <c:pt idx="58">
                  <c:v>842</c:v>
                </c:pt>
                <c:pt idx="59">
                  <c:v>841</c:v>
                </c:pt>
                <c:pt idx="60">
                  <c:v>840</c:v>
                </c:pt>
                <c:pt idx="61">
                  <c:v>839</c:v>
                </c:pt>
                <c:pt idx="62">
                  <c:v>838</c:v>
                </c:pt>
                <c:pt idx="63">
                  <c:v>837</c:v>
                </c:pt>
                <c:pt idx="64">
                  <c:v>836</c:v>
                </c:pt>
                <c:pt idx="65">
                  <c:v>835</c:v>
                </c:pt>
                <c:pt idx="66">
                  <c:v>834</c:v>
                </c:pt>
                <c:pt idx="67">
                  <c:v>833</c:v>
                </c:pt>
                <c:pt idx="68">
                  <c:v>832</c:v>
                </c:pt>
                <c:pt idx="69">
                  <c:v>831</c:v>
                </c:pt>
                <c:pt idx="70">
                  <c:v>830</c:v>
                </c:pt>
                <c:pt idx="71">
                  <c:v>829</c:v>
                </c:pt>
                <c:pt idx="72">
                  <c:v>828</c:v>
                </c:pt>
                <c:pt idx="73">
                  <c:v>827</c:v>
                </c:pt>
                <c:pt idx="74">
                  <c:v>826</c:v>
                </c:pt>
                <c:pt idx="75">
                  <c:v>825</c:v>
                </c:pt>
                <c:pt idx="76">
                  <c:v>824</c:v>
                </c:pt>
                <c:pt idx="77">
                  <c:v>823</c:v>
                </c:pt>
                <c:pt idx="78">
                  <c:v>822</c:v>
                </c:pt>
                <c:pt idx="79">
                  <c:v>821</c:v>
                </c:pt>
                <c:pt idx="80">
                  <c:v>820</c:v>
                </c:pt>
                <c:pt idx="81">
                  <c:v>819</c:v>
                </c:pt>
                <c:pt idx="82">
                  <c:v>818</c:v>
                </c:pt>
                <c:pt idx="83">
                  <c:v>817</c:v>
                </c:pt>
                <c:pt idx="84">
                  <c:v>816</c:v>
                </c:pt>
                <c:pt idx="85">
                  <c:v>815</c:v>
                </c:pt>
                <c:pt idx="86">
                  <c:v>814</c:v>
                </c:pt>
                <c:pt idx="87">
                  <c:v>813</c:v>
                </c:pt>
                <c:pt idx="88">
                  <c:v>812</c:v>
                </c:pt>
                <c:pt idx="89">
                  <c:v>811</c:v>
                </c:pt>
                <c:pt idx="90">
                  <c:v>810</c:v>
                </c:pt>
                <c:pt idx="91">
                  <c:v>809</c:v>
                </c:pt>
                <c:pt idx="92">
                  <c:v>808</c:v>
                </c:pt>
                <c:pt idx="93">
                  <c:v>807</c:v>
                </c:pt>
                <c:pt idx="94">
                  <c:v>806</c:v>
                </c:pt>
                <c:pt idx="95">
                  <c:v>805</c:v>
                </c:pt>
                <c:pt idx="96">
                  <c:v>804</c:v>
                </c:pt>
                <c:pt idx="97">
                  <c:v>803</c:v>
                </c:pt>
                <c:pt idx="98">
                  <c:v>802</c:v>
                </c:pt>
                <c:pt idx="99">
                  <c:v>801</c:v>
                </c:pt>
                <c:pt idx="100">
                  <c:v>800</c:v>
                </c:pt>
                <c:pt idx="101">
                  <c:v>799</c:v>
                </c:pt>
                <c:pt idx="102">
                  <c:v>798</c:v>
                </c:pt>
                <c:pt idx="103">
                  <c:v>797</c:v>
                </c:pt>
                <c:pt idx="104">
                  <c:v>796</c:v>
                </c:pt>
                <c:pt idx="105">
                  <c:v>795</c:v>
                </c:pt>
                <c:pt idx="106">
                  <c:v>794</c:v>
                </c:pt>
                <c:pt idx="107">
                  <c:v>793</c:v>
                </c:pt>
                <c:pt idx="108">
                  <c:v>792</c:v>
                </c:pt>
                <c:pt idx="109">
                  <c:v>791</c:v>
                </c:pt>
                <c:pt idx="110">
                  <c:v>790</c:v>
                </c:pt>
                <c:pt idx="111">
                  <c:v>789</c:v>
                </c:pt>
                <c:pt idx="112">
                  <c:v>788</c:v>
                </c:pt>
                <c:pt idx="113">
                  <c:v>787</c:v>
                </c:pt>
                <c:pt idx="114">
                  <c:v>786</c:v>
                </c:pt>
                <c:pt idx="115">
                  <c:v>785</c:v>
                </c:pt>
                <c:pt idx="116">
                  <c:v>784</c:v>
                </c:pt>
                <c:pt idx="117">
                  <c:v>783</c:v>
                </c:pt>
                <c:pt idx="118">
                  <c:v>782</c:v>
                </c:pt>
                <c:pt idx="119">
                  <c:v>781</c:v>
                </c:pt>
                <c:pt idx="120">
                  <c:v>780</c:v>
                </c:pt>
                <c:pt idx="121">
                  <c:v>779</c:v>
                </c:pt>
                <c:pt idx="122">
                  <c:v>778</c:v>
                </c:pt>
                <c:pt idx="123">
                  <c:v>777</c:v>
                </c:pt>
                <c:pt idx="124">
                  <c:v>776</c:v>
                </c:pt>
                <c:pt idx="125">
                  <c:v>775</c:v>
                </c:pt>
                <c:pt idx="126">
                  <c:v>774</c:v>
                </c:pt>
                <c:pt idx="127">
                  <c:v>773</c:v>
                </c:pt>
                <c:pt idx="128">
                  <c:v>772</c:v>
                </c:pt>
                <c:pt idx="129">
                  <c:v>771</c:v>
                </c:pt>
                <c:pt idx="130">
                  <c:v>770</c:v>
                </c:pt>
                <c:pt idx="131">
                  <c:v>769</c:v>
                </c:pt>
                <c:pt idx="132">
                  <c:v>768</c:v>
                </c:pt>
                <c:pt idx="133">
                  <c:v>767</c:v>
                </c:pt>
                <c:pt idx="134">
                  <c:v>766</c:v>
                </c:pt>
                <c:pt idx="135">
                  <c:v>765</c:v>
                </c:pt>
                <c:pt idx="136">
                  <c:v>764</c:v>
                </c:pt>
                <c:pt idx="137">
                  <c:v>763</c:v>
                </c:pt>
                <c:pt idx="138">
                  <c:v>762</c:v>
                </c:pt>
                <c:pt idx="139">
                  <c:v>761</c:v>
                </c:pt>
                <c:pt idx="140">
                  <c:v>760</c:v>
                </c:pt>
                <c:pt idx="141">
                  <c:v>759</c:v>
                </c:pt>
                <c:pt idx="142">
                  <c:v>758</c:v>
                </c:pt>
                <c:pt idx="143">
                  <c:v>757</c:v>
                </c:pt>
                <c:pt idx="144">
                  <c:v>756</c:v>
                </c:pt>
                <c:pt idx="145">
                  <c:v>755</c:v>
                </c:pt>
                <c:pt idx="146">
                  <c:v>754</c:v>
                </c:pt>
                <c:pt idx="147">
                  <c:v>753</c:v>
                </c:pt>
                <c:pt idx="148">
                  <c:v>752</c:v>
                </c:pt>
                <c:pt idx="149">
                  <c:v>751</c:v>
                </c:pt>
                <c:pt idx="150">
                  <c:v>750</c:v>
                </c:pt>
                <c:pt idx="151">
                  <c:v>749</c:v>
                </c:pt>
                <c:pt idx="152">
                  <c:v>748</c:v>
                </c:pt>
                <c:pt idx="153">
                  <c:v>747</c:v>
                </c:pt>
                <c:pt idx="154">
                  <c:v>746</c:v>
                </c:pt>
                <c:pt idx="155">
                  <c:v>745</c:v>
                </c:pt>
                <c:pt idx="156">
                  <c:v>744</c:v>
                </c:pt>
                <c:pt idx="157">
                  <c:v>743</c:v>
                </c:pt>
                <c:pt idx="158">
                  <c:v>742</c:v>
                </c:pt>
                <c:pt idx="159">
                  <c:v>741</c:v>
                </c:pt>
                <c:pt idx="160">
                  <c:v>740</c:v>
                </c:pt>
                <c:pt idx="161">
                  <c:v>739</c:v>
                </c:pt>
                <c:pt idx="162">
                  <c:v>738</c:v>
                </c:pt>
                <c:pt idx="163">
                  <c:v>737</c:v>
                </c:pt>
                <c:pt idx="164">
                  <c:v>736</c:v>
                </c:pt>
                <c:pt idx="165">
                  <c:v>735</c:v>
                </c:pt>
                <c:pt idx="166">
                  <c:v>734</c:v>
                </c:pt>
                <c:pt idx="167">
                  <c:v>733</c:v>
                </c:pt>
                <c:pt idx="168">
                  <c:v>732</c:v>
                </c:pt>
                <c:pt idx="169">
                  <c:v>731</c:v>
                </c:pt>
                <c:pt idx="170">
                  <c:v>730</c:v>
                </c:pt>
                <c:pt idx="171">
                  <c:v>729</c:v>
                </c:pt>
                <c:pt idx="172">
                  <c:v>728</c:v>
                </c:pt>
                <c:pt idx="173">
                  <c:v>727</c:v>
                </c:pt>
                <c:pt idx="174">
                  <c:v>726</c:v>
                </c:pt>
                <c:pt idx="175">
                  <c:v>725</c:v>
                </c:pt>
                <c:pt idx="176">
                  <c:v>724</c:v>
                </c:pt>
                <c:pt idx="177">
                  <c:v>723</c:v>
                </c:pt>
                <c:pt idx="178">
                  <c:v>722</c:v>
                </c:pt>
                <c:pt idx="179">
                  <c:v>721</c:v>
                </c:pt>
                <c:pt idx="180">
                  <c:v>720</c:v>
                </c:pt>
                <c:pt idx="181">
                  <c:v>719</c:v>
                </c:pt>
                <c:pt idx="182">
                  <c:v>718</c:v>
                </c:pt>
                <c:pt idx="183">
                  <c:v>717</c:v>
                </c:pt>
                <c:pt idx="184">
                  <c:v>716</c:v>
                </c:pt>
                <c:pt idx="185">
                  <c:v>715</c:v>
                </c:pt>
                <c:pt idx="186">
                  <c:v>714</c:v>
                </c:pt>
                <c:pt idx="187">
                  <c:v>713</c:v>
                </c:pt>
                <c:pt idx="188">
                  <c:v>712</c:v>
                </c:pt>
                <c:pt idx="189">
                  <c:v>711</c:v>
                </c:pt>
                <c:pt idx="190">
                  <c:v>710</c:v>
                </c:pt>
                <c:pt idx="191">
                  <c:v>709</c:v>
                </c:pt>
                <c:pt idx="192">
                  <c:v>708</c:v>
                </c:pt>
                <c:pt idx="193">
                  <c:v>707</c:v>
                </c:pt>
                <c:pt idx="194">
                  <c:v>706</c:v>
                </c:pt>
                <c:pt idx="195">
                  <c:v>705</c:v>
                </c:pt>
                <c:pt idx="196">
                  <c:v>704</c:v>
                </c:pt>
                <c:pt idx="197">
                  <c:v>703</c:v>
                </c:pt>
                <c:pt idx="198">
                  <c:v>702</c:v>
                </c:pt>
                <c:pt idx="199">
                  <c:v>701</c:v>
                </c:pt>
                <c:pt idx="200">
                  <c:v>700</c:v>
                </c:pt>
                <c:pt idx="201">
                  <c:v>699</c:v>
                </c:pt>
                <c:pt idx="202">
                  <c:v>698</c:v>
                </c:pt>
                <c:pt idx="203">
                  <c:v>697</c:v>
                </c:pt>
                <c:pt idx="204">
                  <c:v>696</c:v>
                </c:pt>
                <c:pt idx="205">
                  <c:v>695</c:v>
                </c:pt>
                <c:pt idx="206">
                  <c:v>694</c:v>
                </c:pt>
                <c:pt idx="207">
                  <c:v>693</c:v>
                </c:pt>
                <c:pt idx="208">
                  <c:v>692</c:v>
                </c:pt>
                <c:pt idx="209">
                  <c:v>691</c:v>
                </c:pt>
                <c:pt idx="210">
                  <c:v>690</c:v>
                </c:pt>
                <c:pt idx="211">
                  <c:v>689</c:v>
                </c:pt>
                <c:pt idx="212">
                  <c:v>688</c:v>
                </c:pt>
                <c:pt idx="213">
                  <c:v>687</c:v>
                </c:pt>
                <c:pt idx="214">
                  <c:v>686</c:v>
                </c:pt>
                <c:pt idx="215">
                  <c:v>685</c:v>
                </c:pt>
                <c:pt idx="216">
                  <c:v>684</c:v>
                </c:pt>
                <c:pt idx="217">
                  <c:v>683</c:v>
                </c:pt>
                <c:pt idx="218">
                  <c:v>682</c:v>
                </c:pt>
                <c:pt idx="219">
                  <c:v>681</c:v>
                </c:pt>
                <c:pt idx="220">
                  <c:v>680</c:v>
                </c:pt>
                <c:pt idx="221">
                  <c:v>679</c:v>
                </c:pt>
                <c:pt idx="222">
                  <c:v>678</c:v>
                </c:pt>
                <c:pt idx="223">
                  <c:v>677</c:v>
                </c:pt>
                <c:pt idx="224">
                  <c:v>676</c:v>
                </c:pt>
                <c:pt idx="225">
                  <c:v>675</c:v>
                </c:pt>
                <c:pt idx="226">
                  <c:v>674</c:v>
                </c:pt>
                <c:pt idx="227">
                  <c:v>673</c:v>
                </c:pt>
                <c:pt idx="228">
                  <c:v>672</c:v>
                </c:pt>
                <c:pt idx="229">
                  <c:v>671</c:v>
                </c:pt>
                <c:pt idx="230">
                  <c:v>670</c:v>
                </c:pt>
                <c:pt idx="231">
                  <c:v>669</c:v>
                </c:pt>
                <c:pt idx="232">
                  <c:v>668</c:v>
                </c:pt>
                <c:pt idx="233">
                  <c:v>667</c:v>
                </c:pt>
                <c:pt idx="234">
                  <c:v>666</c:v>
                </c:pt>
                <c:pt idx="235">
                  <c:v>665</c:v>
                </c:pt>
                <c:pt idx="236">
                  <c:v>664</c:v>
                </c:pt>
                <c:pt idx="237">
                  <c:v>663</c:v>
                </c:pt>
                <c:pt idx="238">
                  <c:v>662</c:v>
                </c:pt>
                <c:pt idx="239">
                  <c:v>661</c:v>
                </c:pt>
                <c:pt idx="240">
                  <c:v>660</c:v>
                </c:pt>
                <c:pt idx="241">
                  <c:v>659</c:v>
                </c:pt>
                <c:pt idx="242">
                  <c:v>658</c:v>
                </c:pt>
                <c:pt idx="243">
                  <c:v>657</c:v>
                </c:pt>
                <c:pt idx="244">
                  <c:v>656</c:v>
                </c:pt>
                <c:pt idx="245">
                  <c:v>655</c:v>
                </c:pt>
                <c:pt idx="246">
                  <c:v>654</c:v>
                </c:pt>
                <c:pt idx="247">
                  <c:v>653</c:v>
                </c:pt>
                <c:pt idx="248">
                  <c:v>652</c:v>
                </c:pt>
                <c:pt idx="249">
                  <c:v>651</c:v>
                </c:pt>
                <c:pt idx="250">
                  <c:v>650</c:v>
                </c:pt>
                <c:pt idx="251">
                  <c:v>649</c:v>
                </c:pt>
                <c:pt idx="252">
                  <c:v>648</c:v>
                </c:pt>
                <c:pt idx="253">
                  <c:v>647</c:v>
                </c:pt>
                <c:pt idx="254">
                  <c:v>646</c:v>
                </c:pt>
                <c:pt idx="255">
                  <c:v>645</c:v>
                </c:pt>
                <c:pt idx="256">
                  <c:v>644</c:v>
                </c:pt>
                <c:pt idx="257">
                  <c:v>643</c:v>
                </c:pt>
                <c:pt idx="258">
                  <c:v>642</c:v>
                </c:pt>
                <c:pt idx="259">
                  <c:v>641</c:v>
                </c:pt>
                <c:pt idx="260">
                  <c:v>640</c:v>
                </c:pt>
                <c:pt idx="261">
                  <c:v>639</c:v>
                </c:pt>
                <c:pt idx="262">
                  <c:v>638</c:v>
                </c:pt>
                <c:pt idx="263">
                  <c:v>637</c:v>
                </c:pt>
                <c:pt idx="264">
                  <c:v>636</c:v>
                </c:pt>
                <c:pt idx="265">
                  <c:v>635</c:v>
                </c:pt>
                <c:pt idx="266">
                  <c:v>634</c:v>
                </c:pt>
                <c:pt idx="267">
                  <c:v>633</c:v>
                </c:pt>
                <c:pt idx="268">
                  <c:v>632</c:v>
                </c:pt>
                <c:pt idx="269">
                  <c:v>631</c:v>
                </c:pt>
                <c:pt idx="270">
                  <c:v>630</c:v>
                </c:pt>
                <c:pt idx="271">
                  <c:v>629</c:v>
                </c:pt>
                <c:pt idx="272">
                  <c:v>628</c:v>
                </c:pt>
                <c:pt idx="273">
                  <c:v>627</c:v>
                </c:pt>
                <c:pt idx="274">
                  <c:v>626</c:v>
                </c:pt>
                <c:pt idx="275">
                  <c:v>625</c:v>
                </c:pt>
                <c:pt idx="276">
                  <c:v>624</c:v>
                </c:pt>
                <c:pt idx="277">
                  <c:v>623</c:v>
                </c:pt>
                <c:pt idx="278">
                  <c:v>622</c:v>
                </c:pt>
                <c:pt idx="279">
                  <c:v>621</c:v>
                </c:pt>
                <c:pt idx="280">
                  <c:v>620</c:v>
                </c:pt>
                <c:pt idx="281">
                  <c:v>619</c:v>
                </c:pt>
                <c:pt idx="282">
                  <c:v>618</c:v>
                </c:pt>
                <c:pt idx="283">
                  <c:v>617</c:v>
                </c:pt>
                <c:pt idx="284">
                  <c:v>616</c:v>
                </c:pt>
                <c:pt idx="285">
                  <c:v>615</c:v>
                </c:pt>
                <c:pt idx="286">
                  <c:v>614</c:v>
                </c:pt>
                <c:pt idx="287">
                  <c:v>613</c:v>
                </c:pt>
                <c:pt idx="288">
                  <c:v>612</c:v>
                </c:pt>
                <c:pt idx="289">
                  <c:v>611</c:v>
                </c:pt>
                <c:pt idx="290">
                  <c:v>610</c:v>
                </c:pt>
                <c:pt idx="291">
                  <c:v>609</c:v>
                </c:pt>
                <c:pt idx="292">
                  <c:v>608</c:v>
                </c:pt>
                <c:pt idx="293">
                  <c:v>607</c:v>
                </c:pt>
                <c:pt idx="294">
                  <c:v>606</c:v>
                </c:pt>
                <c:pt idx="295">
                  <c:v>605</c:v>
                </c:pt>
                <c:pt idx="296">
                  <c:v>604</c:v>
                </c:pt>
                <c:pt idx="297">
                  <c:v>603</c:v>
                </c:pt>
                <c:pt idx="298">
                  <c:v>602</c:v>
                </c:pt>
                <c:pt idx="299">
                  <c:v>601</c:v>
                </c:pt>
                <c:pt idx="300">
                  <c:v>600</c:v>
                </c:pt>
                <c:pt idx="301">
                  <c:v>599</c:v>
                </c:pt>
                <c:pt idx="302">
                  <c:v>598</c:v>
                </c:pt>
                <c:pt idx="303">
                  <c:v>597</c:v>
                </c:pt>
                <c:pt idx="304">
                  <c:v>596</c:v>
                </c:pt>
                <c:pt idx="305">
                  <c:v>595</c:v>
                </c:pt>
                <c:pt idx="306">
                  <c:v>594</c:v>
                </c:pt>
                <c:pt idx="307">
                  <c:v>593</c:v>
                </c:pt>
                <c:pt idx="308">
                  <c:v>592</c:v>
                </c:pt>
                <c:pt idx="309">
                  <c:v>591</c:v>
                </c:pt>
                <c:pt idx="310">
                  <c:v>590</c:v>
                </c:pt>
                <c:pt idx="311">
                  <c:v>589</c:v>
                </c:pt>
                <c:pt idx="312">
                  <c:v>588</c:v>
                </c:pt>
                <c:pt idx="313">
                  <c:v>587</c:v>
                </c:pt>
                <c:pt idx="314">
                  <c:v>586</c:v>
                </c:pt>
                <c:pt idx="315">
                  <c:v>585</c:v>
                </c:pt>
                <c:pt idx="316">
                  <c:v>584</c:v>
                </c:pt>
                <c:pt idx="317">
                  <c:v>583</c:v>
                </c:pt>
                <c:pt idx="318">
                  <c:v>582</c:v>
                </c:pt>
                <c:pt idx="319">
                  <c:v>581</c:v>
                </c:pt>
                <c:pt idx="320">
                  <c:v>580</c:v>
                </c:pt>
                <c:pt idx="321">
                  <c:v>579</c:v>
                </c:pt>
                <c:pt idx="322">
                  <c:v>578</c:v>
                </c:pt>
                <c:pt idx="323">
                  <c:v>577</c:v>
                </c:pt>
                <c:pt idx="324">
                  <c:v>576</c:v>
                </c:pt>
                <c:pt idx="325">
                  <c:v>575</c:v>
                </c:pt>
                <c:pt idx="326">
                  <c:v>574</c:v>
                </c:pt>
                <c:pt idx="327">
                  <c:v>573</c:v>
                </c:pt>
                <c:pt idx="328">
                  <c:v>572</c:v>
                </c:pt>
                <c:pt idx="329">
                  <c:v>571</c:v>
                </c:pt>
                <c:pt idx="330">
                  <c:v>570</c:v>
                </c:pt>
                <c:pt idx="331">
                  <c:v>569</c:v>
                </c:pt>
                <c:pt idx="332">
                  <c:v>568</c:v>
                </c:pt>
                <c:pt idx="333">
                  <c:v>567</c:v>
                </c:pt>
                <c:pt idx="334">
                  <c:v>566</c:v>
                </c:pt>
                <c:pt idx="335">
                  <c:v>565</c:v>
                </c:pt>
                <c:pt idx="336">
                  <c:v>564</c:v>
                </c:pt>
                <c:pt idx="337">
                  <c:v>563</c:v>
                </c:pt>
                <c:pt idx="338">
                  <c:v>562</c:v>
                </c:pt>
                <c:pt idx="339">
                  <c:v>561</c:v>
                </c:pt>
                <c:pt idx="340">
                  <c:v>560</c:v>
                </c:pt>
                <c:pt idx="341">
                  <c:v>559</c:v>
                </c:pt>
                <c:pt idx="342">
                  <c:v>558</c:v>
                </c:pt>
                <c:pt idx="343">
                  <c:v>557</c:v>
                </c:pt>
                <c:pt idx="344">
                  <c:v>556</c:v>
                </c:pt>
                <c:pt idx="345">
                  <c:v>555</c:v>
                </c:pt>
                <c:pt idx="346">
                  <c:v>554</c:v>
                </c:pt>
                <c:pt idx="347">
                  <c:v>553</c:v>
                </c:pt>
                <c:pt idx="348">
                  <c:v>552</c:v>
                </c:pt>
                <c:pt idx="349">
                  <c:v>551</c:v>
                </c:pt>
                <c:pt idx="350">
                  <c:v>550</c:v>
                </c:pt>
                <c:pt idx="351">
                  <c:v>549</c:v>
                </c:pt>
                <c:pt idx="352">
                  <c:v>548</c:v>
                </c:pt>
                <c:pt idx="353">
                  <c:v>547</c:v>
                </c:pt>
                <c:pt idx="354">
                  <c:v>546</c:v>
                </c:pt>
                <c:pt idx="355">
                  <c:v>545</c:v>
                </c:pt>
                <c:pt idx="356">
                  <c:v>544</c:v>
                </c:pt>
                <c:pt idx="357">
                  <c:v>543</c:v>
                </c:pt>
                <c:pt idx="358">
                  <c:v>542</c:v>
                </c:pt>
                <c:pt idx="359">
                  <c:v>541</c:v>
                </c:pt>
                <c:pt idx="360">
                  <c:v>540</c:v>
                </c:pt>
                <c:pt idx="361">
                  <c:v>539</c:v>
                </c:pt>
                <c:pt idx="362">
                  <c:v>538</c:v>
                </c:pt>
                <c:pt idx="363">
                  <c:v>537</c:v>
                </c:pt>
                <c:pt idx="364">
                  <c:v>536</c:v>
                </c:pt>
                <c:pt idx="365">
                  <c:v>535</c:v>
                </c:pt>
                <c:pt idx="366">
                  <c:v>534</c:v>
                </c:pt>
                <c:pt idx="367">
                  <c:v>533</c:v>
                </c:pt>
                <c:pt idx="368">
                  <c:v>532</c:v>
                </c:pt>
                <c:pt idx="369">
                  <c:v>531</c:v>
                </c:pt>
                <c:pt idx="370">
                  <c:v>530</c:v>
                </c:pt>
                <c:pt idx="371">
                  <c:v>529</c:v>
                </c:pt>
                <c:pt idx="372">
                  <c:v>528</c:v>
                </c:pt>
                <c:pt idx="373">
                  <c:v>527</c:v>
                </c:pt>
                <c:pt idx="374">
                  <c:v>526</c:v>
                </c:pt>
                <c:pt idx="375">
                  <c:v>525</c:v>
                </c:pt>
                <c:pt idx="376">
                  <c:v>524</c:v>
                </c:pt>
                <c:pt idx="377">
                  <c:v>523</c:v>
                </c:pt>
                <c:pt idx="378">
                  <c:v>522</c:v>
                </c:pt>
                <c:pt idx="379">
                  <c:v>521</c:v>
                </c:pt>
                <c:pt idx="380">
                  <c:v>520</c:v>
                </c:pt>
                <c:pt idx="381">
                  <c:v>519</c:v>
                </c:pt>
                <c:pt idx="382">
                  <c:v>518</c:v>
                </c:pt>
                <c:pt idx="383">
                  <c:v>517</c:v>
                </c:pt>
                <c:pt idx="384">
                  <c:v>516</c:v>
                </c:pt>
                <c:pt idx="385">
                  <c:v>515</c:v>
                </c:pt>
                <c:pt idx="386">
                  <c:v>514</c:v>
                </c:pt>
                <c:pt idx="387">
                  <c:v>513</c:v>
                </c:pt>
                <c:pt idx="388">
                  <c:v>512</c:v>
                </c:pt>
                <c:pt idx="389">
                  <c:v>511</c:v>
                </c:pt>
                <c:pt idx="390">
                  <c:v>510</c:v>
                </c:pt>
                <c:pt idx="391">
                  <c:v>509</c:v>
                </c:pt>
                <c:pt idx="392">
                  <c:v>508</c:v>
                </c:pt>
                <c:pt idx="393">
                  <c:v>507</c:v>
                </c:pt>
                <c:pt idx="394">
                  <c:v>506</c:v>
                </c:pt>
                <c:pt idx="395">
                  <c:v>505</c:v>
                </c:pt>
                <c:pt idx="396">
                  <c:v>504</c:v>
                </c:pt>
                <c:pt idx="397">
                  <c:v>503</c:v>
                </c:pt>
                <c:pt idx="398">
                  <c:v>502</c:v>
                </c:pt>
                <c:pt idx="399">
                  <c:v>501</c:v>
                </c:pt>
                <c:pt idx="400">
                  <c:v>500</c:v>
                </c:pt>
                <c:pt idx="401">
                  <c:v>499</c:v>
                </c:pt>
                <c:pt idx="402">
                  <c:v>498</c:v>
                </c:pt>
                <c:pt idx="403">
                  <c:v>497</c:v>
                </c:pt>
                <c:pt idx="404">
                  <c:v>496</c:v>
                </c:pt>
                <c:pt idx="405">
                  <c:v>495</c:v>
                </c:pt>
                <c:pt idx="406">
                  <c:v>494</c:v>
                </c:pt>
                <c:pt idx="407">
                  <c:v>493</c:v>
                </c:pt>
                <c:pt idx="408">
                  <c:v>492</c:v>
                </c:pt>
                <c:pt idx="409">
                  <c:v>491</c:v>
                </c:pt>
                <c:pt idx="410">
                  <c:v>490</c:v>
                </c:pt>
                <c:pt idx="411">
                  <c:v>489</c:v>
                </c:pt>
                <c:pt idx="412">
                  <c:v>488</c:v>
                </c:pt>
                <c:pt idx="413">
                  <c:v>487</c:v>
                </c:pt>
                <c:pt idx="414">
                  <c:v>486</c:v>
                </c:pt>
                <c:pt idx="415">
                  <c:v>485</c:v>
                </c:pt>
                <c:pt idx="416">
                  <c:v>484</c:v>
                </c:pt>
                <c:pt idx="417">
                  <c:v>483</c:v>
                </c:pt>
                <c:pt idx="418">
                  <c:v>482</c:v>
                </c:pt>
                <c:pt idx="419">
                  <c:v>481</c:v>
                </c:pt>
                <c:pt idx="420">
                  <c:v>480</c:v>
                </c:pt>
                <c:pt idx="421">
                  <c:v>479</c:v>
                </c:pt>
                <c:pt idx="422">
                  <c:v>478</c:v>
                </c:pt>
                <c:pt idx="423">
                  <c:v>477</c:v>
                </c:pt>
                <c:pt idx="424">
                  <c:v>476</c:v>
                </c:pt>
                <c:pt idx="425">
                  <c:v>475</c:v>
                </c:pt>
                <c:pt idx="426">
                  <c:v>474</c:v>
                </c:pt>
                <c:pt idx="427">
                  <c:v>473</c:v>
                </c:pt>
                <c:pt idx="428">
                  <c:v>472</c:v>
                </c:pt>
                <c:pt idx="429">
                  <c:v>471</c:v>
                </c:pt>
                <c:pt idx="430">
                  <c:v>470</c:v>
                </c:pt>
                <c:pt idx="431">
                  <c:v>469</c:v>
                </c:pt>
                <c:pt idx="432">
                  <c:v>468</c:v>
                </c:pt>
                <c:pt idx="433">
                  <c:v>467</c:v>
                </c:pt>
                <c:pt idx="434">
                  <c:v>466</c:v>
                </c:pt>
                <c:pt idx="435">
                  <c:v>465</c:v>
                </c:pt>
                <c:pt idx="436">
                  <c:v>464</c:v>
                </c:pt>
                <c:pt idx="437">
                  <c:v>463</c:v>
                </c:pt>
                <c:pt idx="438">
                  <c:v>462</c:v>
                </c:pt>
                <c:pt idx="439">
                  <c:v>461</c:v>
                </c:pt>
                <c:pt idx="440">
                  <c:v>460</c:v>
                </c:pt>
                <c:pt idx="441">
                  <c:v>459</c:v>
                </c:pt>
                <c:pt idx="442">
                  <c:v>458</c:v>
                </c:pt>
                <c:pt idx="443">
                  <c:v>457</c:v>
                </c:pt>
                <c:pt idx="444">
                  <c:v>456</c:v>
                </c:pt>
                <c:pt idx="445">
                  <c:v>455</c:v>
                </c:pt>
                <c:pt idx="446">
                  <c:v>454</c:v>
                </c:pt>
                <c:pt idx="447">
                  <c:v>453</c:v>
                </c:pt>
                <c:pt idx="448">
                  <c:v>452</c:v>
                </c:pt>
                <c:pt idx="449">
                  <c:v>451</c:v>
                </c:pt>
                <c:pt idx="450">
                  <c:v>450</c:v>
                </c:pt>
                <c:pt idx="451">
                  <c:v>449</c:v>
                </c:pt>
                <c:pt idx="452">
                  <c:v>448</c:v>
                </c:pt>
                <c:pt idx="453">
                  <c:v>447</c:v>
                </c:pt>
                <c:pt idx="454">
                  <c:v>446</c:v>
                </c:pt>
                <c:pt idx="455">
                  <c:v>445</c:v>
                </c:pt>
                <c:pt idx="456">
                  <c:v>444</c:v>
                </c:pt>
                <c:pt idx="457">
                  <c:v>443</c:v>
                </c:pt>
                <c:pt idx="458">
                  <c:v>442</c:v>
                </c:pt>
                <c:pt idx="459">
                  <c:v>441</c:v>
                </c:pt>
                <c:pt idx="460">
                  <c:v>440</c:v>
                </c:pt>
                <c:pt idx="461">
                  <c:v>439</c:v>
                </c:pt>
                <c:pt idx="462">
                  <c:v>438</c:v>
                </c:pt>
                <c:pt idx="463">
                  <c:v>437</c:v>
                </c:pt>
                <c:pt idx="464">
                  <c:v>436</c:v>
                </c:pt>
                <c:pt idx="465">
                  <c:v>435</c:v>
                </c:pt>
                <c:pt idx="466">
                  <c:v>434</c:v>
                </c:pt>
                <c:pt idx="467">
                  <c:v>433</c:v>
                </c:pt>
                <c:pt idx="468">
                  <c:v>432</c:v>
                </c:pt>
                <c:pt idx="469">
                  <c:v>431</c:v>
                </c:pt>
                <c:pt idx="470">
                  <c:v>430</c:v>
                </c:pt>
                <c:pt idx="471">
                  <c:v>429</c:v>
                </c:pt>
                <c:pt idx="472">
                  <c:v>428</c:v>
                </c:pt>
                <c:pt idx="473">
                  <c:v>427</c:v>
                </c:pt>
                <c:pt idx="474">
                  <c:v>426</c:v>
                </c:pt>
                <c:pt idx="475">
                  <c:v>425</c:v>
                </c:pt>
                <c:pt idx="476">
                  <c:v>424</c:v>
                </c:pt>
                <c:pt idx="477">
                  <c:v>423</c:v>
                </c:pt>
                <c:pt idx="478">
                  <c:v>422</c:v>
                </c:pt>
                <c:pt idx="479">
                  <c:v>421</c:v>
                </c:pt>
                <c:pt idx="480">
                  <c:v>420</c:v>
                </c:pt>
                <c:pt idx="481">
                  <c:v>419</c:v>
                </c:pt>
                <c:pt idx="482">
                  <c:v>418</c:v>
                </c:pt>
                <c:pt idx="483">
                  <c:v>417</c:v>
                </c:pt>
                <c:pt idx="484">
                  <c:v>416</c:v>
                </c:pt>
                <c:pt idx="485">
                  <c:v>415</c:v>
                </c:pt>
                <c:pt idx="486">
                  <c:v>414</c:v>
                </c:pt>
                <c:pt idx="487">
                  <c:v>413</c:v>
                </c:pt>
                <c:pt idx="488">
                  <c:v>412</c:v>
                </c:pt>
                <c:pt idx="489">
                  <c:v>411</c:v>
                </c:pt>
                <c:pt idx="490">
                  <c:v>410</c:v>
                </c:pt>
                <c:pt idx="491">
                  <c:v>409</c:v>
                </c:pt>
                <c:pt idx="492">
                  <c:v>408</c:v>
                </c:pt>
                <c:pt idx="493">
                  <c:v>407</c:v>
                </c:pt>
                <c:pt idx="494">
                  <c:v>406</c:v>
                </c:pt>
                <c:pt idx="495">
                  <c:v>405</c:v>
                </c:pt>
                <c:pt idx="496">
                  <c:v>404</c:v>
                </c:pt>
                <c:pt idx="497">
                  <c:v>403</c:v>
                </c:pt>
                <c:pt idx="498">
                  <c:v>402</c:v>
                </c:pt>
                <c:pt idx="499">
                  <c:v>401</c:v>
                </c:pt>
                <c:pt idx="500">
                  <c:v>400</c:v>
                </c:pt>
                <c:pt idx="501">
                  <c:v>399</c:v>
                </c:pt>
                <c:pt idx="502">
                  <c:v>398</c:v>
                </c:pt>
                <c:pt idx="503">
                  <c:v>397</c:v>
                </c:pt>
                <c:pt idx="504">
                  <c:v>396</c:v>
                </c:pt>
                <c:pt idx="505">
                  <c:v>395</c:v>
                </c:pt>
                <c:pt idx="506">
                  <c:v>394</c:v>
                </c:pt>
                <c:pt idx="507">
                  <c:v>393</c:v>
                </c:pt>
                <c:pt idx="508">
                  <c:v>392</c:v>
                </c:pt>
                <c:pt idx="509">
                  <c:v>391</c:v>
                </c:pt>
                <c:pt idx="510">
                  <c:v>390</c:v>
                </c:pt>
                <c:pt idx="511">
                  <c:v>389</c:v>
                </c:pt>
                <c:pt idx="512">
                  <c:v>388</c:v>
                </c:pt>
                <c:pt idx="513">
                  <c:v>387</c:v>
                </c:pt>
                <c:pt idx="514">
                  <c:v>386</c:v>
                </c:pt>
                <c:pt idx="515">
                  <c:v>385</c:v>
                </c:pt>
                <c:pt idx="516">
                  <c:v>384</c:v>
                </c:pt>
                <c:pt idx="517">
                  <c:v>383</c:v>
                </c:pt>
                <c:pt idx="518">
                  <c:v>382</c:v>
                </c:pt>
                <c:pt idx="519">
                  <c:v>381</c:v>
                </c:pt>
                <c:pt idx="520">
                  <c:v>380</c:v>
                </c:pt>
                <c:pt idx="521">
                  <c:v>379</c:v>
                </c:pt>
                <c:pt idx="522">
                  <c:v>378</c:v>
                </c:pt>
                <c:pt idx="523">
                  <c:v>377</c:v>
                </c:pt>
                <c:pt idx="524">
                  <c:v>376</c:v>
                </c:pt>
                <c:pt idx="525">
                  <c:v>375</c:v>
                </c:pt>
                <c:pt idx="526">
                  <c:v>374</c:v>
                </c:pt>
                <c:pt idx="527">
                  <c:v>373</c:v>
                </c:pt>
                <c:pt idx="528">
                  <c:v>372</c:v>
                </c:pt>
                <c:pt idx="529">
                  <c:v>371</c:v>
                </c:pt>
                <c:pt idx="530">
                  <c:v>370</c:v>
                </c:pt>
                <c:pt idx="531">
                  <c:v>369</c:v>
                </c:pt>
                <c:pt idx="532">
                  <c:v>368</c:v>
                </c:pt>
                <c:pt idx="533">
                  <c:v>367</c:v>
                </c:pt>
                <c:pt idx="534">
                  <c:v>366</c:v>
                </c:pt>
                <c:pt idx="535">
                  <c:v>365</c:v>
                </c:pt>
                <c:pt idx="536">
                  <c:v>364</c:v>
                </c:pt>
                <c:pt idx="537">
                  <c:v>363</c:v>
                </c:pt>
                <c:pt idx="538">
                  <c:v>362</c:v>
                </c:pt>
                <c:pt idx="539">
                  <c:v>361</c:v>
                </c:pt>
                <c:pt idx="540">
                  <c:v>360</c:v>
                </c:pt>
                <c:pt idx="541">
                  <c:v>359</c:v>
                </c:pt>
                <c:pt idx="542">
                  <c:v>358</c:v>
                </c:pt>
                <c:pt idx="543">
                  <c:v>357</c:v>
                </c:pt>
                <c:pt idx="544">
                  <c:v>356</c:v>
                </c:pt>
                <c:pt idx="545">
                  <c:v>355</c:v>
                </c:pt>
                <c:pt idx="546">
                  <c:v>354</c:v>
                </c:pt>
                <c:pt idx="547">
                  <c:v>353</c:v>
                </c:pt>
                <c:pt idx="548">
                  <c:v>352</c:v>
                </c:pt>
                <c:pt idx="549">
                  <c:v>351</c:v>
                </c:pt>
                <c:pt idx="550">
                  <c:v>350</c:v>
                </c:pt>
                <c:pt idx="551">
                  <c:v>349</c:v>
                </c:pt>
                <c:pt idx="552">
                  <c:v>348</c:v>
                </c:pt>
                <c:pt idx="553">
                  <c:v>347</c:v>
                </c:pt>
                <c:pt idx="554">
                  <c:v>346</c:v>
                </c:pt>
                <c:pt idx="555">
                  <c:v>345</c:v>
                </c:pt>
                <c:pt idx="556">
                  <c:v>344</c:v>
                </c:pt>
                <c:pt idx="557">
                  <c:v>343</c:v>
                </c:pt>
                <c:pt idx="558">
                  <c:v>342</c:v>
                </c:pt>
                <c:pt idx="559">
                  <c:v>341</c:v>
                </c:pt>
                <c:pt idx="560">
                  <c:v>340</c:v>
                </c:pt>
                <c:pt idx="561">
                  <c:v>339</c:v>
                </c:pt>
                <c:pt idx="562">
                  <c:v>338</c:v>
                </c:pt>
                <c:pt idx="563">
                  <c:v>337</c:v>
                </c:pt>
                <c:pt idx="564">
                  <c:v>336</c:v>
                </c:pt>
                <c:pt idx="565">
                  <c:v>335</c:v>
                </c:pt>
                <c:pt idx="566">
                  <c:v>334</c:v>
                </c:pt>
                <c:pt idx="567">
                  <c:v>333</c:v>
                </c:pt>
                <c:pt idx="568">
                  <c:v>332</c:v>
                </c:pt>
                <c:pt idx="569">
                  <c:v>331</c:v>
                </c:pt>
                <c:pt idx="570">
                  <c:v>330</c:v>
                </c:pt>
                <c:pt idx="571">
                  <c:v>329</c:v>
                </c:pt>
                <c:pt idx="572">
                  <c:v>328</c:v>
                </c:pt>
                <c:pt idx="573">
                  <c:v>327</c:v>
                </c:pt>
                <c:pt idx="574">
                  <c:v>326</c:v>
                </c:pt>
                <c:pt idx="575">
                  <c:v>325</c:v>
                </c:pt>
                <c:pt idx="576">
                  <c:v>324</c:v>
                </c:pt>
                <c:pt idx="577">
                  <c:v>323</c:v>
                </c:pt>
                <c:pt idx="578">
                  <c:v>322</c:v>
                </c:pt>
                <c:pt idx="579">
                  <c:v>321</c:v>
                </c:pt>
                <c:pt idx="580">
                  <c:v>320</c:v>
                </c:pt>
                <c:pt idx="581">
                  <c:v>319</c:v>
                </c:pt>
                <c:pt idx="582">
                  <c:v>318</c:v>
                </c:pt>
                <c:pt idx="583">
                  <c:v>317</c:v>
                </c:pt>
                <c:pt idx="584">
                  <c:v>316</c:v>
                </c:pt>
                <c:pt idx="585">
                  <c:v>315</c:v>
                </c:pt>
                <c:pt idx="586">
                  <c:v>314</c:v>
                </c:pt>
                <c:pt idx="587">
                  <c:v>313</c:v>
                </c:pt>
                <c:pt idx="588">
                  <c:v>312</c:v>
                </c:pt>
                <c:pt idx="589">
                  <c:v>311</c:v>
                </c:pt>
                <c:pt idx="590">
                  <c:v>310</c:v>
                </c:pt>
                <c:pt idx="591">
                  <c:v>309</c:v>
                </c:pt>
                <c:pt idx="592">
                  <c:v>308</c:v>
                </c:pt>
                <c:pt idx="593">
                  <c:v>307</c:v>
                </c:pt>
                <c:pt idx="594">
                  <c:v>306</c:v>
                </c:pt>
                <c:pt idx="595">
                  <c:v>305</c:v>
                </c:pt>
                <c:pt idx="596">
                  <c:v>304</c:v>
                </c:pt>
                <c:pt idx="597">
                  <c:v>303</c:v>
                </c:pt>
                <c:pt idx="598">
                  <c:v>302</c:v>
                </c:pt>
                <c:pt idx="599">
                  <c:v>301</c:v>
                </c:pt>
                <c:pt idx="600">
                  <c:v>300</c:v>
                </c:pt>
                <c:pt idx="601">
                  <c:v>299</c:v>
                </c:pt>
                <c:pt idx="602">
                  <c:v>298</c:v>
                </c:pt>
                <c:pt idx="603">
                  <c:v>297</c:v>
                </c:pt>
                <c:pt idx="604">
                  <c:v>296</c:v>
                </c:pt>
                <c:pt idx="605">
                  <c:v>295</c:v>
                </c:pt>
                <c:pt idx="606">
                  <c:v>294</c:v>
                </c:pt>
                <c:pt idx="607">
                  <c:v>293</c:v>
                </c:pt>
                <c:pt idx="608">
                  <c:v>292</c:v>
                </c:pt>
                <c:pt idx="609">
                  <c:v>291</c:v>
                </c:pt>
                <c:pt idx="610">
                  <c:v>290</c:v>
                </c:pt>
                <c:pt idx="611">
                  <c:v>289</c:v>
                </c:pt>
                <c:pt idx="612">
                  <c:v>288</c:v>
                </c:pt>
                <c:pt idx="613">
                  <c:v>287</c:v>
                </c:pt>
                <c:pt idx="614">
                  <c:v>286</c:v>
                </c:pt>
                <c:pt idx="615">
                  <c:v>285</c:v>
                </c:pt>
                <c:pt idx="616">
                  <c:v>284</c:v>
                </c:pt>
                <c:pt idx="617">
                  <c:v>283</c:v>
                </c:pt>
                <c:pt idx="618">
                  <c:v>282</c:v>
                </c:pt>
                <c:pt idx="619">
                  <c:v>281</c:v>
                </c:pt>
                <c:pt idx="620">
                  <c:v>280</c:v>
                </c:pt>
                <c:pt idx="621">
                  <c:v>279</c:v>
                </c:pt>
                <c:pt idx="622">
                  <c:v>278</c:v>
                </c:pt>
                <c:pt idx="623">
                  <c:v>277</c:v>
                </c:pt>
                <c:pt idx="624">
                  <c:v>276</c:v>
                </c:pt>
                <c:pt idx="625">
                  <c:v>275</c:v>
                </c:pt>
                <c:pt idx="626">
                  <c:v>274</c:v>
                </c:pt>
                <c:pt idx="627">
                  <c:v>273</c:v>
                </c:pt>
                <c:pt idx="628">
                  <c:v>272</c:v>
                </c:pt>
                <c:pt idx="629">
                  <c:v>271</c:v>
                </c:pt>
                <c:pt idx="630">
                  <c:v>270</c:v>
                </c:pt>
                <c:pt idx="631">
                  <c:v>269</c:v>
                </c:pt>
                <c:pt idx="632">
                  <c:v>268</c:v>
                </c:pt>
                <c:pt idx="633">
                  <c:v>267</c:v>
                </c:pt>
                <c:pt idx="634">
                  <c:v>266</c:v>
                </c:pt>
                <c:pt idx="635">
                  <c:v>265</c:v>
                </c:pt>
                <c:pt idx="636">
                  <c:v>264</c:v>
                </c:pt>
                <c:pt idx="637">
                  <c:v>263</c:v>
                </c:pt>
                <c:pt idx="638">
                  <c:v>262</c:v>
                </c:pt>
                <c:pt idx="639">
                  <c:v>261</c:v>
                </c:pt>
                <c:pt idx="640">
                  <c:v>260</c:v>
                </c:pt>
                <c:pt idx="641">
                  <c:v>259</c:v>
                </c:pt>
                <c:pt idx="642">
                  <c:v>258</c:v>
                </c:pt>
                <c:pt idx="643">
                  <c:v>257</c:v>
                </c:pt>
                <c:pt idx="644">
                  <c:v>256</c:v>
                </c:pt>
                <c:pt idx="645">
                  <c:v>255</c:v>
                </c:pt>
                <c:pt idx="646">
                  <c:v>254</c:v>
                </c:pt>
                <c:pt idx="647">
                  <c:v>253</c:v>
                </c:pt>
                <c:pt idx="648">
                  <c:v>252</c:v>
                </c:pt>
                <c:pt idx="649">
                  <c:v>251</c:v>
                </c:pt>
                <c:pt idx="650">
                  <c:v>250</c:v>
                </c:pt>
                <c:pt idx="651">
                  <c:v>249</c:v>
                </c:pt>
                <c:pt idx="652">
                  <c:v>248</c:v>
                </c:pt>
                <c:pt idx="653">
                  <c:v>247</c:v>
                </c:pt>
                <c:pt idx="654">
                  <c:v>246</c:v>
                </c:pt>
                <c:pt idx="655">
                  <c:v>245</c:v>
                </c:pt>
                <c:pt idx="656">
                  <c:v>244</c:v>
                </c:pt>
                <c:pt idx="657">
                  <c:v>243</c:v>
                </c:pt>
                <c:pt idx="658">
                  <c:v>242</c:v>
                </c:pt>
                <c:pt idx="659">
                  <c:v>241</c:v>
                </c:pt>
                <c:pt idx="660">
                  <c:v>240</c:v>
                </c:pt>
                <c:pt idx="661">
                  <c:v>239</c:v>
                </c:pt>
                <c:pt idx="662">
                  <c:v>238</c:v>
                </c:pt>
                <c:pt idx="663">
                  <c:v>237</c:v>
                </c:pt>
                <c:pt idx="664">
                  <c:v>236</c:v>
                </c:pt>
                <c:pt idx="665">
                  <c:v>235</c:v>
                </c:pt>
                <c:pt idx="666">
                  <c:v>234</c:v>
                </c:pt>
                <c:pt idx="667">
                  <c:v>233</c:v>
                </c:pt>
                <c:pt idx="668">
                  <c:v>232</c:v>
                </c:pt>
                <c:pt idx="669">
                  <c:v>231</c:v>
                </c:pt>
                <c:pt idx="670">
                  <c:v>230</c:v>
                </c:pt>
                <c:pt idx="671">
                  <c:v>229</c:v>
                </c:pt>
                <c:pt idx="672">
                  <c:v>228</c:v>
                </c:pt>
                <c:pt idx="673">
                  <c:v>227</c:v>
                </c:pt>
                <c:pt idx="674">
                  <c:v>226</c:v>
                </c:pt>
                <c:pt idx="675">
                  <c:v>225</c:v>
                </c:pt>
                <c:pt idx="676">
                  <c:v>224</c:v>
                </c:pt>
                <c:pt idx="677">
                  <c:v>223</c:v>
                </c:pt>
                <c:pt idx="678">
                  <c:v>222</c:v>
                </c:pt>
                <c:pt idx="679">
                  <c:v>221</c:v>
                </c:pt>
                <c:pt idx="680">
                  <c:v>220</c:v>
                </c:pt>
                <c:pt idx="681">
                  <c:v>219</c:v>
                </c:pt>
                <c:pt idx="682">
                  <c:v>218</c:v>
                </c:pt>
                <c:pt idx="683">
                  <c:v>217</c:v>
                </c:pt>
                <c:pt idx="684">
                  <c:v>216</c:v>
                </c:pt>
                <c:pt idx="685">
                  <c:v>215</c:v>
                </c:pt>
                <c:pt idx="686">
                  <c:v>214</c:v>
                </c:pt>
                <c:pt idx="687">
                  <c:v>213</c:v>
                </c:pt>
                <c:pt idx="688">
                  <c:v>212</c:v>
                </c:pt>
                <c:pt idx="689">
                  <c:v>211</c:v>
                </c:pt>
                <c:pt idx="690">
                  <c:v>210</c:v>
                </c:pt>
                <c:pt idx="691">
                  <c:v>209</c:v>
                </c:pt>
                <c:pt idx="692">
                  <c:v>208</c:v>
                </c:pt>
                <c:pt idx="693">
                  <c:v>207</c:v>
                </c:pt>
                <c:pt idx="694">
                  <c:v>206</c:v>
                </c:pt>
                <c:pt idx="695">
                  <c:v>205</c:v>
                </c:pt>
                <c:pt idx="696">
                  <c:v>204</c:v>
                </c:pt>
                <c:pt idx="697">
                  <c:v>203</c:v>
                </c:pt>
                <c:pt idx="698">
                  <c:v>202</c:v>
                </c:pt>
                <c:pt idx="699">
                  <c:v>201</c:v>
                </c:pt>
                <c:pt idx="700">
                  <c:v>200</c:v>
                </c:pt>
              </c:numCache>
            </c:numRef>
          </c:xVal>
          <c:yVal>
            <c:numRef>
              <c:f>Sheet1!$B$3:$B$703</c:f>
              <c:numCache>
                <c:formatCode>General</c:formatCode>
                <c:ptCount val="701"/>
                <c:pt idx="0">
                  <c:v>-3.5330000000000001E-3</c:v>
                </c:pt>
                <c:pt idx="1">
                  <c:v>-3.1930000000000001E-3</c:v>
                </c:pt>
                <c:pt idx="2">
                  <c:v>-2.8E-3</c:v>
                </c:pt>
                <c:pt idx="3">
                  <c:v>-1.933E-3</c:v>
                </c:pt>
                <c:pt idx="4">
                  <c:v>-3.0490000000000001E-3</c:v>
                </c:pt>
                <c:pt idx="5">
                  <c:v>-2.9459999999999998E-3</c:v>
                </c:pt>
                <c:pt idx="6">
                  <c:v>-1.9059999999999999E-3</c:v>
                </c:pt>
                <c:pt idx="7">
                  <c:v>-2.9150000000000001E-3</c:v>
                </c:pt>
                <c:pt idx="8">
                  <c:v>-2.8760000000000001E-3</c:v>
                </c:pt>
                <c:pt idx="9">
                  <c:v>-1.7880000000000001E-3</c:v>
                </c:pt>
                <c:pt idx="10">
                  <c:v>-2.5309999999999998E-3</c:v>
                </c:pt>
                <c:pt idx="11">
                  <c:v>-2.271E-3</c:v>
                </c:pt>
                <c:pt idx="12">
                  <c:v>-1.6869999999999999E-3</c:v>
                </c:pt>
                <c:pt idx="13">
                  <c:v>-3.32E-3</c:v>
                </c:pt>
                <c:pt idx="14">
                  <c:v>-3.258E-3</c:v>
                </c:pt>
                <c:pt idx="15">
                  <c:v>-2.225E-3</c:v>
                </c:pt>
                <c:pt idx="16">
                  <c:v>-2.372E-3</c:v>
                </c:pt>
                <c:pt idx="17">
                  <c:v>-2.8189999999999999E-3</c:v>
                </c:pt>
                <c:pt idx="18">
                  <c:v>-2.643E-3</c:v>
                </c:pt>
                <c:pt idx="19">
                  <c:v>-2.2950000000000002E-3</c:v>
                </c:pt>
                <c:pt idx="20">
                  <c:v>-2.0600000000000002E-3</c:v>
                </c:pt>
                <c:pt idx="21">
                  <c:v>-3.6600000000000001E-3</c:v>
                </c:pt>
                <c:pt idx="22">
                  <c:v>-3.0950000000000001E-3</c:v>
                </c:pt>
                <c:pt idx="23">
                  <c:v>-2.4489999999999998E-3</c:v>
                </c:pt>
                <c:pt idx="24">
                  <c:v>-2.7629999999999998E-3</c:v>
                </c:pt>
                <c:pt idx="25">
                  <c:v>-2.3549999999999999E-3</c:v>
                </c:pt>
                <c:pt idx="26">
                  <c:v>-4.3200000000000001E-3</c:v>
                </c:pt>
                <c:pt idx="27">
                  <c:v>-2.202E-3</c:v>
                </c:pt>
                <c:pt idx="28">
                  <c:v>-2.4880000000000002E-3</c:v>
                </c:pt>
                <c:pt idx="29">
                  <c:v>-2.6840000000000002E-3</c:v>
                </c:pt>
                <c:pt idx="30">
                  <c:v>-3.434E-3</c:v>
                </c:pt>
                <c:pt idx="31">
                  <c:v>-2.2929999999999999E-3</c:v>
                </c:pt>
                <c:pt idx="32">
                  <c:v>-1.6620000000000001E-3</c:v>
                </c:pt>
                <c:pt idx="33">
                  <c:v>-3.6189999999999998E-3</c:v>
                </c:pt>
                <c:pt idx="34">
                  <c:v>-4.0350000000000004E-3</c:v>
                </c:pt>
                <c:pt idx="35">
                  <c:v>-1.5870000000000001E-3</c:v>
                </c:pt>
                <c:pt idx="36">
                  <c:v>-1.1479999999999999E-3</c:v>
                </c:pt>
                <c:pt idx="37">
                  <c:v>-3.4290000000000002E-3</c:v>
                </c:pt>
                <c:pt idx="38">
                  <c:v>-2.9420000000000002E-3</c:v>
                </c:pt>
                <c:pt idx="39">
                  <c:v>-2.6180000000000001E-3</c:v>
                </c:pt>
                <c:pt idx="40">
                  <c:v>-2.0899999999999998E-3</c:v>
                </c:pt>
                <c:pt idx="41">
                  <c:v>-3.3540000000000002E-3</c:v>
                </c:pt>
                <c:pt idx="42">
                  <c:v>-7.7700000000000002E-4</c:v>
                </c:pt>
                <c:pt idx="43">
                  <c:v>-4.385E-3</c:v>
                </c:pt>
                <c:pt idx="44">
                  <c:v>-3.297E-3</c:v>
                </c:pt>
                <c:pt idx="45">
                  <c:v>-3.5179999999999999E-3</c:v>
                </c:pt>
                <c:pt idx="46">
                  <c:v>-1.261E-3</c:v>
                </c:pt>
                <c:pt idx="47">
                  <c:v>-2.4949999999999998E-3</c:v>
                </c:pt>
                <c:pt idx="48">
                  <c:v>-2.5379999999999999E-3</c:v>
                </c:pt>
                <c:pt idx="49">
                  <c:v>-1.506E-3</c:v>
                </c:pt>
                <c:pt idx="50">
                  <c:v>-4.117E-3</c:v>
                </c:pt>
                <c:pt idx="51">
                  <c:v>-2.7139999999999998E-3</c:v>
                </c:pt>
                <c:pt idx="52">
                  <c:v>-1.8940000000000001E-3</c:v>
                </c:pt>
                <c:pt idx="53">
                  <c:v>-1.0089999999999999E-3</c:v>
                </c:pt>
                <c:pt idx="54">
                  <c:v>-2.8029999999999999E-3</c:v>
                </c:pt>
                <c:pt idx="55">
                  <c:v>-2.7920000000000002E-3</c:v>
                </c:pt>
                <c:pt idx="56">
                  <c:v>-2.5309999999999998E-3</c:v>
                </c:pt>
                <c:pt idx="57">
                  <c:v>-2.258E-3</c:v>
                </c:pt>
                <c:pt idx="58">
                  <c:v>-2.343E-3</c:v>
                </c:pt>
                <c:pt idx="59">
                  <c:v>-2.696E-3</c:v>
                </c:pt>
                <c:pt idx="60">
                  <c:v>-3.5079999999999998E-3</c:v>
                </c:pt>
                <c:pt idx="61">
                  <c:v>-3.9529999999999999E-3</c:v>
                </c:pt>
                <c:pt idx="62">
                  <c:v>-2.745E-3</c:v>
                </c:pt>
                <c:pt idx="63">
                  <c:v>-3.862E-3</c:v>
                </c:pt>
                <c:pt idx="64">
                  <c:v>-2.3739999999999998E-3</c:v>
                </c:pt>
                <c:pt idx="65">
                  <c:v>-3.2230000000000002E-3</c:v>
                </c:pt>
                <c:pt idx="66">
                  <c:v>-2.186E-3</c:v>
                </c:pt>
                <c:pt idx="67">
                  <c:v>-1.4779999999999999E-3</c:v>
                </c:pt>
                <c:pt idx="68">
                  <c:v>-2.9520000000000002E-3</c:v>
                </c:pt>
                <c:pt idx="69">
                  <c:v>-3.065E-3</c:v>
                </c:pt>
                <c:pt idx="70">
                  <c:v>-2.604E-3</c:v>
                </c:pt>
                <c:pt idx="71">
                  <c:v>-2.9290000000000002E-3</c:v>
                </c:pt>
                <c:pt idx="72">
                  <c:v>-2.4880000000000002E-3</c:v>
                </c:pt>
                <c:pt idx="73">
                  <c:v>-2.666E-3</c:v>
                </c:pt>
                <c:pt idx="74">
                  <c:v>-3.0569999999999998E-3</c:v>
                </c:pt>
                <c:pt idx="75">
                  <c:v>-2.2179999999999999E-3</c:v>
                </c:pt>
                <c:pt idx="76">
                  <c:v>-2.784E-3</c:v>
                </c:pt>
                <c:pt idx="77">
                  <c:v>-2.539E-3</c:v>
                </c:pt>
                <c:pt idx="78">
                  <c:v>-3.1840000000000002E-3</c:v>
                </c:pt>
                <c:pt idx="79">
                  <c:v>-1.73E-3</c:v>
                </c:pt>
                <c:pt idx="80">
                  <c:v>-2.2179999999999999E-3</c:v>
                </c:pt>
                <c:pt idx="81">
                  <c:v>-3.228E-3</c:v>
                </c:pt>
                <c:pt idx="82">
                  <c:v>-1.8159999999999999E-3</c:v>
                </c:pt>
                <c:pt idx="83">
                  <c:v>-1.4419999999999999E-3</c:v>
                </c:pt>
                <c:pt idx="84">
                  <c:v>-1.305E-3</c:v>
                </c:pt>
                <c:pt idx="85">
                  <c:v>-2.4659999999999999E-3</c:v>
                </c:pt>
                <c:pt idx="86">
                  <c:v>-4.0210000000000003E-3</c:v>
                </c:pt>
                <c:pt idx="87">
                  <c:v>-1.5969999999999999E-3</c:v>
                </c:pt>
                <c:pt idx="88">
                  <c:v>-1.5299999999999999E-3</c:v>
                </c:pt>
                <c:pt idx="89">
                  <c:v>-2.908E-3</c:v>
                </c:pt>
                <c:pt idx="90">
                  <c:v>-2.7720000000000002E-3</c:v>
                </c:pt>
                <c:pt idx="91">
                  <c:v>-2.5089999999999999E-3</c:v>
                </c:pt>
                <c:pt idx="92">
                  <c:v>-3.0360000000000001E-3</c:v>
                </c:pt>
                <c:pt idx="93">
                  <c:v>-3.5079999999999998E-3</c:v>
                </c:pt>
                <c:pt idx="94">
                  <c:v>-1.8029999999999999E-3</c:v>
                </c:pt>
                <c:pt idx="95">
                  <c:v>-2.036E-3</c:v>
                </c:pt>
                <c:pt idx="96">
                  <c:v>-3.5729999999999998E-3</c:v>
                </c:pt>
                <c:pt idx="97">
                  <c:v>-2.7469999999999999E-3</c:v>
                </c:pt>
                <c:pt idx="98">
                  <c:v>-2.9480000000000001E-3</c:v>
                </c:pt>
                <c:pt idx="99">
                  <c:v>-3.2720000000000002E-3</c:v>
                </c:pt>
                <c:pt idx="100">
                  <c:v>-2.7299999999999998E-3</c:v>
                </c:pt>
                <c:pt idx="101">
                  <c:v>-3.5769999999999999E-3</c:v>
                </c:pt>
                <c:pt idx="102">
                  <c:v>-3.2200000000000002E-3</c:v>
                </c:pt>
                <c:pt idx="103">
                  <c:v>-3.2940000000000001E-3</c:v>
                </c:pt>
                <c:pt idx="104">
                  <c:v>-2.9030000000000002E-3</c:v>
                </c:pt>
                <c:pt idx="105">
                  <c:v>-2.8570000000000002E-3</c:v>
                </c:pt>
                <c:pt idx="106">
                  <c:v>-2.4399999999999999E-3</c:v>
                </c:pt>
                <c:pt idx="107">
                  <c:v>-2.5270000000000002E-3</c:v>
                </c:pt>
                <c:pt idx="108">
                  <c:v>-1.621E-3</c:v>
                </c:pt>
                <c:pt idx="109">
                  <c:v>-1.67E-3</c:v>
                </c:pt>
                <c:pt idx="110">
                  <c:v>-1.9970000000000001E-3</c:v>
                </c:pt>
                <c:pt idx="111">
                  <c:v>-2.6199999999999999E-3</c:v>
                </c:pt>
                <c:pt idx="112">
                  <c:v>-5.2040000000000003E-3</c:v>
                </c:pt>
                <c:pt idx="113">
                  <c:v>-1.9220000000000001E-3</c:v>
                </c:pt>
                <c:pt idx="114">
                  <c:v>-2.7330000000000002E-3</c:v>
                </c:pt>
                <c:pt idx="115">
                  <c:v>-4.2919999999999998E-3</c:v>
                </c:pt>
                <c:pt idx="116">
                  <c:v>-1.9840000000000001E-3</c:v>
                </c:pt>
                <c:pt idx="117">
                  <c:v>-3.0100000000000001E-3</c:v>
                </c:pt>
                <c:pt idx="118">
                  <c:v>-2.408E-3</c:v>
                </c:pt>
                <c:pt idx="119">
                  <c:v>-2.9239999999999999E-3</c:v>
                </c:pt>
                <c:pt idx="120">
                  <c:v>-2.4090000000000001E-3</c:v>
                </c:pt>
                <c:pt idx="121">
                  <c:v>-2.6389999999999999E-3</c:v>
                </c:pt>
                <c:pt idx="122">
                  <c:v>-7.8899999999999999E-4</c:v>
                </c:pt>
                <c:pt idx="123">
                  <c:v>-2.032E-3</c:v>
                </c:pt>
                <c:pt idx="124">
                  <c:v>-2.395E-3</c:v>
                </c:pt>
                <c:pt idx="125">
                  <c:v>-2.2599999999999999E-3</c:v>
                </c:pt>
                <c:pt idx="126">
                  <c:v>-1.732E-3</c:v>
                </c:pt>
                <c:pt idx="127">
                  <c:v>-2.8879999999999999E-3</c:v>
                </c:pt>
                <c:pt idx="128">
                  <c:v>-3.8909999999999999E-3</c:v>
                </c:pt>
                <c:pt idx="129">
                  <c:v>-3.3809999999999999E-3</c:v>
                </c:pt>
                <c:pt idx="130">
                  <c:v>-1.848E-3</c:v>
                </c:pt>
                <c:pt idx="131">
                  <c:v>-3.3730000000000001E-3</c:v>
                </c:pt>
                <c:pt idx="132">
                  <c:v>-2.8869999999999998E-3</c:v>
                </c:pt>
                <c:pt idx="133">
                  <c:v>-3.467E-3</c:v>
                </c:pt>
                <c:pt idx="134">
                  <c:v>-2.4710000000000001E-3</c:v>
                </c:pt>
                <c:pt idx="135">
                  <c:v>-3.3660000000000001E-3</c:v>
                </c:pt>
                <c:pt idx="136">
                  <c:v>-2.8400000000000001E-3</c:v>
                </c:pt>
                <c:pt idx="137">
                  <c:v>-1.8500000000000001E-3</c:v>
                </c:pt>
                <c:pt idx="138">
                  <c:v>-1.9870000000000001E-3</c:v>
                </c:pt>
                <c:pt idx="139">
                  <c:v>-2.1679999999999998E-3</c:v>
                </c:pt>
                <c:pt idx="140">
                  <c:v>-2.9640000000000001E-3</c:v>
                </c:pt>
                <c:pt idx="141">
                  <c:v>-1.1280000000000001E-3</c:v>
                </c:pt>
                <c:pt idx="142">
                  <c:v>-2.5230000000000001E-3</c:v>
                </c:pt>
                <c:pt idx="143">
                  <c:v>-2.4390000000000002E-3</c:v>
                </c:pt>
                <c:pt idx="144">
                  <c:v>-2.013E-3</c:v>
                </c:pt>
                <c:pt idx="145">
                  <c:v>-2.2650000000000001E-3</c:v>
                </c:pt>
                <c:pt idx="146">
                  <c:v>-2.9520000000000002E-3</c:v>
                </c:pt>
                <c:pt idx="147">
                  <c:v>-2.9550000000000002E-3</c:v>
                </c:pt>
                <c:pt idx="148">
                  <c:v>-3.0500000000000002E-3</c:v>
                </c:pt>
                <c:pt idx="149">
                  <c:v>-2.5439999999999998E-3</c:v>
                </c:pt>
                <c:pt idx="150">
                  <c:v>-2.7729999999999999E-3</c:v>
                </c:pt>
                <c:pt idx="151">
                  <c:v>-1.4649999999999999E-3</c:v>
                </c:pt>
                <c:pt idx="152">
                  <c:v>-3.091E-3</c:v>
                </c:pt>
                <c:pt idx="153">
                  <c:v>-1.743E-3</c:v>
                </c:pt>
                <c:pt idx="154">
                  <c:v>-2.1510000000000001E-3</c:v>
                </c:pt>
                <c:pt idx="155">
                  <c:v>-2.1410000000000001E-3</c:v>
                </c:pt>
                <c:pt idx="156">
                  <c:v>-2.797E-3</c:v>
                </c:pt>
                <c:pt idx="157">
                  <c:v>-3.1549999999999998E-3</c:v>
                </c:pt>
                <c:pt idx="158">
                  <c:v>-1.6149999999999999E-3</c:v>
                </c:pt>
                <c:pt idx="159">
                  <c:v>-2.8930000000000002E-3</c:v>
                </c:pt>
                <c:pt idx="160">
                  <c:v>-3.1419999999999998E-3</c:v>
                </c:pt>
                <c:pt idx="161">
                  <c:v>-2.5149999999999999E-3</c:v>
                </c:pt>
                <c:pt idx="162">
                  <c:v>-2.349E-3</c:v>
                </c:pt>
                <c:pt idx="163">
                  <c:v>-2.7729999999999999E-3</c:v>
                </c:pt>
                <c:pt idx="164">
                  <c:v>-2.1719999999999999E-3</c:v>
                </c:pt>
                <c:pt idx="165">
                  <c:v>-2.3340000000000001E-3</c:v>
                </c:pt>
                <c:pt idx="166">
                  <c:v>-2.0079999999999998E-3</c:v>
                </c:pt>
                <c:pt idx="167">
                  <c:v>-2.679E-3</c:v>
                </c:pt>
                <c:pt idx="168">
                  <c:v>-2.7230000000000002E-3</c:v>
                </c:pt>
                <c:pt idx="169">
                  <c:v>-2.993E-3</c:v>
                </c:pt>
                <c:pt idx="170">
                  <c:v>-2.3140000000000001E-3</c:v>
                </c:pt>
                <c:pt idx="171">
                  <c:v>-2.4480000000000001E-3</c:v>
                </c:pt>
                <c:pt idx="172">
                  <c:v>-2.4090000000000001E-3</c:v>
                </c:pt>
                <c:pt idx="173">
                  <c:v>-3.4259999999999998E-3</c:v>
                </c:pt>
                <c:pt idx="174">
                  <c:v>-3.558E-3</c:v>
                </c:pt>
                <c:pt idx="175">
                  <c:v>-2.2929999999999999E-3</c:v>
                </c:pt>
                <c:pt idx="176">
                  <c:v>-2.6710000000000002E-3</c:v>
                </c:pt>
                <c:pt idx="177">
                  <c:v>-2.2499999999999998E-3</c:v>
                </c:pt>
                <c:pt idx="178">
                  <c:v>-2.8349999999999998E-3</c:v>
                </c:pt>
                <c:pt idx="179">
                  <c:v>-2.862E-3</c:v>
                </c:pt>
                <c:pt idx="180">
                  <c:v>-2.5609999999999999E-3</c:v>
                </c:pt>
                <c:pt idx="181">
                  <c:v>-2.6189999999999998E-3</c:v>
                </c:pt>
                <c:pt idx="182">
                  <c:v>-2.199E-3</c:v>
                </c:pt>
                <c:pt idx="183">
                  <c:v>-2.8930000000000002E-3</c:v>
                </c:pt>
                <c:pt idx="184">
                  <c:v>-2.784E-3</c:v>
                </c:pt>
                <c:pt idx="185">
                  <c:v>-3.101E-3</c:v>
                </c:pt>
                <c:pt idx="186">
                  <c:v>-2.8E-3</c:v>
                </c:pt>
                <c:pt idx="187">
                  <c:v>-2.7399999999999998E-3</c:v>
                </c:pt>
                <c:pt idx="188">
                  <c:v>-2.9369999999999999E-3</c:v>
                </c:pt>
                <c:pt idx="189">
                  <c:v>-2.6440000000000001E-3</c:v>
                </c:pt>
                <c:pt idx="190">
                  <c:v>-3.0569999999999998E-3</c:v>
                </c:pt>
                <c:pt idx="191">
                  <c:v>-2.826E-3</c:v>
                </c:pt>
                <c:pt idx="192">
                  <c:v>-2.4840000000000001E-3</c:v>
                </c:pt>
                <c:pt idx="193">
                  <c:v>-3.1089999999999998E-3</c:v>
                </c:pt>
                <c:pt idx="194">
                  <c:v>-2.47E-3</c:v>
                </c:pt>
                <c:pt idx="195">
                  <c:v>-2.823E-3</c:v>
                </c:pt>
                <c:pt idx="196">
                  <c:v>-2.1570000000000001E-3</c:v>
                </c:pt>
                <c:pt idx="197">
                  <c:v>-2.245E-3</c:v>
                </c:pt>
                <c:pt idx="198">
                  <c:v>-2.6120000000000002E-3</c:v>
                </c:pt>
                <c:pt idx="199">
                  <c:v>-2.8930000000000002E-3</c:v>
                </c:pt>
                <c:pt idx="200">
                  <c:v>-2.6129999999999999E-3</c:v>
                </c:pt>
                <c:pt idx="201">
                  <c:v>-2.1510000000000001E-3</c:v>
                </c:pt>
                <c:pt idx="202">
                  <c:v>-3.3219999999999999E-3</c:v>
                </c:pt>
                <c:pt idx="203">
                  <c:v>-2.9889999999999999E-3</c:v>
                </c:pt>
                <c:pt idx="204">
                  <c:v>-2.7130000000000001E-3</c:v>
                </c:pt>
                <c:pt idx="205">
                  <c:v>-2.7269999999999998E-3</c:v>
                </c:pt>
                <c:pt idx="206">
                  <c:v>-2.6250000000000002E-3</c:v>
                </c:pt>
                <c:pt idx="207">
                  <c:v>-2.1020000000000001E-3</c:v>
                </c:pt>
                <c:pt idx="208">
                  <c:v>-2.503E-3</c:v>
                </c:pt>
                <c:pt idx="209">
                  <c:v>-2.9459999999999998E-3</c:v>
                </c:pt>
                <c:pt idx="210">
                  <c:v>-2.7789999999999998E-3</c:v>
                </c:pt>
                <c:pt idx="211">
                  <c:v>-2.4250000000000001E-3</c:v>
                </c:pt>
                <c:pt idx="212">
                  <c:v>-2.5100000000000001E-3</c:v>
                </c:pt>
                <c:pt idx="213">
                  <c:v>-2.444E-3</c:v>
                </c:pt>
                <c:pt idx="214">
                  <c:v>-3.5439999999999998E-3</c:v>
                </c:pt>
                <c:pt idx="215">
                  <c:v>-2.48E-3</c:v>
                </c:pt>
                <c:pt idx="216">
                  <c:v>-2.4689999999999998E-3</c:v>
                </c:pt>
                <c:pt idx="217">
                  <c:v>-2.8809999999999999E-3</c:v>
                </c:pt>
                <c:pt idx="218">
                  <c:v>-2.9979999999999998E-3</c:v>
                </c:pt>
                <c:pt idx="219">
                  <c:v>-2.5360000000000001E-3</c:v>
                </c:pt>
                <c:pt idx="220">
                  <c:v>-2.7399999999999998E-3</c:v>
                </c:pt>
                <c:pt idx="221">
                  <c:v>-2.6559999999999999E-3</c:v>
                </c:pt>
                <c:pt idx="222">
                  <c:v>-2.7139999999999998E-3</c:v>
                </c:pt>
                <c:pt idx="223">
                  <c:v>-2.4550000000000002E-3</c:v>
                </c:pt>
                <c:pt idx="224">
                  <c:v>-2.7360000000000002E-3</c:v>
                </c:pt>
                <c:pt idx="225">
                  <c:v>-2.5349999999999999E-3</c:v>
                </c:pt>
                <c:pt idx="226">
                  <c:v>-2.7109999999999999E-3</c:v>
                </c:pt>
                <c:pt idx="227">
                  <c:v>-2.6570000000000001E-3</c:v>
                </c:pt>
                <c:pt idx="228">
                  <c:v>-2.4689999999999998E-3</c:v>
                </c:pt>
                <c:pt idx="229">
                  <c:v>-2.1059999999999998E-3</c:v>
                </c:pt>
                <c:pt idx="230">
                  <c:v>-2.503E-3</c:v>
                </c:pt>
                <c:pt idx="231">
                  <c:v>-1.704E-3</c:v>
                </c:pt>
                <c:pt idx="232">
                  <c:v>-2.1480000000000002E-3</c:v>
                </c:pt>
                <c:pt idx="233">
                  <c:v>-2.8219999999999999E-3</c:v>
                </c:pt>
                <c:pt idx="234">
                  <c:v>-2.15E-3</c:v>
                </c:pt>
                <c:pt idx="235">
                  <c:v>-2.32E-3</c:v>
                </c:pt>
                <c:pt idx="236">
                  <c:v>-1.8890000000000001E-3</c:v>
                </c:pt>
                <c:pt idx="237">
                  <c:v>-2.434E-3</c:v>
                </c:pt>
                <c:pt idx="238">
                  <c:v>-3.4129999999999998E-3</c:v>
                </c:pt>
                <c:pt idx="239">
                  <c:v>-2.4220000000000001E-3</c:v>
                </c:pt>
                <c:pt idx="240">
                  <c:v>-2.738E-3</c:v>
                </c:pt>
                <c:pt idx="241">
                  <c:v>-2.6069999999999999E-3</c:v>
                </c:pt>
                <c:pt idx="242">
                  <c:v>-2.679E-3</c:v>
                </c:pt>
                <c:pt idx="243">
                  <c:v>-2.4160000000000002E-3</c:v>
                </c:pt>
                <c:pt idx="244">
                  <c:v>-2.63E-3</c:v>
                </c:pt>
                <c:pt idx="245">
                  <c:v>-1.786E-3</c:v>
                </c:pt>
                <c:pt idx="246">
                  <c:v>-2.2279999999999999E-3</c:v>
                </c:pt>
                <c:pt idx="247">
                  <c:v>-3.1220000000000002E-3</c:v>
                </c:pt>
                <c:pt idx="248">
                  <c:v>-2.3E-3</c:v>
                </c:pt>
                <c:pt idx="249">
                  <c:v>-2.1700000000000001E-3</c:v>
                </c:pt>
                <c:pt idx="250">
                  <c:v>-2.2079999999999999E-3</c:v>
                </c:pt>
                <c:pt idx="251">
                  <c:v>-2.0400000000000001E-3</c:v>
                </c:pt>
                <c:pt idx="252">
                  <c:v>-2.4710000000000001E-3</c:v>
                </c:pt>
                <c:pt idx="253">
                  <c:v>-2.6220000000000002E-3</c:v>
                </c:pt>
                <c:pt idx="254">
                  <c:v>-1.9480000000000001E-3</c:v>
                </c:pt>
                <c:pt idx="255">
                  <c:v>-2.091E-3</c:v>
                </c:pt>
                <c:pt idx="256">
                  <c:v>-3.0300000000000001E-3</c:v>
                </c:pt>
                <c:pt idx="257">
                  <c:v>-2.248E-3</c:v>
                </c:pt>
                <c:pt idx="258">
                  <c:v>-2.3289999999999999E-3</c:v>
                </c:pt>
                <c:pt idx="259">
                  <c:v>-2.6059999999999998E-3</c:v>
                </c:pt>
                <c:pt idx="260">
                  <c:v>-2.2980000000000001E-3</c:v>
                </c:pt>
                <c:pt idx="261">
                  <c:v>-1.9170000000000001E-3</c:v>
                </c:pt>
                <c:pt idx="262">
                  <c:v>-2.5539999999999998E-3</c:v>
                </c:pt>
                <c:pt idx="263">
                  <c:v>-2.9329999999999998E-3</c:v>
                </c:pt>
                <c:pt idx="264">
                  <c:v>-3.0899999999999999E-3</c:v>
                </c:pt>
                <c:pt idx="265">
                  <c:v>-3.0010000000000002E-3</c:v>
                </c:pt>
                <c:pt idx="266">
                  <c:v>-2.578E-3</c:v>
                </c:pt>
                <c:pt idx="267">
                  <c:v>-2.5639999999999999E-3</c:v>
                </c:pt>
                <c:pt idx="268">
                  <c:v>-2.784E-3</c:v>
                </c:pt>
                <c:pt idx="269">
                  <c:v>-3.1210000000000001E-3</c:v>
                </c:pt>
                <c:pt idx="270">
                  <c:v>-2.6150000000000001E-3</c:v>
                </c:pt>
                <c:pt idx="271">
                  <c:v>-2.4789999999999999E-3</c:v>
                </c:pt>
                <c:pt idx="272">
                  <c:v>-2.6519999999999998E-3</c:v>
                </c:pt>
                <c:pt idx="273">
                  <c:v>-3.2100000000000002E-3</c:v>
                </c:pt>
                <c:pt idx="274">
                  <c:v>-2.366E-3</c:v>
                </c:pt>
                <c:pt idx="275">
                  <c:v>-2.2000000000000001E-3</c:v>
                </c:pt>
                <c:pt idx="276">
                  <c:v>-2.5270000000000002E-3</c:v>
                </c:pt>
                <c:pt idx="277">
                  <c:v>-2.2759999999999998E-3</c:v>
                </c:pt>
                <c:pt idx="278">
                  <c:v>-2.4390000000000002E-3</c:v>
                </c:pt>
                <c:pt idx="279">
                  <c:v>-2.9510000000000001E-3</c:v>
                </c:pt>
                <c:pt idx="280">
                  <c:v>-3.1210000000000001E-3</c:v>
                </c:pt>
                <c:pt idx="281">
                  <c:v>-2.5539999999999998E-3</c:v>
                </c:pt>
                <c:pt idx="282">
                  <c:v>-2.2369999999999998E-3</c:v>
                </c:pt>
                <c:pt idx="283">
                  <c:v>-2.9169999999999999E-3</c:v>
                </c:pt>
                <c:pt idx="284">
                  <c:v>-2.4759999999999999E-3</c:v>
                </c:pt>
                <c:pt idx="285">
                  <c:v>-2.013E-3</c:v>
                </c:pt>
                <c:pt idx="286">
                  <c:v>-2.4390000000000002E-3</c:v>
                </c:pt>
                <c:pt idx="287">
                  <c:v>-2.7680000000000001E-3</c:v>
                </c:pt>
                <c:pt idx="288">
                  <c:v>-2.66E-3</c:v>
                </c:pt>
                <c:pt idx="289">
                  <c:v>-2.7720000000000002E-3</c:v>
                </c:pt>
                <c:pt idx="290">
                  <c:v>-2.686E-3</c:v>
                </c:pt>
                <c:pt idx="291">
                  <c:v>-2.761E-3</c:v>
                </c:pt>
                <c:pt idx="292">
                  <c:v>-2.098E-3</c:v>
                </c:pt>
                <c:pt idx="293">
                  <c:v>-2.5509999999999999E-3</c:v>
                </c:pt>
                <c:pt idx="294">
                  <c:v>-2.4759999999999999E-3</c:v>
                </c:pt>
                <c:pt idx="295">
                  <c:v>-2.405E-3</c:v>
                </c:pt>
                <c:pt idx="296">
                  <c:v>-2.176E-3</c:v>
                </c:pt>
                <c:pt idx="297">
                  <c:v>-2.483E-3</c:v>
                </c:pt>
                <c:pt idx="298">
                  <c:v>-2.6580000000000002E-3</c:v>
                </c:pt>
                <c:pt idx="299">
                  <c:v>-2.2859999999999998E-3</c:v>
                </c:pt>
                <c:pt idx="300">
                  <c:v>-2.4359999999999998E-3</c:v>
                </c:pt>
                <c:pt idx="301">
                  <c:v>-2.3340000000000001E-3</c:v>
                </c:pt>
                <c:pt idx="302">
                  <c:v>-2.5439999999999998E-3</c:v>
                </c:pt>
                <c:pt idx="303">
                  <c:v>-2.1900000000000001E-3</c:v>
                </c:pt>
                <c:pt idx="304">
                  <c:v>-2.6020000000000001E-3</c:v>
                </c:pt>
                <c:pt idx="305">
                  <c:v>-2.3890000000000001E-3</c:v>
                </c:pt>
                <c:pt idx="306">
                  <c:v>-2.2390000000000001E-3</c:v>
                </c:pt>
                <c:pt idx="307">
                  <c:v>-2.287E-3</c:v>
                </c:pt>
                <c:pt idx="308">
                  <c:v>-2.2190000000000001E-3</c:v>
                </c:pt>
                <c:pt idx="309">
                  <c:v>-1.939E-3</c:v>
                </c:pt>
                <c:pt idx="310">
                  <c:v>-2.3019999999999998E-3</c:v>
                </c:pt>
                <c:pt idx="311">
                  <c:v>-2.6180000000000001E-3</c:v>
                </c:pt>
                <c:pt idx="312">
                  <c:v>-2.3180000000000002E-3</c:v>
                </c:pt>
                <c:pt idx="313">
                  <c:v>-2.1589999999999999E-3</c:v>
                </c:pt>
                <c:pt idx="314">
                  <c:v>-2.6090000000000002E-3</c:v>
                </c:pt>
                <c:pt idx="315">
                  <c:v>-2.31E-3</c:v>
                </c:pt>
                <c:pt idx="316">
                  <c:v>-2.4369999999999999E-3</c:v>
                </c:pt>
                <c:pt idx="317">
                  <c:v>-2.8600000000000001E-3</c:v>
                </c:pt>
                <c:pt idx="318">
                  <c:v>-2.5349999999999999E-3</c:v>
                </c:pt>
                <c:pt idx="319">
                  <c:v>-2.2769999999999999E-3</c:v>
                </c:pt>
                <c:pt idx="320">
                  <c:v>-2.2989999999999998E-3</c:v>
                </c:pt>
                <c:pt idx="321">
                  <c:v>-2.2009999999999998E-3</c:v>
                </c:pt>
                <c:pt idx="322">
                  <c:v>-2.1749999999999999E-3</c:v>
                </c:pt>
                <c:pt idx="323">
                  <c:v>-2.4020000000000001E-3</c:v>
                </c:pt>
                <c:pt idx="324">
                  <c:v>-2.4229999999999998E-3</c:v>
                </c:pt>
                <c:pt idx="325">
                  <c:v>-2.496E-3</c:v>
                </c:pt>
                <c:pt idx="326">
                  <c:v>-2.3570000000000002E-3</c:v>
                </c:pt>
                <c:pt idx="327">
                  <c:v>-2.5170000000000001E-3</c:v>
                </c:pt>
                <c:pt idx="328">
                  <c:v>-1.9289999999999999E-3</c:v>
                </c:pt>
                <c:pt idx="329">
                  <c:v>-2.4350000000000001E-3</c:v>
                </c:pt>
                <c:pt idx="330">
                  <c:v>-2.346E-3</c:v>
                </c:pt>
                <c:pt idx="331">
                  <c:v>-2.3670000000000002E-3</c:v>
                </c:pt>
                <c:pt idx="332">
                  <c:v>-2.3180000000000002E-3</c:v>
                </c:pt>
                <c:pt idx="333">
                  <c:v>-2.4359999999999998E-3</c:v>
                </c:pt>
                <c:pt idx="334">
                  <c:v>-2.5010000000000002E-3</c:v>
                </c:pt>
                <c:pt idx="335">
                  <c:v>-2.7520000000000001E-3</c:v>
                </c:pt>
                <c:pt idx="336">
                  <c:v>-2.323E-3</c:v>
                </c:pt>
                <c:pt idx="337">
                  <c:v>-2.7269999999999998E-3</c:v>
                </c:pt>
                <c:pt idx="338">
                  <c:v>-2.4870000000000001E-3</c:v>
                </c:pt>
                <c:pt idx="339">
                  <c:v>-2.4090000000000001E-3</c:v>
                </c:pt>
                <c:pt idx="340">
                  <c:v>-2.2439999999999999E-3</c:v>
                </c:pt>
                <c:pt idx="341">
                  <c:v>-2.6289999999999998E-3</c:v>
                </c:pt>
                <c:pt idx="342">
                  <c:v>-2.2790000000000002E-3</c:v>
                </c:pt>
                <c:pt idx="343">
                  <c:v>-2.5140000000000002E-3</c:v>
                </c:pt>
                <c:pt idx="344">
                  <c:v>-2.3280000000000002E-3</c:v>
                </c:pt>
                <c:pt idx="345">
                  <c:v>-2.3349999999999998E-3</c:v>
                </c:pt>
                <c:pt idx="346">
                  <c:v>-2.5200000000000001E-3</c:v>
                </c:pt>
                <c:pt idx="347">
                  <c:v>-2.114E-3</c:v>
                </c:pt>
                <c:pt idx="348">
                  <c:v>-2.4359999999999998E-3</c:v>
                </c:pt>
                <c:pt idx="349">
                  <c:v>-2.2920000000000002E-3</c:v>
                </c:pt>
                <c:pt idx="350">
                  <c:v>-2.513E-3</c:v>
                </c:pt>
                <c:pt idx="351">
                  <c:v>-2.5539999999999998E-3</c:v>
                </c:pt>
                <c:pt idx="352">
                  <c:v>-2.1429999999999999E-3</c:v>
                </c:pt>
                <c:pt idx="353">
                  <c:v>-2.643E-3</c:v>
                </c:pt>
                <c:pt idx="354">
                  <c:v>-2.7109999999999999E-3</c:v>
                </c:pt>
                <c:pt idx="355">
                  <c:v>-2.8349999999999998E-3</c:v>
                </c:pt>
                <c:pt idx="356">
                  <c:v>-2.2929999999999999E-3</c:v>
                </c:pt>
                <c:pt idx="357">
                  <c:v>-2.4729999999999999E-3</c:v>
                </c:pt>
                <c:pt idx="358">
                  <c:v>-2.581E-3</c:v>
                </c:pt>
                <c:pt idx="359">
                  <c:v>-2.4940000000000001E-3</c:v>
                </c:pt>
                <c:pt idx="360">
                  <c:v>-2.2859999999999998E-3</c:v>
                </c:pt>
                <c:pt idx="361">
                  <c:v>-2.5089999999999999E-3</c:v>
                </c:pt>
                <c:pt idx="362">
                  <c:v>-2.2030000000000001E-3</c:v>
                </c:pt>
                <c:pt idx="363">
                  <c:v>-2.7179999999999999E-3</c:v>
                </c:pt>
                <c:pt idx="364">
                  <c:v>-2.362E-3</c:v>
                </c:pt>
                <c:pt idx="365">
                  <c:v>-2.392E-3</c:v>
                </c:pt>
                <c:pt idx="366">
                  <c:v>-2.3670000000000002E-3</c:v>
                </c:pt>
                <c:pt idx="367">
                  <c:v>-2.6749999999999999E-3</c:v>
                </c:pt>
                <c:pt idx="368">
                  <c:v>-2.679E-3</c:v>
                </c:pt>
                <c:pt idx="369">
                  <c:v>-2.3110000000000001E-3</c:v>
                </c:pt>
                <c:pt idx="370">
                  <c:v>-2.2529999999999998E-3</c:v>
                </c:pt>
                <c:pt idx="371">
                  <c:v>-2.1359999999999999E-3</c:v>
                </c:pt>
                <c:pt idx="372">
                  <c:v>-2.1549999999999998E-3</c:v>
                </c:pt>
                <c:pt idx="373">
                  <c:v>-2.3449999999999999E-3</c:v>
                </c:pt>
                <c:pt idx="374">
                  <c:v>-2.3310000000000002E-3</c:v>
                </c:pt>
                <c:pt idx="375">
                  <c:v>-2.3749999999999999E-3</c:v>
                </c:pt>
                <c:pt idx="376">
                  <c:v>-2.5230000000000001E-3</c:v>
                </c:pt>
                <c:pt idx="377">
                  <c:v>-2.369E-3</c:v>
                </c:pt>
                <c:pt idx="378">
                  <c:v>-2.1410000000000001E-3</c:v>
                </c:pt>
                <c:pt idx="379">
                  <c:v>-2.3939999999999999E-3</c:v>
                </c:pt>
                <c:pt idx="380">
                  <c:v>-1.9840000000000001E-3</c:v>
                </c:pt>
                <c:pt idx="381">
                  <c:v>-2.3909999999999999E-3</c:v>
                </c:pt>
                <c:pt idx="382">
                  <c:v>-1.9759999999999999E-3</c:v>
                </c:pt>
                <c:pt idx="383">
                  <c:v>-2.1900000000000001E-3</c:v>
                </c:pt>
                <c:pt idx="384">
                  <c:v>-2.1210000000000001E-3</c:v>
                </c:pt>
                <c:pt idx="385">
                  <c:v>-2.1080000000000001E-3</c:v>
                </c:pt>
                <c:pt idx="386">
                  <c:v>-2.163E-3</c:v>
                </c:pt>
                <c:pt idx="387">
                  <c:v>-2.1289999999999998E-3</c:v>
                </c:pt>
                <c:pt idx="388">
                  <c:v>-2.2209999999999999E-3</c:v>
                </c:pt>
                <c:pt idx="389">
                  <c:v>-2.0739999999999999E-3</c:v>
                </c:pt>
                <c:pt idx="390">
                  <c:v>-2.114E-3</c:v>
                </c:pt>
                <c:pt idx="391">
                  <c:v>-1.5590000000000001E-3</c:v>
                </c:pt>
                <c:pt idx="392">
                  <c:v>-1.9009999999999999E-3</c:v>
                </c:pt>
                <c:pt idx="393">
                  <c:v>-1.751E-3</c:v>
                </c:pt>
                <c:pt idx="394">
                  <c:v>-1.4519999999999999E-3</c:v>
                </c:pt>
                <c:pt idx="395">
                  <c:v>-1.8959999999999999E-3</c:v>
                </c:pt>
                <c:pt idx="396">
                  <c:v>-1.4469999999999999E-3</c:v>
                </c:pt>
                <c:pt idx="397">
                  <c:v>-1.505E-3</c:v>
                </c:pt>
                <c:pt idx="398">
                  <c:v>-1.7979999999999999E-3</c:v>
                </c:pt>
                <c:pt idx="399">
                  <c:v>-1.8240000000000001E-3</c:v>
                </c:pt>
                <c:pt idx="400">
                  <c:v>-1.7110000000000001E-3</c:v>
                </c:pt>
                <c:pt idx="401">
                  <c:v>-1.418E-3</c:v>
                </c:pt>
                <c:pt idx="402">
                  <c:v>-1.2899999999999999E-3</c:v>
                </c:pt>
                <c:pt idx="403">
                  <c:v>-1.3500000000000001E-3</c:v>
                </c:pt>
                <c:pt idx="404">
                  <c:v>-1.2080000000000001E-3</c:v>
                </c:pt>
                <c:pt idx="405">
                  <c:v>-1.0480000000000001E-3</c:v>
                </c:pt>
                <c:pt idx="406">
                  <c:v>-8.3000000000000001E-4</c:v>
                </c:pt>
                <c:pt idx="407">
                  <c:v>-8.1999999999999998E-4</c:v>
                </c:pt>
                <c:pt idx="408">
                  <c:v>-3.8999999999999999E-4</c:v>
                </c:pt>
                <c:pt idx="409">
                  <c:v>-2.4800000000000001E-4</c:v>
                </c:pt>
                <c:pt idx="410">
                  <c:v>-1.6100000000000001E-4</c:v>
                </c:pt>
                <c:pt idx="411">
                  <c:v>1.8200000000000001E-4</c:v>
                </c:pt>
                <c:pt idx="412">
                  <c:v>2.7700000000000001E-4</c:v>
                </c:pt>
                <c:pt idx="413">
                  <c:v>8.25E-4</c:v>
                </c:pt>
                <c:pt idx="414">
                  <c:v>7.5299999999999998E-4</c:v>
                </c:pt>
                <c:pt idx="415">
                  <c:v>1.049E-3</c:v>
                </c:pt>
                <c:pt idx="416">
                  <c:v>1.493E-3</c:v>
                </c:pt>
                <c:pt idx="417">
                  <c:v>1.755E-3</c:v>
                </c:pt>
                <c:pt idx="418">
                  <c:v>2.2499999999999998E-3</c:v>
                </c:pt>
                <c:pt idx="419">
                  <c:v>3.124E-3</c:v>
                </c:pt>
                <c:pt idx="420">
                  <c:v>2.872E-3</c:v>
                </c:pt>
                <c:pt idx="421">
                  <c:v>3.679E-3</c:v>
                </c:pt>
                <c:pt idx="422">
                  <c:v>4.1149999999999997E-3</c:v>
                </c:pt>
                <c:pt idx="423">
                  <c:v>4.5259999999999996E-3</c:v>
                </c:pt>
                <c:pt idx="424">
                  <c:v>5.097E-3</c:v>
                </c:pt>
                <c:pt idx="425">
                  <c:v>5.672E-3</c:v>
                </c:pt>
                <c:pt idx="426">
                  <c:v>6.2750000000000002E-3</c:v>
                </c:pt>
                <c:pt idx="427">
                  <c:v>7.1159999999999999E-3</c:v>
                </c:pt>
                <c:pt idx="428">
                  <c:v>7.9399999999999991E-3</c:v>
                </c:pt>
                <c:pt idx="429">
                  <c:v>9.0089999999999996E-3</c:v>
                </c:pt>
                <c:pt idx="430">
                  <c:v>9.5879999999999993E-3</c:v>
                </c:pt>
                <c:pt idx="431">
                  <c:v>1.0636E-2</c:v>
                </c:pt>
                <c:pt idx="432">
                  <c:v>1.0994E-2</c:v>
                </c:pt>
                <c:pt idx="433">
                  <c:v>1.2211E-2</c:v>
                </c:pt>
                <c:pt idx="434">
                  <c:v>1.3387E-2</c:v>
                </c:pt>
                <c:pt idx="435">
                  <c:v>1.4586E-2</c:v>
                </c:pt>
                <c:pt idx="436">
                  <c:v>1.5556E-2</c:v>
                </c:pt>
                <c:pt idx="437">
                  <c:v>1.6966999999999999E-2</c:v>
                </c:pt>
                <c:pt idx="438">
                  <c:v>1.8648999999999999E-2</c:v>
                </c:pt>
                <c:pt idx="439">
                  <c:v>2.0160999999999998E-2</c:v>
                </c:pt>
                <c:pt idx="440">
                  <c:v>2.1443E-2</c:v>
                </c:pt>
                <c:pt idx="441">
                  <c:v>2.3077E-2</c:v>
                </c:pt>
                <c:pt idx="442">
                  <c:v>2.4516E-2</c:v>
                </c:pt>
                <c:pt idx="443">
                  <c:v>2.6315000000000002E-2</c:v>
                </c:pt>
                <c:pt idx="444">
                  <c:v>2.7947E-2</c:v>
                </c:pt>
                <c:pt idx="445">
                  <c:v>3.0016000000000001E-2</c:v>
                </c:pt>
                <c:pt idx="446">
                  <c:v>3.2357999999999998E-2</c:v>
                </c:pt>
                <c:pt idx="447">
                  <c:v>3.4630000000000001E-2</c:v>
                </c:pt>
                <c:pt idx="448">
                  <c:v>3.6644000000000003E-2</c:v>
                </c:pt>
                <c:pt idx="449">
                  <c:v>3.8681E-2</c:v>
                </c:pt>
                <c:pt idx="450">
                  <c:v>4.1230000000000003E-2</c:v>
                </c:pt>
                <c:pt idx="451">
                  <c:v>4.3770000000000003E-2</c:v>
                </c:pt>
                <c:pt idx="452">
                  <c:v>4.6058000000000002E-2</c:v>
                </c:pt>
                <c:pt idx="453">
                  <c:v>4.8708000000000001E-2</c:v>
                </c:pt>
                <c:pt idx="454">
                  <c:v>5.1436999999999997E-2</c:v>
                </c:pt>
                <c:pt idx="455">
                  <c:v>5.3949999999999998E-2</c:v>
                </c:pt>
                <c:pt idx="456">
                  <c:v>5.6855000000000003E-2</c:v>
                </c:pt>
                <c:pt idx="457">
                  <c:v>6.0069999999999998E-2</c:v>
                </c:pt>
                <c:pt idx="458">
                  <c:v>6.2705999999999998E-2</c:v>
                </c:pt>
                <c:pt idx="459">
                  <c:v>6.6322000000000006E-2</c:v>
                </c:pt>
                <c:pt idx="460">
                  <c:v>6.9414000000000003E-2</c:v>
                </c:pt>
                <c:pt idx="461">
                  <c:v>7.2649000000000005E-2</c:v>
                </c:pt>
                <c:pt idx="462">
                  <c:v>7.6147000000000006E-2</c:v>
                </c:pt>
                <c:pt idx="463">
                  <c:v>7.9715999999999995E-2</c:v>
                </c:pt>
                <c:pt idx="464">
                  <c:v>8.3378999999999995E-2</c:v>
                </c:pt>
                <c:pt idx="465">
                  <c:v>8.6773000000000003E-2</c:v>
                </c:pt>
                <c:pt idx="466">
                  <c:v>9.0315000000000006E-2</c:v>
                </c:pt>
                <c:pt idx="467">
                  <c:v>9.4011999999999998E-2</c:v>
                </c:pt>
                <c:pt idx="468">
                  <c:v>9.8289000000000001E-2</c:v>
                </c:pt>
                <c:pt idx="469">
                  <c:v>0.10212499999999999</c:v>
                </c:pt>
                <c:pt idx="470">
                  <c:v>0.106541</c:v>
                </c:pt>
                <c:pt idx="471">
                  <c:v>0.1105</c:v>
                </c:pt>
                <c:pt idx="472">
                  <c:v>0.11460099999999999</c:v>
                </c:pt>
                <c:pt idx="473">
                  <c:v>0.119009</c:v>
                </c:pt>
                <c:pt idx="474">
                  <c:v>0.123991</c:v>
                </c:pt>
                <c:pt idx="475">
                  <c:v>0.128445</c:v>
                </c:pt>
                <c:pt idx="476">
                  <c:v>0.13337499999999999</c:v>
                </c:pt>
                <c:pt idx="477">
                  <c:v>0.13786300000000001</c:v>
                </c:pt>
                <c:pt idx="478">
                  <c:v>0.142681</c:v>
                </c:pt>
                <c:pt idx="479">
                  <c:v>0.14816199999999999</c:v>
                </c:pt>
                <c:pt idx="480">
                  <c:v>0.15415999999999999</c:v>
                </c:pt>
                <c:pt idx="481">
                  <c:v>0.16014700000000001</c:v>
                </c:pt>
                <c:pt idx="482">
                  <c:v>0.16620199999999999</c:v>
                </c:pt>
                <c:pt idx="483">
                  <c:v>0.17401700000000001</c:v>
                </c:pt>
                <c:pt idx="484">
                  <c:v>0.180642</c:v>
                </c:pt>
                <c:pt idx="485">
                  <c:v>0.18909899999999999</c:v>
                </c:pt>
                <c:pt idx="486">
                  <c:v>0.19889499999999999</c:v>
                </c:pt>
                <c:pt idx="487">
                  <c:v>0.209316</c:v>
                </c:pt>
                <c:pt idx="488">
                  <c:v>0.22059000000000001</c:v>
                </c:pt>
                <c:pt idx="489">
                  <c:v>0.233015</c:v>
                </c:pt>
                <c:pt idx="490">
                  <c:v>0.24735699999999999</c:v>
                </c:pt>
                <c:pt idx="491">
                  <c:v>0.26679399999999998</c:v>
                </c:pt>
                <c:pt idx="492">
                  <c:v>0.28675499999999998</c:v>
                </c:pt>
                <c:pt idx="493">
                  <c:v>0.30881599999999998</c:v>
                </c:pt>
                <c:pt idx="494">
                  <c:v>0.33223900000000001</c:v>
                </c:pt>
                <c:pt idx="495">
                  <c:v>0.35858699999999999</c:v>
                </c:pt>
                <c:pt idx="496">
                  <c:v>0.38619399999999998</c:v>
                </c:pt>
                <c:pt idx="497">
                  <c:v>0.41596699999999998</c:v>
                </c:pt>
                <c:pt idx="498">
                  <c:v>0.444552</c:v>
                </c:pt>
                <c:pt idx="499">
                  <c:v>0.47642200000000001</c:v>
                </c:pt>
                <c:pt idx="500">
                  <c:v>0.50421400000000005</c:v>
                </c:pt>
                <c:pt idx="501">
                  <c:v>0.53275300000000003</c:v>
                </c:pt>
                <c:pt idx="502">
                  <c:v>0.56576400000000004</c:v>
                </c:pt>
                <c:pt idx="503">
                  <c:v>0.60190399999999999</c:v>
                </c:pt>
                <c:pt idx="504">
                  <c:v>0.63944400000000001</c:v>
                </c:pt>
                <c:pt idx="505">
                  <c:v>0.67586599999999997</c:v>
                </c:pt>
                <c:pt idx="506">
                  <c:v>0.71774499999999997</c:v>
                </c:pt>
                <c:pt idx="507">
                  <c:v>0.75849800000000001</c:v>
                </c:pt>
                <c:pt idx="508">
                  <c:v>0.80199399999999998</c:v>
                </c:pt>
                <c:pt idx="509">
                  <c:v>0.84619900000000003</c:v>
                </c:pt>
                <c:pt idx="510">
                  <c:v>0.88617800000000002</c:v>
                </c:pt>
                <c:pt idx="511">
                  <c:v>0.92275799999999997</c:v>
                </c:pt>
                <c:pt idx="512">
                  <c:v>0.955098</c:v>
                </c:pt>
                <c:pt idx="513">
                  <c:v>0.98650099999999996</c:v>
                </c:pt>
                <c:pt idx="514">
                  <c:v>1.0195620000000001</c:v>
                </c:pt>
                <c:pt idx="515">
                  <c:v>1.050411</c:v>
                </c:pt>
                <c:pt idx="516">
                  <c:v>1.0779240000000001</c:v>
                </c:pt>
                <c:pt idx="517">
                  <c:v>1.109696</c:v>
                </c:pt>
                <c:pt idx="518">
                  <c:v>1.1382540000000001</c:v>
                </c:pt>
                <c:pt idx="519">
                  <c:v>1.1633579999999999</c:v>
                </c:pt>
                <c:pt idx="520">
                  <c:v>1.189473</c:v>
                </c:pt>
                <c:pt idx="521">
                  <c:v>1.216845</c:v>
                </c:pt>
                <c:pt idx="522">
                  <c:v>1.2343850000000001</c:v>
                </c:pt>
                <c:pt idx="523">
                  <c:v>1.2486870000000001</c:v>
                </c:pt>
                <c:pt idx="524">
                  <c:v>1.2496529999999999</c:v>
                </c:pt>
                <c:pt idx="525">
                  <c:v>1.2614939999999999</c:v>
                </c:pt>
                <c:pt idx="526">
                  <c:v>1.2628250000000001</c:v>
                </c:pt>
                <c:pt idx="527">
                  <c:v>1.2591060000000001</c:v>
                </c:pt>
                <c:pt idx="528">
                  <c:v>1.2631429999999999</c:v>
                </c:pt>
                <c:pt idx="529">
                  <c:v>1.262742</c:v>
                </c:pt>
                <c:pt idx="530">
                  <c:v>1.2598450000000001</c:v>
                </c:pt>
                <c:pt idx="531">
                  <c:v>1.2528250000000001</c:v>
                </c:pt>
                <c:pt idx="532">
                  <c:v>1.2429060000000001</c:v>
                </c:pt>
                <c:pt idx="533">
                  <c:v>1.231616</c:v>
                </c:pt>
                <c:pt idx="534">
                  <c:v>1.2103969999999999</c:v>
                </c:pt>
                <c:pt idx="535">
                  <c:v>1.195147</c:v>
                </c:pt>
                <c:pt idx="536">
                  <c:v>1.1733880000000001</c:v>
                </c:pt>
                <c:pt idx="537">
                  <c:v>1.1494679999999999</c:v>
                </c:pt>
                <c:pt idx="538">
                  <c:v>1.1267020000000001</c:v>
                </c:pt>
                <c:pt idx="539">
                  <c:v>1.0997410000000001</c:v>
                </c:pt>
                <c:pt idx="540">
                  <c:v>1.0744959999999999</c:v>
                </c:pt>
                <c:pt idx="541">
                  <c:v>1.0444629999999999</c:v>
                </c:pt>
                <c:pt idx="542">
                  <c:v>1.0160340000000001</c:v>
                </c:pt>
                <c:pt idx="543">
                  <c:v>0.98300200000000004</c:v>
                </c:pt>
                <c:pt idx="544">
                  <c:v>0.94874499999999995</c:v>
                </c:pt>
                <c:pt idx="545">
                  <c:v>0.91304300000000005</c:v>
                </c:pt>
                <c:pt idx="546">
                  <c:v>0.88156900000000005</c:v>
                </c:pt>
                <c:pt idx="547">
                  <c:v>0.84659399999999996</c:v>
                </c:pt>
                <c:pt idx="548">
                  <c:v>0.81072599999999995</c:v>
                </c:pt>
                <c:pt idx="549">
                  <c:v>0.77407400000000004</c:v>
                </c:pt>
                <c:pt idx="550">
                  <c:v>0.74059600000000003</c:v>
                </c:pt>
                <c:pt idx="551">
                  <c:v>0.70396400000000003</c:v>
                </c:pt>
                <c:pt idx="552">
                  <c:v>0.66988700000000001</c:v>
                </c:pt>
                <c:pt idx="553">
                  <c:v>0.63728899999999999</c:v>
                </c:pt>
                <c:pt idx="554">
                  <c:v>0.60291499999999998</c:v>
                </c:pt>
                <c:pt idx="555">
                  <c:v>0.569295</c:v>
                </c:pt>
                <c:pt idx="556">
                  <c:v>0.536887</c:v>
                </c:pt>
                <c:pt idx="557">
                  <c:v>0.50593100000000002</c:v>
                </c:pt>
                <c:pt idx="558">
                  <c:v>0.47514499999999998</c:v>
                </c:pt>
                <c:pt idx="559">
                  <c:v>0.44795299999999999</c:v>
                </c:pt>
                <c:pt idx="560">
                  <c:v>0.41884399999999999</c:v>
                </c:pt>
                <c:pt idx="561">
                  <c:v>0.39014300000000002</c:v>
                </c:pt>
                <c:pt idx="562">
                  <c:v>0.36577300000000001</c:v>
                </c:pt>
                <c:pt idx="563">
                  <c:v>0.34105799999999997</c:v>
                </c:pt>
                <c:pt idx="564">
                  <c:v>0.31632700000000002</c:v>
                </c:pt>
                <c:pt idx="565">
                  <c:v>0.29494799999999999</c:v>
                </c:pt>
                <c:pt idx="566">
                  <c:v>0.27337499999999998</c:v>
                </c:pt>
                <c:pt idx="567">
                  <c:v>0.25257000000000002</c:v>
                </c:pt>
                <c:pt idx="568">
                  <c:v>0.23335900000000001</c:v>
                </c:pt>
                <c:pt idx="569">
                  <c:v>0.215556</c:v>
                </c:pt>
                <c:pt idx="570">
                  <c:v>0.199494</c:v>
                </c:pt>
                <c:pt idx="571">
                  <c:v>0.18421799999999999</c:v>
                </c:pt>
                <c:pt idx="572">
                  <c:v>0.167875</c:v>
                </c:pt>
                <c:pt idx="573">
                  <c:v>0.154029</c:v>
                </c:pt>
                <c:pt idx="574">
                  <c:v>0.141704</c:v>
                </c:pt>
                <c:pt idx="575">
                  <c:v>0.129048</c:v>
                </c:pt>
                <c:pt idx="576">
                  <c:v>0.119644</c:v>
                </c:pt>
                <c:pt idx="577">
                  <c:v>0.109921</c:v>
                </c:pt>
                <c:pt idx="578">
                  <c:v>0.100156</c:v>
                </c:pt>
                <c:pt idx="579">
                  <c:v>9.1887999999999997E-2</c:v>
                </c:pt>
                <c:pt idx="580">
                  <c:v>8.4540000000000004E-2</c:v>
                </c:pt>
                <c:pt idx="581">
                  <c:v>7.8690999999999997E-2</c:v>
                </c:pt>
                <c:pt idx="582">
                  <c:v>7.3275999999999994E-2</c:v>
                </c:pt>
                <c:pt idx="583">
                  <c:v>6.8243999999999999E-2</c:v>
                </c:pt>
                <c:pt idx="584">
                  <c:v>6.4077999999999996E-2</c:v>
                </c:pt>
                <c:pt idx="585">
                  <c:v>6.1373999999999998E-2</c:v>
                </c:pt>
                <c:pt idx="586">
                  <c:v>5.9629000000000001E-2</c:v>
                </c:pt>
                <c:pt idx="587">
                  <c:v>5.8479000000000003E-2</c:v>
                </c:pt>
                <c:pt idx="588">
                  <c:v>5.8497E-2</c:v>
                </c:pt>
                <c:pt idx="589">
                  <c:v>5.9865000000000002E-2</c:v>
                </c:pt>
                <c:pt idx="590">
                  <c:v>6.2047999999999999E-2</c:v>
                </c:pt>
                <c:pt idx="591">
                  <c:v>6.5989000000000006E-2</c:v>
                </c:pt>
                <c:pt idx="592">
                  <c:v>7.0881E-2</c:v>
                </c:pt>
                <c:pt idx="593">
                  <c:v>7.7782000000000004E-2</c:v>
                </c:pt>
                <c:pt idx="594">
                  <c:v>8.5658999999999999E-2</c:v>
                </c:pt>
                <c:pt idx="595">
                  <c:v>9.6680000000000002E-2</c:v>
                </c:pt>
                <c:pt idx="596">
                  <c:v>0.11060200000000001</c:v>
                </c:pt>
                <c:pt idx="597">
                  <c:v>0.126803</c:v>
                </c:pt>
                <c:pt idx="598">
                  <c:v>0.14303199999999999</c:v>
                </c:pt>
                <c:pt idx="599">
                  <c:v>0.16392699999999999</c:v>
                </c:pt>
                <c:pt idx="600">
                  <c:v>0.18603</c:v>
                </c:pt>
                <c:pt idx="601">
                  <c:v>0.21193400000000001</c:v>
                </c:pt>
                <c:pt idx="602">
                  <c:v>0.24122399999999999</c:v>
                </c:pt>
                <c:pt idx="603">
                  <c:v>0.27111600000000002</c:v>
                </c:pt>
                <c:pt idx="604">
                  <c:v>0.30435099999999998</c:v>
                </c:pt>
                <c:pt idx="605">
                  <c:v>0.33873300000000001</c:v>
                </c:pt>
                <c:pt idx="606">
                  <c:v>0.37575500000000001</c:v>
                </c:pt>
                <c:pt idx="607">
                  <c:v>0.41514499999999999</c:v>
                </c:pt>
                <c:pt idx="608">
                  <c:v>0.45689600000000002</c:v>
                </c:pt>
                <c:pt idx="609">
                  <c:v>0.496971</c:v>
                </c:pt>
                <c:pt idx="610">
                  <c:v>0.53744899999999995</c:v>
                </c:pt>
                <c:pt idx="611">
                  <c:v>0.58089599999999997</c:v>
                </c:pt>
                <c:pt idx="612">
                  <c:v>0.62577099999999997</c:v>
                </c:pt>
                <c:pt idx="613">
                  <c:v>0.66689299999999996</c:v>
                </c:pt>
                <c:pt idx="614">
                  <c:v>0.70499500000000004</c:v>
                </c:pt>
                <c:pt idx="615">
                  <c:v>0.74046999999999996</c:v>
                </c:pt>
                <c:pt idx="616">
                  <c:v>0.77350099999999999</c:v>
                </c:pt>
                <c:pt idx="617">
                  <c:v>0.80774999999999997</c:v>
                </c:pt>
                <c:pt idx="618">
                  <c:v>0.837785</c:v>
                </c:pt>
                <c:pt idx="619">
                  <c:v>0.86560300000000001</c:v>
                </c:pt>
                <c:pt idx="620">
                  <c:v>0.88815999999999995</c:v>
                </c:pt>
                <c:pt idx="621">
                  <c:v>0.907385</c:v>
                </c:pt>
                <c:pt idx="622">
                  <c:v>0.92265900000000001</c:v>
                </c:pt>
                <c:pt idx="623">
                  <c:v>0.93475900000000001</c:v>
                </c:pt>
                <c:pt idx="624">
                  <c:v>0.94377999999999995</c:v>
                </c:pt>
                <c:pt idx="625">
                  <c:v>0.94879599999999997</c:v>
                </c:pt>
                <c:pt idx="626">
                  <c:v>0.95024399999999998</c:v>
                </c:pt>
                <c:pt idx="627">
                  <c:v>0.94853500000000002</c:v>
                </c:pt>
                <c:pt idx="628">
                  <c:v>0.945075</c:v>
                </c:pt>
                <c:pt idx="629">
                  <c:v>0.93936900000000001</c:v>
                </c:pt>
                <c:pt idx="630">
                  <c:v>0.92959899999999995</c:v>
                </c:pt>
                <c:pt idx="631">
                  <c:v>0.91635699999999998</c:v>
                </c:pt>
                <c:pt idx="632">
                  <c:v>0.90374699999999997</c:v>
                </c:pt>
                <c:pt idx="633">
                  <c:v>0.89062200000000002</c:v>
                </c:pt>
                <c:pt idx="634">
                  <c:v>0.87679200000000002</c:v>
                </c:pt>
                <c:pt idx="635">
                  <c:v>0.86192599999999997</c:v>
                </c:pt>
                <c:pt idx="636">
                  <c:v>0.84618400000000005</c:v>
                </c:pt>
                <c:pt idx="637">
                  <c:v>0.82981899999999997</c:v>
                </c:pt>
                <c:pt idx="638">
                  <c:v>0.81483300000000003</c:v>
                </c:pt>
                <c:pt idx="639">
                  <c:v>0.80110000000000003</c:v>
                </c:pt>
                <c:pt idx="640">
                  <c:v>0.78852699999999998</c:v>
                </c:pt>
                <c:pt idx="641">
                  <c:v>0.77439800000000003</c:v>
                </c:pt>
                <c:pt idx="642">
                  <c:v>0.75771200000000005</c:v>
                </c:pt>
                <c:pt idx="643">
                  <c:v>0.74206000000000005</c:v>
                </c:pt>
                <c:pt idx="644">
                  <c:v>0.72639600000000004</c:v>
                </c:pt>
                <c:pt idx="645">
                  <c:v>0.71022300000000005</c:v>
                </c:pt>
                <c:pt idx="646">
                  <c:v>0.69477100000000003</c:v>
                </c:pt>
                <c:pt idx="647">
                  <c:v>0.67783899999999997</c:v>
                </c:pt>
                <c:pt idx="648">
                  <c:v>0.65963499999999997</c:v>
                </c:pt>
                <c:pt idx="649">
                  <c:v>0.63807000000000003</c:v>
                </c:pt>
                <c:pt idx="650">
                  <c:v>0.61675899999999995</c:v>
                </c:pt>
                <c:pt idx="651">
                  <c:v>0.59690100000000001</c:v>
                </c:pt>
                <c:pt idx="652">
                  <c:v>0.57437899999999997</c:v>
                </c:pt>
                <c:pt idx="653">
                  <c:v>0.55197700000000005</c:v>
                </c:pt>
                <c:pt idx="654">
                  <c:v>0.52435399999999999</c:v>
                </c:pt>
                <c:pt idx="655">
                  <c:v>0.49793700000000002</c:v>
                </c:pt>
                <c:pt idx="656">
                  <c:v>0.470389</c:v>
                </c:pt>
                <c:pt idx="657">
                  <c:v>0.44516499999999998</c:v>
                </c:pt>
                <c:pt idx="658">
                  <c:v>0.42019600000000001</c:v>
                </c:pt>
                <c:pt idx="659">
                  <c:v>0.39314199999999999</c:v>
                </c:pt>
                <c:pt idx="660">
                  <c:v>0.36630499999999999</c:v>
                </c:pt>
                <c:pt idx="661">
                  <c:v>0.34045399999999998</c:v>
                </c:pt>
                <c:pt idx="662">
                  <c:v>0.31634200000000001</c:v>
                </c:pt>
                <c:pt idx="663">
                  <c:v>0.29387099999999999</c:v>
                </c:pt>
                <c:pt idx="664">
                  <c:v>0.27548400000000001</c:v>
                </c:pt>
                <c:pt idx="665">
                  <c:v>0.25395600000000002</c:v>
                </c:pt>
                <c:pt idx="666">
                  <c:v>0.234875</c:v>
                </c:pt>
                <c:pt idx="667">
                  <c:v>0.218832</c:v>
                </c:pt>
                <c:pt idx="668">
                  <c:v>0.20524500000000001</c:v>
                </c:pt>
                <c:pt idx="669">
                  <c:v>0.19579099999999999</c:v>
                </c:pt>
                <c:pt idx="670">
                  <c:v>0.18800700000000001</c:v>
                </c:pt>
                <c:pt idx="671">
                  <c:v>0.184082</c:v>
                </c:pt>
                <c:pt idx="672">
                  <c:v>0.18257799999999999</c:v>
                </c:pt>
                <c:pt idx="673">
                  <c:v>0.184729</c:v>
                </c:pt>
                <c:pt idx="674">
                  <c:v>0.189918</c:v>
                </c:pt>
                <c:pt idx="675">
                  <c:v>0.19802600000000001</c:v>
                </c:pt>
                <c:pt idx="676">
                  <c:v>0.20854</c:v>
                </c:pt>
                <c:pt idx="677">
                  <c:v>0.22395799999999999</c:v>
                </c:pt>
                <c:pt idx="678">
                  <c:v>0.24396699999999999</c:v>
                </c:pt>
                <c:pt idx="679">
                  <c:v>0.26427299999999998</c:v>
                </c:pt>
                <c:pt idx="680">
                  <c:v>0.28692200000000001</c:v>
                </c:pt>
                <c:pt idx="681">
                  <c:v>0.31487799999999999</c:v>
                </c:pt>
                <c:pt idx="682">
                  <c:v>0.34355200000000002</c:v>
                </c:pt>
                <c:pt idx="683">
                  <c:v>0.37675500000000001</c:v>
                </c:pt>
                <c:pt idx="684">
                  <c:v>0.41310799999999998</c:v>
                </c:pt>
                <c:pt idx="685">
                  <c:v>0.45121299999999998</c:v>
                </c:pt>
                <c:pt idx="686">
                  <c:v>0.49093100000000001</c:v>
                </c:pt>
                <c:pt idx="687">
                  <c:v>0.53279600000000005</c:v>
                </c:pt>
                <c:pt idx="688">
                  <c:v>0.57878200000000002</c:v>
                </c:pt>
                <c:pt idx="689">
                  <c:v>0.63019099999999995</c:v>
                </c:pt>
                <c:pt idx="690">
                  <c:v>0.69041200000000003</c:v>
                </c:pt>
                <c:pt idx="691">
                  <c:v>0.74101499999999998</c:v>
                </c:pt>
                <c:pt idx="692">
                  <c:v>0.80077799999999999</c:v>
                </c:pt>
                <c:pt idx="693">
                  <c:v>0.86662700000000004</c:v>
                </c:pt>
                <c:pt idx="694">
                  <c:v>0.92435199999999995</c:v>
                </c:pt>
                <c:pt idx="695">
                  <c:v>0.99433000000000005</c:v>
                </c:pt>
                <c:pt idx="696">
                  <c:v>1.0636490000000001</c:v>
                </c:pt>
                <c:pt idx="697">
                  <c:v>1.126322</c:v>
                </c:pt>
                <c:pt idx="698">
                  <c:v>1.1813849999999999</c:v>
                </c:pt>
                <c:pt idx="699">
                  <c:v>1.2345410000000001</c:v>
                </c:pt>
                <c:pt idx="700">
                  <c:v>1.2838719999999999</c:v>
                </c:pt>
              </c:numCache>
            </c:numRef>
          </c:yVal>
          <c:smooth val="1"/>
          <c:extLst>
            <c:ext xmlns:c16="http://schemas.microsoft.com/office/drawing/2014/chart" uri="{C3380CC4-5D6E-409C-BE32-E72D297353CC}">
              <c16:uniqueId val="{00000000-BE43-4841-AE64-22A0EEDB0958}"/>
            </c:ext>
          </c:extLst>
        </c:ser>
        <c:ser>
          <c:idx val="1"/>
          <c:order val="1"/>
          <c:tx>
            <c:v>Acidic Conditions</c:v>
          </c:tx>
          <c:spPr>
            <a:ln w="38100" cap="rnd">
              <a:solidFill>
                <a:schemeClr val="accent4">
                  <a:lumMod val="75000"/>
                </a:schemeClr>
              </a:solidFill>
              <a:prstDash val="sysDot"/>
              <a:round/>
            </a:ln>
            <a:effectLst/>
          </c:spPr>
          <c:marker>
            <c:symbol val="none"/>
          </c:marker>
          <c:xVal>
            <c:numRef>
              <c:f>Sheet1!$C$3:$C$1203</c:f>
              <c:numCache>
                <c:formatCode>General</c:formatCode>
                <c:ptCount val="1201"/>
                <c:pt idx="0">
                  <c:v>900</c:v>
                </c:pt>
                <c:pt idx="1">
                  <c:v>899.5</c:v>
                </c:pt>
                <c:pt idx="2">
                  <c:v>899</c:v>
                </c:pt>
                <c:pt idx="3">
                  <c:v>898.5</c:v>
                </c:pt>
                <c:pt idx="4">
                  <c:v>898</c:v>
                </c:pt>
                <c:pt idx="5">
                  <c:v>897.5</c:v>
                </c:pt>
                <c:pt idx="6">
                  <c:v>897</c:v>
                </c:pt>
                <c:pt idx="7">
                  <c:v>896.5</c:v>
                </c:pt>
                <c:pt idx="8">
                  <c:v>896</c:v>
                </c:pt>
                <c:pt idx="9">
                  <c:v>895.5</c:v>
                </c:pt>
                <c:pt idx="10">
                  <c:v>895</c:v>
                </c:pt>
                <c:pt idx="11">
                  <c:v>894.5</c:v>
                </c:pt>
                <c:pt idx="12">
                  <c:v>894</c:v>
                </c:pt>
                <c:pt idx="13">
                  <c:v>893.5</c:v>
                </c:pt>
                <c:pt idx="14">
                  <c:v>893</c:v>
                </c:pt>
                <c:pt idx="15">
                  <c:v>892.5</c:v>
                </c:pt>
                <c:pt idx="16">
                  <c:v>892</c:v>
                </c:pt>
                <c:pt idx="17">
                  <c:v>891.5</c:v>
                </c:pt>
                <c:pt idx="18">
                  <c:v>891</c:v>
                </c:pt>
                <c:pt idx="19">
                  <c:v>890.5</c:v>
                </c:pt>
                <c:pt idx="20">
                  <c:v>890</c:v>
                </c:pt>
                <c:pt idx="21">
                  <c:v>889.5</c:v>
                </c:pt>
                <c:pt idx="22">
                  <c:v>889</c:v>
                </c:pt>
                <c:pt idx="23">
                  <c:v>888.5</c:v>
                </c:pt>
                <c:pt idx="24">
                  <c:v>888</c:v>
                </c:pt>
                <c:pt idx="25">
                  <c:v>887.5</c:v>
                </c:pt>
                <c:pt idx="26">
                  <c:v>887</c:v>
                </c:pt>
                <c:pt idx="27">
                  <c:v>886.5</c:v>
                </c:pt>
                <c:pt idx="28">
                  <c:v>886</c:v>
                </c:pt>
                <c:pt idx="29">
                  <c:v>885.5</c:v>
                </c:pt>
                <c:pt idx="30">
                  <c:v>885</c:v>
                </c:pt>
                <c:pt idx="31">
                  <c:v>884.5</c:v>
                </c:pt>
                <c:pt idx="32">
                  <c:v>884</c:v>
                </c:pt>
                <c:pt idx="33">
                  <c:v>883.5</c:v>
                </c:pt>
                <c:pt idx="34">
                  <c:v>883</c:v>
                </c:pt>
                <c:pt idx="35">
                  <c:v>882.5</c:v>
                </c:pt>
                <c:pt idx="36">
                  <c:v>882</c:v>
                </c:pt>
                <c:pt idx="37">
                  <c:v>881.5</c:v>
                </c:pt>
                <c:pt idx="38">
                  <c:v>881</c:v>
                </c:pt>
                <c:pt idx="39">
                  <c:v>880.5</c:v>
                </c:pt>
                <c:pt idx="40">
                  <c:v>880</c:v>
                </c:pt>
                <c:pt idx="41">
                  <c:v>879.5</c:v>
                </c:pt>
                <c:pt idx="42">
                  <c:v>879</c:v>
                </c:pt>
                <c:pt idx="43">
                  <c:v>878.5</c:v>
                </c:pt>
                <c:pt idx="44">
                  <c:v>878</c:v>
                </c:pt>
                <c:pt idx="45">
                  <c:v>877.5</c:v>
                </c:pt>
                <c:pt idx="46">
                  <c:v>877</c:v>
                </c:pt>
                <c:pt idx="47">
                  <c:v>876.5</c:v>
                </c:pt>
                <c:pt idx="48">
                  <c:v>876</c:v>
                </c:pt>
                <c:pt idx="49">
                  <c:v>875.5</c:v>
                </c:pt>
                <c:pt idx="50">
                  <c:v>875</c:v>
                </c:pt>
                <c:pt idx="51">
                  <c:v>874.5</c:v>
                </c:pt>
                <c:pt idx="52">
                  <c:v>874</c:v>
                </c:pt>
                <c:pt idx="53">
                  <c:v>873.5</c:v>
                </c:pt>
                <c:pt idx="54">
                  <c:v>873</c:v>
                </c:pt>
                <c:pt idx="55">
                  <c:v>872.5</c:v>
                </c:pt>
                <c:pt idx="56">
                  <c:v>872</c:v>
                </c:pt>
                <c:pt idx="57">
                  <c:v>871.5</c:v>
                </c:pt>
                <c:pt idx="58">
                  <c:v>871</c:v>
                </c:pt>
                <c:pt idx="59">
                  <c:v>870.5</c:v>
                </c:pt>
                <c:pt idx="60">
                  <c:v>870</c:v>
                </c:pt>
                <c:pt idx="61">
                  <c:v>869.5</c:v>
                </c:pt>
                <c:pt idx="62">
                  <c:v>869</c:v>
                </c:pt>
                <c:pt idx="63">
                  <c:v>868.5</c:v>
                </c:pt>
                <c:pt idx="64">
                  <c:v>868</c:v>
                </c:pt>
                <c:pt idx="65">
                  <c:v>867.5</c:v>
                </c:pt>
                <c:pt idx="66">
                  <c:v>867</c:v>
                </c:pt>
                <c:pt idx="67">
                  <c:v>866.5</c:v>
                </c:pt>
                <c:pt idx="68">
                  <c:v>866</c:v>
                </c:pt>
                <c:pt idx="69">
                  <c:v>865.5</c:v>
                </c:pt>
                <c:pt idx="70">
                  <c:v>865</c:v>
                </c:pt>
                <c:pt idx="71">
                  <c:v>864.5</c:v>
                </c:pt>
                <c:pt idx="72">
                  <c:v>864</c:v>
                </c:pt>
                <c:pt idx="73">
                  <c:v>863.5</c:v>
                </c:pt>
                <c:pt idx="74">
                  <c:v>863</c:v>
                </c:pt>
                <c:pt idx="75">
                  <c:v>862.5</c:v>
                </c:pt>
                <c:pt idx="76">
                  <c:v>862</c:v>
                </c:pt>
                <c:pt idx="77">
                  <c:v>861.5</c:v>
                </c:pt>
                <c:pt idx="78">
                  <c:v>861</c:v>
                </c:pt>
                <c:pt idx="79">
                  <c:v>860.5</c:v>
                </c:pt>
                <c:pt idx="80">
                  <c:v>860</c:v>
                </c:pt>
                <c:pt idx="81">
                  <c:v>859.5</c:v>
                </c:pt>
                <c:pt idx="82">
                  <c:v>859</c:v>
                </c:pt>
                <c:pt idx="83">
                  <c:v>858.5</c:v>
                </c:pt>
                <c:pt idx="84">
                  <c:v>858</c:v>
                </c:pt>
                <c:pt idx="85">
                  <c:v>857.5</c:v>
                </c:pt>
                <c:pt idx="86">
                  <c:v>857</c:v>
                </c:pt>
                <c:pt idx="87">
                  <c:v>856.5</c:v>
                </c:pt>
                <c:pt idx="88">
                  <c:v>856</c:v>
                </c:pt>
                <c:pt idx="89">
                  <c:v>855.5</c:v>
                </c:pt>
                <c:pt idx="90">
                  <c:v>855</c:v>
                </c:pt>
                <c:pt idx="91">
                  <c:v>854.5</c:v>
                </c:pt>
                <c:pt idx="92">
                  <c:v>854</c:v>
                </c:pt>
                <c:pt idx="93">
                  <c:v>853.5</c:v>
                </c:pt>
                <c:pt idx="94">
                  <c:v>853</c:v>
                </c:pt>
                <c:pt idx="95">
                  <c:v>852.5</c:v>
                </c:pt>
                <c:pt idx="96">
                  <c:v>852</c:v>
                </c:pt>
                <c:pt idx="97">
                  <c:v>851.5</c:v>
                </c:pt>
                <c:pt idx="98">
                  <c:v>851</c:v>
                </c:pt>
                <c:pt idx="99">
                  <c:v>850.5</c:v>
                </c:pt>
                <c:pt idx="100">
                  <c:v>850</c:v>
                </c:pt>
                <c:pt idx="101">
                  <c:v>849.5</c:v>
                </c:pt>
                <c:pt idx="102">
                  <c:v>849</c:v>
                </c:pt>
                <c:pt idx="103">
                  <c:v>848.5</c:v>
                </c:pt>
                <c:pt idx="104">
                  <c:v>848</c:v>
                </c:pt>
                <c:pt idx="105">
                  <c:v>847.5</c:v>
                </c:pt>
                <c:pt idx="106">
                  <c:v>847</c:v>
                </c:pt>
                <c:pt idx="107">
                  <c:v>846.5</c:v>
                </c:pt>
                <c:pt idx="108">
                  <c:v>846</c:v>
                </c:pt>
                <c:pt idx="109">
                  <c:v>845.5</c:v>
                </c:pt>
                <c:pt idx="110">
                  <c:v>845</c:v>
                </c:pt>
                <c:pt idx="111">
                  <c:v>844.5</c:v>
                </c:pt>
                <c:pt idx="112">
                  <c:v>844</c:v>
                </c:pt>
                <c:pt idx="113">
                  <c:v>843.5</c:v>
                </c:pt>
                <c:pt idx="114">
                  <c:v>843</c:v>
                </c:pt>
                <c:pt idx="115">
                  <c:v>842.5</c:v>
                </c:pt>
                <c:pt idx="116">
                  <c:v>842</c:v>
                </c:pt>
                <c:pt idx="117">
                  <c:v>841.5</c:v>
                </c:pt>
                <c:pt idx="118">
                  <c:v>841</c:v>
                </c:pt>
                <c:pt idx="119">
                  <c:v>840.5</c:v>
                </c:pt>
                <c:pt idx="120">
                  <c:v>840</c:v>
                </c:pt>
                <c:pt idx="121">
                  <c:v>839.5</c:v>
                </c:pt>
                <c:pt idx="122">
                  <c:v>839</c:v>
                </c:pt>
                <c:pt idx="123">
                  <c:v>838.5</c:v>
                </c:pt>
                <c:pt idx="124">
                  <c:v>838</c:v>
                </c:pt>
                <c:pt idx="125">
                  <c:v>837.5</c:v>
                </c:pt>
                <c:pt idx="126">
                  <c:v>837</c:v>
                </c:pt>
                <c:pt idx="127">
                  <c:v>836.5</c:v>
                </c:pt>
                <c:pt idx="128">
                  <c:v>836</c:v>
                </c:pt>
                <c:pt idx="129">
                  <c:v>835.5</c:v>
                </c:pt>
                <c:pt idx="130">
                  <c:v>835</c:v>
                </c:pt>
                <c:pt idx="131">
                  <c:v>834.5</c:v>
                </c:pt>
                <c:pt idx="132">
                  <c:v>834</c:v>
                </c:pt>
                <c:pt idx="133">
                  <c:v>833.5</c:v>
                </c:pt>
                <c:pt idx="134">
                  <c:v>833</c:v>
                </c:pt>
                <c:pt idx="135">
                  <c:v>832.5</c:v>
                </c:pt>
                <c:pt idx="136">
                  <c:v>832</c:v>
                </c:pt>
                <c:pt idx="137">
                  <c:v>831.5</c:v>
                </c:pt>
                <c:pt idx="138">
                  <c:v>831</c:v>
                </c:pt>
                <c:pt idx="139">
                  <c:v>830.5</c:v>
                </c:pt>
                <c:pt idx="140">
                  <c:v>830</c:v>
                </c:pt>
                <c:pt idx="141">
                  <c:v>829.5</c:v>
                </c:pt>
                <c:pt idx="142">
                  <c:v>829</c:v>
                </c:pt>
                <c:pt idx="143">
                  <c:v>828.5</c:v>
                </c:pt>
                <c:pt idx="144">
                  <c:v>828</c:v>
                </c:pt>
                <c:pt idx="145">
                  <c:v>827.5</c:v>
                </c:pt>
                <c:pt idx="146">
                  <c:v>827</c:v>
                </c:pt>
                <c:pt idx="147">
                  <c:v>826.5</c:v>
                </c:pt>
                <c:pt idx="148">
                  <c:v>826</c:v>
                </c:pt>
                <c:pt idx="149">
                  <c:v>825.5</c:v>
                </c:pt>
                <c:pt idx="150">
                  <c:v>825</c:v>
                </c:pt>
                <c:pt idx="151">
                  <c:v>824.5</c:v>
                </c:pt>
                <c:pt idx="152">
                  <c:v>824</c:v>
                </c:pt>
                <c:pt idx="153">
                  <c:v>823.5</c:v>
                </c:pt>
                <c:pt idx="154">
                  <c:v>823</c:v>
                </c:pt>
                <c:pt idx="155">
                  <c:v>822.5</c:v>
                </c:pt>
                <c:pt idx="156">
                  <c:v>822</c:v>
                </c:pt>
                <c:pt idx="157">
                  <c:v>821.5</c:v>
                </c:pt>
                <c:pt idx="158">
                  <c:v>821</c:v>
                </c:pt>
                <c:pt idx="159">
                  <c:v>820.5</c:v>
                </c:pt>
                <c:pt idx="160">
                  <c:v>820</c:v>
                </c:pt>
                <c:pt idx="161">
                  <c:v>819.5</c:v>
                </c:pt>
                <c:pt idx="162">
                  <c:v>819</c:v>
                </c:pt>
                <c:pt idx="163">
                  <c:v>818.5</c:v>
                </c:pt>
                <c:pt idx="164">
                  <c:v>818</c:v>
                </c:pt>
                <c:pt idx="165">
                  <c:v>817.5</c:v>
                </c:pt>
                <c:pt idx="166">
                  <c:v>817</c:v>
                </c:pt>
                <c:pt idx="167">
                  <c:v>816.5</c:v>
                </c:pt>
                <c:pt idx="168">
                  <c:v>816</c:v>
                </c:pt>
                <c:pt idx="169">
                  <c:v>815.5</c:v>
                </c:pt>
                <c:pt idx="170">
                  <c:v>815</c:v>
                </c:pt>
                <c:pt idx="171">
                  <c:v>814.5</c:v>
                </c:pt>
                <c:pt idx="172">
                  <c:v>814</c:v>
                </c:pt>
                <c:pt idx="173">
                  <c:v>813.5</c:v>
                </c:pt>
                <c:pt idx="174">
                  <c:v>813</c:v>
                </c:pt>
                <c:pt idx="175">
                  <c:v>812.5</c:v>
                </c:pt>
                <c:pt idx="176">
                  <c:v>812</c:v>
                </c:pt>
                <c:pt idx="177">
                  <c:v>811.5</c:v>
                </c:pt>
                <c:pt idx="178">
                  <c:v>811</c:v>
                </c:pt>
                <c:pt idx="179">
                  <c:v>810.5</c:v>
                </c:pt>
                <c:pt idx="180">
                  <c:v>810</c:v>
                </c:pt>
                <c:pt idx="181">
                  <c:v>809.5</c:v>
                </c:pt>
                <c:pt idx="182">
                  <c:v>809</c:v>
                </c:pt>
                <c:pt idx="183">
                  <c:v>808.5</c:v>
                </c:pt>
                <c:pt idx="184">
                  <c:v>808</c:v>
                </c:pt>
                <c:pt idx="185">
                  <c:v>807.5</c:v>
                </c:pt>
                <c:pt idx="186">
                  <c:v>807</c:v>
                </c:pt>
                <c:pt idx="187">
                  <c:v>806.5</c:v>
                </c:pt>
                <c:pt idx="188">
                  <c:v>806</c:v>
                </c:pt>
                <c:pt idx="189">
                  <c:v>805.5</c:v>
                </c:pt>
                <c:pt idx="190">
                  <c:v>805</c:v>
                </c:pt>
                <c:pt idx="191">
                  <c:v>804.5</c:v>
                </c:pt>
                <c:pt idx="192">
                  <c:v>804</c:v>
                </c:pt>
                <c:pt idx="193">
                  <c:v>803.5</c:v>
                </c:pt>
                <c:pt idx="194">
                  <c:v>803</c:v>
                </c:pt>
                <c:pt idx="195">
                  <c:v>802.5</c:v>
                </c:pt>
                <c:pt idx="196">
                  <c:v>802</c:v>
                </c:pt>
                <c:pt idx="197">
                  <c:v>801.5</c:v>
                </c:pt>
                <c:pt idx="198">
                  <c:v>801</c:v>
                </c:pt>
                <c:pt idx="199">
                  <c:v>800.5</c:v>
                </c:pt>
                <c:pt idx="200">
                  <c:v>800</c:v>
                </c:pt>
                <c:pt idx="201">
                  <c:v>799.5</c:v>
                </c:pt>
                <c:pt idx="202">
                  <c:v>799</c:v>
                </c:pt>
                <c:pt idx="203">
                  <c:v>798.5</c:v>
                </c:pt>
                <c:pt idx="204">
                  <c:v>798</c:v>
                </c:pt>
                <c:pt idx="205">
                  <c:v>797.5</c:v>
                </c:pt>
                <c:pt idx="206">
                  <c:v>797</c:v>
                </c:pt>
                <c:pt idx="207">
                  <c:v>796.5</c:v>
                </c:pt>
                <c:pt idx="208">
                  <c:v>796</c:v>
                </c:pt>
                <c:pt idx="209">
                  <c:v>795.5</c:v>
                </c:pt>
                <c:pt idx="210">
                  <c:v>795</c:v>
                </c:pt>
                <c:pt idx="211">
                  <c:v>794.5</c:v>
                </c:pt>
                <c:pt idx="212">
                  <c:v>794</c:v>
                </c:pt>
                <c:pt idx="213">
                  <c:v>793.5</c:v>
                </c:pt>
                <c:pt idx="214">
                  <c:v>793</c:v>
                </c:pt>
                <c:pt idx="215">
                  <c:v>792.5</c:v>
                </c:pt>
                <c:pt idx="216">
                  <c:v>792</c:v>
                </c:pt>
                <c:pt idx="217">
                  <c:v>791.5</c:v>
                </c:pt>
                <c:pt idx="218">
                  <c:v>791</c:v>
                </c:pt>
                <c:pt idx="219">
                  <c:v>790.5</c:v>
                </c:pt>
                <c:pt idx="220">
                  <c:v>790</c:v>
                </c:pt>
                <c:pt idx="221">
                  <c:v>789.5</c:v>
                </c:pt>
                <c:pt idx="222">
                  <c:v>789</c:v>
                </c:pt>
                <c:pt idx="223">
                  <c:v>788.5</c:v>
                </c:pt>
                <c:pt idx="224">
                  <c:v>788</c:v>
                </c:pt>
                <c:pt idx="225">
                  <c:v>787.5</c:v>
                </c:pt>
                <c:pt idx="226">
                  <c:v>787</c:v>
                </c:pt>
                <c:pt idx="227">
                  <c:v>786.5</c:v>
                </c:pt>
                <c:pt idx="228">
                  <c:v>786</c:v>
                </c:pt>
                <c:pt idx="229">
                  <c:v>785.5</c:v>
                </c:pt>
                <c:pt idx="230">
                  <c:v>785</c:v>
                </c:pt>
                <c:pt idx="231">
                  <c:v>784.5</c:v>
                </c:pt>
                <c:pt idx="232">
                  <c:v>784</c:v>
                </c:pt>
                <c:pt idx="233">
                  <c:v>783.5</c:v>
                </c:pt>
                <c:pt idx="234">
                  <c:v>783</c:v>
                </c:pt>
                <c:pt idx="235">
                  <c:v>782.5</c:v>
                </c:pt>
                <c:pt idx="236">
                  <c:v>782</c:v>
                </c:pt>
                <c:pt idx="237">
                  <c:v>781.5</c:v>
                </c:pt>
                <c:pt idx="238">
                  <c:v>781</c:v>
                </c:pt>
                <c:pt idx="239">
                  <c:v>780.5</c:v>
                </c:pt>
                <c:pt idx="240">
                  <c:v>780</c:v>
                </c:pt>
                <c:pt idx="241">
                  <c:v>779.5</c:v>
                </c:pt>
                <c:pt idx="242">
                  <c:v>779</c:v>
                </c:pt>
                <c:pt idx="243">
                  <c:v>778.5</c:v>
                </c:pt>
                <c:pt idx="244">
                  <c:v>778</c:v>
                </c:pt>
                <c:pt idx="245">
                  <c:v>777.5</c:v>
                </c:pt>
                <c:pt idx="246">
                  <c:v>777</c:v>
                </c:pt>
                <c:pt idx="247">
                  <c:v>776.5</c:v>
                </c:pt>
                <c:pt idx="248">
                  <c:v>776</c:v>
                </c:pt>
                <c:pt idx="249">
                  <c:v>775.5</c:v>
                </c:pt>
                <c:pt idx="250">
                  <c:v>775</c:v>
                </c:pt>
                <c:pt idx="251">
                  <c:v>774.5</c:v>
                </c:pt>
                <c:pt idx="252">
                  <c:v>774</c:v>
                </c:pt>
                <c:pt idx="253">
                  <c:v>773.5</c:v>
                </c:pt>
                <c:pt idx="254">
                  <c:v>773</c:v>
                </c:pt>
                <c:pt idx="255">
                  <c:v>772.5</c:v>
                </c:pt>
                <c:pt idx="256">
                  <c:v>772</c:v>
                </c:pt>
                <c:pt idx="257">
                  <c:v>771.5</c:v>
                </c:pt>
                <c:pt idx="258">
                  <c:v>771</c:v>
                </c:pt>
                <c:pt idx="259">
                  <c:v>770.5</c:v>
                </c:pt>
                <c:pt idx="260">
                  <c:v>770</c:v>
                </c:pt>
                <c:pt idx="261">
                  <c:v>769.5</c:v>
                </c:pt>
                <c:pt idx="262">
                  <c:v>769</c:v>
                </c:pt>
                <c:pt idx="263">
                  <c:v>768.5</c:v>
                </c:pt>
                <c:pt idx="264">
                  <c:v>768</c:v>
                </c:pt>
                <c:pt idx="265">
                  <c:v>767.5</c:v>
                </c:pt>
                <c:pt idx="266">
                  <c:v>767</c:v>
                </c:pt>
                <c:pt idx="267">
                  <c:v>766.5</c:v>
                </c:pt>
                <c:pt idx="268">
                  <c:v>766</c:v>
                </c:pt>
                <c:pt idx="269">
                  <c:v>765.5</c:v>
                </c:pt>
                <c:pt idx="270">
                  <c:v>765</c:v>
                </c:pt>
                <c:pt idx="271">
                  <c:v>764.5</c:v>
                </c:pt>
                <c:pt idx="272">
                  <c:v>764</c:v>
                </c:pt>
                <c:pt idx="273">
                  <c:v>763.5</c:v>
                </c:pt>
                <c:pt idx="274">
                  <c:v>763</c:v>
                </c:pt>
                <c:pt idx="275">
                  <c:v>762.5</c:v>
                </c:pt>
                <c:pt idx="276">
                  <c:v>762</c:v>
                </c:pt>
                <c:pt idx="277">
                  <c:v>761.5</c:v>
                </c:pt>
                <c:pt idx="278">
                  <c:v>761</c:v>
                </c:pt>
                <c:pt idx="279">
                  <c:v>760.5</c:v>
                </c:pt>
                <c:pt idx="280">
                  <c:v>760</c:v>
                </c:pt>
                <c:pt idx="281">
                  <c:v>759.5</c:v>
                </c:pt>
                <c:pt idx="282">
                  <c:v>759</c:v>
                </c:pt>
                <c:pt idx="283">
                  <c:v>758.5</c:v>
                </c:pt>
                <c:pt idx="284">
                  <c:v>758</c:v>
                </c:pt>
                <c:pt idx="285">
                  <c:v>757.5</c:v>
                </c:pt>
                <c:pt idx="286">
                  <c:v>757</c:v>
                </c:pt>
                <c:pt idx="287">
                  <c:v>756.5</c:v>
                </c:pt>
                <c:pt idx="288">
                  <c:v>756</c:v>
                </c:pt>
                <c:pt idx="289">
                  <c:v>755.5</c:v>
                </c:pt>
                <c:pt idx="290">
                  <c:v>755</c:v>
                </c:pt>
                <c:pt idx="291">
                  <c:v>754.5</c:v>
                </c:pt>
                <c:pt idx="292">
                  <c:v>754</c:v>
                </c:pt>
                <c:pt idx="293">
                  <c:v>753.5</c:v>
                </c:pt>
                <c:pt idx="294">
                  <c:v>753</c:v>
                </c:pt>
                <c:pt idx="295">
                  <c:v>752.5</c:v>
                </c:pt>
                <c:pt idx="296">
                  <c:v>752</c:v>
                </c:pt>
                <c:pt idx="297">
                  <c:v>751.5</c:v>
                </c:pt>
                <c:pt idx="298">
                  <c:v>751</c:v>
                </c:pt>
                <c:pt idx="299">
                  <c:v>750.5</c:v>
                </c:pt>
                <c:pt idx="300">
                  <c:v>750</c:v>
                </c:pt>
                <c:pt idx="301">
                  <c:v>749.5</c:v>
                </c:pt>
                <c:pt idx="302">
                  <c:v>749</c:v>
                </c:pt>
                <c:pt idx="303">
                  <c:v>748.5</c:v>
                </c:pt>
                <c:pt idx="304">
                  <c:v>748</c:v>
                </c:pt>
                <c:pt idx="305">
                  <c:v>747.5</c:v>
                </c:pt>
                <c:pt idx="306">
                  <c:v>747</c:v>
                </c:pt>
                <c:pt idx="307">
                  <c:v>746.5</c:v>
                </c:pt>
                <c:pt idx="308">
                  <c:v>746</c:v>
                </c:pt>
                <c:pt idx="309">
                  <c:v>745.5</c:v>
                </c:pt>
                <c:pt idx="310">
                  <c:v>745</c:v>
                </c:pt>
                <c:pt idx="311">
                  <c:v>744.5</c:v>
                </c:pt>
                <c:pt idx="312">
                  <c:v>744</c:v>
                </c:pt>
                <c:pt idx="313">
                  <c:v>743.5</c:v>
                </c:pt>
                <c:pt idx="314">
                  <c:v>743</c:v>
                </c:pt>
                <c:pt idx="315">
                  <c:v>742.5</c:v>
                </c:pt>
                <c:pt idx="316">
                  <c:v>742</c:v>
                </c:pt>
                <c:pt idx="317">
                  <c:v>741.5</c:v>
                </c:pt>
                <c:pt idx="318">
                  <c:v>741</c:v>
                </c:pt>
                <c:pt idx="319">
                  <c:v>740.5</c:v>
                </c:pt>
                <c:pt idx="320">
                  <c:v>740</c:v>
                </c:pt>
                <c:pt idx="321">
                  <c:v>739.5</c:v>
                </c:pt>
                <c:pt idx="322">
                  <c:v>739</c:v>
                </c:pt>
                <c:pt idx="323">
                  <c:v>738.5</c:v>
                </c:pt>
                <c:pt idx="324">
                  <c:v>738</c:v>
                </c:pt>
                <c:pt idx="325">
                  <c:v>737.5</c:v>
                </c:pt>
                <c:pt idx="326">
                  <c:v>737</c:v>
                </c:pt>
                <c:pt idx="327">
                  <c:v>736.5</c:v>
                </c:pt>
                <c:pt idx="328">
                  <c:v>736</c:v>
                </c:pt>
                <c:pt idx="329">
                  <c:v>735.5</c:v>
                </c:pt>
                <c:pt idx="330">
                  <c:v>735</c:v>
                </c:pt>
                <c:pt idx="331">
                  <c:v>734.5</c:v>
                </c:pt>
                <c:pt idx="332">
                  <c:v>734</c:v>
                </c:pt>
                <c:pt idx="333">
                  <c:v>733.5</c:v>
                </c:pt>
                <c:pt idx="334">
                  <c:v>733</c:v>
                </c:pt>
                <c:pt idx="335">
                  <c:v>732.5</c:v>
                </c:pt>
                <c:pt idx="336">
                  <c:v>732</c:v>
                </c:pt>
                <c:pt idx="337">
                  <c:v>731.5</c:v>
                </c:pt>
                <c:pt idx="338">
                  <c:v>731</c:v>
                </c:pt>
                <c:pt idx="339">
                  <c:v>730.5</c:v>
                </c:pt>
                <c:pt idx="340">
                  <c:v>730</c:v>
                </c:pt>
                <c:pt idx="341">
                  <c:v>729.5</c:v>
                </c:pt>
                <c:pt idx="342">
                  <c:v>729</c:v>
                </c:pt>
                <c:pt idx="343">
                  <c:v>728.5</c:v>
                </c:pt>
                <c:pt idx="344">
                  <c:v>728</c:v>
                </c:pt>
                <c:pt idx="345">
                  <c:v>727.5</c:v>
                </c:pt>
                <c:pt idx="346">
                  <c:v>727</c:v>
                </c:pt>
                <c:pt idx="347">
                  <c:v>726.5</c:v>
                </c:pt>
                <c:pt idx="348">
                  <c:v>726</c:v>
                </c:pt>
                <c:pt idx="349">
                  <c:v>725.5</c:v>
                </c:pt>
                <c:pt idx="350">
                  <c:v>725</c:v>
                </c:pt>
                <c:pt idx="351">
                  <c:v>724.5</c:v>
                </c:pt>
                <c:pt idx="352">
                  <c:v>724</c:v>
                </c:pt>
                <c:pt idx="353">
                  <c:v>723.5</c:v>
                </c:pt>
                <c:pt idx="354">
                  <c:v>723</c:v>
                </c:pt>
                <c:pt idx="355">
                  <c:v>722.5</c:v>
                </c:pt>
                <c:pt idx="356">
                  <c:v>722</c:v>
                </c:pt>
                <c:pt idx="357">
                  <c:v>721.5</c:v>
                </c:pt>
                <c:pt idx="358">
                  <c:v>721</c:v>
                </c:pt>
                <c:pt idx="359">
                  <c:v>720.5</c:v>
                </c:pt>
                <c:pt idx="360">
                  <c:v>720</c:v>
                </c:pt>
                <c:pt idx="361">
                  <c:v>719.5</c:v>
                </c:pt>
                <c:pt idx="362">
                  <c:v>719</c:v>
                </c:pt>
                <c:pt idx="363">
                  <c:v>718.5</c:v>
                </c:pt>
                <c:pt idx="364">
                  <c:v>718</c:v>
                </c:pt>
                <c:pt idx="365">
                  <c:v>717.5</c:v>
                </c:pt>
                <c:pt idx="366">
                  <c:v>717</c:v>
                </c:pt>
                <c:pt idx="367">
                  <c:v>716.5</c:v>
                </c:pt>
                <c:pt idx="368">
                  <c:v>716</c:v>
                </c:pt>
                <c:pt idx="369">
                  <c:v>715.5</c:v>
                </c:pt>
                <c:pt idx="370">
                  <c:v>715</c:v>
                </c:pt>
                <c:pt idx="371">
                  <c:v>714.5</c:v>
                </c:pt>
                <c:pt idx="372">
                  <c:v>714</c:v>
                </c:pt>
                <c:pt idx="373">
                  <c:v>713.5</c:v>
                </c:pt>
                <c:pt idx="374">
                  <c:v>713</c:v>
                </c:pt>
                <c:pt idx="375">
                  <c:v>712.5</c:v>
                </c:pt>
                <c:pt idx="376">
                  <c:v>712</c:v>
                </c:pt>
                <c:pt idx="377">
                  <c:v>711.5</c:v>
                </c:pt>
                <c:pt idx="378">
                  <c:v>711</c:v>
                </c:pt>
                <c:pt idx="379">
                  <c:v>710.5</c:v>
                </c:pt>
                <c:pt idx="380">
                  <c:v>710</c:v>
                </c:pt>
                <c:pt idx="381">
                  <c:v>709.5</c:v>
                </c:pt>
                <c:pt idx="382">
                  <c:v>709</c:v>
                </c:pt>
                <c:pt idx="383">
                  <c:v>708.5</c:v>
                </c:pt>
                <c:pt idx="384">
                  <c:v>708</c:v>
                </c:pt>
                <c:pt idx="385">
                  <c:v>707.5</c:v>
                </c:pt>
                <c:pt idx="386">
                  <c:v>707</c:v>
                </c:pt>
                <c:pt idx="387">
                  <c:v>706.5</c:v>
                </c:pt>
                <c:pt idx="388">
                  <c:v>706</c:v>
                </c:pt>
                <c:pt idx="389">
                  <c:v>705.5</c:v>
                </c:pt>
                <c:pt idx="390">
                  <c:v>705</c:v>
                </c:pt>
                <c:pt idx="391">
                  <c:v>704.5</c:v>
                </c:pt>
                <c:pt idx="392">
                  <c:v>704</c:v>
                </c:pt>
                <c:pt idx="393">
                  <c:v>703.5</c:v>
                </c:pt>
                <c:pt idx="394">
                  <c:v>703</c:v>
                </c:pt>
                <c:pt idx="395">
                  <c:v>702.5</c:v>
                </c:pt>
                <c:pt idx="396">
                  <c:v>702</c:v>
                </c:pt>
                <c:pt idx="397">
                  <c:v>701.5</c:v>
                </c:pt>
                <c:pt idx="398">
                  <c:v>701</c:v>
                </c:pt>
                <c:pt idx="399">
                  <c:v>700.5</c:v>
                </c:pt>
                <c:pt idx="400">
                  <c:v>700</c:v>
                </c:pt>
                <c:pt idx="401">
                  <c:v>699.5</c:v>
                </c:pt>
                <c:pt idx="402">
                  <c:v>699</c:v>
                </c:pt>
                <c:pt idx="403">
                  <c:v>698.5</c:v>
                </c:pt>
                <c:pt idx="404">
                  <c:v>698</c:v>
                </c:pt>
                <c:pt idx="405">
                  <c:v>697.5</c:v>
                </c:pt>
                <c:pt idx="406">
                  <c:v>697</c:v>
                </c:pt>
                <c:pt idx="407">
                  <c:v>696.5</c:v>
                </c:pt>
                <c:pt idx="408">
                  <c:v>696</c:v>
                </c:pt>
                <c:pt idx="409">
                  <c:v>695.5</c:v>
                </c:pt>
                <c:pt idx="410">
                  <c:v>695</c:v>
                </c:pt>
                <c:pt idx="411">
                  <c:v>694.5</c:v>
                </c:pt>
                <c:pt idx="412">
                  <c:v>694</c:v>
                </c:pt>
                <c:pt idx="413">
                  <c:v>693.5</c:v>
                </c:pt>
                <c:pt idx="414">
                  <c:v>693</c:v>
                </c:pt>
                <c:pt idx="415">
                  <c:v>692.5</c:v>
                </c:pt>
                <c:pt idx="416">
                  <c:v>692</c:v>
                </c:pt>
                <c:pt idx="417">
                  <c:v>691.5</c:v>
                </c:pt>
                <c:pt idx="418">
                  <c:v>691</c:v>
                </c:pt>
                <c:pt idx="419">
                  <c:v>690.5</c:v>
                </c:pt>
                <c:pt idx="420">
                  <c:v>690</c:v>
                </c:pt>
                <c:pt idx="421">
                  <c:v>689.5</c:v>
                </c:pt>
                <c:pt idx="422">
                  <c:v>689</c:v>
                </c:pt>
                <c:pt idx="423">
                  <c:v>688.5</c:v>
                </c:pt>
                <c:pt idx="424">
                  <c:v>688</c:v>
                </c:pt>
                <c:pt idx="425">
                  <c:v>687.5</c:v>
                </c:pt>
                <c:pt idx="426">
                  <c:v>687</c:v>
                </c:pt>
                <c:pt idx="427">
                  <c:v>686.5</c:v>
                </c:pt>
                <c:pt idx="428">
                  <c:v>686</c:v>
                </c:pt>
                <c:pt idx="429">
                  <c:v>685.5</c:v>
                </c:pt>
                <c:pt idx="430">
                  <c:v>685</c:v>
                </c:pt>
                <c:pt idx="431">
                  <c:v>684.5</c:v>
                </c:pt>
                <c:pt idx="432">
                  <c:v>684</c:v>
                </c:pt>
                <c:pt idx="433">
                  <c:v>683.5</c:v>
                </c:pt>
                <c:pt idx="434">
                  <c:v>683</c:v>
                </c:pt>
                <c:pt idx="435">
                  <c:v>682.5</c:v>
                </c:pt>
                <c:pt idx="436">
                  <c:v>682</c:v>
                </c:pt>
                <c:pt idx="437">
                  <c:v>681.5</c:v>
                </c:pt>
                <c:pt idx="438">
                  <c:v>681</c:v>
                </c:pt>
                <c:pt idx="439">
                  <c:v>680.5</c:v>
                </c:pt>
                <c:pt idx="440">
                  <c:v>680</c:v>
                </c:pt>
                <c:pt idx="441">
                  <c:v>679.5</c:v>
                </c:pt>
                <c:pt idx="442">
                  <c:v>679</c:v>
                </c:pt>
                <c:pt idx="443">
                  <c:v>678.5</c:v>
                </c:pt>
                <c:pt idx="444">
                  <c:v>678</c:v>
                </c:pt>
                <c:pt idx="445">
                  <c:v>677.5</c:v>
                </c:pt>
                <c:pt idx="446">
                  <c:v>677</c:v>
                </c:pt>
                <c:pt idx="447">
                  <c:v>676.5</c:v>
                </c:pt>
                <c:pt idx="448">
                  <c:v>676</c:v>
                </c:pt>
                <c:pt idx="449">
                  <c:v>675.5</c:v>
                </c:pt>
                <c:pt idx="450">
                  <c:v>675</c:v>
                </c:pt>
                <c:pt idx="451">
                  <c:v>674.5</c:v>
                </c:pt>
                <c:pt idx="452">
                  <c:v>674</c:v>
                </c:pt>
                <c:pt idx="453">
                  <c:v>673.5</c:v>
                </c:pt>
                <c:pt idx="454">
                  <c:v>673</c:v>
                </c:pt>
                <c:pt idx="455">
                  <c:v>672.5</c:v>
                </c:pt>
                <c:pt idx="456">
                  <c:v>672</c:v>
                </c:pt>
                <c:pt idx="457">
                  <c:v>671.5</c:v>
                </c:pt>
                <c:pt idx="458">
                  <c:v>671</c:v>
                </c:pt>
                <c:pt idx="459">
                  <c:v>670.5</c:v>
                </c:pt>
                <c:pt idx="460">
                  <c:v>670</c:v>
                </c:pt>
                <c:pt idx="461">
                  <c:v>669.5</c:v>
                </c:pt>
                <c:pt idx="462">
                  <c:v>669</c:v>
                </c:pt>
                <c:pt idx="463">
                  <c:v>668.5</c:v>
                </c:pt>
                <c:pt idx="464">
                  <c:v>668</c:v>
                </c:pt>
                <c:pt idx="465">
                  <c:v>667.5</c:v>
                </c:pt>
                <c:pt idx="466">
                  <c:v>667</c:v>
                </c:pt>
                <c:pt idx="467">
                  <c:v>666.5</c:v>
                </c:pt>
                <c:pt idx="468">
                  <c:v>666</c:v>
                </c:pt>
                <c:pt idx="469">
                  <c:v>665.5</c:v>
                </c:pt>
                <c:pt idx="470">
                  <c:v>665</c:v>
                </c:pt>
                <c:pt idx="471">
                  <c:v>664.5</c:v>
                </c:pt>
                <c:pt idx="472">
                  <c:v>664</c:v>
                </c:pt>
                <c:pt idx="473">
                  <c:v>663.5</c:v>
                </c:pt>
                <c:pt idx="474">
                  <c:v>663</c:v>
                </c:pt>
                <c:pt idx="475">
                  <c:v>662.5</c:v>
                </c:pt>
                <c:pt idx="476">
                  <c:v>662</c:v>
                </c:pt>
                <c:pt idx="477">
                  <c:v>661.5</c:v>
                </c:pt>
                <c:pt idx="478">
                  <c:v>661</c:v>
                </c:pt>
                <c:pt idx="479">
                  <c:v>660.5</c:v>
                </c:pt>
                <c:pt idx="480">
                  <c:v>660</c:v>
                </c:pt>
                <c:pt idx="481">
                  <c:v>659.5</c:v>
                </c:pt>
                <c:pt idx="482">
                  <c:v>659</c:v>
                </c:pt>
                <c:pt idx="483">
                  <c:v>658.5</c:v>
                </c:pt>
                <c:pt idx="484">
                  <c:v>658</c:v>
                </c:pt>
                <c:pt idx="485">
                  <c:v>657.5</c:v>
                </c:pt>
                <c:pt idx="486">
                  <c:v>657</c:v>
                </c:pt>
                <c:pt idx="487">
                  <c:v>656.5</c:v>
                </c:pt>
                <c:pt idx="488">
                  <c:v>656</c:v>
                </c:pt>
                <c:pt idx="489">
                  <c:v>655.5</c:v>
                </c:pt>
                <c:pt idx="490">
                  <c:v>655</c:v>
                </c:pt>
                <c:pt idx="491">
                  <c:v>654.5</c:v>
                </c:pt>
                <c:pt idx="492">
                  <c:v>654</c:v>
                </c:pt>
                <c:pt idx="493">
                  <c:v>653.5</c:v>
                </c:pt>
                <c:pt idx="494">
                  <c:v>653</c:v>
                </c:pt>
                <c:pt idx="495">
                  <c:v>652.5</c:v>
                </c:pt>
                <c:pt idx="496">
                  <c:v>652</c:v>
                </c:pt>
                <c:pt idx="497">
                  <c:v>651.5</c:v>
                </c:pt>
                <c:pt idx="498">
                  <c:v>651</c:v>
                </c:pt>
                <c:pt idx="499">
                  <c:v>650.5</c:v>
                </c:pt>
                <c:pt idx="500">
                  <c:v>650</c:v>
                </c:pt>
                <c:pt idx="501">
                  <c:v>649.5</c:v>
                </c:pt>
                <c:pt idx="502">
                  <c:v>649</c:v>
                </c:pt>
                <c:pt idx="503">
                  <c:v>648.5</c:v>
                </c:pt>
                <c:pt idx="504">
                  <c:v>648</c:v>
                </c:pt>
                <c:pt idx="505">
                  <c:v>647.5</c:v>
                </c:pt>
                <c:pt idx="506">
                  <c:v>647</c:v>
                </c:pt>
                <c:pt idx="507">
                  <c:v>646.5</c:v>
                </c:pt>
                <c:pt idx="508">
                  <c:v>646</c:v>
                </c:pt>
                <c:pt idx="509">
                  <c:v>645.5</c:v>
                </c:pt>
                <c:pt idx="510">
                  <c:v>645</c:v>
                </c:pt>
                <c:pt idx="511">
                  <c:v>644.5</c:v>
                </c:pt>
                <c:pt idx="512">
                  <c:v>644</c:v>
                </c:pt>
                <c:pt idx="513">
                  <c:v>643.5</c:v>
                </c:pt>
                <c:pt idx="514">
                  <c:v>643</c:v>
                </c:pt>
                <c:pt idx="515">
                  <c:v>642.5</c:v>
                </c:pt>
                <c:pt idx="516">
                  <c:v>642</c:v>
                </c:pt>
                <c:pt idx="517">
                  <c:v>641.5</c:v>
                </c:pt>
                <c:pt idx="518">
                  <c:v>641</c:v>
                </c:pt>
                <c:pt idx="519">
                  <c:v>640.5</c:v>
                </c:pt>
                <c:pt idx="520">
                  <c:v>640</c:v>
                </c:pt>
                <c:pt idx="521">
                  <c:v>639.5</c:v>
                </c:pt>
                <c:pt idx="522">
                  <c:v>639</c:v>
                </c:pt>
                <c:pt idx="523">
                  <c:v>638.5</c:v>
                </c:pt>
                <c:pt idx="524">
                  <c:v>638</c:v>
                </c:pt>
                <c:pt idx="525">
                  <c:v>637.5</c:v>
                </c:pt>
                <c:pt idx="526">
                  <c:v>637</c:v>
                </c:pt>
                <c:pt idx="527">
                  <c:v>636.5</c:v>
                </c:pt>
                <c:pt idx="528">
                  <c:v>636</c:v>
                </c:pt>
                <c:pt idx="529">
                  <c:v>635.5</c:v>
                </c:pt>
                <c:pt idx="530">
                  <c:v>635</c:v>
                </c:pt>
                <c:pt idx="531">
                  <c:v>634.5</c:v>
                </c:pt>
                <c:pt idx="532">
                  <c:v>634</c:v>
                </c:pt>
                <c:pt idx="533">
                  <c:v>633.5</c:v>
                </c:pt>
                <c:pt idx="534">
                  <c:v>633</c:v>
                </c:pt>
                <c:pt idx="535">
                  <c:v>632.5</c:v>
                </c:pt>
                <c:pt idx="536">
                  <c:v>632</c:v>
                </c:pt>
                <c:pt idx="537">
                  <c:v>631.5</c:v>
                </c:pt>
                <c:pt idx="538">
                  <c:v>631</c:v>
                </c:pt>
                <c:pt idx="539">
                  <c:v>630.5</c:v>
                </c:pt>
                <c:pt idx="540">
                  <c:v>630</c:v>
                </c:pt>
                <c:pt idx="541">
                  <c:v>629.5</c:v>
                </c:pt>
                <c:pt idx="542">
                  <c:v>629</c:v>
                </c:pt>
                <c:pt idx="543">
                  <c:v>628.5</c:v>
                </c:pt>
                <c:pt idx="544">
                  <c:v>628</c:v>
                </c:pt>
                <c:pt idx="545">
                  <c:v>627.5</c:v>
                </c:pt>
                <c:pt idx="546">
                  <c:v>627</c:v>
                </c:pt>
                <c:pt idx="547">
                  <c:v>626.5</c:v>
                </c:pt>
                <c:pt idx="548">
                  <c:v>626</c:v>
                </c:pt>
                <c:pt idx="549">
                  <c:v>625.5</c:v>
                </c:pt>
                <c:pt idx="550">
                  <c:v>625</c:v>
                </c:pt>
                <c:pt idx="551">
                  <c:v>624.5</c:v>
                </c:pt>
                <c:pt idx="552">
                  <c:v>624</c:v>
                </c:pt>
                <c:pt idx="553">
                  <c:v>623.5</c:v>
                </c:pt>
                <c:pt idx="554">
                  <c:v>623</c:v>
                </c:pt>
                <c:pt idx="555">
                  <c:v>622.5</c:v>
                </c:pt>
                <c:pt idx="556">
                  <c:v>622</c:v>
                </c:pt>
                <c:pt idx="557">
                  <c:v>621.5</c:v>
                </c:pt>
                <c:pt idx="558">
                  <c:v>621</c:v>
                </c:pt>
                <c:pt idx="559">
                  <c:v>620.5</c:v>
                </c:pt>
                <c:pt idx="560">
                  <c:v>620</c:v>
                </c:pt>
                <c:pt idx="561">
                  <c:v>619.5</c:v>
                </c:pt>
                <c:pt idx="562">
                  <c:v>619</c:v>
                </c:pt>
                <c:pt idx="563">
                  <c:v>618.5</c:v>
                </c:pt>
                <c:pt idx="564">
                  <c:v>618</c:v>
                </c:pt>
                <c:pt idx="565">
                  <c:v>617.5</c:v>
                </c:pt>
                <c:pt idx="566">
                  <c:v>617</c:v>
                </c:pt>
                <c:pt idx="567">
                  <c:v>616.5</c:v>
                </c:pt>
                <c:pt idx="568">
                  <c:v>616</c:v>
                </c:pt>
                <c:pt idx="569">
                  <c:v>615.5</c:v>
                </c:pt>
                <c:pt idx="570">
                  <c:v>615</c:v>
                </c:pt>
                <c:pt idx="571">
                  <c:v>614.5</c:v>
                </c:pt>
                <c:pt idx="572">
                  <c:v>614</c:v>
                </c:pt>
                <c:pt idx="573">
                  <c:v>613.5</c:v>
                </c:pt>
                <c:pt idx="574">
                  <c:v>613</c:v>
                </c:pt>
                <c:pt idx="575">
                  <c:v>612.5</c:v>
                </c:pt>
                <c:pt idx="576">
                  <c:v>612</c:v>
                </c:pt>
                <c:pt idx="577">
                  <c:v>611.5</c:v>
                </c:pt>
                <c:pt idx="578">
                  <c:v>611</c:v>
                </c:pt>
                <c:pt idx="579">
                  <c:v>610.5</c:v>
                </c:pt>
                <c:pt idx="580">
                  <c:v>610</c:v>
                </c:pt>
                <c:pt idx="581">
                  <c:v>609.5</c:v>
                </c:pt>
                <c:pt idx="582">
                  <c:v>609</c:v>
                </c:pt>
                <c:pt idx="583">
                  <c:v>608.5</c:v>
                </c:pt>
                <c:pt idx="584">
                  <c:v>608</c:v>
                </c:pt>
                <c:pt idx="585">
                  <c:v>607.5</c:v>
                </c:pt>
                <c:pt idx="586">
                  <c:v>607</c:v>
                </c:pt>
                <c:pt idx="587">
                  <c:v>606.5</c:v>
                </c:pt>
                <c:pt idx="588">
                  <c:v>606</c:v>
                </c:pt>
                <c:pt idx="589">
                  <c:v>605.5</c:v>
                </c:pt>
                <c:pt idx="590">
                  <c:v>605</c:v>
                </c:pt>
                <c:pt idx="591">
                  <c:v>604.5</c:v>
                </c:pt>
                <c:pt idx="592">
                  <c:v>604</c:v>
                </c:pt>
                <c:pt idx="593">
                  <c:v>603.5</c:v>
                </c:pt>
                <c:pt idx="594">
                  <c:v>603</c:v>
                </c:pt>
                <c:pt idx="595">
                  <c:v>602.5</c:v>
                </c:pt>
                <c:pt idx="596">
                  <c:v>602</c:v>
                </c:pt>
                <c:pt idx="597">
                  <c:v>601.5</c:v>
                </c:pt>
                <c:pt idx="598">
                  <c:v>601</c:v>
                </c:pt>
                <c:pt idx="599">
                  <c:v>600.5</c:v>
                </c:pt>
                <c:pt idx="600">
                  <c:v>600</c:v>
                </c:pt>
                <c:pt idx="601">
                  <c:v>599.5</c:v>
                </c:pt>
                <c:pt idx="602">
                  <c:v>599</c:v>
                </c:pt>
                <c:pt idx="603">
                  <c:v>598.5</c:v>
                </c:pt>
                <c:pt idx="604">
                  <c:v>598</c:v>
                </c:pt>
                <c:pt idx="605">
                  <c:v>597.5</c:v>
                </c:pt>
                <c:pt idx="606">
                  <c:v>597</c:v>
                </c:pt>
                <c:pt idx="607">
                  <c:v>596.5</c:v>
                </c:pt>
                <c:pt idx="608">
                  <c:v>596</c:v>
                </c:pt>
                <c:pt idx="609">
                  <c:v>595.5</c:v>
                </c:pt>
                <c:pt idx="610">
                  <c:v>595</c:v>
                </c:pt>
                <c:pt idx="611">
                  <c:v>594.5</c:v>
                </c:pt>
                <c:pt idx="612">
                  <c:v>594</c:v>
                </c:pt>
                <c:pt idx="613">
                  <c:v>593.5</c:v>
                </c:pt>
                <c:pt idx="614">
                  <c:v>593</c:v>
                </c:pt>
                <c:pt idx="615">
                  <c:v>592.5</c:v>
                </c:pt>
                <c:pt idx="616">
                  <c:v>592</c:v>
                </c:pt>
                <c:pt idx="617">
                  <c:v>591.5</c:v>
                </c:pt>
                <c:pt idx="618">
                  <c:v>591</c:v>
                </c:pt>
                <c:pt idx="619">
                  <c:v>590.5</c:v>
                </c:pt>
                <c:pt idx="620">
                  <c:v>590</c:v>
                </c:pt>
                <c:pt idx="621">
                  <c:v>589.5</c:v>
                </c:pt>
                <c:pt idx="622">
                  <c:v>589</c:v>
                </c:pt>
                <c:pt idx="623">
                  <c:v>588.5</c:v>
                </c:pt>
                <c:pt idx="624">
                  <c:v>588</c:v>
                </c:pt>
                <c:pt idx="625">
                  <c:v>587.5</c:v>
                </c:pt>
                <c:pt idx="626">
                  <c:v>587</c:v>
                </c:pt>
                <c:pt idx="627">
                  <c:v>586.5</c:v>
                </c:pt>
                <c:pt idx="628">
                  <c:v>586</c:v>
                </c:pt>
                <c:pt idx="629">
                  <c:v>585.5</c:v>
                </c:pt>
                <c:pt idx="630">
                  <c:v>585</c:v>
                </c:pt>
                <c:pt idx="631">
                  <c:v>584.5</c:v>
                </c:pt>
                <c:pt idx="632">
                  <c:v>584</c:v>
                </c:pt>
                <c:pt idx="633">
                  <c:v>583.5</c:v>
                </c:pt>
                <c:pt idx="634">
                  <c:v>583</c:v>
                </c:pt>
                <c:pt idx="635">
                  <c:v>582.5</c:v>
                </c:pt>
                <c:pt idx="636">
                  <c:v>582</c:v>
                </c:pt>
                <c:pt idx="637">
                  <c:v>581.5</c:v>
                </c:pt>
                <c:pt idx="638">
                  <c:v>581</c:v>
                </c:pt>
                <c:pt idx="639">
                  <c:v>580.5</c:v>
                </c:pt>
                <c:pt idx="640">
                  <c:v>580</c:v>
                </c:pt>
                <c:pt idx="641">
                  <c:v>579.5</c:v>
                </c:pt>
                <c:pt idx="642">
                  <c:v>579</c:v>
                </c:pt>
                <c:pt idx="643">
                  <c:v>578.5</c:v>
                </c:pt>
                <c:pt idx="644">
                  <c:v>578</c:v>
                </c:pt>
                <c:pt idx="645">
                  <c:v>577.5</c:v>
                </c:pt>
                <c:pt idx="646">
                  <c:v>577</c:v>
                </c:pt>
                <c:pt idx="647">
                  <c:v>576.5</c:v>
                </c:pt>
                <c:pt idx="648">
                  <c:v>576</c:v>
                </c:pt>
                <c:pt idx="649">
                  <c:v>575.5</c:v>
                </c:pt>
                <c:pt idx="650">
                  <c:v>575</c:v>
                </c:pt>
                <c:pt idx="651">
                  <c:v>574.5</c:v>
                </c:pt>
                <c:pt idx="652">
                  <c:v>574</c:v>
                </c:pt>
                <c:pt idx="653">
                  <c:v>573.5</c:v>
                </c:pt>
                <c:pt idx="654">
                  <c:v>573</c:v>
                </c:pt>
                <c:pt idx="655">
                  <c:v>572.5</c:v>
                </c:pt>
                <c:pt idx="656">
                  <c:v>572</c:v>
                </c:pt>
                <c:pt idx="657">
                  <c:v>571.5</c:v>
                </c:pt>
                <c:pt idx="658">
                  <c:v>571</c:v>
                </c:pt>
                <c:pt idx="659">
                  <c:v>570.5</c:v>
                </c:pt>
                <c:pt idx="660">
                  <c:v>570</c:v>
                </c:pt>
                <c:pt idx="661">
                  <c:v>569.5</c:v>
                </c:pt>
                <c:pt idx="662">
                  <c:v>569</c:v>
                </c:pt>
                <c:pt idx="663">
                  <c:v>568.5</c:v>
                </c:pt>
                <c:pt idx="664">
                  <c:v>568</c:v>
                </c:pt>
                <c:pt idx="665">
                  <c:v>567.5</c:v>
                </c:pt>
                <c:pt idx="666">
                  <c:v>567</c:v>
                </c:pt>
                <c:pt idx="667">
                  <c:v>566.5</c:v>
                </c:pt>
                <c:pt idx="668">
                  <c:v>566</c:v>
                </c:pt>
                <c:pt idx="669">
                  <c:v>565.5</c:v>
                </c:pt>
                <c:pt idx="670">
                  <c:v>565</c:v>
                </c:pt>
                <c:pt idx="671">
                  <c:v>564.5</c:v>
                </c:pt>
                <c:pt idx="672">
                  <c:v>564</c:v>
                </c:pt>
                <c:pt idx="673">
                  <c:v>563.5</c:v>
                </c:pt>
                <c:pt idx="674">
                  <c:v>563</c:v>
                </c:pt>
                <c:pt idx="675">
                  <c:v>562.5</c:v>
                </c:pt>
                <c:pt idx="676">
                  <c:v>562</c:v>
                </c:pt>
                <c:pt idx="677">
                  <c:v>561.5</c:v>
                </c:pt>
                <c:pt idx="678">
                  <c:v>561</c:v>
                </c:pt>
                <c:pt idx="679">
                  <c:v>560.5</c:v>
                </c:pt>
                <c:pt idx="680">
                  <c:v>560</c:v>
                </c:pt>
                <c:pt idx="681">
                  <c:v>559.5</c:v>
                </c:pt>
                <c:pt idx="682">
                  <c:v>559</c:v>
                </c:pt>
                <c:pt idx="683">
                  <c:v>558.5</c:v>
                </c:pt>
                <c:pt idx="684">
                  <c:v>558</c:v>
                </c:pt>
                <c:pt idx="685">
                  <c:v>557.5</c:v>
                </c:pt>
                <c:pt idx="686">
                  <c:v>557</c:v>
                </c:pt>
                <c:pt idx="687">
                  <c:v>556.5</c:v>
                </c:pt>
                <c:pt idx="688">
                  <c:v>556</c:v>
                </c:pt>
                <c:pt idx="689">
                  <c:v>555.5</c:v>
                </c:pt>
                <c:pt idx="690">
                  <c:v>555</c:v>
                </c:pt>
                <c:pt idx="691">
                  <c:v>554.5</c:v>
                </c:pt>
                <c:pt idx="692">
                  <c:v>554</c:v>
                </c:pt>
                <c:pt idx="693">
                  <c:v>553.5</c:v>
                </c:pt>
                <c:pt idx="694">
                  <c:v>553</c:v>
                </c:pt>
                <c:pt idx="695">
                  <c:v>552.5</c:v>
                </c:pt>
                <c:pt idx="696">
                  <c:v>552</c:v>
                </c:pt>
                <c:pt idx="697">
                  <c:v>551.5</c:v>
                </c:pt>
                <c:pt idx="698">
                  <c:v>551</c:v>
                </c:pt>
                <c:pt idx="699">
                  <c:v>550.5</c:v>
                </c:pt>
                <c:pt idx="700">
                  <c:v>550</c:v>
                </c:pt>
                <c:pt idx="701">
                  <c:v>549.5</c:v>
                </c:pt>
                <c:pt idx="702">
                  <c:v>549</c:v>
                </c:pt>
                <c:pt idx="703">
                  <c:v>548.5</c:v>
                </c:pt>
                <c:pt idx="704">
                  <c:v>548</c:v>
                </c:pt>
                <c:pt idx="705">
                  <c:v>547.5</c:v>
                </c:pt>
                <c:pt idx="706">
                  <c:v>547</c:v>
                </c:pt>
                <c:pt idx="707">
                  <c:v>546.5</c:v>
                </c:pt>
                <c:pt idx="708">
                  <c:v>546</c:v>
                </c:pt>
                <c:pt idx="709">
                  <c:v>545.5</c:v>
                </c:pt>
                <c:pt idx="710">
                  <c:v>545</c:v>
                </c:pt>
                <c:pt idx="711">
                  <c:v>544.5</c:v>
                </c:pt>
                <c:pt idx="712">
                  <c:v>544</c:v>
                </c:pt>
                <c:pt idx="713">
                  <c:v>543.5</c:v>
                </c:pt>
                <c:pt idx="714">
                  <c:v>543</c:v>
                </c:pt>
                <c:pt idx="715">
                  <c:v>542.5</c:v>
                </c:pt>
                <c:pt idx="716">
                  <c:v>542</c:v>
                </c:pt>
                <c:pt idx="717">
                  <c:v>541.5</c:v>
                </c:pt>
                <c:pt idx="718">
                  <c:v>541</c:v>
                </c:pt>
                <c:pt idx="719">
                  <c:v>540.5</c:v>
                </c:pt>
                <c:pt idx="720">
                  <c:v>540</c:v>
                </c:pt>
                <c:pt idx="721">
                  <c:v>539.5</c:v>
                </c:pt>
                <c:pt idx="722">
                  <c:v>539</c:v>
                </c:pt>
                <c:pt idx="723">
                  <c:v>538.5</c:v>
                </c:pt>
                <c:pt idx="724">
                  <c:v>538</c:v>
                </c:pt>
                <c:pt idx="725">
                  <c:v>537.5</c:v>
                </c:pt>
                <c:pt idx="726">
                  <c:v>537</c:v>
                </c:pt>
                <c:pt idx="727">
                  <c:v>536.5</c:v>
                </c:pt>
                <c:pt idx="728">
                  <c:v>536</c:v>
                </c:pt>
                <c:pt idx="729">
                  <c:v>535.5</c:v>
                </c:pt>
                <c:pt idx="730">
                  <c:v>535</c:v>
                </c:pt>
                <c:pt idx="731">
                  <c:v>534.5</c:v>
                </c:pt>
                <c:pt idx="732">
                  <c:v>534</c:v>
                </c:pt>
                <c:pt idx="733">
                  <c:v>533.5</c:v>
                </c:pt>
                <c:pt idx="734">
                  <c:v>533</c:v>
                </c:pt>
                <c:pt idx="735">
                  <c:v>532.5</c:v>
                </c:pt>
                <c:pt idx="736">
                  <c:v>532</c:v>
                </c:pt>
                <c:pt idx="737">
                  <c:v>531.5</c:v>
                </c:pt>
                <c:pt idx="738">
                  <c:v>531</c:v>
                </c:pt>
                <c:pt idx="739">
                  <c:v>530.5</c:v>
                </c:pt>
                <c:pt idx="740">
                  <c:v>530</c:v>
                </c:pt>
                <c:pt idx="741">
                  <c:v>529.5</c:v>
                </c:pt>
                <c:pt idx="742">
                  <c:v>529</c:v>
                </c:pt>
                <c:pt idx="743">
                  <c:v>528.5</c:v>
                </c:pt>
                <c:pt idx="744">
                  <c:v>528</c:v>
                </c:pt>
                <c:pt idx="745">
                  <c:v>527.5</c:v>
                </c:pt>
                <c:pt idx="746">
                  <c:v>527</c:v>
                </c:pt>
                <c:pt idx="747">
                  <c:v>526.5</c:v>
                </c:pt>
                <c:pt idx="748">
                  <c:v>526</c:v>
                </c:pt>
                <c:pt idx="749">
                  <c:v>525.5</c:v>
                </c:pt>
                <c:pt idx="750">
                  <c:v>525</c:v>
                </c:pt>
                <c:pt idx="751">
                  <c:v>524.5</c:v>
                </c:pt>
                <c:pt idx="752">
                  <c:v>524</c:v>
                </c:pt>
                <c:pt idx="753">
                  <c:v>523.5</c:v>
                </c:pt>
                <c:pt idx="754">
                  <c:v>523</c:v>
                </c:pt>
                <c:pt idx="755">
                  <c:v>522.5</c:v>
                </c:pt>
                <c:pt idx="756">
                  <c:v>522</c:v>
                </c:pt>
                <c:pt idx="757">
                  <c:v>521.5</c:v>
                </c:pt>
                <c:pt idx="758">
                  <c:v>521</c:v>
                </c:pt>
                <c:pt idx="759">
                  <c:v>520.5</c:v>
                </c:pt>
                <c:pt idx="760">
                  <c:v>520</c:v>
                </c:pt>
                <c:pt idx="761">
                  <c:v>519.5</c:v>
                </c:pt>
                <c:pt idx="762">
                  <c:v>519</c:v>
                </c:pt>
                <c:pt idx="763">
                  <c:v>518.5</c:v>
                </c:pt>
                <c:pt idx="764">
                  <c:v>518</c:v>
                </c:pt>
                <c:pt idx="765">
                  <c:v>517.5</c:v>
                </c:pt>
                <c:pt idx="766">
                  <c:v>517</c:v>
                </c:pt>
                <c:pt idx="767">
                  <c:v>516.5</c:v>
                </c:pt>
                <c:pt idx="768">
                  <c:v>516</c:v>
                </c:pt>
                <c:pt idx="769">
                  <c:v>515.5</c:v>
                </c:pt>
                <c:pt idx="770">
                  <c:v>515</c:v>
                </c:pt>
                <c:pt idx="771">
                  <c:v>514.5</c:v>
                </c:pt>
                <c:pt idx="772">
                  <c:v>514</c:v>
                </c:pt>
                <c:pt idx="773">
                  <c:v>513.5</c:v>
                </c:pt>
                <c:pt idx="774">
                  <c:v>513</c:v>
                </c:pt>
                <c:pt idx="775">
                  <c:v>512.5</c:v>
                </c:pt>
                <c:pt idx="776">
                  <c:v>512</c:v>
                </c:pt>
                <c:pt idx="777">
                  <c:v>511.5</c:v>
                </c:pt>
                <c:pt idx="778">
                  <c:v>511</c:v>
                </c:pt>
                <c:pt idx="779">
                  <c:v>510.5</c:v>
                </c:pt>
                <c:pt idx="780">
                  <c:v>510</c:v>
                </c:pt>
                <c:pt idx="781">
                  <c:v>509.5</c:v>
                </c:pt>
                <c:pt idx="782">
                  <c:v>509</c:v>
                </c:pt>
                <c:pt idx="783">
                  <c:v>508.5</c:v>
                </c:pt>
                <c:pt idx="784">
                  <c:v>508</c:v>
                </c:pt>
                <c:pt idx="785">
                  <c:v>507.5</c:v>
                </c:pt>
                <c:pt idx="786">
                  <c:v>507</c:v>
                </c:pt>
                <c:pt idx="787">
                  <c:v>506.5</c:v>
                </c:pt>
                <c:pt idx="788">
                  <c:v>506</c:v>
                </c:pt>
                <c:pt idx="789">
                  <c:v>505.5</c:v>
                </c:pt>
                <c:pt idx="790">
                  <c:v>505</c:v>
                </c:pt>
                <c:pt idx="791">
                  <c:v>504.5</c:v>
                </c:pt>
                <c:pt idx="792">
                  <c:v>504</c:v>
                </c:pt>
                <c:pt idx="793">
                  <c:v>503.5</c:v>
                </c:pt>
                <c:pt idx="794">
                  <c:v>503</c:v>
                </c:pt>
                <c:pt idx="795">
                  <c:v>502.5</c:v>
                </c:pt>
                <c:pt idx="796">
                  <c:v>502</c:v>
                </c:pt>
                <c:pt idx="797">
                  <c:v>501.5</c:v>
                </c:pt>
                <c:pt idx="798">
                  <c:v>501</c:v>
                </c:pt>
                <c:pt idx="799">
                  <c:v>500.5</c:v>
                </c:pt>
                <c:pt idx="800">
                  <c:v>500</c:v>
                </c:pt>
                <c:pt idx="801">
                  <c:v>499.5</c:v>
                </c:pt>
                <c:pt idx="802">
                  <c:v>499</c:v>
                </c:pt>
                <c:pt idx="803">
                  <c:v>498.5</c:v>
                </c:pt>
                <c:pt idx="804">
                  <c:v>498</c:v>
                </c:pt>
                <c:pt idx="805">
                  <c:v>497.5</c:v>
                </c:pt>
                <c:pt idx="806">
                  <c:v>497</c:v>
                </c:pt>
                <c:pt idx="807">
                  <c:v>496.5</c:v>
                </c:pt>
                <c:pt idx="808">
                  <c:v>496</c:v>
                </c:pt>
                <c:pt idx="809">
                  <c:v>495.5</c:v>
                </c:pt>
                <c:pt idx="810">
                  <c:v>495</c:v>
                </c:pt>
                <c:pt idx="811">
                  <c:v>494.5</c:v>
                </c:pt>
                <c:pt idx="812">
                  <c:v>494</c:v>
                </c:pt>
                <c:pt idx="813">
                  <c:v>493.5</c:v>
                </c:pt>
                <c:pt idx="814">
                  <c:v>493</c:v>
                </c:pt>
                <c:pt idx="815">
                  <c:v>492.5</c:v>
                </c:pt>
                <c:pt idx="816">
                  <c:v>492</c:v>
                </c:pt>
                <c:pt idx="817">
                  <c:v>491.5</c:v>
                </c:pt>
                <c:pt idx="818">
                  <c:v>491</c:v>
                </c:pt>
                <c:pt idx="819">
                  <c:v>490.5</c:v>
                </c:pt>
                <c:pt idx="820">
                  <c:v>490</c:v>
                </c:pt>
                <c:pt idx="821">
                  <c:v>489.5</c:v>
                </c:pt>
                <c:pt idx="822">
                  <c:v>489</c:v>
                </c:pt>
                <c:pt idx="823">
                  <c:v>488.5</c:v>
                </c:pt>
                <c:pt idx="824">
                  <c:v>488</c:v>
                </c:pt>
                <c:pt idx="825">
                  <c:v>487.5</c:v>
                </c:pt>
                <c:pt idx="826">
                  <c:v>487</c:v>
                </c:pt>
                <c:pt idx="827">
                  <c:v>486.5</c:v>
                </c:pt>
                <c:pt idx="828">
                  <c:v>486</c:v>
                </c:pt>
                <c:pt idx="829">
                  <c:v>485.5</c:v>
                </c:pt>
                <c:pt idx="830">
                  <c:v>485</c:v>
                </c:pt>
                <c:pt idx="831">
                  <c:v>484.5</c:v>
                </c:pt>
                <c:pt idx="832">
                  <c:v>484</c:v>
                </c:pt>
                <c:pt idx="833">
                  <c:v>483.5</c:v>
                </c:pt>
                <c:pt idx="834">
                  <c:v>483</c:v>
                </c:pt>
                <c:pt idx="835">
                  <c:v>482.5</c:v>
                </c:pt>
                <c:pt idx="836">
                  <c:v>482</c:v>
                </c:pt>
                <c:pt idx="837">
                  <c:v>481.5</c:v>
                </c:pt>
                <c:pt idx="838">
                  <c:v>481</c:v>
                </c:pt>
                <c:pt idx="839">
                  <c:v>480.5</c:v>
                </c:pt>
                <c:pt idx="840">
                  <c:v>480</c:v>
                </c:pt>
                <c:pt idx="841">
                  <c:v>479.5</c:v>
                </c:pt>
                <c:pt idx="842">
                  <c:v>479</c:v>
                </c:pt>
                <c:pt idx="843">
                  <c:v>478.5</c:v>
                </c:pt>
                <c:pt idx="844">
                  <c:v>478</c:v>
                </c:pt>
                <c:pt idx="845">
                  <c:v>477.5</c:v>
                </c:pt>
                <c:pt idx="846">
                  <c:v>477</c:v>
                </c:pt>
                <c:pt idx="847">
                  <c:v>476.5</c:v>
                </c:pt>
                <c:pt idx="848">
                  <c:v>476</c:v>
                </c:pt>
                <c:pt idx="849">
                  <c:v>475.5</c:v>
                </c:pt>
                <c:pt idx="850">
                  <c:v>475</c:v>
                </c:pt>
                <c:pt idx="851">
                  <c:v>474.5</c:v>
                </c:pt>
                <c:pt idx="852">
                  <c:v>474</c:v>
                </c:pt>
                <c:pt idx="853">
                  <c:v>473.5</c:v>
                </c:pt>
                <c:pt idx="854">
                  <c:v>473</c:v>
                </c:pt>
                <c:pt idx="855">
                  <c:v>472.5</c:v>
                </c:pt>
                <c:pt idx="856">
                  <c:v>472</c:v>
                </c:pt>
                <c:pt idx="857">
                  <c:v>471.5</c:v>
                </c:pt>
                <c:pt idx="858">
                  <c:v>471</c:v>
                </c:pt>
                <c:pt idx="859">
                  <c:v>470.5</c:v>
                </c:pt>
                <c:pt idx="860">
                  <c:v>470</c:v>
                </c:pt>
                <c:pt idx="861">
                  <c:v>469.5</c:v>
                </c:pt>
                <c:pt idx="862">
                  <c:v>469</c:v>
                </c:pt>
                <c:pt idx="863">
                  <c:v>468.5</c:v>
                </c:pt>
                <c:pt idx="864">
                  <c:v>468</c:v>
                </c:pt>
                <c:pt idx="865">
                  <c:v>467.5</c:v>
                </c:pt>
                <c:pt idx="866">
                  <c:v>467</c:v>
                </c:pt>
                <c:pt idx="867">
                  <c:v>466.5</c:v>
                </c:pt>
                <c:pt idx="868">
                  <c:v>466</c:v>
                </c:pt>
                <c:pt idx="869">
                  <c:v>465.5</c:v>
                </c:pt>
                <c:pt idx="870">
                  <c:v>465</c:v>
                </c:pt>
                <c:pt idx="871">
                  <c:v>464.5</c:v>
                </c:pt>
                <c:pt idx="872">
                  <c:v>464</c:v>
                </c:pt>
                <c:pt idx="873">
                  <c:v>463.5</c:v>
                </c:pt>
                <c:pt idx="874">
                  <c:v>463</c:v>
                </c:pt>
                <c:pt idx="875">
                  <c:v>462.5</c:v>
                </c:pt>
                <c:pt idx="876">
                  <c:v>462</c:v>
                </c:pt>
                <c:pt idx="877">
                  <c:v>461.5</c:v>
                </c:pt>
                <c:pt idx="878">
                  <c:v>461</c:v>
                </c:pt>
                <c:pt idx="879">
                  <c:v>460.5</c:v>
                </c:pt>
                <c:pt idx="880">
                  <c:v>460</c:v>
                </c:pt>
                <c:pt idx="881">
                  <c:v>459.5</c:v>
                </c:pt>
                <c:pt idx="882">
                  <c:v>459</c:v>
                </c:pt>
                <c:pt idx="883">
                  <c:v>458.5</c:v>
                </c:pt>
                <c:pt idx="884">
                  <c:v>458</c:v>
                </c:pt>
                <c:pt idx="885">
                  <c:v>457.5</c:v>
                </c:pt>
                <c:pt idx="886">
                  <c:v>457</c:v>
                </c:pt>
                <c:pt idx="887">
                  <c:v>456.5</c:v>
                </c:pt>
                <c:pt idx="888">
                  <c:v>456</c:v>
                </c:pt>
                <c:pt idx="889">
                  <c:v>455.5</c:v>
                </c:pt>
                <c:pt idx="890">
                  <c:v>455</c:v>
                </c:pt>
                <c:pt idx="891">
                  <c:v>454.5</c:v>
                </c:pt>
                <c:pt idx="892">
                  <c:v>454</c:v>
                </c:pt>
                <c:pt idx="893">
                  <c:v>453.5</c:v>
                </c:pt>
                <c:pt idx="894">
                  <c:v>453</c:v>
                </c:pt>
                <c:pt idx="895">
                  <c:v>452.5</c:v>
                </c:pt>
                <c:pt idx="896">
                  <c:v>452</c:v>
                </c:pt>
                <c:pt idx="897">
                  <c:v>451.5</c:v>
                </c:pt>
                <c:pt idx="898">
                  <c:v>451</c:v>
                </c:pt>
                <c:pt idx="899">
                  <c:v>450.5</c:v>
                </c:pt>
                <c:pt idx="900">
                  <c:v>450</c:v>
                </c:pt>
                <c:pt idx="901">
                  <c:v>449.5</c:v>
                </c:pt>
                <c:pt idx="902">
                  <c:v>449</c:v>
                </c:pt>
                <c:pt idx="903">
                  <c:v>448.5</c:v>
                </c:pt>
                <c:pt idx="904">
                  <c:v>448</c:v>
                </c:pt>
                <c:pt idx="905">
                  <c:v>447.5</c:v>
                </c:pt>
                <c:pt idx="906">
                  <c:v>447</c:v>
                </c:pt>
                <c:pt idx="907">
                  <c:v>446.5</c:v>
                </c:pt>
                <c:pt idx="908">
                  <c:v>446</c:v>
                </c:pt>
                <c:pt idx="909">
                  <c:v>445.5</c:v>
                </c:pt>
                <c:pt idx="910">
                  <c:v>445</c:v>
                </c:pt>
                <c:pt idx="911">
                  <c:v>444.5</c:v>
                </c:pt>
                <c:pt idx="912">
                  <c:v>444</c:v>
                </c:pt>
                <c:pt idx="913">
                  <c:v>443.5</c:v>
                </c:pt>
                <c:pt idx="914">
                  <c:v>443</c:v>
                </c:pt>
                <c:pt idx="915">
                  <c:v>442.5</c:v>
                </c:pt>
                <c:pt idx="916">
                  <c:v>442</c:v>
                </c:pt>
                <c:pt idx="917">
                  <c:v>441.5</c:v>
                </c:pt>
                <c:pt idx="918">
                  <c:v>441</c:v>
                </c:pt>
                <c:pt idx="919">
                  <c:v>440.5</c:v>
                </c:pt>
                <c:pt idx="920">
                  <c:v>440</c:v>
                </c:pt>
                <c:pt idx="921">
                  <c:v>439.5</c:v>
                </c:pt>
                <c:pt idx="922">
                  <c:v>439</c:v>
                </c:pt>
                <c:pt idx="923">
                  <c:v>438.5</c:v>
                </c:pt>
                <c:pt idx="924">
                  <c:v>438</c:v>
                </c:pt>
                <c:pt idx="925">
                  <c:v>437.5</c:v>
                </c:pt>
                <c:pt idx="926">
                  <c:v>437</c:v>
                </c:pt>
                <c:pt idx="927">
                  <c:v>436.5</c:v>
                </c:pt>
                <c:pt idx="928">
                  <c:v>436</c:v>
                </c:pt>
                <c:pt idx="929">
                  <c:v>435.5</c:v>
                </c:pt>
                <c:pt idx="930">
                  <c:v>435</c:v>
                </c:pt>
                <c:pt idx="931">
                  <c:v>434.5</c:v>
                </c:pt>
                <c:pt idx="932">
                  <c:v>434</c:v>
                </c:pt>
                <c:pt idx="933">
                  <c:v>433.5</c:v>
                </c:pt>
                <c:pt idx="934">
                  <c:v>433</c:v>
                </c:pt>
                <c:pt idx="935">
                  <c:v>432.5</c:v>
                </c:pt>
                <c:pt idx="936">
                  <c:v>432</c:v>
                </c:pt>
                <c:pt idx="937">
                  <c:v>431.5</c:v>
                </c:pt>
                <c:pt idx="938">
                  <c:v>431</c:v>
                </c:pt>
                <c:pt idx="939">
                  <c:v>430.5</c:v>
                </c:pt>
                <c:pt idx="940">
                  <c:v>430</c:v>
                </c:pt>
                <c:pt idx="941">
                  <c:v>429.5</c:v>
                </c:pt>
                <c:pt idx="942">
                  <c:v>429</c:v>
                </c:pt>
                <c:pt idx="943">
                  <c:v>428.5</c:v>
                </c:pt>
                <c:pt idx="944">
                  <c:v>428</c:v>
                </c:pt>
                <c:pt idx="945">
                  <c:v>427.5</c:v>
                </c:pt>
                <c:pt idx="946">
                  <c:v>427</c:v>
                </c:pt>
                <c:pt idx="947">
                  <c:v>426.5</c:v>
                </c:pt>
                <c:pt idx="948">
                  <c:v>426</c:v>
                </c:pt>
                <c:pt idx="949">
                  <c:v>425.5</c:v>
                </c:pt>
                <c:pt idx="950">
                  <c:v>425</c:v>
                </c:pt>
                <c:pt idx="951">
                  <c:v>424.5</c:v>
                </c:pt>
                <c:pt idx="952">
                  <c:v>424</c:v>
                </c:pt>
                <c:pt idx="953">
                  <c:v>423.5</c:v>
                </c:pt>
                <c:pt idx="954">
                  <c:v>423</c:v>
                </c:pt>
                <c:pt idx="955">
                  <c:v>422.5</c:v>
                </c:pt>
                <c:pt idx="956">
                  <c:v>422</c:v>
                </c:pt>
                <c:pt idx="957">
                  <c:v>421.5</c:v>
                </c:pt>
                <c:pt idx="958">
                  <c:v>421</c:v>
                </c:pt>
                <c:pt idx="959">
                  <c:v>420.5</c:v>
                </c:pt>
                <c:pt idx="960">
                  <c:v>420</c:v>
                </c:pt>
                <c:pt idx="961">
                  <c:v>419.5</c:v>
                </c:pt>
                <c:pt idx="962">
                  <c:v>419</c:v>
                </c:pt>
                <c:pt idx="963">
                  <c:v>418.5</c:v>
                </c:pt>
                <c:pt idx="964">
                  <c:v>418</c:v>
                </c:pt>
                <c:pt idx="965">
                  <c:v>417.5</c:v>
                </c:pt>
                <c:pt idx="966">
                  <c:v>417</c:v>
                </c:pt>
                <c:pt idx="967">
                  <c:v>416.5</c:v>
                </c:pt>
                <c:pt idx="968">
                  <c:v>416</c:v>
                </c:pt>
                <c:pt idx="969">
                  <c:v>415.5</c:v>
                </c:pt>
                <c:pt idx="970">
                  <c:v>415</c:v>
                </c:pt>
                <c:pt idx="971">
                  <c:v>414.5</c:v>
                </c:pt>
                <c:pt idx="972">
                  <c:v>414</c:v>
                </c:pt>
                <c:pt idx="973">
                  <c:v>413.5</c:v>
                </c:pt>
                <c:pt idx="974">
                  <c:v>413</c:v>
                </c:pt>
                <c:pt idx="975">
                  <c:v>412.5</c:v>
                </c:pt>
                <c:pt idx="976">
                  <c:v>412</c:v>
                </c:pt>
                <c:pt idx="977">
                  <c:v>411.5</c:v>
                </c:pt>
                <c:pt idx="978">
                  <c:v>411</c:v>
                </c:pt>
                <c:pt idx="979">
                  <c:v>410.5</c:v>
                </c:pt>
                <c:pt idx="980">
                  <c:v>410</c:v>
                </c:pt>
                <c:pt idx="981">
                  <c:v>409.5</c:v>
                </c:pt>
                <c:pt idx="982">
                  <c:v>409</c:v>
                </c:pt>
                <c:pt idx="983">
                  <c:v>408.5</c:v>
                </c:pt>
                <c:pt idx="984">
                  <c:v>408</c:v>
                </c:pt>
                <c:pt idx="985">
                  <c:v>407.5</c:v>
                </c:pt>
                <c:pt idx="986">
                  <c:v>407</c:v>
                </c:pt>
                <c:pt idx="987">
                  <c:v>406.5</c:v>
                </c:pt>
                <c:pt idx="988">
                  <c:v>406</c:v>
                </c:pt>
                <c:pt idx="989">
                  <c:v>405.5</c:v>
                </c:pt>
                <c:pt idx="990">
                  <c:v>405</c:v>
                </c:pt>
                <c:pt idx="991">
                  <c:v>404.5</c:v>
                </c:pt>
                <c:pt idx="992">
                  <c:v>404</c:v>
                </c:pt>
                <c:pt idx="993">
                  <c:v>403.5</c:v>
                </c:pt>
                <c:pt idx="994">
                  <c:v>403</c:v>
                </c:pt>
                <c:pt idx="995">
                  <c:v>402.5</c:v>
                </c:pt>
                <c:pt idx="996">
                  <c:v>402</c:v>
                </c:pt>
                <c:pt idx="997">
                  <c:v>401.5</c:v>
                </c:pt>
                <c:pt idx="998">
                  <c:v>401</c:v>
                </c:pt>
                <c:pt idx="999">
                  <c:v>400.5</c:v>
                </c:pt>
                <c:pt idx="1000">
                  <c:v>400</c:v>
                </c:pt>
                <c:pt idx="1001">
                  <c:v>399.5</c:v>
                </c:pt>
                <c:pt idx="1002">
                  <c:v>399</c:v>
                </c:pt>
                <c:pt idx="1003">
                  <c:v>398.5</c:v>
                </c:pt>
                <c:pt idx="1004">
                  <c:v>398</c:v>
                </c:pt>
                <c:pt idx="1005">
                  <c:v>397.5</c:v>
                </c:pt>
                <c:pt idx="1006">
                  <c:v>397</c:v>
                </c:pt>
                <c:pt idx="1007">
                  <c:v>396.5</c:v>
                </c:pt>
                <c:pt idx="1008">
                  <c:v>396</c:v>
                </c:pt>
                <c:pt idx="1009">
                  <c:v>395.5</c:v>
                </c:pt>
                <c:pt idx="1010">
                  <c:v>395</c:v>
                </c:pt>
                <c:pt idx="1011">
                  <c:v>394.5</c:v>
                </c:pt>
                <c:pt idx="1012">
                  <c:v>394</c:v>
                </c:pt>
                <c:pt idx="1013">
                  <c:v>393.5</c:v>
                </c:pt>
                <c:pt idx="1014">
                  <c:v>393</c:v>
                </c:pt>
                <c:pt idx="1015">
                  <c:v>392.5</c:v>
                </c:pt>
                <c:pt idx="1016">
                  <c:v>392</c:v>
                </c:pt>
                <c:pt idx="1017">
                  <c:v>391.5</c:v>
                </c:pt>
                <c:pt idx="1018">
                  <c:v>391</c:v>
                </c:pt>
                <c:pt idx="1019">
                  <c:v>390.5</c:v>
                </c:pt>
                <c:pt idx="1020">
                  <c:v>390</c:v>
                </c:pt>
                <c:pt idx="1021">
                  <c:v>389.5</c:v>
                </c:pt>
                <c:pt idx="1022">
                  <c:v>389</c:v>
                </c:pt>
                <c:pt idx="1023">
                  <c:v>388.5</c:v>
                </c:pt>
                <c:pt idx="1024">
                  <c:v>388</c:v>
                </c:pt>
                <c:pt idx="1025">
                  <c:v>387.5</c:v>
                </c:pt>
                <c:pt idx="1026">
                  <c:v>387</c:v>
                </c:pt>
                <c:pt idx="1027">
                  <c:v>386.5</c:v>
                </c:pt>
                <c:pt idx="1028">
                  <c:v>386</c:v>
                </c:pt>
                <c:pt idx="1029">
                  <c:v>385.5</c:v>
                </c:pt>
                <c:pt idx="1030">
                  <c:v>385</c:v>
                </c:pt>
                <c:pt idx="1031">
                  <c:v>384.5</c:v>
                </c:pt>
                <c:pt idx="1032">
                  <c:v>384</c:v>
                </c:pt>
                <c:pt idx="1033">
                  <c:v>383.5</c:v>
                </c:pt>
                <c:pt idx="1034">
                  <c:v>383</c:v>
                </c:pt>
                <c:pt idx="1035">
                  <c:v>382.5</c:v>
                </c:pt>
                <c:pt idx="1036">
                  <c:v>382</c:v>
                </c:pt>
                <c:pt idx="1037">
                  <c:v>381.5</c:v>
                </c:pt>
                <c:pt idx="1038">
                  <c:v>381</c:v>
                </c:pt>
                <c:pt idx="1039">
                  <c:v>380.5</c:v>
                </c:pt>
                <c:pt idx="1040">
                  <c:v>380</c:v>
                </c:pt>
                <c:pt idx="1041">
                  <c:v>379.5</c:v>
                </c:pt>
                <c:pt idx="1042">
                  <c:v>379</c:v>
                </c:pt>
                <c:pt idx="1043">
                  <c:v>378.5</c:v>
                </c:pt>
                <c:pt idx="1044">
                  <c:v>378</c:v>
                </c:pt>
                <c:pt idx="1045">
                  <c:v>377.5</c:v>
                </c:pt>
                <c:pt idx="1046">
                  <c:v>377</c:v>
                </c:pt>
                <c:pt idx="1047">
                  <c:v>376.5</c:v>
                </c:pt>
                <c:pt idx="1048">
                  <c:v>376</c:v>
                </c:pt>
                <c:pt idx="1049">
                  <c:v>375.5</c:v>
                </c:pt>
                <c:pt idx="1050">
                  <c:v>375</c:v>
                </c:pt>
                <c:pt idx="1051">
                  <c:v>374.5</c:v>
                </c:pt>
                <c:pt idx="1052">
                  <c:v>374</c:v>
                </c:pt>
                <c:pt idx="1053">
                  <c:v>373.5</c:v>
                </c:pt>
                <c:pt idx="1054">
                  <c:v>373</c:v>
                </c:pt>
                <c:pt idx="1055">
                  <c:v>372.5</c:v>
                </c:pt>
                <c:pt idx="1056">
                  <c:v>372</c:v>
                </c:pt>
                <c:pt idx="1057">
                  <c:v>371.5</c:v>
                </c:pt>
                <c:pt idx="1058">
                  <c:v>371</c:v>
                </c:pt>
                <c:pt idx="1059">
                  <c:v>370.5</c:v>
                </c:pt>
                <c:pt idx="1060">
                  <c:v>370</c:v>
                </c:pt>
                <c:pt idx="1061">
                  <c:v>369.5</c:v>
                </c:pt>
                <c:pt idx="1062">
                  <c:v>369</c:v>
                </c:pt>
                <c:pt idx="1063">
                  <c:v>368.5</c:v>
                </c:pt>
                <c:pt idx="1064">
                  <c:v>368</c:v>
                </c:pt>
                <c:pt idx="1065">
                  <c:v>367.5</c:v>
                </c:pt>
                <c:pt idx="1066">
                  <c:v>367</c:v>
                </c:pt>
                <c:pt idx="1067">
                  <c:v>366.5</c:v>
                </c:pt>
                <c:pt idx="1068">
                  <c:v>366</c:v>
                </c:pt>
                <c:pt idx="1069">
                  <c:v>365.5</c:v>
                </c:pt>
                <c:pt idx="1070">
                  <c:v>365</c:v>
                </c:pt>
                <c:pt idx="1071">
                  <c:v>364.5</c:v>
                </c:pt>
                <c:pt idx="1072">
                  <c:v>364</c:v>
                </c:pt>
                <c:pt idx="1073">
                  <c:v>363.5</c:v>
                </c:pt>
                <c:pt idx="1074">
                  <c:v>363</c:v>
                </c:pt>
                <c:pt idx="1075">
                  <c:v>362.5</c:v>
                </c:pt>
                <c:pt idx="1076">
                  <c:v>362</c:v>
                </c:pt>
                <c:pt idx="1077">
                  <c:v>361.5</c:v>
                </c:pt>
                <c:pt idx="1078">
                  <c:v>361</c:v>
                </c:pt>
                <c:pt idx="1079">
                  <c:v>360.5</c:v>
                </c:pt>
                <c:pt idx="1080">
                  <c:v>360</c:v>
                </c:pt>
                <c:pt idx="1081">
                  <c:v>359.5</c:v>
                </c:pt>
                <c:pt idx="1082">
                  <c:v>359</c:v>
                </c:pt>
                <c:pt idx="1083">
                  <c:v>358.5</c:v>
                </c:pt>
                <c:pt idx="1084">
                  <c:v>358</c:v>
                </c:pt>
                <c:pt idx="1085">
                  <c:v>357.5</c:v>
                </c:pt>
                <c:pt idx="1086">
                  <c:v>357</c:v>
                </c:pt>
                <c:pt idx="1087">
                  <c:v>356.5</c:v>
                </c:pt>
                <c:pt idx="1088">
                  <c:v>356</c:v>
                </c:pt>
                <c:pt idx="1089">
                  <c:v>355.5</c:v>
                </c:pt>
                <c:pt idx="1090">
                  <c:v>355</c:v>
                </c:pt>
                <c:pt idx="1091">
                  <c:v>354.5</c:v>
                </c:pt>
                <c:pt idx="1092">
                  <c:v>354</c:v>
                </c:pt>
                <c:pt idx="1093">
                  <c:v>353.5</c:v>
                </c:pt>
                <c:pt idx="1094">
                  <c:v>353</c:v>
                </c:pt>
                <c:pt idx="1095">
                  <c:v>352.5</c:v>
                </c:pt>
                <c:pt idx="1096">
                  <c:v>352</c:v>
                </c:pt>
                <c:pt idx="1097">
                  <c:v>351.5</c:v>
                </c:pt>
                <c:pt idx="1098">
                  <c:v>351</c:v>
                </c:pt>
                <c:pt idx="1099">
                  <c:v>350.5</c:v>
                </c:pt>
                <c:pt idx="1100">
                  <c:v>350</c:v>
                </c:pt>
                <c:pt idx="1101">
                  <c:v>349.5</c:v>
                </c:pt>
                <c:pt idx="1102">
                  <c:v>349</c:v>
                </c:pt>
                <c:pt idx="1103">
                  <c:v>348.5</c:v>
                </c:pt>
                <c:pt idx="1104">
                  <c:v>348</c:v>
                </c:pt>
                <c:pt idx="1105">
                  <c:v>347.5</c:v>
                </c:pt>
                <c:pt idx="1106">
                  <c:v>347</c:v>
                </c:pt>
                <c:pt idx="1107">
                  <c:v>346.5</c:v>
                </c:pt>
                <c:pt idx="1108">
                  <c:v>346</c:v>
                </c:pt>
                <c:pt idx="1109">
                  <c:v>345.5</c:v>
                </c:pt>
                <c:pt idx="1110">
                  <c:v>345</c:v>
                </c:pt>
                <c:pt idx="1111">
                  <c:v>344.5</c:v>
                </c:pt>
                <c:pt idx="1112">
                  <c:v>344</c:v>
                </c:pt>
                <c:pt idx="1113">
                  <c:v>343.5</c:v>
                </c:pt>
                <c:pt idx="1114">
                  <c:v>343</c:v>
                </c:pt>
                <c:pt idx="1115">
                  <c:v>342.5</c:v>
                </c:pt>
                <c:pt idx="1116">
                  <c:v>342</c:v>
                </c:pt>
                <c:pt idx="1117">
                  <c:v>341.5</c:v>
                </c:pt>
                <c:pt idx="1118">
                  <c:v>341</c:v>
                </c:pt>
                <c:pt idx="1119">
                  <c:v>340.5</c:v>
                </c:pt>
                <c:pt idx="1120">
                  <c:v>340</c:v>
                </c:pt>
                <c:pt idx="1121">
                  <c:v>339.5</c:v>
                </c:pt>
                <c:pt idx="1122">
                  <c:v>339</c:v>
                </c:pt>
                <c:pt idx="1123">
                  <c:v>338.5</c:v>
                </c:pt>
                <c:pt idx="1124">
                  <c:v>338</c:v>
                </c:pt>
                <c:pt idx="1125">
                  <c:v>337.5</c:v>
                </c:pt>
                <c:pt idx="1126">
                  <c:v>337</c:v>
                </c:pt>
                <c:pt idx="1127">
                  <c:v>336.5</c:v>
                </c:pt>
                <c:pt idx="1128">
                  <c:v>336</c:v>
                </c:pt>
                <c:pt idx="1129">
                  <c:v>335.5</c:v>
                </c:pt>
                <c:pt idx="1130">
                  <c:v>335</c:v>
                </c:pt>
                <c:pt idx="1131">
                  <c:v>334.5</c:v>
                </c:pt>
                <c:pt idx="1132">
                  <c:v>334</c:v>
                </c:pt>
                <c:pt idx="1133">
                  <c:v>333.5</c:v>
                </c:pt>
                <c:pt idx="1134">
                  <c:v>333</c:v>
                </c:pt>
                <c:pt idx="1135">
                  <c:v>332.5</c:v>
                </c:pt>
                <c:pt idx="1136">
                  <c:v>332</c:v>
                </c:pt>
                <c:pt idx="1137">
                  <c:v>331.5</c:v>
                </c:pt>
                <c:pt idx="1138">
                  <c:v>331</c:v>
                </c:pt>
                <c:pt idx="1139">
                  <c:v>330.5</c:v>
                </c:pt>
                <c:pt idx="1140">
                  <c:v>330</c:v>
                </c:pt>
                <c:pt idx="1141">
                  <c:v>329.5</c:v>
                </c:pt>
                <c:pt idx="1142">
                  <c:v>329</c:v>
                </c:pt>
                <c:pt idx="1143">
                  <c:v>328.5</c:v>
                </c:pt>
                <c:pt idx="1144">
                  <c:v>328</c:v>
                </c:pt>
                <c:pt idx="1145">
                  <c:v>327.5</c:v>
                </c:pt>
                <c:pt idx="1146">
                  <c:v>327</c:v>
                </c:pt>
                <c:pt idx="1147">
                  <c:v>326.5</c:v>
                </c:pt>
                <c:pt idx="1148">
                  <c:v>326</c:v>
                </c:pt>
                <c:pt idx="1149">
                  <c:v>325.5</c:v>
                </c:pt>
                <c:pt idx="1150">
                  <c:v>325</c:v>
                </c:pt>
                <c:pt idx="1151">
                  <c:v>324.5</c:v>
                </c:pt>
                <c:pt idx="1152">
                  <c:v>324</c:v>
                </c:pt>
                <c:pt idx="1153">
                  <c:v>323.5</c:v>
                </c:pt>
                <c:pt idx="1154">
                  <c:v>323</c:v>
                </c:pt>
                <c:pt idx="1155">
                  <c:v>322.5</c:v>
                </c:pt>
                <c:pt idx="1156">
                  <c:v>322</c:v>
                </c:pt>
                <c:pt idx="1157">
                  <c:v>321.5</c:v>
                </c:pt>
                <c:pt idx="1158">
                  <c:v>321</c:v>
                </c:pt>
                <c:pt idx="1159">
                  <c:v>320.5</c:v>
                </c:pt>
                <c:pt idx="1160">
                  <c:v>320</c:v>
                </c:pt>
                <c:pt idx="1161">
                  <c:v>319.5</c:v>
                </c:pt>
                <c:pt idx="1162">
                  <c:v>319</c:v>
                </c:pt>
                <c:pt idx="1163">
                  <c:v>318.5</c:v>
                </c:pt>
                <c:pt idx="1164">
                  <c:v>318</c:v>
                </c:pt>
                <c:pt idx="1165">
                  <c:v>317.5</c:v>
                </c:pt>
                <c:pt idx="1166">
                  <c:v>317</c:v>
                </c:pt>
                <c:pt idx="1167">
                  <c:v>316.5</c:v>
                </c:pt>
                <c:pt idx="1168">
                  <c:v>316</c:v>
                </c:pt>
                <c:pt idx="1169">
                  <c:v>315.5</c:v>
                </c:pt>
                <c:pt idx="1170">
                  <c:v>315</c:v>
                </c:pt>
                <c:pt idx="1171">
                  <c:v>314.5</c:v>
                </c:pt>
                <c:pt idx="1172">
                  <c:v>314</c:v>
                </c:pt>
                <c:pt idx="1173">
                  <c:v>313.5</c:v>
                </c:pt>
                <c:pt idx="1174">
                  <c:v>313</c:v>
                </c:pt>
                <c:pt idx="1175">
                  <c:v>312.5</c:v>
                </c:pt>
                <c:pt idx="1176">
                  <c:v>312</c:v>
                </c:pt>
                <c:pt idx="1177">
                  <c:v>311.5</c:v>
                </c:pt>
                <c:pt idx="1178">
                  <c:v>311</c:v>
                </c:pt>
                <c:pt idx="1179">
                  <c:v>310.5</c:v>
                </c:pt>
                <c:pt idx="1180">
                  <c:v>310</c:v>
                </c:pt>
                <c:pt idx="1181">
                  <c:v>309.5</c:v>
                </c:pt>
                <c:pt idx="1182">
                  <c:v>309</c:v>
                </c:pt>
                <c:pt idx="1183">
                  <c:v>308.5</c:v>
                </c:pt>
                <c:pt idx="1184">
                  <c:v>308</c:v>
                </c:pt>
                <c:pt idx="1185">
                  <c:v>307.5</c:v>
                </c:pt>
                <c:pt idx="1186">
                  <c:v>307</c:v>
                </c:pt>
                <c:pt idx="1187">
                  <c:v>306.5</c:v>
                </c:pt>
                <c:pt idx="1188">
                  <c:v>306</c:v>
                </c:pt>
                <c:pt idx="1189">
                  <c:v>305.5</c:v>
                </c:pt>
                <c:pt idx="1190">
                  <c:v>305</c:v>
                </c:pt>
                <c:pt idx="1191">
                  <c:v>304.5</c:v>
                </c:pt>
                <c:pt idx="1192">
                  <c:v>304</c:v>
                </c:pt>
                <c:pt idx="1193">
                  <c:v>303.5</c:v>
                </c:pt>
                <c:pt idx="1194">
                  <c:v>303</c:v>
                </c:pt>
                <c:pt idx="1195">
                  <c:v>302.5</c:v>
                </c:pt>
                <c:pt idx="1196">
                  <c:v>302</c:v>
                </c:pt>
                <c:pt idx="1197">
                  <c:v>301.5</c:v>
                </c:pt>
                <c:pt idx="1198">
                  <c:v>301</c:v>
                </c:pt>
                <c:pt idx="1199">
                  <c:v>300.5</c:v>
                </c:pt>
                <c:pt idx="1200">
                  <c:v>300</c:v>
                </c:pt>
              </c:numCache>
            </c:numRef>
          </c:xVal>
          <c:yVal>
            <c:numRef>
              <c:f>Sheet1!$D$3:$D$1203</c:f>
              <c:numCache>
                <c:formatCode>General</c:formatCode>
                <c:ptCount val="1201"/>
                <c:pt idx="0">
                  <c:v>7.6633999999999994E-2</c:v>
                </c:pt>
                <c:pt idx="1">
                  <c:v>7.7752000000000002E-2</c:v>
                </c:pt>
                <c:pt idx="2">
                  <c:v>7.7663999999999997E-2</c:v>
                </c:pt>
                <c:pt idx="3">
                  <c:v>7.8162999999999996E-2</c:v>
                </c:pt>
                <c:pt idx="4">
                  <c:v>7.7975000000000003E-2</c:v>
                </c:pt>
                <c:pt idx="5">
                  <c:v>7.8522999999999996E-2</c:v>
                </c:pt>
                <c:pt idx="6">
                  <c:v>7.8972000000000001E-2</c:v>
                </c:pt>
                <c:pt idx="7">
                  <c:v>7.7474000000000001E-2</c:v>
                </c:pt>
                <c:pt idx="8">
                  <c:v>7.7604999999999993E-2</c:v>
                </c:pt>
                <c:pt idx="9">
                  <c:v>7.8960000000000002E-2</c:v>
                </c:pt>
                <c:pt idx="10">
                  <c:v>7.8514E-2</c:v>
                </c:pt>
                <c:pt idx="11">
                  <c:v>7.8189999999999996E-2</c:v>
                </c:pt>
                <c:pt idx="12">
                  <c:v>7.8229000000000007E-2</c:v>
                </c:pt>
                <c:pt idx="13">
                  <c:v>7.8064999999999996E-2</c:v>
                </c:pt>
                <c:pt idx="14">
                  <c:v>7.6777999999999999E-2</c:v>
                </c:pt>
                <c:pt idx="15">
                  <c:v>7.6490000000000002E-2</c:v>
                </c:pt>
                <c:pt idx="16">
                  <c:v>7.6067999999999997E-2</c:v>
                </c:pt>
                <c:pt idx="17">
                  <c:v>7.7489000000000002E-2</c:v>
                </c:pt>
                <c:pt idx="18">
                  <c:v>7.8553999999999999E-2</c:v>
                </c:pt>
                <c:pt idx="19">
                  <c:v>7.8730999999999995E-2</c:v>
                </c:pt>
                <c:pt idx="20">
                  <c:v>7.8072000000000003E-2</c:v>
                </c:pt>
                <c:pt idx="21">
                  <c:v>7.8294000000000002E-2</c:v>
                </c:pt>
                <c:pt idx="22">
                  <c:v>7.7980999999999995E-2</c:v>
                </c:pt>
                <c:pt idx="23">
                  <c:v>7.8806000000000001E-2</c:v>
                </c:pt>
                <c:pt idx="24">
                  <c:v>7.9314999999999997E-2</c:v>
                </c:pt>
                <c:pt idx="25">
                  <c:v>7.8321000000000002E-2</c:v>
                </c:pt>
                <c:pt idx="26">
                  <c:v>7.9736000000000001E-2</c:v>
                </c:pt>
                <c:pt idx="27">
                  <c:v>7.9325999999999994E-2</c:v>
                </c:pt>
                <c:pt idx="28">
                  <c:v>7.9471E-2</c:v>
                </c:pt>
                <c:pt idx="29">
                  <c:v>8.0129000000000006E-2</c:v>
                </c:pt>
                <c:pt idx="30">
                  <c:v>8.0060000000000006E-2</c:v>
                </c:pt>
                <c:pt idx="31">
                  <c:v>7.9838999999999993E-2</c:v>
                </c:pt>
                <c:pt idx="32">
                  <c:v>7.9633999999999996E-2</c:v>
                </c:pt>
                <c:pt idx="33">
                  <c:v>7.9776E-2</c:v>
                </c:pt>
                <c:pt idx="34">
                  <c:v>8.0239000000000005E-2</c:v>
                </c:pt>
                <c:pt idx="35">
                  <c:v>8.1483E-2</c:v>
                </c:pt>
                <c:pt idx="36">
                  <c:v>8.2198999999999994E-2</c:v>
                </c:pt>
                <c:pt idx="37">
                  <c:v>8.2118999999999998E-2</c:v>
                </c:pt>
                <c:pt idx="38">
                  <c:v>8.1278000000000003E-2</c:v>
                </c:pt>
                <c:pt idx="39">
                  <c:v>8.1123000000000001E-2</c:v>
                </c:pt>
                <c:pt idx="40">
                  <c:v>8.0979999999999996E-2</c:v>
                </c:pt>
                <c:pt idx="41">
                  <c:v>8.1092999999999998E-2</c:v>
                </c:pt>
                <c:pt idx="42">
                  <c:v>8.0020999999999995E-2</c:v>
                </c:pt>
                <c:pt idx="43">
                  <c:v>8.1209000000000003E-2</c:v>
                </c:pt>
                <c:pt idx="44">
                  <c:v>8.1173999999999996E-2</c:v>
                </c:pt>
                <c:pt idx="45">
                  <c:v>8.0312999999999996E-2</c:v>
                </c:pt>
                <c:pt idx="46">
                  <c:v>8.1162999999999999E-2</c:v>
                </c:pt>
                <c:pt idx="47">
                  <c:v>8.2316E-2</c:v>
                </c:pt>
                <c:pt idx="48">
                  <c:v>8.0752000000000004E-2</c:v>
                </c:pt>
                <c:pt idx="49">
                  <c:v>8.1120999999999999E-2</c:v>
                </c:pt>
                <c:pt idx="50">
                  <c:v>8.1911999999999999E-2</c:v>
                </c:pt>
                <c:pt idx="51">
                  <c:v>8.1034999999999996E-2</c:v>
                </c:pt>
                <c:pt idx="52">
                  <c:v>8.0851999999999993E-2</c:v>
                </c:pt>
                <c:pt idx="53">
                  <c:v>8.1633999999999998E-2</c:v>
                </c:pt>
                <c:pt idx="54">
                  <c:v>8.1236000000000003E-2</c:v>
                </c:pt>
                <c:pt idx="55">
                  <c:v>8.3631999999999998E-2</c:v>
                </c:pt>
                <c:pt idx="56">
                  <c:v>8.2211999999999993E-2</c:v>
                </c:pt>
                <c:pt idx="57">
                  <c:v>8.2835000000000006E-2</c:v>
                </c:pt>
                <c:pt idx="58">
                  <c:v>8.2685999999999996E-2</c:v>
                </c:pt>
                <c:pt idx="59">
                  <c:v>8.1772999999999998E-2</c:v>
                </c:pt>
                <c:pt idx="60">
                  <c:v>8.0593999999999999E-2</c:v>
                </c:pt>
                <c:pt idx="61">
                  <c:v>8.3664000000000002E-2</c:v>
                </c:pt>
                <c:pt idx="62">
                  <c:v>8.1883999999999998E-2</c:v>
                </c:pt>
                <c:pt idx="63">
                  <c:v>8.1551999999999999E-2</c:v>
                </c:pt>
                <c:pt idx="64">
                  <c:v>8.2750000000000004E-2</c:v>
                </c:pt>
                <c:pt idx="65">
                  <c:v>8.2747000000000001E-2</c:v>
                </c:pt>
                <c:pt idx="66">
                  <c:v>8.4752999999999995E-2</c:v>
                </c:pt>
                <c:pt idx="67">
                  <c:v>8.3922999999999998E-2</c:v>
                </c:pt>
                <c:pt idx="68">
                  <c:v>8.4502999999999995E-2</c:v>
                </c:pt>
                <c:pt idx="69">
                  <c:v>8.3765999999999993E-2</c:v>
                </c:pt>
                <c:pt idx="70">
                  <c:v>8.2752000000000006E-2</c:v>
                </c:pt>
                <c:pt idx="71">
                  <c:v>8.4043000000000007E-2</c:v>
                </c:pt>
                <c:pt idx="72">
                  <c:v>8.4491999999999998E-2</c:v>
                </c:pt>
                <c:pt idx="73">
                  <c:v>8.3900000000000002E-2</c:v>
                </c:pt>
                <c:pt idx="74">
                  <c:v>8.4147E-2</c:v>
                </c:pt>
                <c:pt idx="75">
                  <c:v>8.3228999999999997E-2</c:v>
                </c:pt>
                <c:pt idx="76">
                  <c:v>8.3821999999999994E-2</c:v>
                </c:pt>
                <c:pt idx="77">
                  <c:v>8.2593E-2</c:v>
                </c:pt>
                <c:pt idx="78">
                  <c:v>8.4911E-2</c:v>
                </c:pt>
                <c:pt idx="79">
                  <c:v>8.4110000000000004E-2</c:v>
                </c:pt>
                <c:pt idx="80">
                  <c:v>8.3367999999999998E-2</c:v>
                </c:pt>
                <c:pt idx="81">
                  <c:v>8.4558999999999995E-2</c:v>
                </c:pt>
                <c:pt idx="82">
                  <c:v>8.6177000000000004E-2</c:v>
                </c:pt>
                <c:pt idx="83">
                  <c:v>8.5384000000000002E-2</c:v>
                </c:pt>
                <c:pt idx="84">
                  <c:v>8.7175000000000002E-2</c:v>
                </c:pt>
                <c:pt idx="85">
                  <c:v>8.3185999999999996E-2</c:v>
                </c:pt>
                <c:pt idx="86">
                  <c:v>8.5582000000000005E-2</c:v>
                </c:pt>
                <c:pt idx="87">
                  <c:v>8.5327E-2</c:v>
                </c:pt>
                <c:pt idx="88">
                  <c:v>8.4560999999999997E-2</c:v>
                </c:pt>
                <c:pt idx="89">
                  <c:v>8.5110000000000005E-2</c:v>
                </c:pt>
                <c:pt idx="90">
                  <c:v>8.6166000000000006E-2</c:v>
                </c:pt>
                <c:pt idx="91">
                  <c:v>8.6678000000000005E-2</c:v>
                </c:pt>
                <c:pt idx="92">
                  <c:v>8.6387000000000005E-2</c:v>
                </c:pt>
                <c:pt idx="93">
                  <c:v>8.4007999999999999E-2</c:v>
                </c:pt>
                <c:pt idx="94">
                  <c:v>8.6349999999999996E-2</c:v>
                </c:pt>
                <c:pt idx="95">
                  <c:v>8.4831000000000004E-2</c:v>
                </c:pt>
                <c:pt idx="96">
                  <c:v>8.6360000000000006E-2</c:v>
                </c:pt>
                <c:pt idx="97">
                  <c:v>8.6477999999999999E-2</c:v>
                </c:pt>
                <c:pt idx="98">
                  <c:v>8.6477999999999999E-2</c:v>
                </c:pt>
                <c:pt idx="99">
                  <c:v>8.7528999999999996E-2</c:v>
                </c:pt>
                <c:pt idx="100">
                  <c:v>8.7080000000000005E-2</c:v>
                </c:pt>
                <c:pt idx="101">
                  <c:v>8.7360999999999994E-2</c:v>
                </c:pt>
                <c:pt idx="102">
                  <c:v>8.4887000000000004E-2</c:v>
                </c:pt>
                <c:pt idx="103">
                  <c:v>8.6666000000000007E-2</c:v>
                </c:pt>
                <c:pt idx="104">
                  <c:v>8.6388000000000006E-2</c:v>
                </c:pt>
                <c:pt idx="105">
                  <c:v>8.5337999999999997E-2</c:v>
                </c:pt>
                <c:pt idx="106">
                  <c:v>8.6648000000000003E-2</c:v>
                </c:pt>
                <c:pt idx="107">
                  <c:v>8.7101999999999999E-2</c:v>
                </c:pt>
                <c:pt idx="108">
                  <c:v>8.8265999999999997E-2</c:v>
                </c:pt>
                <c:pt idx="109">
                  <c:v>8.6233000000000004E-2</c:v>
                </c:pt>
                <c:pt idx="110">
                  <c:v>8.8196999999999998E-2</c:v>
                </c:pt>
                <c:pt idx="111">
                  <c:v>8.7490999999999999E-2</c:v>
                </c:pt>
                <c:pt idx="112">
                  <c:v>8.8977000000000001E-2</c:v>
                </c:pt>
                <c:pt idx="113">
                  <c:v>8.8922000000000001E-2</c:v>
                </c:pt>
                <c:pt idx="114">
                  <c:v>8.7304999999999994E-2</c:v>
                </c:pt>
                <c:pt idx="115">
                  <c:v>8.7359999999999993E-2</c:v>
                </c:pt>
                <c:pt idx="116">
                  <c:v>8.7971999999999995E-2</c:v>
                </c:pt>
                <c:pt idx="117">
                  <c:v>8.9316000000000006E-2</c:v>
                </c:pt>
                <c:pt idx="118">
                  <c:v>9.0028999999999998E-2</c:v>
                </c:pt>
                <c:pt idx="119">
                  <c:v>8.8507000000000002E-2</c:v>
                </c:pt>
                <c:pt idx="120">
                  <c:v>8.8370000000000004E-2</c:v>
                </c:pt>
                <c:pt idx="121">
                  <c:v>8.9160000000000003E-2</c:v>
                </c:pt>
                <c:pt idx="122">
                  <c:v>9.0015999999999999E-2</c:v>
                </c:pt>
                <c:pt idx="123">
                  <c:v>8.8971999999999996E-2</c:v>
                </c:pt>
                <c:pt idx="124">
                  <c:v>8.9210999999999999E-2</c:v>
                </c:pt>
                <c:pt idx="125">
                  <c:v>8.9512999999999995E-2</c:v>
                </c:pt>
                <c:pt idx="126">
                  <c:v>9.0011999999999995E-2</c:v>
                </c:pt>
                <c:pt idx="127">
                  <c:v>8.9372999999999994E-2</c:v>
                </c:pt>
                <c:pt idx="128">
                  <c:v>8.9800000000000005E-2</c:v>
                </c:pt>
                <c:pt idx="129">
                  <c:v>8.9867000000000002E-2</c:v>
                </c:pt>
                <c:pt idx="130">
                  <c:v>9.1141E-2</c:v>
                </c:pt>
                <c:pt idx="131">
                  <c:v>9.1335E-2</c:v>
                </c:pt>
                <c:pt idx="132">
                  <c:v>9.1300999999999993E-2</c:v>
                </c:pt>
                <c:pt idx="133">
                  <c:v>8.9427000000000006E-2</c:v>
                </c:pt>
                <c:pt idx="134">
                  <c:v>9.1255000000000003E-2</c:v>
                </c:pt>
                <c:pt idx="135">
                  <c:v>9.0151999999999996E-2</c:v>
                </c:pt>
                <c:pt idx="136">
                  <c:v>9.1871999999999995E-2</c:v>
                </c:pt>
                <c:pt idx="137">
                  <c:v>9.1766E-2</c:v>
                </c:pt>
                <c:pt idx="138">
                  <c:v>9.0906000000000001E-2</c:v>
                </c:pt>
                <c:pt idx="139">
                  <c:v>9.2111999999999999E-2</c:v>
                </c:pt>
                <c:pt idx="140">
                  <c:v>9.1374999999999998E-2</c:v>
                </c:pt>
                <c:pt idx="141">
                  <c:v>9.1056999999999999E-2</c:v>
                </c:pt>
                <c:pt idx="142">
                  <c:v>9.1358999999999996E-2</c:v>
                </c:pt>
                <c:pt idx="143">
                  <c:v>9.2734999999999998E-2</c:v>
                </c:pt>
                <c:pt idx="144">
                  <c:v>9.2757999999999993E-2</c:v>
                </c:pt>
                <c:pt idx="145">
                  <c:v>9.2438999999999993E-2</c:v>
                </c:pt>
                <c:pt idx="146">
                  <c:v>9.2202000000000006E-2</c:v>
                </c:pt>
                <c:pt idx="147">
                  <c:v>9.1447000000000001E-2</c:v>
                </c:pt>
                <c:pt idx="148">
                  <c:v>9.2425999999999994E-2</c:v>
                </c:pt>
                <c:pt idx="149">
                  <c:v>9.2980999999999994E-2</c:v>
                </c:pt>
                <c:pt idx="150">
                  <c:v>9.2520000000000005E-2</c:v>
                </c:pt>
                <c:pt idx="151">
                  <c:v>9.2189999999999994E-2</c:v>
                </c:pt>
                <c:pt idx="152">
                  <c:v>9.2817999999999998E-2</c:v>
                </c:pt>
                <c:pt idx="153">
                  <c:v>9.4592999999999997E-2</c:v>
                </c:pt>
                <c:pt idx="154">
                  <c:v>9.4322000000000003E-2</c:v>
                </c:pt>
                <c:pt idx="155">
                  <c:v>9.3006000000000005E-2</c:v>
                </c:pt>
                <c:pt idx="156">
                  <c:v>9.2910000000000006E-2</c:v>
                </c:pt>
                <c:pt idx="157">
                  <c:v>9.3201999999999993E-2</c:v>
                </c:pt>
                <c:pt idx="158">
                  <c:v>9.3018000000000003E-2</c:v>
                </c:pt>
                <c:pt idx="159">
                  <c:v>9.2976000000000003E-2</c:v>
                </c:pt>
                <c:pt idx="160">
                  <c:v>9.1657000000000002E-2</c:v>
                </c:pt>
                <c:pt idx="161">
                  <c:v>9.2984999999999998E-2</c:v>
                </c:pt>
                <c:pt idx="162">
                  <c:v>9.2328999999999994E-2</c:v>
                </c:pt>
                <c:pt idx="163">
                  <c:v>9.2599000000000001E-2</c:v>
                </c:pt>
                <c:pt idx="164">
                  <c:v>9.2130000000000004E-2</c:v>
                </c:pt>
                <c:pt idx="165">
                  <c:v>9.4593999999999998E-2</c:v>
                </c:pt>
                <c:pt idx="166">
                  <c:v>9.3525999999999998E-2</c:v>
                </c:pt>
                <c:pt idx="167">
                  <c:v>9.2975000000000002E-2</c:v>
                </c:pt>
                <c:pt idx="168">
                  <c:v>9.3092999999999995E-2</c:v>
                </c:pt>
                <c:pt idx="169">
                  <c:v>9.4156000000000004E-2</c:v>
                </c:pt>
                <c:pt idx="170">
                  <c:v>9.2173000000000005E-2</c:v>
                </c:pt>
                <c:pt idx="171">
                  <c:v>9.2423000000000005E-2</c:v>
                </c:pt>
                <c:pt idx="172">
                  <c:v>9.2856999999999995E-2</c:v>
                </c:pt>
                <c:pt idx="173">
                  <c:v>9.4084000000000001E-2</c:v>
                </c:pt>
                <c:pt idx="174">
                  <c:v>9.2564999999999995E-2</c:v>
                </c:pt>
                <c:pt idx="175">
                  <c:v>9.3357999999999997E-2</c:v>
                </c:pt>
                <c:pt idx="176">
                  <c:v>9.4034999999999994E-2</c:v>
                </c:pt>
                <c:pt idx="177">
                  <c:v>9.2652999999999999E-2</c:v>
                </c:pt>
                <c:pt idx="178">
                  <c:v>9.3584000000000001E-2</c:v>
                </c:pt>
                <c:pt idx="179">
                  <c:v>9.4215999999999994E-2</c:v>
                </c:pt>
                <c:pt idx="180">
                  <c:v>9.3679999999999999E-2</c:v>
                </c:pt>
                <c:pt idx="181">
                  <c:v>9.3794000000000002E-2</c:v>
                </c:pt>
                <c:pt idx="182">
                  <c:v>9.3706999999999999E-2</c:v>
                </c:pt>
                <c:pt idx="183">
                  <c:v>9.2536999999999994E-2</c:v>
                </c:pt>
                <c:pt idx="184">
                  <c:v>9.5235E-2</c:v>
                </c:pt>
                <c:pt idx="185">
                  <c:v>9.4442999999999999E-2</c:v>
                </c:pt>
                <c:pt idx="186">
                  <c:v>9.4550999999999996E-2</c:v>
                </c:pt>
                <c:pt idx="187">
                  <c:v>9.4700999999999994E-2</c:v>
                </c:pt>
                <c:pt idx="188">
                  <c:v>9.4954999999999998E-2</c:v>
                </c:pt>
                <c:pt idx="189">
                  <c:v>9.4049999999999995E-2</c:v>
                </c:pt>
                <c:pt idx="190">
                  <c:v>9.4365000000000004E-2</c:v>
                </c:pt>
                <c:pt idx="191">
                  <c:v>9.4745999999999997E-2</c:v>
                </c:pt>
                <c:pt idx="192">
                  <c:v>9.5818E-2</c:v>
                </c:pt>
                <c:pt idx="193">
                  <c:v>9.4686999999999993E-2</c:v>
                </c:pt>
                <c:pt idx="194">
                  <c:v>9.5226000000000005E-2</c:v>
                </c:pt>
                <c:pt idx="195">
                  <c:v>9.6062999999999996E-2</c:v>
                </c:pt>
                <c:pt idx="196">
                  <c:v>9.5201999999999995E-2</c:v>
                </c:pt>
                <c:pt idx="197">
                  <c:v>9.6181000000000003E-2</c:v>
                </c:pt>
                <c:pt idx="198">
                  <c:v>9.5472000000000001E-2</c:v>
                </c:pt>
                <c:pt idx="199">
                  <c:v>9.5211000000000004E-2</c:v>
                </c:pt>
                <c:pt idx="200">
                  <c:v>9.5319000000000001E-2</c:v>
                </c:pt>
                <c:pt idx="201">
                  <c:v>9.5744999999999997E-2</c:v>
                </c:pt>
                <c:pt idx="202">
                  <c:v>9.5711000000000004E-2</c:v>
                </c:pt>
                <c:pt idx="203">
                  <c:v>9.5074000000000006E-2</c:v>
                </c:pt>
                <c:pt idx="204">
                  <c:v>9.6408999999999995E-2</c:v>
                </c:pt>
                <c:pt idx="205">
                  <c:v>9.6282000000000006E-2</c:v>
                </c:pt>
                <c:pt idx="206">
                  <c:v>9.5512E-2</c:v>
                </c:pt>
                <c:pt idx="207">
                  <c:v>9.6634999999999999E-2</c:v>
                </c:pt>
                <c:pt idx="208">
                  <c:v>9.5425999999999997E-2</c:v>
                </c:pt>
                <c:pt idx="209">
                  <c:v>9.7179000000000001E-2</c:v>
                </c:pt>
                <c:pt idx="210">
                  <c:v>9.8901000000000003E-2</c:v>
                </c:pt>
                <c:pt idx="211">
                  <c:v>9.4405000000000003E-2</c:v>
                </c:pt>
                <c:pt idx="212">
                  <c:v>9.5195000000000002E-2</c:v>
                </c:pt>
                <c:pt idx="213">
                  <c:v>9.6213999999999994E-2</c:v>
                </c:pt>
                <c:pt idx="214">
                  <c:v>9.6310999999999994E-2</c:v>
                </c:pt>
                <c:pt idx="215">
                  <c:v>9.5293000000000003E-2</c:v>
                </c:pt>
                <c:pt idx="216">
                  <c:v>9.6217999999999998E-2</c:v>
                </c:pt>
                <c:pt idx="217">
                  <c:v>9.5851000000000006E-2</c:v>
                </c:pt>
                <c:pt idx="218">
                  <c:v>9.7494999999999998E-2</c:v>
                </c:pt>
                <c:pt idx="219">
                  <c:v>9.6340999999999996E-2</c:v>
                </c:pt>
                <c:pt idx="220">
                  <c:v>9.6893000000000007E-2</c:v>
                </c:pt>
                <c:pt idx="221">
                  <c:v>9.7368999999999997E-2</c:v>
                </c:pt>
                <c:pt idx="222">
                  <c:v>9.7706000000000001E-2</c:v>
                </c:pt>
                <c:pt idx="223">
                  <c:v>9.6389000000000002E-2</c:v>
                </c:pt>
                <c:pt idx="224">
                  <c:v>9.6659999999999996E-2</c:v>
                </c:pt>
                <c:pt idx="225">
                  <c:v>9.5726000000000006E-2</c:v>
                </c:pt>
                <c:pt idx="226">
                  <c:v>9.5800999999999997E-2</c:v>
                </c:pt>
                <c:pt idx="227">
                  <c:v>9.7171999999999994E-2</c:v>
                </c:pt>
                <c:pt idx="228">
                  <c:v>9.8184999999999995E-2</c:v>
                </c:pt>
                <c:pt idx="229">
                  <c:v>9.8281999999999994E-2</c:v>
                </c:pt>
                <c:pt idx="230">
                  <c:v>9.5611000000000002E-2</c:v>
                </c:pt>
                <c:pt idx="231">
                  <c:v>9.8591999999999999E-2</c:v>
                </c:pt>
                <c:pt idx="232">
                  <c:v>9.8447999999999994E-2</c:v>
                </c:pt>
                <c:pt idx="233">
                  <c:v>9.8515000000000005E-2</c:v>
                </c:pt>
                <c:pt idx="234">
                  <c:v>9.8237000000000005E-2</c:v>
                </c:pt>
                <c:pt idx="235">
                  <c:v>9.6362000000000003E-2</c:v>
                </c:pt>
                <c:pt idx="236">
                  <c:v>9.7444000000000003E-2</c:v>
                </c:pt>
                <c:pt idx="237">
                  <c:v>9.8520999999999997E-2</c:v>
                </c:pt>
                <c:pt idx="238">
                  <c:v>9.6341999999999997E-2</c:v>
                </c:pt>
                <c:pt idx="239">
                  <c:v>9.8474999999999993E-2</c:v>
                </c:pt>
                <c:pt idx="240">
                  <c:v>0.10029299999999999</c:v>
                </c:pt>
                <c:pt idx="241">
                  <c:v>9.8676E-2</c:v>
                </c:pt>
                <c:pt idx="242">
                  <c:v>9.8333000000000004E-2</c:v>
                </c:pt>
                <c:pt idx="243">
                  <c:v>9.7849000000000005E-2</c:v>
                </c:pt>
                <c:pt idx="244">
                  <c:v>9.9197999999999995E-2</c:v>
                </c:pt>
                <c:pt idx="245">
                  <c:v>9.9180000000000004E-2</c:v>
                </c:pt>
                <c:pt idx="246">
                  <c:v>0.10007000000000001</c:v>
                </c:pt>
                <c:pt idx="247">
                  <c:v>9.8794999999999994E-2</c:v>
                </c:pt>
                <c:pt idx="248">
                  <c:v>9.9020999999999998E-2</c:v>
                </c:pt>
                <c:pt idx="249">
                  <c:v>0.10174</c:v>
                </c:pt>
                <c:pt idx="250">
                  <c:v>9.9128999999999995E-2</c:v>
                </c:pt>
                <c:pt idx="251">
                  <c:v>9.8399E-2</c:v>
                </c:pt>
                <c:pt idx="252">
                  <c:v>0.100289</c:v>
                </c:pt>
                <c:pt idx="253">
                  <c:v>0.10074900000000001</c:v>
                </c:pt>
                <c:pt idx="254">
                  <c:v>9.8635E-2</c:v>
                </c:pt>
                <c:pt idx="255">
                  <c:v>9.9834999999999993E-2</c:v>
                </c:pt>
                <c:pt idx="256">
                  <c:v>0.10026500000000001</c:v>
                </c:pt>
                <c:pt idx="257">
                  <c:v>9.8746E-2</c:v>
                </c:pt>
                <c:pt idx="258">
                  <c:v>9.8072999999999994E-2</c:v>
                </c:pt>
                <c:pt idx="259">
                  <c:v>0.10057099999999999</c:v>
                </c:pt>
                <c:pt idx="260">
                  <c:v>9.8996000000000001E-2</c:v>
                </c:pt>
                <c:pt idx="261">
                  <c:v>0.10011</c:v>
                </c:pt>
                <c:pt idx="262">
                  <c:v>0.100924</c:v>
                </c:pt>
                <c:pt idx="263">
                  <c:v>0.100507</c:v>
                </c:pt>
                <c:pt idx="264">
                  <c:v>0.100887</c:v>
                </c:pt>
                <c:pt idx="265">
                  <c:v>9.9710999999999994E-2</c:v>
                </c:pt>
                <c:pt idx="266">
                  <c:v>0.10199900000000001</c:v>
                </c:pt>
                <c:pt idx="267">
                  <c:v>0.100411</c:v>
                </c:pt>
                <c:pt idx="268">
                  <c:v>0.101425</c:v>
                </c:pt>
                <c:pt idx="269">
                  <c:v>0.100948</c:v>
                </c:pt>
                <c:pt idx="270">
                  <c:v>0.10145</c:v>
                </c:pt>
                <c:pt idx="271">
                  <c:v>0.101453</c:v>
                </c:pt>
                <c:pt idx="272">
                  <c:v>0.10234</c:v>
                </c:pt>
                <c:pt idx="273">
                  <c:v>0.102296</c:v>
                </c:pt>
                <c:pt idx="274">
                  <c:v>0.10201399999999999</c:v>
                </c:pt>
                <c:pt idx="275">
                  <c:v>0.101795</c:v>
                </c:pt>
                <c:pt idx="276">
                  <c:v>0.102085</c:v>
                </c:pt>
                <c:pt idx="277">
                  <c:v>0.102758</c:v>
                </c:pt>
                <c:pt idx="278">
                  <c:v>0.102558</c:v>
                </c:pt>
                <c:pt idx="279">
                  <c:v>0.101378</c:v>
                </c:pt>
                <c:pt idx="280">
                  <c:v>0.102075</c:v>
                </c:pt>
                <c:pt idx="281">
                  <c:v>0.103149</c:v>
                </c:pt>
                <c:pt idx="282">
                  <c:v>0.10266</c:v>
                </c:pt>
                <c:pt idx="283">
                  <c:v>0.101657</c:v>
                </c:pt>
                <c:pt idx="284">
                  <c:v>0.102288</c:v>
                </c:pt>
                <c:pt idx="285">
                  <c:v>0.102019</c:v>
                </c:pt>
                <c:pt idx="286">
                  <c:v>0.101942</c:v>
                </c:pt>
                <c:pt idx="287">
                  <c:v>0.10233200000000001</c:v>
                </c:pt>
                <c:pt idx="288">
                  <c:v>0.104708</c:v>
                </c:pt>
                <c:pt idx="289">
                  <c:v>0.104028</c:v>
                </c:pt>
                <c:pt idx="290">
                  <c:v>0.102135</c:v>
                </c:pt>
                <c:pt idx="291">
                  <c:v>0.103197</c:v>
                </c:pt>
                <c:pt idx="292">
                  <c:v>0.104007</c:v>
                </c:pt>
                <c:pt idx="293">
                  <c:v>0.104284</c:v>
                </c:pt>
                <c:pt idx="294">
                  <c:v>0.102531</c:v>
                </c:pt>
                <c:pt idx="295">
                  <c:v>0.10428</c:v>
                </c:pt>
                <c:pt idx="296">
                  <c:v>0.104603</c:v>
                </c:pt>
                <c:pt idx="297">
                  <c:v>0.10348499999999999</c:v>
                </c:pt>
                <c:pt idx="298">
                  <c:v>0.104752</c:v>
                </c:pt>
                <c:pt idx="299">
                  <c:v>0.104229</c:v>
                </c:pt>
                <c:pt idx="300">
                  <c:v>0.103273</c:v>
                </c:pt>
                <c:pt idx="301">
                  <c:v>0.103521</c:v>
                </c:pt>
                <c:pt idx="302">
                  <c:v>0.10427699999999999</c:v>
                </c:pt>
                <c:pt idx="303">
                  <c:v>0.105156</c:v>
                </c:pt>
                <c:pt idx="304">
                  <c:v>0.10492600000000001</c:v>
                </c:pt>
                <c:pt idx="305">
                  <c:v>0.106075</c:v>
                </c:pt>
                <c:pt idx="306">
                  <c:v>0.105249</c:v>
                </c:pt>
                <c:pt idx="307">
                  <c:v>0.10459300000000001</c:v>
                </c:pt>
                <c:pt idx="308">
                  <c:v>0.10501000000000001</c:v>
                </c:pt>
                <c:pt idx="309">
                  <c:v>0.106375</c:v>
                </c:pt>
                <c:pt idx="310">
                  <c:v>0.10541499999999999</c:v>
                </c:pt>
                <c:pt idx="311">
                  <c:v>0.10521999999999999</c:v>
                </c:pt>
                <c:pt idx="312">
                  <c:v>0.10573200000000001</c:v>
                </c:pt>
                <c:pt idx="313">
                  <c:v>0.10592699999999999</c:v>
                </c:pt>
                <c:pt idx="314">
                  <c:v>0.10568900000000001</c:v>
                </c:pt>
                <c:pt idx="315">
                  <c:v>0.106374</c:v>
                </c:pt>
                <c:pt idx="316">
                  <c:v>0.10574699999999999</c:v>
                </c:pt>
                <c:pt idx="317">
                  <c:v>0.106216</c:v>
                </c:pt>
                <c:pt idx="318">
                  <c:v>0.10567500000000001</c:v>
                </c:pt>
                <c:pt idx="319">
                  <c:v>0.106597</c:v>
                </c:pt>
                <c:pt idx="320">
                  <c:v>0.107977</c:v>
                </c:pt>
                <c:pt idx="321">
                  <c:v>0.10728799999999999</c:v>
                </c:pt>
                <c:pt idx="322">
                  <c:v>0.10743</c:v>
                </c:pt>
                <c:pt idx="323">
                  <c:v>0.108074</c:v>
                </c:pt>
                <c:pt idx="324">
                  <c:v>0.108747</c:v>
                </c:pt>
                <c:pt idx="325">
                  <c:v>0.107516</c:v>
                </c:pt>
                <c:pt idx="326">
                  <c:v>0.10788</c:v>
                </c:pt>
                <c:pt idx="327">
                  <c:v>0.107224</c:v>
                </c:pt>
                <c:pt idx="328">
                  <c:v>0.10788200000000001</c:v>
                </c:pt>
                <c:pt idx="329">
                  <c:v>0.10879800000000001</c:v>
                </c:pt>
                <c:pt idx="330">
                  <c:v>0.108351</c:v>
                </c:pt>
                <c:pt idx="331">
                  <c:v>0.10861700000000001</c:v>
                </c:pt>
                <c:pt idx="332">
                  <c:v>0.108628</c:v>
                </c:pt>
                <c:pt idx="333">
                  <c:v>0.108404</c:v>
                </c:pt>
                <c:pt idx="334">
                  <c:v>0.10881</c:v>
                </c:pt>
                <c:pt idx="335">
                  <c:v>0.10852199999999999</c:v>
                </c:pt>
                <c:pt idx="336">
                  <c:v>0.108769</c:v>
                </c:pt>
                <c:pt idx="337">
                  <c:v>0.108838</c:v>
                </c:pt>
                <c:pt idx="338">
                  <c:v>0.10914600000000001</c:v>
                </c:pt>
                <c:pt idx="339">
                  <c:v>0.110178</c:v>
                </c:pt>
                <c:pt idx="340">
                  <c:v>0.110668</c:v>
                </c:pt>
                <c:pt idx="341">
                  <c:v>0.110343</c:v>
                </c:pt>
                <c:pt idx="342">
                  <c:v>0.11071499999999999</c:v>
                </c:pt>
                <c:pt idx="343">
                  <c:v>0.110235</c:v>
                </c:pt>
                <c:pt idx="344">
                  <c:v>0.109996</c:v>
                </c:pt>
                <c:pt idx="345">
                  <c:v>0.111293</c:v>
                </c:pt>
                <c:pt idx="346">
                  <c:v>0.111609</c:v>
                </c:pt>
                <c:pt idx="347">
                  <c:v>0.11144</c:v>
                </c:pt>
                <c:pt idx="348">
                  <c:v>0.111336</c:v>
                </c:pt>
                <c:pt idx="349">
                  <c:v>0.11258</c:v>
                </c:pt>
                <c:pt idx="350">
                  <c:v>0.111819</c:v>
                </c:pt>
                <c:pt idx="351">
                  <c:v>0.112472</c:v>
                </c:pt>
                <c:pt idx="352">
                  <c:v>0.11198</c:v>
                </c:pt>
                <c:pt idx="353">
                  <c:v>0.11268599999999999</c:v>
                </c:pt>
                <c:pt idx="354">
                  <c:v>0.112372</c:v>
                </c:pt>
                <c:pt idx="355">
                  <c:v>0.11309900000000001</c:v>
                </c:pt>
                <c:pt idx="356">
                  <c:v>0.113271</c:v>
                </c:pt>
                <c:pt idx="357">
                  <c:v>0.11359</c:v>
                </c:pt>
                <c:pt idx="358">
                  <c:v>0.112195</c:v>
                </c:pt>
                <c:pt idx="359">
                  <c:v>0.11043600000000001</c:v>
                </c:pt>
                <c:pt idx="360">
                  <c:v>0.110321</c:v>
                </c:pt>
                <c:pt idx="361">
                  <c:v>0.110377</c:v>
                </c:pt>
                <c:pt idx="362">
                  <c:v>0.11068</c:v>
                </c:pt>
                <c:pt idx="363">
                  <c:v>0.111333</c:v>
                </c:pt>
                <c:pt idx="364">
                  <c:v>0.11149199999999999</c:v>
                </c:pt>
                <c:pt idx="365">
                  <c:v>0.11255</c:v>
                </c:pt>
                <c:pt idx="366">
                  <c:v>0.112076</c:v>
                </c:pt>
                <c:pt idx="367">
                  <c:v>0.113036</c:v>
                </c:pt>
                <c:pt idx="368">
                  <c:v>0.11321199999999999</c:v>
                </c:pt>
                <c:pt idx="369">
                  <c:v>0.11309900000000001</c:v>
                </c:pt>
                <c:pt idx="370">
                  <c:v>0.11361599999999999</c:v>
                </c:pt>
                <c:pt idx="371">
                  <c:v>0.11369600000000001</c:v>
                </c:pt>
                <c:pt idx="372">
                  <c:v>0.114243</c:v>
                </c:pt>
                <c:pt idx="373">
                  <c:v>0.114828</c:v>
                </c:pt>
                <c:pt idx="374">
                  <c:v>0.114819</c:v>
                </c:pt>
                <c:pt idx="375">
                  <c:v>0.115194</c:v>
                </c:pt>
                <c:pt idx="376">
                  <c:v>0.115359</c:v>
                </c:pt>
                <c:pt idx="377">
                  <c:v>0.116451</c:v>
                </c:pt>
                <c:pt idx="378">
                  <c:v>0.115997</c:v>
                </c:pt>
                <c:pt idx="379">
                  <c:v>0.11679200000000001</c:v>
                </c:pt>
                <c:pt idx="380">
                  <c:v>0.11701</c:v>
                </c:pt>
                <c:pt idx="381">
                  <c:v>0.116881</c:v>
                </c:pt>
                <c:pt idx="382">
                  <c:v>0.117564</c:v>
                </c:pt>
                <c:pt idx="383">
                  <c:v>0.11751399999999999</c:v>
                </c:pt>
                <c:pt idx="384">
                  <c:v>0.117518</c:v>
                </c:pt>
                <c:pt idx="385">
                  <c:v>0.11731</c:v>
                </c:pt>
                <c:pt idx="386">
                  <c:v>0.11920699999999999</c:v>
                </c:pt>
                <c:pt idx="387">
                  <c:v>0.118988</c:v>
                </c:pt>
                <c:pt idx="388">
                  <c:v>0.11959</c:v>
                </c:pt>
                <c:pt idx="389">
                  <c:v>0.119745</c:v>
                </c:pt>
                <c:pt idx="390">
                  <c:v>0.12037399999999999</c:v>
                </c:pt>
                <c:pt idx="391">
                  <c:v>0.120172</c:v>
                </c:pt>
                <c:pt idx="392">
                  <c:v>0.121133</c:v>
                </c:pt>
                <c:pt idx="393">
                  <c:v>0.120697</c:v>
                </c:pt>
                <c:pt idx="394">
                  <c:v>0.120743</c:v>
                </c:pt>
                <c:pt idx="395">
                  <c:v>0.122269</c:v>
                </c:pt>
                <c:pt idx="396">
                  <c:v>0.12227399999999999</c:v>
                </c:pt>
                <c:pt idx="397">
                  <c:v>0.122239</c:v>
                </c:pt>
                <c:pt idx="398">
                  <c:v>0.12329</c:v>
                </c:pt>
                <c:pt idx="399">
                  <c:v>0.12271899999999999</c:v>
                </c:pt>
                <c:pt idx="400">
                  <c:v>0.123804</c:v>
                </c:pt>
                <c:pt idx="401">
                  <c:v>0.124468</c:v>
                </c:pt>
                <c:pt idx="402">
                  <c:v>0.12511900000000001</c:v>
                </c:pt>
                <c:pt idx="403">
                  <c:v>0.12559699999999999</c:v>
                </c:pt>
                <c:pt idx="404">
                  <c:v>0.12574399999999999</c:v>
                </c:pt>
                <c:pt idx="405">
                  <c:v>0.126</c:v>
                </c:pt>
                <c:pt idx="406">
                  <c:v>0.12689800000000001</c:v>
                </c:pt>
                <c:pt idx="407">
                  <c:v>0.127888</c:v>
                </c:pt>
                <c:pt idx="408">
                  <c:v>0.12800700000000001</c:v>
                </c:pt>
                <c:pt idx="409">
                  <c:v>0.128886</c:v>
                </c:pt>
                <c:pt idx="410">
                  <c:v>0.129523</c:v>
                </c:pt>
                <c:pt idx="411">
                  <c:v>0.13047700000000001</c:v>
                </c:pt>
                <c:pt idx="412">
                  <c:v>0.13017300000000001</c:v>
                </c:pt>
                <c:pt idx="413">
                  <c:v>0.12978600000000001</c:v>
                </c:pt>
                <c:pt idx="414">
                  <c:v>0.13072600000000001</c:v>
                </c:pt>
                <c:pt idx="415">
                  <c:v>0.132241</c:v>
                </c:pt>
                <c:pt idx="416">
                  <c:v>0.13226499999999999</c:v>
                </c:pt>
                <c:pt idx="417">
                  <c:v>0.13341700000000001</c:v>
                </c:pt>
                <c:pt idx="418">
                  <c:v>0.13355</c:v>
                </c:pt>
                <c:pt idx="419">
                  <c:v>0.13389699999999999</c:v>
                </c:pt>
                <c:pt idx="420">
                  <c:v>0.13478299999999999</c:v>
                </c:pt>
                <c:pt idx="421">
                  <c:v>0.13587199999999999</c:v>
                </c:pt>
                <c:pt idx="422">
                  <c:v>0.13677</c:v>
                </c:pt>
                <c:pt idx="423">
                  <c:v>0.13692099999999999</c:v>
                </c:pt>
                <c:pt idx="424">
                  <c:v>0.13827200000000001</c:v>
                </c:pt>
                <c:pt idx="425">
                  <c:v>0.13872999999999999</c:v>
                </c:pt>
                <c:pt idx="426">
                  <c:v>0.139155</c:v>
                </c:pt>
                <c:pt idx="427">
                  <c:v>0.139816</c:v>
                </c:pt>
                <c:pt idx="428">
                  <c:v>0.14063700000000001</c:v>
                </c:pt>
                <c:pt idx="429">
                  <c:v>0.14111000000000001</c:v>
                </c:pt>
                <c:pt idx="430">
                  <c:v>0.14225399999999999</c:v>
                </c:pt>
                <c:pt idx="431">
                  <c:v>0.14310899999999999</c:v>
                </c:pt>
                <c:pt idx="432">
                  <c:v>0.14324400000000001</c:v>
                </c:pt>
                <c:pt idx="433">
                  <c:v>0.14449699999999999</c:v>
                </c:pt>
                <c:pt idx="434">
                  <c:v>0.145565</c:v>
                </c:pt>
                <c:pt idx="435">
                  <c:v>0.146147</c:v>
                </c:pt>
                <c:pt idx="436">
                  <c:v>0.147148</c:v>
                </c:pt>
                <c:pt idx="437">
                  <c:v>0.14862</c:v>
                </c:pt>
                <c:pt idx="438">
                  <c:v>0.149533</c:v>
                </c:pt>
                <c:pt idx="439">
                  <c:v>0.150144</c:v>
                </c:pt>
                <c:pt idx="440">
                  <c:v>0.15102499999999999</c:v>
                </c:pt>
                <c:pt idx="441">
                  <c:v>0.15212300000000001</c:v>
                </c:pt>
                <c:pt idx="442">
                  <c:v>0.15282000000000001</c:v>
                </c:pt>
                <c:pt idx="443">
                  <c:v>0.153775</c:v>
                </c:pt>
                <c:pt idx="444">
                  <c:v>0.15446799999999999</c:v>
                </c:pt>
                <c:pt idx="445">
                  <c:v>0.15524099999999999</c:v>
                </c:pt>
                <c:pt idx="446">
                  <c:v>0.15596499999999999</c:v>
                </c:pt>
                <c:pt idx="447">
                  <c:v>0.15745100000000001</c:v>
                </c:pt>
                <c:pt idx="448">
                  <c:v>0.157722</c:v>
                </c:pt>
                <c:pt idx="449">
                  <c:v>0.15871499999999999</c:v>
                </c:pt>
                <c:pt idx="450">
                  <c:v>0.15956100000000001</c:v>
                </c:pt>
                <c:pt idx="451">
                  <c:v>0.16029599999999999</c:v>
                </c:pt>
                <c:pt idx="452">
                  <c:v>0.16123499999999999</c:v>
                </c:pt>
                <c:pt idx="453">
                  <c:v>0.16162799999999999</c:v>
                </c:pt>
                <c:pt idx="454">
                  <c:v>0.16259000000000001</c:v>
                </c:pt>
                <c:pt idx="455">
                  <c:v>0.162689</c:v>
                </c:pt>
                <c:pt idx="456">
                  <c:v>0.163886</c:v>
                </c:pt>
                <c:pt idx="457">
                  <c:v>0.163719</c:v>
                </c:pt>
                <c:pt idx="458">
                  <c:v>0.16561600000000001</c:v>
                </c:pt>
                <c:pt idx="459">
                  <c:v>0.16536200000000001</c:v>
                </c:pt>
                <c:pt idx="460">
                  <c:v>0.166077</c:v>
                </c:pt>
                <c:pt idx="461">
                  <c:v>0.16708700000000001</c:v>
                </c:pt>
                <c:pt idx="462">
                  <c:v>0.16891999999999999</c:v>
                </c:pt>
                <c:pt idx="463">
                  <c:v>0.16970199999999999</c:v>
                </c:pt>
                <c:pt idx="464">
                  <c:v>0.169854</c:v>
                </c:pt>
                <c:pt idx="465">
                  <c:v>0.17145299999999999</c:v>
                </c:pt>
                <c:pt idx="466">
                  <c:v>0.172149</c:v>
                </c:pt>
                <c:pt idx="467">
                  <c:v>0.173905</c:v>
                </c:pt>
                <c:pt idx="468">
                  <c:v>0.17546200000000001</c:v>
                </c:pt>
                <c:pt idx="469">
                  <c:v>0.176983</c:v>
                </c:pt>
                <c:pt idx="470">
                  <c:v>0.17705499999999999</c:v>
                </c:pt>
                <c:pt idx="471">
                  <c:v>0.17860200000000001</c:v>
                </c:pt>
                <c:pt idx="472">
                  <c:v>0.17899300000000001</c:v>
                </c:pt>
                <c:pt idx="473">
                  <c:v>0.180896</c:v>
                </c:pt>
                <c:pt idx="474">
                  <c:v>0.18151500000000001</c:v>
                </c:pt>
                <c:pt idx="475">
                  <c:v>0.18319199999999999</c:v>
                </c:pt>
                <c:pt idx="476">
                  <c:v>0.184778</c:v>
                </c:pt>
                <c:pt idx="477">
                  <c:v>0.18706500000000001</c:v>
                </c:pt>
                <c:pt idx="478">
                  <c:v>0.18844900000000001</c:v>
                </c:pt>
                <c:pt idx="479">
                  <c:v>0.18926000000000001</c:v>
                </c:pt>
                <c:pt idx="480">
                  <c:v>0.19102</c:v>
                </c:pt>
                <c:pt idx="481">
                  <c:v>0.19264999999999999</c:v>
                </c:pt>
                <c:pt idx="482">
                  <c:v>0.19447800000000001</c:v>
                </c:pt>
                <c:pt idx="483">
                  <c:v>0.195664</c:v>
                </c:pt>
                <c:pt idx="484">
                  <c:v>0.19661000000000001</c:v>
                </c:pt>
                <c:pt idx="485">
                  <c:v>0.19812299999999999</c:v>
                </c:pt>
                <c:pt idx="486">
                  <c:v>0.20024400000000001</c:v>
                </c:pt>
                <c:pt idx="487">
                  <c:v>0.20207600000000001</c:v>
                </c:pt>
                <c:pt idx="488">
                  <c:v>0.204184</c:v>
                </c:pt>
                <c:pt idx="489">
                  <c:v>0.205655</c:v>
                </c:pt>
                <c:pt idx="490">
                  <c:v>0.20749999999999999</c:v>
                </c:pt>
                <c:pt idx="491">
                  <c:v>0.208814</c:v>
                </c:pt>
                <c:pt idx="492">
                  <c:v>0.21082699999999999</c:v>
                </c:pt>
                <c:pt idx="493">
                  <c:v>0.211814</c:v>
                </c:pt>
                <c:pt idx="494">
                  <c:v>0.21315899999999999</c:v>
                </c:pt>
                <c:pt idx="495">
                  <c:v>0.215306</c:v>
                </c:pt>
                <c:pt idx="496">
                  <c:v>0.216307</c:v>
                </c:pt>
                <c:pt idx="497">
                  <c:v>0.218086</c:v>
                </c:pt>
                <c:pt idx="498">
                  <c:v>0.22051200000000001</c:v>
                </c:pt>
                <c:pt idx="499">
                  <c:v>0.22201299999999999</c:v>
                </c:pt>
                <c:pt idx="500">
                  <c:v>0.22431899999999999</c:v>
                </c:pt>
                <c:pt idx="501">
                  <c:v>0.22556699999999999</c:v>
                </c:pt>
                <c:pt idx="502">
                  <c:v>0.22670299999999999</c:v>
                </c:pt>
                <c:pt idx="503">
                  <c:v>0.228273</c:v>
                </c:pt>
                <c:pt idx="504">
                  <c:v>0.230964</c:v>
                </c:pt>
                <c:pt idx="505">
                  <c:v>0.23144200000000001</c:v>
                </c:pt>
                <c:pt idx="506">
                  <c:v>0.23225399999999999</c:v>
                </c:pt>
                <c:pt idx="507">
                  <c:v>0.23427899999999999</c:v>
                </c:pt>
                <c:pt idx="508">
                  <c:v>0.23599700000000001</c:v>
                </c:pt>
                <c:pt idx="509">
                  <c:v>0.23771100000000001</c:v>
                </c:pt>
                <c:pt idx="510">
                  <c:v>0.23924400000000001</c:v>
                </c:pt>
                <c:pt idx="511">
                  <c:v>0.24050199999999999</c:v>
                </c:pt>
                <c:pt idx="512">
                  <c:v>0.241616</c:v>
                </c:pt>
                <c:pt idx="513">
                  <c:v>0.24321899999999999</c:v>
                </c:pt>
                <c:pt idx="514">
                  <c:v>0.24490600000000001</c:v>
                </c:pt>
                <c:pt idx="515">
                  <c:v>0.24601000000000001</c:v>
                </c:pt>
                <c:pt idx="516">
                  <c:v>0.24678900000000001</c:v>
                </c:pt>
                <c:pt idx="517">
                  <c:v>0.24835399999999999</c:v>
                </c:pt>
                <c:pt idx="518">
                  <c:v>0.24881700000000001</c:v>
                </c:pt>
                <c:pt idx="519">
                  <c:v>0.25108000000000003</c:v>
                </c:pt>
                <c:pt idx="520">
                  <c:v>0.25155300000000003</c:v>
                </c:pt>
                <c:pt idx="521">
                  <c:v>0.25291200000000003</c:v>
                </c:pt>
                <c:pt idx="522">
                  <c:v>0.254189</c:v>
                </c:pt>
                <c:pt idx="523">
                  <c:v>0.25429800000000002</c:v>
                </c:pt>
                <c:pt idx="524">
                  <c:v>0.25504399999999999</c:v>
                </c:pt>
                <c:pt idx="525">
                  <c:v>0.25600099999999998</c:v>
                </c:pt>
                <c:pt idx="526">
                  <c:v>0.25718999999999997</c:v>
                </c:pt>
                <c:pt idx="527">
                  <c:v>0.25796999999999998</c:v>
                </c:pt>
                <c:pt idx="528">
                  <c:v>0.25851099999999999</c:v>
                </c:pt>
                <c:pt idx="529">
                  <c:v>0.25982699999999997</c:v>
                </c:pt>
                <c:pt idx="530">
                  <c:v>0.26000899999999999</c:v>
                </c:pt>
                <c:pt idx="531">
                  <c:v>0.26088600000000001</c:v>
                </c:pt>
                <c:pt idx="532">
                  <c:v>0.26106400000000002</c:v>
                </c:pt>
                <c:pt idx="533">
                  <c:v>0.261909</c:v>
                </c:pt>
                <c:pt idx="534">
                  <c:v>0.26264799999999999</c:v>
                </c:pt>
                <c:pt idx="535">
                  <c:v>0.26313700000000001</c:v>
                </c:pt>
                <c:pt idx="536">
                  <c:v>0.26345600000000002</c:v>
                </c:pt>
                <c:pt idx="537">
                  <c:v>0.26467299999999999</c:v>
                </c:pt>
                <c:pt idx="538">
                  <c:v>0.26494499999999999</c:v>
                </c:pt>
                <c:pt idx="539">
                  <c:v>0.26561499999999999</c:v>
                </c:pt>
                <c:pt idx="540">
                  <c:v>0.26623400000000003</c:v>
                </c:pt>
                <c:pt idx="541">
                  <c:v>0.26582</c:v>
                </c:pt>
                <c:pt idx="542">
                  <c:v>0.26729799999999998</c:v>
                </c:pt>
                <c:pt idx="543">
                  <c:v>0.26650800000000002</c:v>
                </c:pt>
                <c:pt idx="544">
                  <c:v>0.2676</c:v>
                </c:pt>
                <c:pt idx="545">
                  <c:v>0.26782099999999998</c:v>
                </c:pt>
                <c:pt idx="546">
                  <c:v>0.26829199999999997</c:v>
                </c:pt>
                <c:pt idx="547">
                  <c:v>0.26913199999999998</c:v>
                </c:pt>
                <c:pt idx="548">
                  <c:v>0.26917099999999999</c:v>
                </c:pt>
                <c:pt idx="549">
                  <c:v>0.27048</c:v>
                </c:pt>
                <c:pt idx="550">
                  <c:v>0.27004</c:v>
                </c:pt>
                <c:pt idx="551">
                  <c:v>0.27068399999999998</c:v>
                </c:pt>
                <c:pt idx="552">
                  <c:v>0.27060200000000001</c:v>
                </c:pt>
                <c:pt idx="553">
                  <c:v>0.27155600000000002</c:v>
                </c:pt>
                <c:pt idx="554">
                  <c:v>0.27125899999999997</c:v>
                </c:pt>
                <c:pt idx="555">
                  <c:v>0.272256</c:v>
                </c:pt>
                <c:pt idx="556">
                  <c:v>0.27268799999999999</c:v>
                </c:pt>
                <c:pt idx="557">
                  <c:v>0.27283200000000002</c:v>
                </c:pt>
                <c:pt idx="558">
                  <c:v>0.273453</c:v>
                </c:pt>
                <c:pt idx="559">
                  <c:v>0.27335300000000001</c:v>
                </c:pt>
                <c:pt idx="560">
                  <c:v>0.27362799999999998</c:v>
                </c:pt>
                <c:pt idx="561">
                  <c:v>0.27483600000000002</c:v>
                </c:pt>
                <c:pt idx="562">
                  <c:v>0.27513300000000002</c:v>
                </c:pt>
                <c:pt idx="563">
                  <c:v>0.27569300000000002</c:v>
                </c:pt>
                <c:pt idx="564">
                  <c:v>0.27678399999999997</c:v>
                </c:pt>
                <c:pt idx="565">
                  <c:v>0.27737000000000001</c:v>
                </c:pt>
                <c:pt idx="566">
                  <c:v>0.27764100000000003</c:v>
                </c:pt>
                <c:pt idx="567">
                  <c:v>0.27771400000000002</c:v>
                </c:pt>
                <c:pt idx="568">
                  <c:v>0.27804000000000001</c:v>
                </c:pt>
                <c:pt idx="569">
                  <c:v>0.27894999999999998</c:v>
                </c:pt>
                <c:pt idx="570">
                  <c:v>0.278507</c:v>
                </c:pt>
                <c:pt idx="571">
                  <c:v>0.279449</c:v>
                </c:pt>
                <c:pt idx="572">
                  <c:v>0.28050799999999998</c:v>
                </c:pt>
                <c:pt idx="573">
                  <c:v>0.28018999999999999</c:v>
                </c:pt>
                <c:pt idx="574">
                  <c:v>0.28059200000000001</c:v>
                </c:pt>
                <c:pt idx="575">
                  <c:v>0.28033999999999998</c:v>
                </c:pt>
                <c:pt idx="576">
                  <c:v>0.28159899999999999</c:v>
                </c:pt>
                <c:pt idx="577">
                  <c:v>0.28204099999999999</c:v>
                </c:pt>
                <c:pt idx="578">
                  <c:v>0.28211599999999998</c:v>
                </c:pt>
                <c:pt idx="579">
                  <c:v>0.28270200000000001</c:v>
                </c:pt>
                <c:pt idx="580">
                  <c:v>0.28362500000000002</c:v>
                </c:pt>
                <c:pt idx="581">
                  <c:v>0.28337099999999998</c:v>
                </c:pt>
                <c:pt idx="582">
                  <c:v>0.284495</c:v>
                </c:pt>
                <c:pt idx="583">
                  <c:v>0.28410400000000002</c:v>
                </c:pt>
                <c:pt idx="584">
                  <c:v>0.28487499999999999</c:v>
                </c:pt>
                <c:pt idx="585">
                  <c:v>0.28471099999999999</c:v>
                </c:pt>
                <c:pt idx="586">
                  <c:v>0.28522199999999998</c:v>
                </c:pt>
                <c:pt idx="587">
                  <c:v>0.28568900000000003</c:v>
                </c:pt>
                <c:pt idx="588">
                  <c:v>0.28588400000000003</c:v>
                </c:pt>
                <c:pt idx="589">
                  <c:v>0.28636099999999998</c:v>
                </c:pt>
                <c:pt idx="590">
                  <c:v>0.28717900000000002</c:v>
                </c:pt>
                <c:pt idx="591">
                  <c:v>0.28744399999999998</c:v>
                </c:pt>
                <c:pt idx="592">
                  <c:v>0.28797400000000001</c:v>
                </c:pt>
                <c:pt idx="593">
                  <c:v>0.28795799999999999</c:v>
                </c:pt>
                <c:pt idx="594">
                  <c:v>0.28831299999999999</c:v>
                </c:pt>
                <c:pt idx="595">
                  <c:v>0.28831899999999999</c:v>
                </c:pt>
                <c:pt idx="596">
                  <c:v>0.28912599999999999</c:v>
                </c:pt>
                <c:pt idx="597">
                  <c:v>0.288439</c:v>
                </c:pt>
                <c:pt idx="598">
                  <c:v>0.28927700000000001</c:v>
                </c:pt>
                <c:pt idx="599">
                  <c:v>0.289601</c:v>
                </c:pt>
                <c:pt idx="600">
                  <c:v>0.28901900000000003</c:v>
                </c:pt>
                <c:pt idx="601">
                  <c:v>0.28925899999999999</c:v>
                </c:pt>
                <c:pt idx="602">
                  <c:v>0.28972300000000001</c:v>
                </c:pt>
                <c:pt idx="603">
                  <c:v>0.28966399999999998</c:v>
                </c:pt>
                <c:pt idx="604">
                  <c:v>0.29000599999999999</c:v>
                </c:pt>
                <c:pt idx="605">
                  <c:v>0.29026099999999999</c:v>
                </c:pt>
                <c:pt idx="606">
                  <c:v>0.29099599999999998</c:v>
                </c:pt>
                <c:pt idx="607">
                  <c:v>0.29113600000000001</c:v>
                </c:pt>
                <c:pt idx="608">
                  <c:v>0.29058400000000001</c:v>
                </c:pt>
                <c:pt idx="609">
                  <c:v>0.29129100000000002</c:v>
                </c:pt>
                <c:pt idx="610">
                  <c:v>0.29145700000000002</c:v>
                </c:pt>
                <c:pt idx="611">
                  <c:v>0.29147000000000001</c:v>
                </c:pt>
                <c:pt idx="612">
                  <c:v>0.29147899999999999</c:v>
                </c:pt>
                <c:pt idx="613">
                  <c:v>0.29151500000000002</c:v>
                </c:pt>
                <c:pt idx="614">
                  <c:v>0.29178900000000002</c:v>
                </c:pt>
                <c:pt idx="615">
                  <c:v>0.291605</c:v>
                </c:pt>
                <c:pt idx="616">
                  <c:v>0.291935</c:v>
                </c:pt>
                <c:pt idx="617">
                  <c:v>0.29154400000000003</c:v>
                </c:pt>
                <c:pt idx="618">
                  <c:v>0.29235899999999998</c:v>
                </c:pt>
                <c:pt idx="619">
                  <c:v>0.29225499999999999</c:v>
                </c:pt>
                <c:pt idx="620">
                  <c:v>0.29156599999999999</c:v>
                </c:pt>
                <c:pt idx="621">
                  <c:v>0.29175899999999999</c:v>
                </c:pt>
                <c:pt idx="622">
                  <c:v>0.29225200000000001</c:v>
                </c:pt>
                <c:pt idx="623">
                  <c:v>0.29120800000000002</c:v>
                </c:pt>
                <c:pt idx="624">
                  <c:v>0.29177999999999998</c:v>
                </c:pt>
                <c:pt idx="625">
                  <c:v>0.29106500000000002</c:v>
                </c:pt>
                <c:pt idx="626">
                  <c:v>0.29153800000000002</c:v>
                </c:pt>
                <c:pt idx="627">
                  <c:v>0.29071599999999997</c:v>
                </c:pt>
                <c:pt idx="628">
                  <c:v>0.29122300000000001</c:v>
                </c:pt>
                <c:pt idx="629">
                  <c:v>0.291022</c:v>
                </c:pt>
                <c:pt idx="630">
                  <c:v>0.29046899999999998</c:v>
                </c:pt>
                <c:pt idx="631">
                  <c:v>0.29055599999999998</c:v>
                </c:pt>
                <c:pt idx="632">
                  <c:v>0.29057100000000002</c:v>
                </c:pt>
                <c:pt idx="633">
                  <c:v>0.290265</c:v>
                </c:pt>
                <c:pt idx="634">
                  <c:v>0.28982599999999997</c:v>
                </c:pt>
                <c:pt idx="635">
                  <c:v>0.289159</c:v>
                </c:pt>
                <c:pt idx="636">
                  <c:v>0.28952099999999997</c:v>
                </c:pt>
                <c:pt idx="637">
                  <c:v>0.28956500000000002</c:v>
                </c:pt>
                <c:pt idx="638">
                  <c:v>0.28969499999999998</c:v>
                </c:pt>
                <c:pt idx="639">
                  <c:v>0.29009000000000001</c:v>
                </c:pt>
                <c:pt idx="640">
                  <c:v>0.28891099999999997</c:v>
                </c:pt>
                <c:pt idx="641">
                  <c:v>0.28885899999999998</c:v>
                </c:pt>
                <c:pt idx="642">
                  <c:v>0.28823300000000002</c:v>
                </c:pt>
                <c:pt idx="643">
                  <c:v>0.28777200000000003</c:v>
                </c:pt>
                <c:pt idx="644">
                  <c:v>0.28787000000000001</c:v>
                </c:pt>
                <c:pt idx="645">
                  <c:v>0.287719</c:v>
                </c:pt>
                <c:pt idx="646">
                  <c:v>0.28722599999999998</c:v>
                </c:pt>
                <c:pt idx="647">
                  <c:v>0.28663499999999997</c:v>
                </c:pt>
                <c:pt idx="648">
                  <c:v>0.28657700000000003</c:v>
                </c:pt>
                <c:pt idx="649">
                  <c:v>0.28648200000000001</c:v>
                </c:pt>
                <c:pt idx="650">
                  <c:v>0.28584100000000001</c:v>
                </c:pt>
                <c:pt idx="651">
                  <c:v>0.28551799999999999</c:v>
                </c:pt>
                <c:pt idx="652">
                  <c:v>0.28515800000000002</c:v>
                </c:pt>
                <c:pt idx="653">
                  <c:v>0.284474</c:v>
                </c:pt>
                <c:pt idx="654">
                  <c:v>0.28425899999999998</c:v>
                </c:pt>
                <c:pt idx="655">
                  <c:v>0.28376600000000002</c:v>
                </c:pt>
                <c:pt idx="656">
                  <c:v>0.28339599999999998</c:v>
                </c:pt>
                <c:pt idx="657">
                  <c:v>0.28283399999999997</c:v>
                </c:pt>
                <c:pt idx="658">
                  <c:v>0.28225800000000001</c:v>
                </c:pt>
                <c:pt idx="659">
                  <c:v>0.28194599999999997</c:v>
                </c:pt>
                <c:pt idx="660">
                  <c:v>0.281528</c:v>
                </c:pt>
                <c:pt idx="661">
                  <c:v>0.28056999999999999</c:v>
                </c:pt>
                <c:pt idx="662">
                  <c:v>0.28043099999999999</c:v>
                </c:pt>
                <c:pt idx="663">
                  <c:v>0.27970499999999998</c:v>
                </c:pt>
                <c:pt idx="664">
                  <c:v>0.27911000000000002</c:v>
                </c:pt>
                <c:pt idx="665">
                  <c:v>0.27869699999999997</c:v>
                </c:pt>
                <c:pt idx="666">
                  <c:v>0.27817700000000001</c:v>
                </c:pt>
                <c:pt idx="667">
                  <c:v>0.27774199999999999</c:v>
                </c:pt>
                <c:pt idx="668">
                  <c:v>0.276924</c:v>
                </c:pt>
                <c:pt idx="669">
                  <c:v>0.275897</c:v>
                </c:pt>
                <c:pt idx="670">
                  <c:v>0.27513599999999999</c:v>
                </c:pt>
                <c:pt idx="671">
                  <c:v>0.274841</c:v>
                </c:pt>
                <c:pt idx="672">
                  <c:v>0.273752</c:v>
                </c:pt>
                <c:pt idx="673">
                  <c:v>0.273532</c:v>
                </c:pt>
                <c:pt idx="674">
                  <c:v>0.27289200000000002</c:v>
                </c:pt>
                <c:pt idx="675">
                  <c:v>0.27200000000000002</c:v>
                </c:pt>
                <c:pt idx="676">
                  <c:v>0.27129199999999998</c:v>
                </c:pt>
                <c:pt idx="677">
                  <c:v>0.270204</c:v>
                </c:pt>
                <c:pt idx="678">
                  <c:v>0.270007</c:v>
                </c:pt>
                <c:pt idx="679">
                  <c:v>0.26914399999999999</c:v>
                </c:pt>
                <c:pt idx="680">
                  <c:v>0.2681</c:v>
                </c:pt>
                <c:pt idx="681">
                  <c:v>0.26798100000000002</c:v>
                </c:pt>
                <c:pt idx="682">
                  <c:v>0.26692900000000003</c:v>
                </c:pt>
                <c:pt idx="683">
                  <c:v>0.26585199999999998</c:v>
                </c:pt>
                <c:pt idx="684">
                  <c:v>0.26534400000000002</c:v>
                </c:pt>
                <c:pt idx="685">
                  <c:v>0.264376</c:v>
                </c:pt>
                <c:pt idx="686">
                  <c:v>0.263403</c:v>
                </c:pt>
                <c:pt idx="687">
                  <c:v>0.26258999999999999</c:v>
                </c:pt>
                <c:pt idx="688">
                  <c:v>0.26138499999999998</c:v>
                </c:pt>
                <c:pt idx="689">
                  <c:v>0.26078499999999999</c:v>
                </c:pt>
                <c:pt idx="690">
                  <c:v>0.25990400000000002</c:v>
                </c:pt>
                <c:pt idx="691">
                  <c:v>0.25935900000000001</c:v>
                </c:pt>
                <c:pt idx="692">
                  <c:v>0.25809399999999999</c:v>
                </c:pt>
                <c:pt idx="693">
                  <c:v>0.25766</c:v>
                </c:pt>
                <c:pt idx="694">
                  <c:v>0.25683400000000001</c:v>
                </c:pt>
                <c:pt idx="695">
                  <c:v>0.255606</c:v>
                </c:pt>
                <c:pt idx="696">
                  <c:v>0.25502799999999998</c:v>
                </c:pt>
                <c:pt idx="697">
                  <c:v>0.254108</c:v>
                </c:pt>
                <c:pt idx="698">
                  <c:v>0.25315799999999999</c:v>
                </c:pt>
                <c:pt idx="699">
                  <c:v>0.25242700000000001</c:v>
                </c:pt>
                <c:pt idx="700">
                  <c:v>0.251114</c:v>
                </c:pt>
                <c:pt idx="701">
                  <c:v>0.25037199999999998</c:v>
                </c:pt>
                <c:pt idx="702">
                  <c:v>0.24931400000000001</c:v>
                </c:pt>
                <c:pt idx="703">
                  <c:v>0.248725</c:v>
                </c:pt>
                <c:pt idx="704">
                  <c:v>0.24729899999999999</c:v>
                </c:pt>
                <c:pt idx="705">
                  <c:v>0.24643399999999999</c:v>
                </c:pt>
                <c:pt idx="706">
                  <c:v>0.245784</c:v>
                </c:pt>
                <c:pt idx="707">
                  <c:v>0.24507000000000001</c:v>
                </c:pt>
                <c:pt idx="708">
                  <c:v>0.244058</c:v>
                </c:pt>
                <c:pt idx="709">
                  <c:v>0.242559</c:v>
                </c:pt>
                <c:pt idx="710">
                  <c:v>0.24165</c:v>
                </c:pt>
                <c:pt idx="711">
                  <c:v>0.24068400000000001</c:v>
                </c:pt>
                <c:pt idx="712">
                  <c:v>0.239735</c:v>
                </c:pt>
                <c:pt idx="713">
                  <c:v>0.239144</c:v>
                </c:pt>
                <c:pt idx="714">
                  <c:v>0.238371</c:v>
                </c:pt>
                <c:pt idx="715">
                  <c:v>0.23751700000000001</c:v>
                </c:pt>
                <c:pt idx="716">
                  <c:v>0.23674300000000001</c:v>
                </c:pt>
                <c:pt idx="717">
                  <c:v>0.236537</c:v>
                </c:pt>
                <c:pt idx="718">
                  <c:v>0.23530999999999999</c:v>
                </c:pt>
                <c:pt idx="719">
                  <c:v>0.23441400000000001</c:v>
                </c:pt>
                <c:pt idx="720">
                  <c:v>0.233459</c:v>
                </c:pt>
                <c:pt idx="721">
                  <c:v>0.232268</c:v>
                </c:pt>
                <c:pt idx="722">
                  <c:v>0.23092599999999999</c:v>
                </c:pt>
                <c:pt idx="723">
                  <c:v>0.23019300000000001</c:v>
                </c:pt>
                <c:pt idx="724">
                  <c:v>0.22908000000000001</c:v>
                </c:pt>
                <c:pt idx="725">
                  <c:v>0.22803100000000001</c:v>
                </c:pt>
                <c:pt idx="726">
                  <c:v>0.22780400000000001</c:v>
                </c:pt>
                <c:pt idx="727">
                  <c:v>0.22709399999999999</c:v>
                </c:pt>
                <c:pt idx="728">
                  <c:v>0.226188</c:v>
                </c:pt>
                <c:pt idx="729">
                  <c:v>0.22548299999999999</c:v>
                </c:pt>
                <c:pt idx="730">
                  <c:v>0.22395899999999999</c:v>
                </c:pt>
                <c:pt idx="731">
                  <c:v>0.223162</c:v>
                </c:pt>
                <c:pt idx="732">
                  <c:v>0.22293199999999999</c:v>
                </c:pt>
                <c:pt idx="733">
                  <c:v>0.22242200000000001</c:v>
                </c:pt>
                <c:pt idx="734">
                  <c:v>0.22122800000000001</c:v>
                </c:pt>
                <c:pt idx="735">
                  <c:v>0.22006400000000001</c:v>
                </c:pt>
                <c:pt idx="736">
                  <c:v>0.218864</c:v>
                </c:pt>
                <c:pt idx="737">
                  <c:v>0.21820000000000001</c:v>
                </c:pt>
                <c:pt idx="738">
                  <c:v>0.21739700000000001</c:v>
                </c:pt>
                <c:pt idx="739">
                  <c:v>0.21643699999999999</c:v>
                </c:pt>
                <c:pt idx="740">
                  <c:v>0.21514900000000001</c:v>
                </c:pt>
                <c:pt idx="741">
                  <c:v>0.21470500000000001</c:v>
                </c:pt>
                <c:pt idx="742">
                  <c:v>0.21471699999999999</c:v>
                </c:pt>
                <c:pt idx="743">
                  <c:v>0.213862</c:v>
                </c:pt>
                <c:pt idx="744">
                  <c:v>0.21335599999999999</c:v>
                </c:pt>
                <c:pt idx="745">
                  <c:v>0.21202299999999999</c:v>
                </c:pt>
                <c:pt idx="746">
                  <c:v>0.210949</c:v>
                </c:pt>
                <c:pt idx="747">
                  <c:v>0.210226</c:v>
                </c:pt>
                <c:pt idx="748">
                  <c:v>0.20977199999999999</c:v>
                </c:pt>
                <c:pt idx="749">
                  <c:v>0.20918100000000001</c:v>
                </c:pt>
                <c:pt idx="750">
                  <c:v>0.20921899999999999</c:v>
                </c:pt>
                <c:pt idx="751">
                  <c:v>0.20991899999999999</c:v>
                </c:pt>
                <c:pt idx="752">
                  <c:v>0.21193200000000001</c:v>
                </c:pt>
                <c:pt idx="753">
                  <c:v>0.21457300000000001</c:v>
                </c:pt>
                <c:pt idx="754">
                  <c:v>0.21588599999999999</c:v>
                </c:pt>
                <c:pt idx="755">
                  <c:v>0.21462400000000001</c:v>
                </c:pt>
                <c:pt idx="756">
                  <c:v>0.20578099999999999</c:v>
                </c:pt>
                <c:pt idx="757">
                  <c:v>0.20322200000000001</c:v>
                </c:pt>
                <c:pt idx="758">
                  <c:v>0.202514</c:v>
                </c:pt>
                <c:pt idx="759">
                  <c:v>0.20193</c:v>
                </c:pt>
                <c:pt idx="760">
                  <c:v>0.20116400000000001</c:v>
                </c:pt>
                <c:pt idx="761">
                  <c:v>0.20011899999999999</c:v>
                </c:pt>
                <c:pt idx="762">
                  <c:v>0.19983200000000001</c:v>
                </c:pt>
                <c:pt idx="763">
                  <c:v>0.199354</c:v>
                </c:pt>
                <c:pt idx="764">
                  <c:v>0.199021</c:v>
                </c:pt>
                <c:pt idx="765">
                  <c:v>0.19772700000000001</c:v>
                </c:pt>
                <c:pt idx="766">
                  <c:v>0.19753399999999999</c:v>
                </c:pt>
                <c:pt idx="767">
                  <c:v>0.19703699999999999</c:v>
                </c:pt>
                <c:pt idx="768">
                  <c:v>0.19644</c:v>
                </c:pt>
                <c:pt idx="769">
                  <c:v>0.19606399999999999</c:v>
                </c:pt>
                <c:pt idx="770">
                  <c:v>0.195324</c:v>
                </c:pt>
                <c:pt idx="771">
                  <c:v>0.194489</c:v>
                </c:pt>
                <c:pt idx="772">
                  <c:v>0.19408</c:v>
                </c:pt>
                <c:pt idx="773">
                  <c:v>0.19331699999999999</c:v>
                </c:pt>
                <c:pt idx="774">
                  <c:v>0.19253000000000001</c:v>
                </c:pt>
                <c:pt idx="775">
                  <c:v>0.192109</c:v>
                </c:pt>
                <c:pt idx="776">
                  <c:v>0.192269</c:v>
                </c:pt>
                <c:pt idx="777">
                  <c:v>0.190888</c:v>
                </c:pt>
                <c:pt idx="778">
                  <c:v>0.19059200000000001</c:v>
                </c:pt>
                <c:pt idx="779">
                  <c:v>0.19036900000000001</c:v>
                </c:pt>
                <c:pt idx="780">
                  <c:v>0.18989200000000001</c:v>
                </c:pt>
                <c:pt idx="781">
                  <c:v>0.18949099999999999</c:v>
                </c:pt>
                <c:pt idx="782">
                  <c:v>0.18909799999999999</c:v>
                </c:pt>
                <c:pt idx="783">
                  <c:v>0.18895300000000001</c:v>
                </c:pt>
                <c:pt idx="784">
                  <c:v>0.18811</c:v>
                </c:pt>
                <c:pt idx="785">
                  <c:v>0.18801100000000001</c:v>
                </c:pt>
                <c:pt idx="786">
                  <c:v>0.18736900000000001</c:v>
                </c:pt>
                <c:pt idx="787">
                  <c:v>0.18718599999999999</c:v>
                </c:pt>
                <c:pt idx="788">
                  <c:v>0.186996</c:v>
                </c:pt>
                <c:pt idx="789">
                  <c:v>0.186671</c:v>
                </c:pt>
                <c:pt idx="790">
                  <c:v>0.18615000000000001</c:v>
                </c:pt>
                <c:pt idx="791">
                  <c:v>0.185919</c:v>
                </c:pt>
                <c:pt idx="792">
                  <c:v>0.18546099999999999</c:v>
                </c:pt>
                <c:pt idx="793">
                  <c:v>0.18492400000000001</c:v>
                </c:pt>
                <c:pt idx="794">
                  <c:v>0.18501300000000001</c:v>
                </c:pt>
                <c:pt idx="795">
                  <c:v>0.18433099999999999</c:v>
                </c:pt>
                <c:pt idx="796">
                  <c:v>0.18424199999999999</c:v>
                </c:pt>
                <c:pt idx="797">
                  <c:v>0.18389</c:v>
                </c:pt>
                <c:pt idx="798">
                  <c:v>0.183944</c:v>
                </c:pt>
                <c:pt idx="799">
                  <c:v>0.18329200000000001</c:v>
                </c:pt>
                <c:pt idx="800">
                  <c:v>0.183087</c:v>
                </c:pt>
                <c:pt idx="801">
                  <c:v>0.18345700000000001</c:v>
                </c:pt>
                <c:pt idx="802">
                  <c:v>0.183392</c:v>
                </c:pt>
                <c:pt idx="803">
                  <c:v>0.18306700000000001</c:v>
                </c:pt>
                <c:pt idx="804">
                  <c:v>0.18296399999999999</c:v>
                </c:pt>
                <c:pt idx="805">
                  <c:v>0.18282300000000001</c:v>
                </c:pt>
                <c:pt idx="806">
                  <c:v>0.18321799999999999</c:v>
                </c:pt>
                <c:pt idx="807">
                  <c:v>0.18257000000000001</c:v>
                </c:pt>
                <c:pt idx="808">
                  <c:v>0.18284400000000001</c:v>
                </c:pt>
                <c:pt idx="809">
                  <c:v>0.183032</c:v>
                </c:pt>
                <c:pt idx="810">
                  <c:v>0.18317</c:v>
                </c:pt>
                <c:pt idx="811">
                  <c:v>0.18295500000000001</c:v>
                </c:pt>
                <c:pt idx="812">
                  <c:v>0.18263499999999999</c:v>
                </c:pt>
                <c:pt idx="813">
                  <c:v>0.18260799999999999</c:v>
                </c:pt>
                <c:pt idx="814">
                  <c:v>0.18232100000000001</c:v>
                </c:pt>
                <c:pt idx="815">
                  <c:v>0.18249399999999999</c:v>
                </c:pt>
                <c:pt idx="816">
                  <c:v>0.18316099999999999</c:v>
                </c:pt>
                <c:pt idx="817">
                  <c:v>0.18348700000000001</c:v>
                </c:pt>
                <c:pt idx="818">
                  <c:v>0.18318400000000001</c:v>
                </c:pt>
                <c:pt idx="819">
                  <c:v>0.18290600000000001</c:v>
                </c:pt>
                <c:pt idx="820">
                  <c:v>0.18277399999999999</c:v>
                </c:pt>
                <c:pt idx="821">
                  <c:v>0.183197</c:v>
                </c:pt>
                <c:pt idx="822">
                  <c:v>0.183528</c:v>
                </c:pt>
                <c:pt idx="823">
                  <c:v>0.18365899999999999</c:v>
                </c:pt>
                <c:pt idx="824">
                  <c:v>0.18401000000000001</c:v>
                </c:pt>
                <c:pt idx="825">
                  <c:v>0.184526</c:v>
                </c:pt>
                <c:pt idx="826">
                  <c:v>0.184893</c:v>
                </c:pt>
                <c:pt idx="827">
                  <c:v>0.18477399999999999</c:v>
                </c:pt>
                <c:pt idx="828">
                  <c:v>0.18501899999999999</c:v>
                </c:pt>
                <c:pt idx="829">
                  <c:v>0.18514800000000001</c:v>
                </c:pt>
                <c:pt idx="830">
                  <c:v>0.18560399999999999</c:v>
                </c:pt>
                <c:pt idx="831">
                  <c:v>0.18625700000000001</c:v>
                </c:pt>
                <c:pt idx="832">
                  <c:v>0.187749</c:v>
                </c:pt>
                <c:pt idx="833">
                  <c:v>0.187718</c:v>
                </c:pt>
                <c:pt idx="834">
                  <c:v>0.18795799999999999</c:v>
                </c:pt>
                <c:pt idx="835">
                  <c:v>0.18857599999999999</c:v>
                </c:pt>
                <c:pt idx="836">
                  <c:v>0.18879299999999999</c:v>
                </c:pt>
                <c:pt idx="837">
                  <c:v>0.18954599999999999</c:v>
                </c:pt>
                <c:pt idx="838">
                  <c:v>0.19023000000000001</c:v>
                </c:pt>
                <c:pt idx="839">
                  <c:v>0.19066900000000001</c:v>
                </c:pt>
                <c:pt idx="840">
                  <c:v>0.19142200000000001</c:v>
                </c:pt>
                <c:pt idx="841">
                  <c:v>0.19179099999999999</c:v>
                </c:pt>
                <c:pt idx="842">
                  <c:v>0.19247400000000001</c:v>
                </c:pt>
                <c:pt idx="843">
                  <c:v>0.193326</c:v>
                </c:pt>
                <c:pt idx="844">
                  <c:v>0.194188</c:v>
                </c:pt>
                <c:pt idx="845">
                  <c:v>0.19469800000000001</c:v>
                </c:pt>
                <c:pt idx="846">
                  <c:v>0.19562099999999999</c:v>
                </c:pt>
                <c:pt idx="847">
                  <c:v>0.19688700000000001</c:v>
                </c:pt>
                <c:pt idx="848">
                  <c:v>0.19701399999999999</c:v>
                </c:pt>
                <c:pt idx="849">
                  <c:v>0.198132</c:v>
                </c:pt>
                <c:pt idx="850">
                  <c:v>0.198548</c:v>
                </c:pt>
                <c:pt idx="851">
                  <c:v>0.19977700000000001</c:v>
                </c:pt>
                <c:pt idx="852">
                  <c:v>0.200762</c:v>
                </c:pt>
                <c:pt idx="853">
                  <c:v>0.20197399999999999</c:v>
                </c:pt>
                <c:pt idx="854">
                  <c:v>0.203099</c:v>
                </c:pt>
                <c:pt idx="855">
                  <c:v>0.20430100000000001</c:v>
                </c:pt>
                <c:pt idx="856">
                  <c:v>0.204989</c:v>
                </c:pt>
                <c:pt idx="857">
                  <c:v>0.20629900000000001</c:v>
                </c:pt>
                <c:pt idx="858">
                  <c:v>0.20769899999999999</c:v>
                </c:pt>
                <c:pt idx="859">
                  <c:v>0.208397</c:v>
                </c:pt>
                <c:pt idx="860">
                  <c:v>0.209698</c:v>
                </c:pt>
                <c:pt idx="861">
                  <c:v>0.210926</c:v>
                </c:pt>
                <c:pt idx="862">
                  <c:v>0.21210599999999999</c:v>
                </c:pt>
                <c:pt idx="863">
                  <c:v>0.213642</c:v>
                </c:pt>
                <c:pt idx="864">
                  <c:v>0.21463599999999999</c:v>
                </c:pt>
                <c:pt idx="865">
                  <c:v>0.21634300000000001</c:v>
                </c:pt>
                <c:pt idx="866">
                  <c:v>0.21748799999999999</c:v>
                </c:pt>
                <c:pt idx="867">
                  <c:v>0.21867300000000001</c:v>
                </c:pt>
                <c:pt idx="868">
                  <c:v>0.22025800000000001</c:v>
                </c:pt>
                <c:pt idx="869">
                  <c:v>0.22212399999999999</c:v>
                </c:pt>
                <c:pt idx="870">
                  <c:v>0.22344900000000001</c:v>
                </c:pt>
                <c:pt idx="871">
                  <c:v>0.22467100000000001</c:v>
                </c:pt>
                <c:pt idx="872">
                  <c:v>0.22611700000000001</c:v>
                </c:pt>
                <c:pt idx="873">
                  <c:v>0.22739699999999999</c:v>
                </c:pt>
                <c:pt idx="874">
                  <c:v>0.229326</c:v>
                </c:pt>
                <c:pt idx="875">
                  <c:v>0.23100200000000001</c:v>
                </c:pt>
                <c:pt idx="876">
                  <c:v>0.23250599999999999</c:v>
                </c:pt>
                <c:pt idx="877">
                  <c:v>0.233657</c:v>
                </c:pt>
                <c:pt idx="878">
                  <c:v>0.23544100000000001</c:v>
                </c:pt>
                <c:pt idx="879">
                  <c:v>0.23724600000000001</c:v>
                </c:pt>
                <c:pt idx="880">
                  <c:v>0.23926800000000001</c:v>
                </c:pt>
                <c:pt idx="881">
                  <c:v>0.240615</c:v>
                </c:pt>
                <c:pt idx="882">
                  <c:v>0.24213599999999999</c:v>
                </c:pt>
                <c:pt idx="883">
                  <c:v>0.24376100000000001</c:v>
                </c:pt>
                <c:pt idx="884">
                  <c:v>0.244729</c:v>
                </c:pt>
                <c:pt idx="885">
                  <c:v>0.24656700000000001</c:v>
                </c:pt>
                <c:pt idx="886">
                  <c:v>0.247868</c:v>
                </c:pt>
                <c:pt idx="887">
                  <c:v>0.249497</c:v>
                </c:pt>
                <c:pt idx="888">
                  <c:v>0.25084400000000001</c:v>
                </c:pt>
                <c:pt idx="889">
                  <c:v>0.25270500000000001</c:v>
                </c:pt>
                <c:pt idx="890">
                  <c:v>0.25428800000000001</c:v>
                </c:pt>
                <c:pt idx="891">
                  <c:v>0.255969</c:v>
                </c:pt>
                <c:pt idx="892">
                  <c:v>0.25807799999999997</c:v>
                </c:pt>
                <c:pt idx="893">
                  <c:v>0.25969799999999998</c:v>
                </c:pt>
                <c:pt idx="894">
                  <c:v>0.26121699999999998</c:v>
                </c:pt>
                <c:pt idx="895">
                  <c:v>0.26275900000000002</c:v>
                </c:pt>
                <c:pt idx="896">
                  <c:v>0.26445400000000002</c:v>
                </c:pt>
                <c:pt idx="897">
                  <c:v>0.265685</c:v>
                </c:pt>
                <c:pt idx="898">
                  <c:v>0.26718900000000001</c:v>
                </c:pt>
                <c:pt idx="899">
                  <c:v>0.26895200000000002</c:v>
                </c:pt>
                <c:pt idx="900">
                  <c:v>0.27054400000000001</c:v>
                </c:pt>
                <c:pt idx="901">
                  <c:v>0.272088</c:v>
                </c:pt>
                <c:pt idx="902">
                  <c:v>0.27348499999999998</c:v>
                </c:pt>
                <c:pt idx="903">
                  <c:v>0.27487899999999998</c:v>
                </c:pt>
                <c:pt idx="904">
                  <c:v>0.27643600000000002</c:v>
                </c:pt>
                <c:pt idx="905">
                  <c:v>0.27793499999999999</c:v>
                </c:pt>
                <c:pt idx="906">
                  <c:v>0.27965499999999999</c:v>
                </c:pt>
                <c:pt idx="907">
                  <c:v>0.28095399999999998</c:v>
                </c:pt>
                <c:pt idx="908">
                  <c:v>0.28270499999999998</c:v>
                </c:pt>
                <c:pt idx="909">
                  <c:v>0.28429399999999999</c:v>
                </c:pt>
                <c:pt idx="910">
                  <c:v>0.28547600000000001</c:v>
                </c:pt>
                <c:pt idx="911">
                  <c:v>0.28705599999999998</c:v>
                </c:pt>
                <c:pt idx="912">
                  <c:v>0.28834100000000001</c:v>
                </c:pt>
                <c:pt idx="913">
                  <c:v>0.289939</c:v>
                </c:pt>
                <c:pt idx="914">
                  <c:v>0.29196100000000003</c:v>
                </c:pt>
                <c:pt idx="915">
                  <c:v>0.29298999999999997</c:v>
                </c:pt>
                <c:pt idx="916">
                  <c:v>0.29425099999999998</c:v>
                </c:pt>
                <c:pt idx="917">
                  <c:v>0.29583100000000001</c:v>
                </c:pt>
                <c:pt idx="918">
                  <c:v>0.29724899999999999</c:v>
                </c:pt>
                <c:pt idx="919">
                  <c:v>0.29882399999999998</c:v>
                </c:pt>
                <c:pt idx="920">
                  <c:v>0.299759</c:v>
                </c:pt>
                <c:pt idx="921">
                  <c:v>0.30106500000000003</c:v>
                </c:pt>
                <c:pt idx="922">
                  <c:v>0.302396</c:v>
                </c:pt>
                <c:pt idx="923">
                  <c:v>0.30367300000000003</c:v>
                </c:pt>
                <c:pt idx="924">
                  <c:v>0.305172</c:v>
                </c:pt>
                <c:pt idx="925">
                  <c:v>0.30661500000000003</c:v>
                </c:pt>
                <c:pt idx="926">
                  <c:v>0.30777100000000002</c:v>
                </c:pt>
                <c:pt idx="927">
                  <c:v>0.30852000000000002</c:v>
                </c:pt>
                <c:pt idx="928">
                  <c:v>0.30961300000000003</c:v>
                </c:pt>
                <c:pt idx="929">
                  <c:v>0.310921</c:v>
                </c:pt>
                <c:pt idx="930">
                  <c:v>0.31162200000000001</c:v>
                </c:pt>
                <c:pt idx="931">
                  <c:v>0.31281300000000001</c:v>
                </c:pt>
                <c:pt idx="932">
                  <c:v>0.31394100000000003</c:v>
                </c:pt>
                <c:pt idx="933">
                  <c:v>0.31437300000000001</c:v>
                </c:pt>
                <c:pt idx="934">
                  <c:v>0.31558999999999998</c:v>
                </c:pt>
                <c:pt idx="935">
                  <c:v>0.31654100000000002</c:v>
                </c:pt>
                <c:pt idx="936">
                  <c:v>0.317915</c:v>
                </c:pt>
                <c:pt idx="937">
                  <c:v>0.318409</c:v>
                </c:pt>
                <c:pt idx="938">
                  <c:v>0.31920399999999999</c:v>
                </c:pt>
                <c:pt idx="939">
                  <c:v>0.320299</c:v>
                </c:pt>
                <c:pt idx="940">
                  <c:v>0.32085200000000003</c:v>
                </c:pt>
                <c:pt idx="941">
                  <c:v>0.32151400000000002</c:v>
                </c:pt>
                <c:pt idx="942">
                  <c:v>0.32190200000000002</c:v>
                </c:pt>
                <c:pt idx="943">
                  <c:v>0.32283299999999998</c:v>
                </c:pt>
                <c:pt idx="944">
                  <c:v>0.32316499999999998</c:v>
                </c:pt>
                <c:pt idx="945">
                  <c:v>0.323689</c:v>
                </c:pt>
                <c:pt idx="946">
                  <c:v>0.32441500000000001</c:v>
                </c:pt>
                <c:pt idx="947">
                  <c:v>0.32535500000000001</c:v>
                </c:pt>
                <c:pt idx="948">
                  <c:v>0.32590599999999997</c:v>
                </c:pt>
                <c:pt idx="949">
                  <c:v>0.326181</c:v>
                </c:pt>
                <c:pt idx="950">
                  <c:v>0.32681399999999999</c:v>
                </c:pt>
                <c:pt idx="951">
                  <c:v>0.32728600000000002</c:v>
                </c:pt>
                <c:pt idx="952">
                  <c:v>0.327602</c:v>
                </c:pt>
                <c:pt idx="953">
                  <c:v>0.32788899999999999</c:v>
                </c:pt>
                <c:pt idx="954">
                  <c:v>0.328046</c:v>
                </c:pt>
                <c:pt idx="955">
                  <c:v>0.32834600000000003</c:v>
                </c:pt>
                <c:pt idx="956">
                  <c:v>0.32864700000000002</c:v>
                </c:pt>
                <c:pt idx="957">
                  <c:v>0.32889099999999999</c:v>
                </c:pt>
                <c:pt idx="958">
                  <c:v>0.329235</c:v>
                </c:pt>
                <c:pt idx="959">
                  <c:v>0.32917800000000003</c:v>
                </c:pt>
                <c:pt idx="960">
                  <c:v>0.32897399999999999</c:v>
                </c:pt>
                <c:pt idx="961">
                  <c:v>0.32891999999999999</c:v>
                </c:pt>
                <c:pt idx="962">
                  <c:v>0.329594</c:v>
                </c:pt>
                <c:pt idx="963">
                  <c:v>0.32950299999999999</c:v>
                </c:pt>
                <c:pt idx="964">
                  <c:v>0.328959</c:v>
                </c:pt>
                <c:pt idx="965">
                  <c:v>0.32930399999999999</c:v>
                </c:pt>
                <c:pt idx="966">
                  <c:v>0.32908900000000002</c:v>
                </c:pt>
                <c:pt idx="967">
                  <c:v>0.32907599999999998</c:v>
                </c:pt>
                <c:pt idx="968">
                  <c:v>0.32891999999999999</c:v>
                </c:pt>
                <c:pt idx="969">
                  <c:v>0.32856200000000002</c:v>
                </c:pt>
                <c:pt idx="970">
                  <c:v>0.32819999999999999</c:v>
                </c:pt>
                <c:pt idx="971">
                  <c:v>0.32782</c:v>
                </c:pt>
                <c:pt idx="972">
                  <c:v>0.32763599999999998</c:v>
                </c:pt>
                <c:pt idx="973">
                  <c:v>0.32736199999999999</c:v>
                </c:pt>
                <c:pt idx="974">
                  <c:v>0.32680599999999999</c:v>
                </c:pt>
                <c:pt idx="975">
                  <c:v>0.32672400000000001</c:v>
                </c:pt>
                <c:pt idx="976">
                  <c:v>0.32607599999999998</c:v>
                </c:pt>
                <c:pt idx="977">
                  <c:v>0.32569399999999998</c:v>
                </c:pt>
                <c:pt idx="978">
                  <c:v>0.32494600000000001</c:v>
                </c:pt>
                <c:pt idx="979">
                  <c:v>0.32447799999999999</c:v>
                </c:pt>
                <c:pt idx="980">
                  <c:v>0.324602</c:v>
                </c:pt>
                <c:pt idx="981">
                  <c:v>0.32390400000000003</c:v>
                </c:pt>
                <c:pt idx="982">
                  <c:v>0.32285399999999997</c:v>
                </c:pt>
                <c:pt idx="983">
                  <c:v>0.32231100000000001</c:v>
                </c:pt>
                <c:pt idx="984">
                  <c:v>0.32172600000000001</c:v>
                </c:pt>
                <c:pt idx="985">
                  <c:v>0.32111800000000001</c:v>
                </c:pt>
                <c:pt idx="986">
                  <c:v>0.31981900000000002</c:v>
                </c:pt>
                <c:pt idx="987">
                  <c:v>0.31945099999999998</c:v>
                </c:pt>
                <c:pt idx="988">
                  <c:v>0.31839899999999999</c:v>
                </c:pt>
                <c:pt idx="989">
                  <c:v>0.31746099999999999</c:v>
                </c:pt>
                <c:pt idx="990">
                  <c:v>0.31670700000000002</c:v>
                </c:pt>
                <c:pt idx="991">
                  <c:v>0.31629800000000002</c:v>
                </c:pt>
                <c:pt idx="992">
                  <c:v>0.31506299999999998</c:v>
                </c:pt>
                <c:pt idx="993">
                  <c:v>0.31445699999999999</c:v>
                </c:pt>
                <c:pt idx="994">
                  <c:v>0.31313999999999997</c:v>
                </c:pt>
                <c:pt idx="995">
                  <c:v>0.31192799999999998</c:v>
                </c:pt>
                <c:pt idx="996">
                  <c:v>0.31099100000000002</c:v>
                </c:pt>
                <c:pt idx="997">
                  <c:v>0.30957400000000002</c:v>
                </c:pt>
                <c:pt idx="998">
                  <c:v>0.30826700000000001</c:v>
                </c:pt>
                <c:pt idx="999">
                  <c:v>0.30734299999999998</c:v>
                </c:pt>
                <c:pt idx="1000">
                  <c:v>0.30615799999999999</c:v>
                </c:pt>
                <c:pt idx="1001">
                  <c:v>0.30474899999999999</c:v>
                </c:pt>
                <c:pt idx="1002">
                  <c:v>0.30353400000000003</c:v>
                </c:pt>
                <c:pt idx="1003">
                  <c:v>0.30278100000000002</c:v>
                </c:pt>
                <c:pt idx="1004">
                  <c:v>0.30156300000000003</c:v>
                </c:pt>
                <c:pt idx="1005">
                  <c:v>0.29975499999999999</c:v>
                </c:pt>
                <c:pt idx="1006">
                  <c:v>0.29844399999999999</c:v>
                </c:pt>
                <c:pt idx="1007">
                  <c:v>0.296649</c:v>
                </c:pt>
                <c:pt idx="1008">
                  <c:v>0.295124</c:v>
                </c:pt>
                <c:pt idx="1009">
                  <c:v>0.29366599999999998</c:v>
                </c:pt>
                <c:pt idx="1010">
                  <c:v>0.29175200000000001</c:v>
                </c:pt>
                <c:pt idx="1011">
                  <c:v>0.29112300000000002</c:v>
                </c:pt>
                <c:pt idx="1012">
                  <c:v>0.28895599999999999</c:v>
                </c:pt>
                <c:pt idx="1013">
                  <c:v>0.28743200000000002</c:v>
                </c:pt>
                <c:pt idx="1014">
                  <c:v>0.28571600000000003</c:v>
                </c:pt>
                <c:pt idx="1015">
                  <c:v>0.28434500000000001</c:v>
                </c:pt>
                <c:pt idx="1016">
                  <c:v>0.28293299999999999</c:v>
                </c:pt>
                <c:pt idx="1017">
                  <c:v>0.28157300000000002</c:v>
                </c:pt>
                <c:pt idx="1018">
                  <c:v>0.27982899999999999</c:v>
                </c:pt>
                <c:pt idx="1019">
                  <c:v>0.27821899999999999</c:v>
                </c:pt>
                <c:pt idx="1020">
                  <c:v>0.27667199999999997</c:v>
                </c:pt>
                <c:pt idx="1021">
                  <c:v>0.27499299999999999</c:v>
                </c:pt>
                <c:pt idx="1022">
                  <c:v>0.273256</c:v>
                </c:pt>
                <c:pt idx="1023">
                  <c:v>0.27134399999999997</c:v>
                </c:pt>
                <c:pt idx="1024">
                  <c:v>0.27049800000000002</c:v>
                </c:pt>
                <c:pt idx="1025">
                  <c:v>0.26919700000000002</c:v>
                </c:pt>
                <c:pt idx="1026">
                  <c:v>0.26770100000000002</c:v>
                </c:pt>
                <c:pt idx="1027">
                  <c:v>0.26644899999999999</c:v>
                </c:pt>
                <c:pt idx="1028">
                  <c:v>0.26412999999999998</c:v>
                </c:pt>
                <c:pt idx="1029">
                  <c:v>0.26233800000000002</c:v>
                </c:pt>
                <c:pt idx="1030">
                  <c:v>0.26055400000000001</c:v>
                </c:pt>
                <c:pt idx="1031">
                  <c:v>0.25879799999999997</c:v>
                </c:pt>
                <c:pt idx="1032">
                  <c:v>0.25764399999999998</c:v>
                </c:pt>
                <c:pt idx="1033">
                  <c:v>0.25606099999999998</c:v>
                </c:pt>
                <c:pt idx="1034">
                  <c:v>0.25383299999999998</c:v>
                </c:pt>
                <c:pt idx="1035">
                  <c:v>0.252411</c:v>
                </c:pt>
                <c:pt idx="1036">
                  <c:v>0.25109799999999999</c:v>
                </c:pt>
                <c:pt idx="1037">
                  <c:v>0.24934300000000001</c:v>
                </c:pt>
                <c:pt idx="1038">
                  <c:v>0.24792</c:v>
                </c:pt>
                <c:pt idx="1039">
                  <c:v>0.245755</c:v>
                </c:pt>
                <c:pt idx="1040">
                  <c:v>0.24455099999999999</c:v>
                </c:pt>
                <c:pt idx="1041">
                  <c:v>0.24243200000000001</c:v>
                </c:pt>
                <c:pt idx="1042">
                  <c:v>0.24060799999999999</c:v>
                </c:pt>
                <c:pt idx="1043">
                  <c:v>0.23905199999999999</c:v>
                </c:pt>
                <c:pt idx="1044">
                  <c:v>0.23772299999999999</c:v>
                </c:pt>
                <c:pt idx="1045">
                  <c:v>0.23695099999999999</c:v>
                </c:pt>
                <c:pt idx="1046">
                  <c:v>0.23499600000000001</c:v>
                </c:pt>
                <c:pt idx="1047">
                  <c:v>0.23363300000000001</c:v>
                </c:pt>
                <c:pt idx="1048">
                  <c:v>0.23287099999999999</c:v>
                </c:pt>
                <c:pt idx="1049">
                  <c:v>0.231326</c:v>
                </c:pt>
                <c:pt idx="1050">
                  <c:v>0.22977500000000001</c:v>
                </c:pt>
                <c:pt idx="1051">
                  <c:v>0.228098</c:v>
                </c:pt>
                <c:pt idx="1052">
                  <c:v>0.226212</c:v>
                </c:pt>
                <c:pt idx="1053">
                  <c:v>0.22479299999999999</c:v>
                </c:pt>
                <c:pt idx="1054">
                  <c:v>0.22403400000000001</c:v>
                </c:pt>
                <c:pt idx="1055">
                  <c:v>0.22307099999999999</c:v>
                </c:pt>
                <c:pt idx="1056">
                  <c:v>0.221832</c:v>
                </c:pt>
                <c:pt idx="1057">
                  <c:v>0.220162</c:v>
                </c:pt>
                <c:pt idx="1058">
                  <c:v>0.21954000000000001</c:v>
                </c:pt>
                <c:pt idx="1059">
                  <c:v>0.21784899999999999</c:v>
                </c:pt>
                <c:pt idx="1060">
                  <c:v>0.21653700000000001</c:v>
                </c:pt>
                <c:pt idx="1061">
                  <c:v>0.21535099999999999</c:v>
                </c:pt>
                <c:pt idx="1062">
                  <c:v>0.21415899999999999</c:v>
                </c:pt>
                <c:pt idx="1063">
                  <c:v>0.21349099999999999</c:v>
                </c:pt>
                <c:pt idx="1064">
                  <c:v>0.21248700000000001</c:v>
                </c:pt>
                <c:pt idx="1065">
                  <c:v>0.21126600000000001</c:v>
                </c:pt>
                <c:pt idx="1066">
                  <c:v>0.210144</c:v>
                </c:pt>
                <c:pt idx="1067">
                  <c:v>0.208651</c:v>
                </c:pt>
                <c:pt idx="1068">
                  <c:v>0.20841199999999999</c:v>
                </c:pt>
                <c:pt idx="1069">
                  <c:v>0.20724000000000001</c:v>
                </c:pt>
                <c:pt idx="1070">
                  <c:v>0.206154</c:v>
                </c:pt>
                <c:pt idx="1071">
                  <c:v>0.205287</c:v>
                </c:pt>
                <c:pt idx="1072">
                  <c:v>0.20450399999999999</c:v>
                </c:pt>
                <c:pt idx="1073">
                  <c:v>0.202927</c:v>
                </c:pt>
                <c:pt idx="1074">
                  <c:v>0.201572</c:v>
                </c:pt>
                <c:pt idx="1075">
                  <c:v>0.201048</c:v>
                </c:pt>
                <c:pt idx="1076">
                  <c:v>0.20111599999999999</c:v>
                </c:pt>
                <c:pt idx="1077">
                  <c:v>0.200325</c:v>
                </c:pt>
                <c:pt idx="1078">
                  <c:v>0.19902700000000001</c:v>
                </c:pt>
                <c:pt idx="1079">
                  <c:v>0.198487</c:v>
                </c:pt>
                <c:pt idx="1080">
                  <c:v>0.198214</c:v>
                </c:pt>
                <c:pt idx="1081">
                  <c:v>0.19769500000000001</c:v>
                </c:pt>
                <c:pt idx="1082">
                  <c:v>0.19562599999999999</c:v>
                </c:pt>
                <c:pt idx="1083">
                  <c:v>0.19497800000000001</c:v>
                </c:pt>
                <c:pt idx="1084">
                  <c:v>0.19450799999999999</c:v>
                </c:pt>
                <c:pt idx="1085">
                  <c:v>0.19476099999999999</c:v>
                </c:pt>
                <c:pt idx="1086">
                  <c:v>0.19358800000000001</c:v>
                </c:pt>
                <c:pt idx="1087">
                  <c:v>0.19247800000000001</c:v>
                </c:pt>
                <c:pt idx="1088">
                  <c:v>0.19254099999999999</c:v>
                </c:pt>
                <c:pt idx="1089">
                  <c:v>0.191494</c:v>
                </c:pt>
                <c:pt idx="1090">
                  <c:v>0.190944</c:v>
                </c:pt>
                <c:pt idx="1091">
                  <c:v>0.19003200000000001</c:v>
                </c:pt>
                <c:pt idx="1092">
                  <c:v>0.189662</c:v>
                </c:pt>
                <c:pt idx="1093">
                  <c:v>0.18843599999999999</c:v>
                </c:pt>
                <c:pt idx="1094">
                  <c:v>0.18887999999999999</c:v>
                </c:pt>
                <c:pt idx="1095">
                  <c:v>0.18837999999999999</c:v>
                </c:pt>
                <c:pt idx="1096">
                  <c:v>0.188136</c:v>
                </c:pt>
                <c:pt idx="1097">
                  <c:v>0.187611</c:v>
                </c:pt>
                <c:pt idx="1098">
                  <c:v>0.18672800000000001</c:v>
                </c:pt>
                <c:pt idx="1099">
                  <c:v>0.186613</c:v>
                </c:pt>
                <c:pt idx="1100">
                  <c:v>0.18576400000000001</c:v>
                </c:pt>
                <c:pt idx="1101">
                  <c:v>0.18499299999999999</c:v>
                </c:pt>
                <c:pt idx="1102">
                  <c:v>0.185419</c:v>
                </c:pt>
                <c:pt idx="1103">
                  <c:v>0.18487200000000001</c:v>
                </c:pt>
                <c:pt idx="1104">
                  <c:v>0.185031</c:v>
                </c:pt>
                <c:pt idx="1105">
                  <c:v>0.18465799999999999</c:v>
                </c:pt>
                <c:pt idx="1106">
                  <c:v>0.18474199999999999</c:v>
                </c:pt>
                <c:pt idx="1107">
                  <c:v>0.18570300000000001</c:v>
                </c:pt>
                <c:pt idx="1108">
                  <c:v>0.188078</c:v>
                </c:pt>
                <c:pt idx="1109">
                  <c:v>0.193054</c:v>
                </c:pt>
                <c:pt idx="1110">
                  <c:v>0.19262499999999999</c:v>
                </c:pt>
                <c:pt idx="1111">
                  <c:v>0.19431999999999999</c:v>
                </c:pt>
                <c:pt idx="1112">
                  <c:v>0.18793199999999999</c:v>
                </c:pt>
                <c:pt idx="1113">
                  <c:v>0.183591</c:v>
                </c:pt>
                <c:pt idx="1114">
                  <c:v>0.18381600000000001</c:v>
                </c:pt>
                <c:pt idx="1115">
                  <c:v>0.183277</c:v>
                </c:pt>
                <c:pt idx="1116">
                  <c:v>0.18368300000000001</c:v>
                </c:pt>
                <c:pt idx="1117">
                  <c:v>0.18421399999999999</c:v>
                </c:pt>
                <c:pt idx="1118">
                  <c:v>0.18395700000000001</c:v>
                </c:pt>
                <c:pt idx="1119">
                  <c:v>0.184198</c:v>
                </c:pt>
                <c:pt idx="1120">
                  <c:v>0.18432000000000001</c:v>
                </c:pt>
                <c:pt idx="1121">
                  <c:v>0.18501200000000001</c:v>
                </c:pt>
                <c:pt idx="1122">
                  <c:v>0.18568599999999999</c:v>
                </c:pt>
                <c:pt idx="1123">
                  <c:v>0.18628400000000001</c:v>
                </c:pt>
                <c:pt idx="1124">
                  <c:v>0.18631700000000001</c:v>
                </c:pt>
                <c:pt idx="1125">
                  <c:v>0.186811</c:v>
                </c:pt>
                <c:pt idx="1126">
                  <c:v>0.186944</c:v>
                </c:pt>
                <c:pt idx="1127">
                  <c:v>0.18861800000000001</c:v>
                </c:pt>
                <c:pt idx="1128">
                  <c:v>0.188829</c:v>
                </c:pt>
                <c:pt idx="1129">
                  <c:v>0.18968099999999999</c:v>
                </c:pt>
                <c:pt idx="1130">
                  <c:v>0.19044900000000001</c:v>
                </c:pt>
                <c:pt idx="1131">
                  <c:v>0.191168</c:v>
                </c:pt>
                <c:pt idx="1132">
                  <c:v>0.19192999999999999</c:v>
                </c:pt>
                <c:pt idx="1133">
                  <c:v>0.19361800000000001</c:v>
                </c:pt>
                <c:pt idx="1134">
                  <c:v>0.194941</c:v>
                </c:pt>
                <c:pt idx="1135">
                  <c:v>0.196797</c:v>
                </c:pt>
                <c:pt idx="1136">
                  <c:v>0.19711400000000001</c:v>
                </c:pt>
                <c:pt idx="1137">
                  <c:v>0.19962299999999999</c:v>
                </c:pt>
                <c:pt idx="1138">
                  <c:v>0.200632</c:v>
                </c:pt>
                <c:pt idx="1139">
                  <c:v>0.20311399999999999</c:v>
                </c:pt>
                <c:pt idx="1140">
                  <c:v>0.20394300000000001</c:v>
                </c:pt>
                <c:pt idx="1141">
                  <c:v>0.207458</c:v>
                </c:pt>
                <c:pt idx="1142">
                  <c:v>0.20939199999999999</c:v>
                </c:pt>
                <c:pt idx="1143">
                  <c:v>0.211475</c:v>
                </c:pt>
                <c:pt idx="1144">
                  <c:v>0.21449199999999999</c:v>
                </c:pt>
                <c:pt idx="1145">
                  <c:v>0.216251</c:v>
                </c:pt>
                <c:pt idx="1146">
                  <c:v>0.21889700000000001</c:v>
                </c:pt>
                <c:pt idx="1147">
                  <c:v>0.22193399999999999</c:v>
                </c:pt>
                <c:pt idx="1148">
                  <c:v>0.22443199999999999</c:v>
                </c:pt>
                <c:pt idx="1149">
                  <c:v>0.227293</c:v>
                </c:pt>
                <c:pt idx="1150">
                  <c:v>0.22967899999999999</c:v>
                </c:pt>
                <c:pt idx="1151">
                  <c:v>0.23263700000000001</c:v>
                </c:pt>
                <c:pt idx="1152">
                  <c:v>0.236288</c:v>
                </c:pt>
                <c:pt idx="1153">
                  <c:v>0.240394</c:v>
                </c:pt>
                <c:pt idx="1154">
                  <c:v>0.244086</c:v>
                </c:pt>
                <c:pt idx="1155">
                  <c:v>0.24799399999999999</c:v>
                </c:pt>
                <c:pt idx="1156">
                  <c:v>0.25262699999999999</c:v>
                </c:pt>
                <c:pt idx="1157">
                  <c:v>0.25684299999999999</c:v>
                </c:pt>
                <c:pt idx="1158">
                  <c:v>0.26179000000000002</c:v>
                </c:pt>
                <c:pt idx="1159">
                  <c:v>0.26591599999999999</c:v>
                </c:pt>
                <c:pt idx="1160">
                  <c:v>0.27129900000000001</c:v>
                </c:pt>
                <c:pt idx="1161">
                  <c:v>0.27698400000000001</c:v>
                </c:pt>
                <c:pt idx="1162">
                  <c:v>0.28339900000000001</c:v>
                </c:pt>
                <c:pt idx="1163">
                  <c:v>0.28840500000000002</c:v>
                </c:pt>
                <c:pt idx="1164">
                  <c:v>0.29336000000000001</c:v>
                </c:pt>
                <c:pt idx="1165">
                  <c:v>0.29927999999999999</c:v>
                </c:pt>
                <c:pt idx="1166">
                  <c:v>0.30610399999999999</c:v>
                </c:pt>
                <c:pt idx="1167">
                  <c:v>0.31327500000000003</c:v>
                </c:pt>
                <c:pt idx="1168">
                  <c:v>0.32042900000000002</c:v>
                </c:pt>
                <c:pt idx="1169">
                  <c:v>0.32722000000000001</c:v>
                </c:pt>
                <c:pt idx="1170">
                  <c:v>0.334729</c:v>
                </c:pt>
                <c:pt idx="1171">
                  <c:v>0.34310299999999999</c:v>
                </c:pt>
                <c:pt idx="1172">
                  <c:v>0.35251500000000002</c:v>
                </c:pt>
                <c:pt idx="1173">
                  <c:v>0.35996899999999998</c:v>
                </c:pt>
                <c:pt idx="1174">
                  <c:v>0.36881399999999998</c:v>
                </c:pt>
                <c:pt idx="1175">
                  <c:v>0.37796999999999997</c:v>
                </c:pt>
                <c:pt idx="1176">
                  <c:v>0.38622699999999999</c:v>
                </c:pt>
                <c:pt idx="1177">
                  <c:v>0.39645900000000001</c:v>
                </c:pt>
                <c:pt idx="1178">
                  <c:v>0.40603</c:v>
                </c:pt>
                <c:pt idx="1179">
                  <c:v>0.41762500000000002</c:v>
                </c:pt>
                <c:pt idx="1180">
                  <c:v>0.42802200000000001</c:v>
                </c:pt>
                <c:pt idx="1181">
                  <c:v>0.43909599999999999</c:v>
                </c:pt>
                <c:pt idx="1182">
                  <c:v>0.449768</c:v>
                </c:pt>
                <c:pt idx="1183">
                  <c:v>0.46128200000000003</c:v>
                </c:pt>
                <c:pt idx="1184">
                  <c:v>0.47184799999999999</c:v>
                </c:pt>
                <c:pt idx="1185">
                  <c:v>0.48362699999999997</c:v>
                </c:pt>
                <c:pt idx="1186">
                  <c:v>0.495307</c:v>
                </c:pt>
                <c:pt idx="1187">
                  <c:v>0.506386</c:v>
                </c:pt>
                <c:pt idx="1188">
                  <c:v>0.517679</c:v>
                </c:pt>
                <c:pt idx="1189">
                  <c:v>0.530941</c:v>
                </c:pt>
                <c:pt idx="1190">
                  <c:v>0.54420400000000002</c:v>
                </c:pt>
                <c:pt idx="1191">
                  <c:v>0.55724700000000005</c:v>
                </c:pt>
                <c:pt idx="1192">
                  <c:v>0.57022099999999998</c:v>
                </c:pt>
                <c:pt idx="1193">
                  <c:v>0.58256699999999995</c:v>
                </c:pt>
                <c:pt idx="1194">
                  <c:v>0.594248</c:v>
                </c:pt>
                <c:pt idx="1195">
                  <c:v>0.60656200000000005</c:v>
                </c:pt>
                <c:pt idx="1196">
                  <c:v>0.61646199999999995</c:v>
                </c:pt>
                <c:pt idx="1197">
                  <c:v>0.62959699999999996</c:v>
                </c:pt>
                <c:pt idx="1198">
                  <c:v>0.64152100000000001</c:v>
                </c:pt>
                <c:pt idx="1199">
                  <c:v>0.65292399999999995</c:v>
                </c:pt>
                <c:pt idx="1200">
                  <c:v>0.66444899999999996</c:v>
                </c:pt>
              </c:numCache>
            </c:numRef>
          </c:yVal>
          <c:smooth val="1"/>
          <c:extLst>
            <c:ext xmlns:c16="http://schemas.microsoft.com/office/drawing/2014/chart" uri="{C3380CC4-5D6E-409C-BE32-E72D297353CC}">
              <c16:uniqueId val="{00000001-BE43-4841-AE64-22A0EEDB0958}"/>
            </c:ext>
          </c:extLst>
        </c:ser>
        <c:ser>
          <c:idx val="2"/>
          <c:order val="2"/>
          <c:tx>
            <c:v>Basic Conditions</c:v>
          </c:tx>
          <c:spPr>
            <a:ln w="38100" cap="rnd">
              <a:solidFill>
                <a:srgbClr val="00823B"/>
              </a:solidFill>
              <a:prstDash val="dash"/>
              <a:round/>
            </a:ln>
            <a:effectLst/>
          </c:spPr>
          <c:marker>
            <c:symbol val="none"/>
          </c:marker>
          <c:xVal>
            <c:numRef>
              <c:f>Sheet1!$C$3:$C$1203</c:f>
              <c:numCache>
                <c:formatCode>General</c:formatCode>
                <c:ptCount val="1201"/>
                <c:pt idx="0">
                  <c:v>900</c:v>
                </c:pt>
                <c:pt idx="1">
                  <c:v>899.5</c:v>
                </c:pt>
                <c:pt idx="2">
                  <c:v>899</c:v>
                </c:pt>
                <c:pt idx="3">
                  <c:v>898.5</c:v>
                </c:pt>
                <c:pt idx="4">
                  <c:v>898</c:v>
                </c:pt>
                <c:pt idx="5">
                  <c:v>897.5</c:v>
                </c:pt>
                <c:pt idx="6">
                  <c:v>897</c:v>
                </c:pt>
                <c:pt idx="7">
                  <c:v>896.5</c:v>
                </c:pt>
                <c:pt idx="8">
                  <c:v>896</c:v>
                </c:pt>
                <c:pt idx="9">
                  <c:v>895.5</c:v>
                </c:pt>
                <c:pt idx="10">
                  <c:v>895</c:v>
                </c:pt>
                <c:pt idx="11">
                  <c:v>894.5</c:v>
                </c:pt>
                <c:pt idx="12">
                  <c:v>894</c:v>
                </c:pt>
                <c:pt idx="13">
                  <c:v>893.5</c:v>
                </c:pt>
                <c:pt idx="14">
                  <c:v>893</c:v>
                </c:pt>
                <c:pt idx="15">
                  <c:v>892.5</c:v>
                </c:pt>
                <c:pt idx="16">
                  <c:v>892</c:v>
                </c:pt>
                <c:pt idx="17">
                  <c:v>891.5</c:v>
                </c:pt>
                <c:pt idx="18">
                  <c:v>891</c:v>
                </c:pt>
                <c:pt idx="19">
                  <c:v>890.5</c:v>
                </c:pt>
                <c:pt idx="20">
                  <c:v>890</c:v>
                </c:pt>
                <c:pt idx="21">
                  <c:v>889.5</c:v>
                </c:pt>
                <c:pt idx="22">
                  <c:v>889</c:v>
                </c:pt>
                <c:pt idx="23">
                  <c:v>888.5</c:v>
                </c:pt>
                <c:pt idx="24">
                  <c:v>888</c:v>
                </c:pt>
                <c:pt idx="25">
                  <c:v>887.5</c:v>
                </c:pt>
                <c:pt idx="26">
                  <c:v>887</c:v>
                </c:pt>
                <c:pt idx="27">
                  <c:v>886.5</c:v>
                </c:pt>
                <c:pt idx="28">
                  <c:v>886</c:v>
                </c:pt>
                <c:pt idx="29">
                  <c:v>885.5</c:v>
                </c:pt>
                <c:pt idx="30">
                  <c:v>885</c:v>
                </c:pt>
                <c:pt idx="31">
                  <c:v>884.5</c:v>
                </c:pt>
                <c:pt idx="32">
                  <c:v>884</c:v>
                </c:pt>
                <c:pt idx="33">
                  <c:v>883.5</c:v>
                </c:pt>
                <c:pt idx="34">
                  <c:v>883</c:v>
                </c:pt>
                <c:pt idx="35">
                  <c:v>882.5</c:v>
                </c:pt>
                <c:pt idx="36">
                  <c:v>882</c:v>
                </c:pt>
                <c:pt idx="37">
                  <c:v>881.5</c:v>
                </c:pt>
                <c:pt idx="38">
                  <c:v>881</c:v>
                </c:pt>
                <c:pt idx="39">
                  <c:v>880.5</c:v>
                </c:pt>
                <c:pt idx="40">
                  <c:v>880</c:v>
                </c:pt>
                <c:pt idx="41">
                  <c:v>879.5</c:v>
                </c:pt>
                <c:pt idx="42">
                  <c:v>879</c:v>
                </c:pt>
                <c:pt idx="43">
                  <c:v>878.5</c:v>
                </c:pt>
                <c:pt idx="44">
                  <c:v>878</c:v>
                </c:pt>
                <c:pt idx="45">
                  <c:v>877.5</c:v>
                </c:pt>
                <c:pt idx="46">
                  <c:v>877</c:v>
                </c:pt>
                <c:pt idx="47">
                  <c:v>876.5</c:v>
                </c:pt>
                <c:pt idx="48">
                  <c:v>876</c:v>
                </c:pt>
                <c:pt idx="49">
                  <c:v>875.5</c:v>
                </c:pt>
                <c:pt idx="50">
                  <c:v>875</c:v>
                </c:pt>
                <c:pt idx="51">
                  <c:v>874.5</c:v>
                </c:pt>
                <c:pt idx="52">
                  <c:v>874</c:v>
                </c:pt>
                <c:pt idx="53">
                  <c:v>873.5</c:v>
                </c:pt>
                <c:pt idx="54">
                  <c:v>873</c:v>
                </c:pt>
                <c:pt idx="55">
                  <c:v>872.5</c:v>
                </c:pt>
                <c:pt idx="56">
                  <c:v>872</c:v>
                </c:pt>
                <c:pt idx="57">
                  <c:v>871.5</c:v>
                </c:pt>
                <c:pt idx="58">
                  <c:v>871</c:v>
                </c:pt>
                <c:pt idx="59">
                  <c:v>870.5</c:v>
                </c:pt>
                <c:pt idx="60">
                  <c:v>870</c:v>
                </c:pt>
                <c:pt idx="61">
                  <c:v>869.5</c:v>
                </c:pt>
                <c:pt idx="62">
                  <c:v>869</c:v>
                </c:pt>
                <c:pt idx="63">
                  <c:v>868.5</c:v>
                </c:pt>
                <c:pt idx="64">
                  <c:v>868</c:v>
                </c:pt>
                <c:pt idx="65">
                  <c:v>867.5</c:v>
                </c:pt>
                <c:pt idx="66">
                  <c:v>867</c:v>
                </c:pt>
                <c:pt idx="67">
                  <c:v>866.5</c:v>
                </c:pt>
                <c:pt idx="68">
                  <c:v>866</c:v>
                </c:pt>
                <c:pt idx="69">
                  <c:v>865.5</c:v>
                </c:pt>
                <c:pt idx="70">
                  <c:v>865</c:v>
                </c:pt>
                <c:pt idx="71">
                  <c:v>864.5</c:v>
                </c:pt>
                <c:pt idx="72">
                  <c:v>864</c:v>
                </c:pt>
                <c:pt idx="73">
                  <c:v>863.5</c:v>
                </c:pt>
                <c:pt idx="74">
                  <c:v>863</c:v>
                </c:pt>
                <c:pt idx="75">
                  <c:v>862.5</c:v>
                </c:pt>
                <c:pt idx="76">
                  <c:v>862</c:v>
                </c:pt>
                <c:pt idx="77">
                  <c:v>861.5</c:v>
                </c:pt>
                <c:pt idx="78">
                  <c:v>861</c:v>
                </c:pt>
                <c:pt idx="79">
                  <c:v>860.5</c:v>
                </c:pt>
                <c:pt idx="80">
                  <c:v>860</c:v>
                </c:pt>
                <c:pt idx="81">
                  <c:v>859.5</c:v>
                </c:pt>
                <c:pt idx="82">
                  <c:v>859</c:v>
                </c:pt>
                <c:pt idx="83">
                  <c:v>858.5</c:v>
                </c:pt>
                <c:pt idx="84">
                  <c:v>858</c:v>
                </c:pt>
                <c:pt idx="85">
                  <c:v>857.5</c:v>
                </c:pt>
                <c:pt idx="86">
                  <c:v>857</c:v>
                </c:pt>
                <c:pt idx="87">
                  <c:v>856.5</c:v>
                </c:pt>
                <c:pt idx="88">
                  <c:v>856</c:v>
                </c:pt>
                <c:pt idx="89">
                  <c:v>855.5</c:v>
                </c:pt>
                <c:pt idx="90">
                  <c:v>855</c:v>
                </c:pt>
                <c:pt idx="91">
                  <c:v>854.5</c:v>
                </c:pt>
                <c:pt idx="92">
                  <c:v>854</c:v>
                </c:pt>
                <c:pt idx="93">
                  <c:v>853.5</c:v>
                </c:pt>
                <c:pt idx="94">
                  <c:v>853</c:v>
                </c:pt>
                <c:pt idx="95">
                  <c:v>852.5</c:v>
                </c:pt>
                <c:pt idx="96">
                  <c:v>852</c:v>
                </c:pt>
                <c:pt idx="97">
                  <c:v>851.5</c:v>
                </c:pt>
                <c:pt idx="98">
                  <c:v>851</c:v>
                </c:pt>
                <c:pt idx="99">
                  <c:v>850.5</c:v>
                </c:pt>
                <c:pt idx="100">
                  <c:v>850</c:v>
                </c:pt>
                <c:pt idx="101">
                  <c:v>849.5</c:v>
                </c:pt>
                <c:pt idx="102">
                  <c:v>849</c:v>
                </c:pt>
                <c:pt idx="103">
                  <c:v>848.5</c:v>
                </c:pt>
                <c:pt idx="104">
                  <c:v>848</c:v>
                </c:pt>
                <c:pt idx="105">
                  <c:v>847.5</c:v>
                </c:pt>
                <c:pt idx="106">
                  <c:v>847</c:v>
                </c:pt>
                <c:pt idx="107">
                  <c:v>846.5</c:v>
                </c:pt>
                <c:pt idx="108">
                  <c:v>846</c:v>
                </c:pt>
                <c:pt idx="109">
                  <c:v>845.5</c:v>
                </c:pt>
                <c:pt idx="110">
                  <c:v>845</c:v>
                </c:pt>
                <c:pt idx="111">
                  <c:v>844.5</c:v>
                </c:pt>
                <c:pt idx="112">
                  <c:v>844</c:v>
                </c:pt>
                <c:pt idx="113">
                  <c:v>843.5</c:v>
                </c:pt>
                <c:pt idx="114">
                  <c:v>843</c:v>
                </c:pt>
                <c:pt idx="115">
                  <c:v>842.5</c:v>
                </c:pt>
                <c:pt idx="116">
                  <c:v>842</c:v>
                </c:pt>
                <c:pt idx="117">
                  <c:v>841.5</c:v>
                </c:pt>
                <c:pt idx="118">
                  <c:v>841</c:v>
                </c:pt>
                <c:pt idx="119">
                  <c:v>840.5</c:v>
                </c:pt>
                <c:pt idx="120">
                  <c:v>840</c:v>
                </c:pt>
                <c:pt idx="121">
                  <c:v>839.5</c:v>
                </c:pt>
                <c:pt idx="122">
                  <c:v>839</c:v>
                </c:pt>
                <c:pt idx="123">
                  <c:v>838.5</c:v>
                </c:pt>
                <c:pt idx="124">
                  <c:v>838</c:v>
                </c:pt>
                <c:pt idx="125">
                  <c:v>837.5</c:v>
                </c:pt>
                <c:pt idx="126">
                  <c:v>837</c:v>
                </c:pt>
                <c:pt idx="127">
                  <c:v>836.5</c:v>
                </c:pt>
                <c:pt idx="128">
                  <c:v>836</c:v>
                </c:pt>
                <c:pt idx="129">
                  <c:v>835.5</c:v>
                </c:pt>
                <c:pt idx="130">
                  <c:v>835</c:v>
                </c:pt>
                <c:pt idx="131">
                  <c:v>834.5</c:v>
                </c:pt>
                <c:pt idx="132">
                  <c:v>834</c:v>
                </c:pt>
                <c:pt idx="133">
                  <c:v>833.5</c:v>
                </c:pt>
                <c:pt idx="134">
                  <c:v>833</c:v>
                </c:pt>
                <c:pt idx="135">
                  <c:v>832.5</c:v>
                </c:pt>
                <c:pt idx="136">
                  <c:v>832</c:v>
                </c:pt>
                <c:pt idx="137">
                  <c:v>831.5</c:v>
                </c:pt>
                <c:pt idx="138">
                  <c:v>831</c:v>
                </c:pt>
                <c:pt idx="139">
                  <c:v>830.5</c:v>
                </c:pt>
                <c:pt idx="140">
                  <c:v>830</c:v>
                </c:pt>
                <c:pt idx="141">
                  <c:v>829.5</c:v>
                </c:pt>
                <c:pt idx="142">
                  <c:v>829</c:v>
                </c:pt>
                <c:pt idx="143">
                  <c:v>828.5</c:v>
                </c:pt>
                <c:pt idx="144">
                  <c:v>828</c:v>
                </c:pt>
                <c:pt idx="145">
                  <c:v>827.5</c:v>
                </c:pt>
                <c:pt idx="146">
                  <c:v>827</c:v>
                </c:pt>
                <c:pt idx="147">
                  <c:v>826.5</c:v>
                </c:pt>
                <c:pt idx="148">
                  <c:v>826</c:v>
                </c:pt>
                <c:pt idx="149">
                  <c:v>825.5</c:v>
                </c:pt>
                <c:pt idx="150">
                  <c:v>825</c:v>
                </c:pt>
                <c:pt idx="151">
                  <c:v>824.5</c:v>
                </c:pt>
                <c:pt idx="152">
                  <c:v>824</c:v>
                </c:pt>
                <c:pt idx="153">
                  <c:v>823.5</c:v>
                </c:pt>
                <c:pt idx="154">
                  <c:v>823</c:v>
                </c:pt>
                <c:pt idx="155">
                  <c:v>822.5</c:v>
                </c:pt>
                <c:pt idx="156">
                  <c:v>822</c:v>
                </c:pt>
                <c:pt idx="157">
                  <c:v>821.5</c:v>
                </c:pt>
                <c:pt idx="158">
                  <c:v>821</c:v>
                </c:pt>
                <c:pt idx="159">
                  <c:v>820.5</c:v>
                </c:pt>
                <c:pt idx="160">
                  <c:v>820</c:v>
                </c:pt>
                <c:pt idx="161">
                  <c:v>819.5</c:v>
                </c:pt>
                <c:pt idx="162">
                  <c:v>819</c:v>
                </c:pt>
                <c:pt idx="163">
                  <c:v>818.5</c:v>
                </c:pt>
                <c:pt idx="164">
                  <c:v>818</c:v>
                </c:pt>
                <c:pt idx="165">
                  <c:v>817.5</c:v>
                </c:pt>
                <c:pt idx="166">
                  <c:v>817</c:v>
                </c:pt>
                <c:pt idx="167">
                  <c:v>816.5</c:v>
                </c:pt>
                <c:pt idx="168">
                  <c:v>816</c:v>
                </c:pt>
                <c:pt idx="169">
                  <c:v>815.5</c:v>
                </c:pt>
                <c:pt idx="170">
                  <c:v>815</c:v>
                </c:pt>
                <c:pt idx="171">
                  <c:v>814.5</c:v>
                </c:pt>
                <c:pt idx="172">
                  <c:v>814</c:v>
                </c:pt>
                <c:pt idx="173">
                  <c:v>813.5</c:v>
                </c:pt>
                <c:pt idx="174">
                  <c:v>813</c:v>
                </c:pt>
                <c:pt idx="175">
                  <c:v>812.5</c:v>
                </c:pt>
                <c:pt idx="176">
                  <c:v>812</c:v>
                </c:pt>
                <c:pt idx="177">
                  <c:v>811.5</c:v>
                </c:pt>
                <c:pt idx="178">
                  <c:v>811</c:v>
                </c:pt>
                <c:pt idx="179">
                  <c:v>810.5</c:v>
                </c:pt>
                <c:pt idx="180">
                  <c:v>810</c:v>
                </c:pt>
                <c:pt idx="181">
                  <c:v>809.5</c:v>
                </c:pt>
                <c:pt idx="182">
                  <c:v>809</c:v>
                </c:pt>
                <c:pt idx="183">
                  <c:v>808.5</c:v>
                </c:pt>
                <c:pt idx="184">
                  <c:v>808</c:v>
                </c:pt>
                <c:pt idx="185">
                  <c:v>807.5</c:v>
                </c:pt>
                <c:pt idx="186">
                  <c:v>807</c:v>
                </c:pt>
                <c:pt idx="187">
                  <c:v>806.5</c:v>
                </c:pt>
                <c:pt idx="188">
                  <c:v>806</c:v>
                </c:pt>
                <c:pt idx="189">
                  <c:v>805.5</c:v>
                </c:pt>
                <c:pt idx="190">
                  <c:v>805</c:v>
                </c:pt>
                <c:pt idx="191">
                  <c:v>804.5</c:v>
                </c:pt>
                <c:pt idx="192">
                  <c:v>804</c:v>
                </c:pt>
                <c:pt idx="193">
                  <c:v>803.5</c:v>
                </c:pt>
                <c:pt idx="194">
                  <c:v>803</c:v>
                </c:pt>
                <c:pt idx="195">
                  <c:v>802.5</c:v>
                </c:pt>
                <c:pt idx="196">
                  <c:v>802</c:v>
                </c:pt>
                <c:pt idx="197">
                  <c:v>801.5</c:v>
                </c:pt>
                <c:pt idx="198">
                  <c:v>801</c:v>
                </c:pt>
                <c:pt idx="199">
                  <c:v>800.5</c:v>
                </c:pt>
                <c:pt idx="200">
                  <c:v>800</c:v>
                </c:pt>
                <c:pt idx="201">
                  <c:v>799.5</c:v>
                </c:pt>
                <c:pt idx="202">
                  <c:v>799</c:v>
                </c:pt>
                <c:pt idx="203">
                  <c:v>798.5</c:v>
                </c:pt>
                <c:pt idx="204">
                  <c:v>798</c:v>
                </c:pt>
                <c:pt idx="205">
                  <c:v>797.5</c:v>
                </c:pt>
                <c:pt idx="206">
                  <c:v>797</c:v>
                </c:pt>
                <c:pt idx="207">
                  <c:v>796.5</c:v>
                </c:pt>
                <c:pt idx="208">
                  <c:v>796</c:v>
                </c:pt>
                <c:pt idx="209">
                  <c:v>795.5</c:v>
                </c:pt>
                <c:pt idx="210">
                  <c:v>795</c:v>
                </c:pt>
                <c:pt idx="211">
                  <c:v>794.5</c:v>
                </c:pt>
                <c:pt idx="212">
                  <c:v>794</c:v>
                </c:pt>
                <c:pt idx="213">
                  <c:v>793.5</c:v>
                </c:pt>
                <c:pt idx="214">
                  <c:v>793</c:v>
                </c:pt>
                <c:pt idx="215">
                  <c:v>792.5</c:v>
                </c:pt>
                <c:pt idx="216">
                  <c:v>792</c:v>
                </c:pt>
                <c:pt idx="217">
                  <c:v>791.5</c:v>
                </c:pt>
                <c:pt idx="218">
                  <c:v>791</c:v>
                </c:pt>
                <c:pt idx="219">
                  <c:v>790.5</c:v>
                </c:pt>
                <c:pt idx="220">
                  <c:v>790</c:v>
                </c:pt>
                <c:pt idx="221">
                  <c:v>789.5</c:v>
                </c:pt>
                <c:pt idx="222">
                  <c:v>789</c:v>
                </c:pt>
                <c:pt idx="223">
                  <c:v>788.5</c:v>
                </c:pt>
                <c:pt idx="224">
                  <c:v>788</c:v>
                </c:pt>
                <c:pt idx="225">
                  <c:v>787.5</c:v>
                </c:pt>
                <c:pt idx="226">
                  <c:v>787</c:v>
                </c:pt>
                <c:pt idx="227">
                  <c:v>786.5</c:v>
                </c:pt>
                <c:pt idx="228">
                  <c:v>786</c:v>
                </c:pt>
                <c:pt idx="229">
                  <c:v>785.5</c:v>
                </c:pt>
                <c:pt idx="230">
                  <c:v>785</c:v>
                </c:pt>
                <c:pt idx="231">
                  <c:v>784.5</c:v>
                </c:pt>
                <c:pt idx="232">
                  <c:v>784</c:v>
                </c:pt>
                <c:pt idx="233">
                  <c:v>783.5</c:v>
                </c:pt>
                <c:pt idx="234">
                  <c:v>783</c:v>
                </c:pt>
                <c:pt idx="235">
                  <c:v>782.5</c:v>
                </c:pt>
                <c:pt idx="236">
                  <c:v>782</c:v>
                </c:pt>
                <c:pt idx="237">
                  <c:v>781.5</c:v>
                </c:pt>
                <c:pt idx="238">
                  <c:v>781</c:v>
                </c:pt>
                <c:pt idx="239">
                  <c:v>780.5</c:v>
                </c:pt>
                <c:pt idx="240">
                  <c:v>780</c:v>
                </c:pt>
                <c:pt idx="241">
                  <c:v>779.5</c:v>
                </c:pt>
                <c:pt idx="242">
                  <c:v>779</c:v>
                </c:pt>
                <c:pt idx="243">
                  <c:v>778.5</c:v>
                </c:pt>
                <c:pt idx="244">
                  <c:v>778</c:v>
                </c:pt>
                <c:pt idx="245">
                  <c:v>777.5</c:v>
                </c:pt>
                <c:pt idx="246">
                  <c:v>777</c:v>
                </c:pt>
                <c:pt idx="247">
                  <c:v>776.5</c:v>
                </c:pt>
                <c:pt idx="248">
                  <c:v>776</c:v>
                </c:pt>
                <c:pt idx="249">
                  <c:v>775.5</c:v>
                </c:pt>
                <c:pt idx="250">
                  <c:v>775</c:v>
                </c:pt>
                <c:pt idx="251">
                  <c:v>774.5</c:v>
                </c:pt>
                <c:pt idx="252">
                  <c:v>774</c:v>
                </c:pt>
                <c:pt idx="253">
                  <c:v>773.5</c:v>
                </c:pt>
                <c:pt idx="254">
                  <c:v>773</c:v>
                </c:pt>
                <c:pt idx="255">
                  <c:v>772.5</c:v>
                </c:pt>
                <c:pt idx="256">
                  <c:v>772</c:v>
                </c:pt>
                <c:pt idx="257">
                  <c:v>771.5</c:v>
                </c:pt>
                <c:pt idx="258">
                  <c:v>771</c:v>
                </c:pt>
                <c:pt idx="259">
                  <c:v>770.5</c:v>
                </c:pt>
                <c:pt idx="260">
                  <c:v>770</c:v>
                </c:pt>
                <c:pt idx="261">
                  <c:v>769.5</c:v>
                </c:pt>
                <c:pt idx="262">
                  <c:v>769</c:v>
                </c:pt>
                <c:pt idx="263">
                  <c:v>768.5</c:v>
                </c:pt>
                <c:pt idx="264">
                  <c:v>768</c:v>
                </c:pt>
                <c:pt idx="265">
                  <c:v>767.5</c:v>
                </c:pt>
                <c:pt idx="266">
                  <c:v>767</c:v>
                </c:pt>
                <c:pt idx="267">
                  <c:v>766.5</c:v>
                </c:pt>
                <c:pt idx="268">
                  <c:v>766</c:v>
                </c:pt>
                <c:pt idx="269">
                  <c:v>765.5</c:v>
                </c:pt>
                <c:pt idx="270">
                  <c:v>765</c:v>
                </c:pt>
                <c:pt idx="271">
                  <c:v>764.5</c:v>
                </c:pt>
                <c:pt idx="272">
                  <c:v>764</c:v>
                </c:pt>
                <c:pt idx="273">
                  <c:v>763.5</c:v>
                </c:pt>
                <c:pt idx="274">
                  <c:v>763</c:v>
                </c:pt>
                <c:pt idx="275">
                  <c:v>762.5</c:v>
                </c:pt>
                <c:pt idx="276">
                  <c:v>762</c:v>
                </c:pt>
                <c:pt idx="277">
                  <c:v>761.5</c:v>
                </c:pt>
                <c:pt idx="278">
                  <c:v>761</c:v>
                </c:pt>
                <c:pt idx="279">
                  <c:v>760.5</c:v>
                </c:pt>
                <c:pt idx="280">
                  <c:v>760</c:v>
                </c:pt>
                <c:pt idx="281">
                  <c:v>759.5</c:v>
                </c:pt>
                <c:pt idx="282">
                  <c:v>759</c:v>
                </c:pt>
                <c:pt idx="283">
                  <c:v>758.5</c:v>
                </c:pt>
                <c:pt idx="284">
                  <c:v>758</c:v>
                </c:pt>
                <c:pt idx="285">
                  <c:v>757.5</c:v>
                </c:pt>
                <c:pt idx="286">
                  <c:v>757</c:v>
                </c:pt>
                <c:pt idx="287">
                  <c:v>756.5</c:v>
                </c:pt>
                <c:pt idx="288">
                  <c:v>756</c:v>
                </c:pt>
                <c:pt idx="289">
                  <c:v>755.5</c:v>
                </c:pt>
                <c:pt idx="290">
                  <c:v>755</c:v>
                </c:pt>
                <c:pt idx="291">
                  <c:v>754.5</c:v>
                </c:pt>
                <c:pt idx="292">
                  <c:v>754</c:v>
                </c:pt>
                <c:pt idx="293">
                  <c:v>753.5</c:v>
                </c:pt>
                <c:pt idx="294">
                  <c:v>753</c:v>
                </c:pt>
                <c:pt idx="295">
                  <c:v>752.5</c:v>
                </c:pt>
                <c:pt idx="296">
                  <c:v>752</c:v>
                </c:pt>
                <c:pt idx="297">
                  <c:v>751.5</c:v>
                </c:pt>
                <c:pt idx="298">
                  <c:v>751</c:v>
                </c:pt>
                <c:pt idx="299">
                  <c:v>750.5</c:v>
                </c:pt>
                <c:pt idx="300">
                  <c:v>750</c:v>
                </c:pt>
                <c:pt idx="301">
                  <c:v>749.5</c:v>
                </c:pt>
                <c:pt idx="302">
                  <c:v>749</c:v>
                </c:pt>
                <c:pt idx="303">
                  <c:v>748.5</c:v>
                </c:pt>
                <c:pt idx="304">
                  <c:v>748</c:v>
                </c:pt>
                <c:pt idx="305">
                  <c:v>747.5</c:v>
                </c:pt>
                <c:pt idx="306">
                  <c:v>747</c:v>
                </c:pt>
                <c:pt idx="307">
                  <c:v>746.5</c:v>
                </c:pt>
                <c:pt idx="308">
                  <c:v>746</c:v>
                </c:pt>
                <c:pt idx="309">
                  <c:v>745.5</c:v>
                </c:pt>
                <c:pt idx="310">
                  <c:v>745</c:v>
                </c:pt>
                <c:pt idx="311">
                  <c:v>744.5</c:v>
                </c:pt>
                <c:pt idx="312">
                  <c:v>744</c:v>
                </c:pt>
                <c:pt idx="313">
                  <c:v>743.5</c:v>
                </c:pt>
                <c:pt idx="314">
                  <c:v>743</c:v>
                </c:pt>
                <c:pt idx="315">
                  <c:v>742.5</c:v>
                </c:pt>
                <c:pt idx="316">
                  <c:v>742</c:v>
                </c:pt>
                <c:pt idx="317">
                  <c:v>741.5</c:v>
                </c:pt>
                <c:pt idx="318">
                  <c:v>741</c:v>
                </c:pt>
                <c:pt idx="319">
                  <c:v>740.5</c:v>
                </c:pt>
                <c:pt idx="320">
                  <c:v>740</c:v>
                </c:pt>
                <c:pt idx="321">
                  <c:v>739.5</c:v>
                </c:pt>
                <c:pt idx="322">
                  <c:v>739</c:v>
                </c:pt>
                <c:pt idx="323">
                  <c:v>738.5</c:v>
                </c:pt>
                <c:pt idx="324">
                  <c:v>738</c:v>
                </c:pt>
                <c:pt idx="325">
                  <c:v>737.5</c:v>
                </c:pt>
                <c:pt idx="326">
                  <c:v>737</c:v>
                </c:pt>
                <c:pt idx="327">
                  <c:v>736.5</c:v>
                </c:pt>
                <c:pt idx="328">
                  <c:v>736</c:v>
                </c:pt>
                <c:pt idx="329">
                  <c:v>735.5</c:v>
                </c:pt>
                <c:pt idx="330">
                  <c:v>735</c:v>
                </c:pt>
                <c:pt idx="331">
                  <c:v>734.5</c:v>
                </c:pt>
                <c:pt idx="332">
                  <c:v>734</c:v>
                </c:pt>
                <c:pt idx="333">
                  <c:v>733.5</c:v>
                </c:pt>
                <c:pt idx="334">
                  <c:v>733</c:v>
                </c:pt>
                <c:pt idx="335">
                  <c:v>732.5</c:v>
                </c:pt>
                <c:pt idx="336">
                  <c:v>732</c:v>
                </c:pt>
                <c:pt idx="337">
                  <c:v>731.5</c:v>
                </c:pt>
                <c:pt idx="338">
                  <c:v>731</c:v>
                </c:pt>
                <c:pt idx="339">
                  <c:v>730.5</c:v>
                </c:pt>
                <c:pt idx="340">
                  <c:v>730</c:v>
                </c:pt>
                <c:pt idx="341">
                  <c:v>729.5</c:v>
                </c:pt>
                <c:pt idx="342">
                  <c:v>729</c:v>
                </c:pt>
                <c:pt idx="343">
                  <c:v>728.5</c:v>
                </c:pt>
                <c:pt idx="344">
                  <c:v>728</c:v>
                </c:pt>
                <c:pt idx="345">
                  <c:v>727.5</c:v>
                </c:pt>
                <c:pt idx="346">
                  <c:v>727</c:v>
                </c:pt>
                <c:pt idx="347">
                  <c:v>726.5</c:v>
                </c:pt>
                <c:pt idx="348">
                  <c:v>726</c:v>
                </c:pt>
                <c:pt idx="349">
                  <c:v>725.5</c:v>
                </c:pt>
                <c:pt idx="350">
                  <c:v>725</c:v>
                </c:pt>
                <c:pt idx="351">
                  <c:v>724.5</c:v>
                </c:pt>
                <c:pt idx="352">
                  <c:v>724</c:v>
                </c:pt>
                <c:pt idx="353">
                  <c:v>723.5</c:v>
                </c:pt>
                <c:pt idx="354">
                  <c:v>723</c:v>
                </c:pt>
                <c:pt idx="355">
                  <c:v>722.5</c:v>
                </c:pt>
                <c:pt idx="356">
                  <c:v>722</c:v>
                </c:pt>
                <c:pt idx="357">
                  <c:v>721.5</c:v>
                </c:pt>
                <c:pt idx="358">
                  <c:v>721</c:v>
                </c:pt>
                <c:pt idx="359">
                  <c:v>720.5</c:v>
                </c:pt>
                <c:pt idx="360">
                  <c:v>720</c:v>
                </c:pt>
                <c:pt idx="361">
                  <c:v>719.5</c:v>
                </c:pt>
                <c:pt idx="362">
                  <c:v>719</c:v>
                </c:pt>
                <c:pt idx="363">
                  <c:v>718.5</c:v>
                </c:pt>
                <c:pt idx="364">
                  <c:v>718</c:v>
                </c:pt>
                <c:pt idx="365">
                  <c:v>717.5</c:v>
                </c:pt>
                <c:pt idx="366">
                  <c:v>717</c:v>
                </c:pt>
                <c:pt idx="367">
                  <c:v>716.5</c:v>
                </c:pt>
                <c:pt idx="368">
                  <c:v>716</c:v>
                </c:pt>
                <c:pt idx="369">
                  <c:v>715.5</c:v>
                </c:pt>
                <c:pt idx="370">
                  <c:v>715</c:v>
                </c:pt>
                <c:pt idx="371">
                  <c:v>714.5</c:v>
                </c:pt>
                <c:pt idx="372">
                  <c:v>714</c:v>
                </c:pt>
                <c:pt idx="373">
                  <c:v>713.5</c:v>
                </c:pt>
                <c:pt idx="374">
                  <c:v>713</c:v>
                </c:pt>
                <c:pt idx="375">
                  <c:v>712.5</c:v>
                </c:pt>
                <c:pt idx="376">
                  <c:v>712</c:v>
                </c:pt>
                <c:pt idx="377">
                  <c:v>711.5</c:v>
                </c:pt>
                <c:pt idx="378">
                  <c:v>711</c:v>
                </c:pt>
                <c:pt idx="379">
                  <c:v>710.5</c:v>
                </c:pt>
                <c:pt idx="380">
                  <c:v>710</c:v>
                </c:pt>
                <c:pt idx="381">
                  <c:v>709.5</c:v>
                </c:pt>
                <c:pt idx="382">
                  <c:v>709</c:v>
                </c:pt>
                <c:pt idx="383">
                  <c:v>708.5</c:v>
                </c:pt>
                <c:pt idx="384">
                  <c:v>708</c:v>
                </c:pt>
                <c:pt idx="385">
                  <c:v>707.5</c:v>
                </c:pt>
                <c:pt idx="386">
                  <c:v>707</c:v>
                </c:pt>
                <c:pt idx="387">
                  <c:v>706.5</c:v>
                </c:pt>
                <c:pt idx="388">
                  <c:v>706</c:v>
                </c:pt>
                <c:pt idx="389">
                  <c:v>705.5</c:v>
                </c:pt>
                <c:pt idx="390">
                  <c:v>705</c:v>
                </c:pt>
                <c:pt idx="391">
                  <c:v>704.5</c:v>
                </c:pt>
                <c:pt idx="392">
                  <c:v>704</c:v>
                </c:pt>
                <c:pt idx="393">
                  <c:v>703.5</c:v>
                </c:pt>
                <c:pt idx="394">
                  <c:v>703</c:v>
                </c:pt>
                <c:pt idx="395">
                  <c:v>702.5</c:v>
                </c:pt>
                <c:pt idx="396">
                  <c:v>702</c:v>
                </c:pt>
                <c:pt idx="397">
                  <c:v>701.5</c:v>
                </c:pt>
                <c:pt idx="398">
                  <c:v>701</c:v>
                </c:pt>
                <c:pt idx="399">
                  <c:v>700.5</c:v>
                </c:pt>
                <c:pt idx="400">
                  <c:v>700</c:v>
                </c:pt>
                <c:pt idx="401">
                  <c:v>699.5</c:v>
                </c:pt>
                <c:pt idx="402">
                  <c:v>699</c:v>
                </c:pt>
                <c:pt idx="403">
                  <c:v>698.5</c:v>
                </c:pt>
                <c:pt idx="404">
                  <c:v>698</c:v>
                </c:pt>
                <c:pt idx="405">
                  <c:v>697.5</c:v>
                </c:pt>
                <c:pt idx="406">
                  <c:v>697</c:v>
                </c:pt>
                <c:pt idx="407">
                  <c:v>696.5</c:v>
                </c:pt>
                <c:pt idx="408">
                  <c:v>696</c:v>
                </c:pt>
                <c:pt idx="409">
                  <c:v>695.5</c:v>
                </c:pt>
                <c:pt idx="410">
                  <c:v>695</c:v>
                </c:pt>
                <c:pt idx="411">
                  <c:v>694.5</c:v>
                </c:pt>
                <c:pt idx="412">
                  <c:v>694</c:v>
                </c:pt>
                <c:pt idx="413">
                  <c:v>693.5</c:v>
                </c:pt>
                <c:pt idx="414">
                  <c:v>693</c:v>
                </c:pt>
                <c:pt idx="415">
                  <c:v>692.5</c:v>
                </c:pt>
                <c:pt idx="416">
                  <c:v>692</c:v>
                </c:pt>
                <c:pt idx="417">
                  <c:v>691.5</c:v>
                </c:pt>
                <c:pt idx="418">
                  <c:v>691</c:v>
                </c:pt>
                <c:pt idx="419">
                  <c:v>690.5</c:v>
                </c:pt>
                <c:pt idx="420">
                  <c:v>690</c:v>
                </c:pt>
                <c:pt idx="421">
                  <c:v>689.5</c:v>
                </c:pt>
                <c:pt idx="422">
                  <c:v>689</c:v>
                </c:pt>
                <c:pt idx="423">
                  <c:v>688.5</c:v>
                </c:pt>
                <c:pt idx="424">
                  <c:v>688</c:v>
                </c:pt>
                <c:pt idx="425">
                  <c:v>687.5</c:v>
                </c:pt>
                <c:pt idx="426">
                  <c:v>687</c:v>
                </c:pt>
                <c:pt idx="427">
                  <c:v>686.5</c:v>
                </c:pt>
                <c:pt idx="428">
                  <c:v>686</c:v>
                </c:pt>
                <c:pt idx="429">
                  <c:v>685.5</c:v>
                </c:pt>
                <c:pt idx="430">
                  <c:v>685</c:v>
                </c:pt>
                <c:pt idx="431">
                  <c:v>684.5</c:v>
                </c:pt>
                <c:pt idx="432">
                  <c:v>684</c:v>
                </c:pt>
                <c:pt idx="433">
                  <c:v>683.5</c:v>
                </c:pt>
                <c:pt idx="434">
                  <c:v>683</c:v>
                </c:pt>
                <c:pt idx="435">
                  <c:v>682.5</c:v>
                </c:pt>
                <c:pt idx="436">
                  <c:v>682</c:v>
                </c:pt>
                <c:pt idx="437">
                  <c:v>681.5</c:v>
                </c:pt>
                <c:pt idx="438">
                  <c:v>681</c:v>
                </c:pt>
                <c:pt idx="439">
                  <c:v>680.5</c:v>
                </c:pt>
                <c:pt idx="440">
                  <c:v>680</c:v>
                </c:pt>
                <c:pt idx="441">
                  <c:v>679.5</c:v>
                </c:pt>
                <c:pt idx="442">
                  <c:v>679</c:v>
                </c:pt>
                <c:pt idx="443">
                  <c:v>678.5</c:v>
                </c:pt>
                <c:pt idx="444">
                  <c:v>678</c:v>
                </c:pt>
                <c:pt idx="445">
                  <c:v>677.5</c:v>
                </c:pt>
                <c:pt idx="446">
                  <c:v>677</c:v>
                </c:pt>
                <c:pt idx="447">
                  <c:v>676.5</c:v>
                </c:pt>
                <c:pt idx="448">
                  <c:v>676</c:v>
                </c:pt>
                <c:pt idx="449">
                  <c:v>675.5</c:v>
                </c:pt>
                <c:pt idx="450">
                  <c:v>675</c:v>
                </c:pt>
                <c:pt idx="451">
                  <c:v>674.5</c:v>
                </c:pt>
                <c:pt idx="452">
                  <c:v>674</c:v>
                </c:pt>
                <c:pt idx="453">
                  <c:v>673.5</c:v>
                </c:pt>
                <c:pt idx="454">
                  <c:v>673</c:v>
                </c:pt>
                <c:pt idx="455">
                  <c:v>672.5</c:v>
                </c:pt>
                <c:pt idx="456">
                  <c:v>672</c:v>
                </c:pt>
                <c:pt idx="457">
                  <c:v>671.5</c:v>
                </c:pt>
                <c:pt idx="458">
                  <c:v>671</c:v>
                </c:pt>
                <c:pt idx="459">
                  <c:v>670.5</c:v>
                </c:pt>
                <c:pt idx="460">
                  <c:v>670</c:v>
                </c:pt>
                <c:pt idx="461">
                  <c:v>669.5</c:v>
                </c:pt>
                <c:pt idx="462">
                  <c:v>669</c:v>
                </c:pt>
                <c:pt idx="463">
                  <c:v>668.5</c:v>
                </c:pt>
                <c:pt idx="464">
                  <c:v>668</c:v>
                </c:pt>
                <c:pt idx="465">
                  <c:v>667.5</c:v>
                </c:pt>
                <c:pt idx="466">
                  <c:v>667</c:v>
                </c:pt>
                <c:pt idx="467">
                  <c:v>666.5</c:v>
                </c:pt>
                <c:pt idx="468">
                  <c:v>666</c:v>
                </c:pt>
                <c:pt idx="469">
                  <c:v>665.5</c:v>
                </c:pt>
                <c:pt idx="470">
                  <c:v>665</c:v>
                </c:pt>
                <c:pt idx="471">
                  <c:v>664.5</c:v>
                </c:pt>
                <c:pt idx="472">
                  <c:v>664</c:v>
                </c:pt>
                <c:pt idx="473">
                  <c:v>663.5</c:v>
                </c:pt>
                <c:pt idx="474">
                  <c:v>663</c:v>
                </c:pt>
                <c:pt idx="475">
                  <c:v>662.5</c:v>
                </c:pt>
                <c:pt idx="476">
                  <c:v>662</c:v>
                </c:pt>
                <c:pt idx="477">
                  <c:v>661.5</c:v>
                </c:pt>
                <c:pt idx="478">
                  <c:v>661</c:v>
                </c:pt>
                <c:pt idx="479">
                  <c:v>660.5</c:v>
                </c:pt>
                <c:pt idx="480">
                  <c:v>660</c:v>
                </c:pt>
                <c:pt idx="481">
                  <c:v>659.5</c:v>
                </c:pt>
                <c:pt idx="482">
                  <c:v>659</c:v>
                </c:pt>
                <c:pt idx="483">
                  <c:v>658.5</c:v>
                </c:pt>
                <c:pt idx="484">
                  <c:v>658</c:v>
                </c:pt>
                <c:pt idx="485">
                  <c:v>657.5</c:v>
                </c:pt>
                <c:pt idx="486">
                  <c:v>657</c:v>
                </c:pt>
                <c:pt idx="487">
                  <c:v>656.5</c:v>
                </c:pt>
                <c:pt idx="488">
                  <c:v>656</c:v>
                </c:pt>
                <c:pt idx="489">
                  <c:v>655.5</c:v>
                </c:pt>
                <c:pt idx="490">
                  <c:v>655</c:v>
                </c:pt>
                <c:pt idx="491">
                  <c:v>654.5</c:v>
                </c:pt>
                <c:pt idx="492">
                  <c:v>654</c:v>
                </c:pt>
                <c:pt idx="493">
                  <c:v>653.5</c:v>
                </c:pt>
                <c:pt idx="494">
                  <c:v>653</c:v>
                </c:pt>
                <c:pt idx="495">
                  <c:v>652.5</c:v>
                </c:pt>
                <c:pt idx="496">
                  <c:v>652</c:v>
                </c:pt>
                <c:pt idx="497">
                  <c:v>651.5</c:v>
                </c:pt>
                <c:pt idx="498">
                  <c:v>651</c:v>
                </c:pt>
                <c:pt idx="499">
                  <c:v>650.5</c:v>
                </c:pt>
                <c:pt idx="500">
                  <c:v>650</c:v>
                </c:pt>
                <c:pt idx="501">
                  <c:v>649.5</c:v>
                </c:pt>
                <c:pt idx="502">
                  <c:v>649</c:v>
                </c:pt>
                <c:pt idx="503">
                  <c:v>648.5</c:v>
                </c:pt>
                <c:pt idx="504">
                  <c:v>648</c:v>
                </c:pt>
                <c:pt idx="505">
                  <c:v>647.5</c:v>
                </c:pt>
                <c:pt idx="506">
                  <c:v>647</c:v>
                </c:pt>
                <c:pt idx="507">
                  <c:v>646.5</c:v>
                </c:pt>
                <c:pt idx="508">
                  <c:v>646</c:v>
                </c:pt>
                <c:pt idx="509">
                  <c:v>645.5</c:v>
                </c:pt>
                <c:pt idx="510">
                  <c:v>645</c:v>
                </c:pt>
                <c:pt idx="511">
                  <c:v>644.5</c:v>
                </c:pt>
                <c:pt idx="512">
                  <c:v>644</c:v>
                </c:pt>
                <c:pt idx="513">
                  <c:v>643.5</c:v>
                </c:pt>
                <c:pt idx="514">
                  <c:v>643</c:v>
                </c:pt>
                <c:pt idx="515">
                  <c:v>642.5</c:v>
                </c:pt>
                <c:pt idx="516">
                  <c:v>642</c:v>
                </c:pt>
                <c:pt idx="517">
                  <c:v>641.5</c:v>
                </c:pt>
                <c:pt idx="518">
                  <c:v>641</c:v>
                </c:pt>
                <c:pt idx="519">
                  <c:v>640.5</c:v>
                </c:pt>
                <c:pt idx="520">
                  <c:v>640</c:v>
                </c:pt>
                <c:pt idx="521">
                  <c:v>639.5</c:v>
                </c:pt>
                <c:pt idx="522">
                  <c:v>639</c:v>
                </c:pt>
                <c:pt idx="523">
                  <c:v>638.5</c:v>
                </c:pt>
                <c:pt idx="524">
                  <c:v>638</c:v>
                </c:pt>
                <c:pt idx="525">
                  <c:v>637.5</c:v>
                </c:pt>
                <c:pt idx="526">
                  <c:v>637</c:v>
                </c:pt>
                <c:pt idx="527">
                  <c:v>636.5</c:v>
                </c:pt>
                <c:pt idx="528">
                  <c:v>636</c:v>
                </c:pt>
                <c:pt idx="529">
                  <c:v>635.5</c:v>
                </c:pt>
                <c:pt idx="530">
                  <c:v>635</c:v>
                </c:pt>
                <c:pt idx="531">
                  <c:v>634.5</c:v>
                </c:pt>
                <c:pt idx="532">
                  <c:v>634</c:v>
                </c:pt>
                <c:pt idx="533">
                  <c:v>633.5</c:v>
                </c:pt>
                <c:pt idx="534">
                  <c:v>633</c:v>
                </c:pt>
                <c:pt idx="535">
                  <c:v>632.5</c:v>
                </c:pt>
                <c:pt idx="536">
                  <c:v>632</c:v>
                </c:pt>
                <c:pt idx="537">
                  <c:v>631.5</c:v>
                </c:pt>
                <c:pt idx="538">
                  <c:v>631</c:v>
                </c:pt>
                <c:pt idx="539">
                  <c:v>630.5</c:v>
                </c:pt>
                <c:pt idx="540">
                  <c:v>630</c:v>
                </c:pt>
                <c:pt idx="541">
                  <c:v>629.5</c:v>
                </c:pt>
                <c:pt idx="542">
                  <c:v>629</c:v>
                </c:pt>
                <c:pt idx="543">
                  <c:v>628.5</c:v>
                </c:pt>
                <c:pt idx="544">
                  <c:v>628</c:v>
                </c:pt>
                <c:pt idx="545">
                  <c:v>627.5</c:v>
                </c:pt>
                <c:pt idx="546">
                  <c:v>627</c:v>
                </c:pt>
                <c:pt idx="547">
                  <c:v>626.5</c:v>
                </c:pt>
                <c:pt idx="548">
                  <c:v>626</c:v>
                </c:pt>
                <c:pt idx="549">
                  <c:v>625.5</c:v>
                </c:pt>
                <c:pt idx="550">
                  <c:v>625</c:v>
                </c:pt>
                <c:pt idx="551">
                  <c:v>624.5</c:v>
                </c:pt>
                <c:pt idx="552">
                  <c:v>624</c:v>
                </c:pt>
                <c:pt idx="553">
                  <c:v>623.5</c:v>
                </c:pt>
                <c:pt idx="554">
                  <c:v>623</c:v>
                </c:pt>
                <c:pt idx="555">
                  <c:v>622.5</c:v>
                </c:pt>
                <c:pt idx="556">
                  <c:v>622</c:v>
                </c:pt>
                <c:pt idx="557">
                  <c:v>621.5</c:v>
                </c:pt>
                <c:pt idx="558">
                  <c:v>621</c:v>
                </c:pt>
                <c:pt idx="559">
                  <c:v>620.5</c:v>
                </c:pt>
                <c:pt idx="560">
                  <c:v>620</c:v>
                </c:pt>
                <c:pt idx="561">
                  <c:v>619.5</c:v>
                </c:pt>
                <c:pt idx="562">
                  <c:v>619</c:v>
                </c:pt>
                <c:pt idx="563">
                  <c:v>618.5</c:v>
                </c:pt>
                <c:pt idx="564">
                  <c:v>618</c:v>
                </c:pt>
                <c:pt idx="565">
                  <c:v>617.5</c:v>
                </c:pt>
                <c:pt idx="566">
                  <c:v>617</c:v>
                </c:pt>
                <c:pt idx="567">
                  <c:v>616.5</c:v>
                </c:pt>
                <c:pt idx="568">
                  <c:v>616</c:v>
                </c:pt>
                <c:pt idx="569">
                  <c:v>615.5</c:v>
                </c:pt>
                <c:pt idx="570">
                  <c:v>615</c:v>
                </c:pt>
                <c:pt idx="571">
                  <c:v>614.5</c:v>
                </c:pt>
                <c:pt idx="572">
                  <c:v>614</c:v>
                </c:pt>
                <c:pt idx="573">
                  <c:v>613.5</c:v>
                </c:pt>
                <c:pt idx="574">
                  <c:v>613</c:v>
                </c:pt>
                <c:pt idx="575">
                  <c:v>612.5</c:v>
                </c:pt>
                <c:pt idx="576">
                  <c:v>612</c:v>
                </c:pt>
                <c:pt idx="577">
                  <c:v>611.5</c:v>
                </c:pt>
                <c:pt idx="578">
                  <c:v>611</c:v>
                </c:pt>
                <c:pt idx="579">
                  <c:v>610.5</c:v>
                </c:pt>
                <c:pt idx="580">
                  <c:v>610</c:v>
                </c:pt>
                <c:pt idx="581">
                  <c:v>609.5</c:v>
                </c:pt>
                <c:pt idx="582">
                  <c:v>609</c:v>
                </c:pt>
                <c:pt idx="583">
                  <c:v>608.5</c:v>
                </c:pt>
                <c:pt idx="584">
                  <c:v>608</c:v>
                </c:pt>
                <c:pt idx="585">
                  <c:v>607.5</c:v>
                </c:pt>
                <c:pt idx="586">
                  <c:v>607</c:v>
                </c:pt>
                <c:pt idx="587">
                  <c:v>606.5</c:v>
                </c:pt>
                <c:pt idx="588">
                  <c:v>606</c:v>
                </c:pt>
                <c:pt idx="589">
                  <c:v>605.5</c:v>
                </c:pt>
                <c:pt idx="590">
                  <c:v>605</c:v>
                </c:pt>
                <c:pt idx="591">
                  <c:v>604.5</c:v>
                </c:pt>
                <c:pt idx="592">
                  <c:v>604</c:v>
                </c:pt>
                <c:pt idx="593">
                  <c:v>603.5</c:v>
                </c:pt>
                <c:pt idx="594">
                  <c:v>603</c:v>
                </c:pt>
                <c:pt idx="595">
                  <c:v>602.5</c:v>
                </c:pt>
                <c:pt idx="596">
                  <c:v>602</c:v>
                </c:pt>
                <c:pt idx="597">
                  <c:v>601.5</c:v>
                </c:pt>
                <c:pt idx="598">
                  <c:v>601</c:v>
                </c:pt>
                <c:pt idx="599">
                  <c:v>600.5</c:v>
                </c:pt>
                <c:pt idx="600">
                  <c:v>600</c:v>
                </c:pt>
                <c:pt idx="601">
                  <c:v>599.5</c:v>
                </c:pt>
                <c:pt idx="602">
                  <c:v>599</c:v>
                </c:pt>
                <c:pt idx="603">
                  <c:v>598.5</c:v>
                </c:pt>
                <c:pt idx="604">
                  <c:v>598</c:v>
                </c:pt>
                <c:pt idx="605">
                  <c:v>597.5</c:v>
                </c:pt>
                <c:pt idx="606">
                  <c:v>597</c:v>
                </c:pt>
                <c:pt idx="607">
                  <c:v>596.5</c:v>
                </c:pt>
                <c:pt idx="608">
                  <c:v>596</c:v>
                </c:pt>
                <c:pt idx="609">
                  <c:v>595.5</c:v>
                </c:pt>
                <c:pt idx="610">
                  <c:v>595</c:v>
                </c:pt>
                <c:pt idx="611">
                  <c:v>594.5</c:v>
                </c:pt>
                <c:pt idx="612">
                  <c:v>594</c:v>
                </c:pt>
                <c:pt idx="613">
                  <c:v>593.5</c:v>
                </c:pt>
                <c:pt idx="614">
                  <c:v>593</c:v>
                </c:pt>
                <c:pt idx="615">
                  <c:v>592.5</c:v>
                </c:pt>
                <c:pt idx="616">
                  <c:v>592</c:v>
                </c:pt>
                <c:pt idx="617">
                  <c:v>591.5</c:v>
                </c:pt>
                <c:pt idx="618">
                  <c:v>591</c:v>
                </c:pt>
                <c:pt idx="619">
                  <c:v>590.5</c:v>
                </c:pt>
                <c:pt idx="620">
                  <c:v>590</c:v>
                </c:pt>
                <c:pt idx="621">
                  <c:v>589.5</c:v>
                </c:pt>
                <c:pt idx="622">
                  <c:v>589</c:v>
                </c:pt>
                <c:pt idx="623">
                  <c:v>588.5</c:v>
                </c:pt>
                <c:pt idx="624">
                  <c:v>588</c:v>
                </c:pt>
                <c:pt idx="625">
                  <c:v>587.5</c:v>
                </c:pt>
                <c:pt idx="626">
                  <c:v>587</c:v>
                </c:pt>
                <c:pt idx="627">
                  <c:v>586.5</c:v>
                </c:pt>
                <c:pt idx="628">
                  <c:v>586</c:v>
                </c:pt>
                <c:pt idx="629">
                  <c:v>585.5</c:v>
                </c:pt>
                <c:pt idx="630">
                  <c:v>585</c:v>
                </c:pt>
                <c:pt idx="631">
                  <c:v>584.5</c:v>
                </c:pt>
                <c:pt idx="632">
                  <c:v>584</c:v>
                </c:pt>
                <c:pt idx="633">
                  <c:v>583.5</c:v>
                </c:pt>
                <c:pt idx="634">
                  <c:v>583</c:v>
                </c:pt>
                <c:pt idx="635">
                  <c:v>582.5</c:v>
                </c:pt>
                <c:pt idx="636">
                  <c:v>582</c:v>
                </c:pt>
                <c:pt idx="637">
                  <c:v>581.5</c:v>
                </c:pt>
                <c:pt idx="638">
                  <c:v>581</c:v>
                </c:pt>
                <c:pt idx="639">
                  <c:v>580.5</c:v>
                </c:pt>
                <c:pt idx="640">
                  <c:v>580</c:v>
                </c:pt>
                <c:pt idx="641">
                  <c:v>579.5</c:v>
                </c:pt>
                <c:pt idx="642">
                  <c:v>579</c:v>
                </c:pt>
                <c:pt idx="643">
                  <c:v>578.5</c:v>
                </c:pt>
                <c:pt idx="644">
                  <c:v>578</c:v>
                </c:pt>
                <c:pt idx="645">
                  <c:v>577.5</c:v>
                </c:pt>
                <c:pt idx="646">
                  <c:v>577</c:v>
                </c:pt>
                <c:pt idx="647">
                  <c:v>576.5</c:v>
                </c:pt>
                <c:pt idx="648">
                  <c:v>576</c:v>
                </c:pt>
                <c:pt idx="649">
                  <c:v>575.5</c:v>
                </c:pt>
                <c:pt idx="650">
                  <c:v>575</c:v>
                </c:pt>
                <c:pt idx="651">
                  <c:v>574.5</c:v>
                </c:pt>
                <c:pt idx="652">
                  <c:v>574</c:v>
                </c:pt>
                <c:pt idx="653">
                  <c:v>573.5</c:v>
                </c:pt>
                <c:pt idx="654">
                  <c:v>573</c:v>
                </c:pt>
                <c:pt idx="655">
                  <c:v>572.5</c:v>
                </c:pt>
                <c:pt idx="656">
                  <c:v>572</c:v>
                </c:pt>
                <c:pt idx="657">
                  <c:v>571.5</c:v>
                </c:pt>
                <c:pt idx="658">
                  <c:v>571</c:v>
                </c:pt>
                <c:pt idx="659">
                  <c:v>570.5</c:v>
                </c:pt>
                <c:pt idx="660">
                  <c:v>570</c:v>
                </c:pt>
                <c:pt idx="661">
                  <c:v>569.5</c:v>
                </c:pt>
                <c:pt idx="662">
                  <c:v>569</c:v>
                </c:pt>
                <c:pt idx="663">
                  <c:v>568.5</c:v>
                </c:pt>
                <c:pt idx="664">
                  <c:v>568</c:v>
                </c:pt>
                <c:pt idx="665">
                  <c:v>567.5</c:v>
                </c:pt>
                <c:pt idx="666">
                  <c:v>567</c:v>
                </c:pt>
                <c:pt idx="667">
                  <c:v>566.5</c:v>
                </c:pt>
                <c:pt idx="668">
                  <c:v>566</c:v>
                </c:pt>
                <c:pt idx="669">
                  <c:v>565.5</c:v>
                </c:pt>
                <c:pt idx="670">
                  <c:v>565</c:v>
                </c:pt>
                <c:pt idx="671">
                  <c:v>564.5</c:v>
                </c:pt>
                <c:pt idx="672">
                  <c:v>564</c:v>
                </c:pt>
                <c:pt idx="673">
                  <c:v>563.5</c:v>
                </c:pt>
                <c:pt idx="674">
                  <c:v>563</c:v>
                </c:pt>
                <c:pt idx="675">
                  <c:v>562.5</c:v>
                </c:pt>
                <c:pt idx="676">
                  <c:v>562</c:v>
                </c:pt>
                <c:pt idx="677">
                  <c:v>561.5</c:v>
                </c:pt>
                <c:pt idx="678">
                  <c:v>561</c:v>
                </c:pt>
                <c:pt idx="679">
                  <c:v>560.5</c:v>
                </c:pt>
                <c:pt idx="680">
                  <c:v>560</c:v>
                </c:pt>
                <c:pt idx="681">
                  <c:v>559.5</c:v>
                </c:pt>
                <c:pt idx="682">
                  <c:v>559</c:v>
                </c:pt>
                <c:pt idx="683">
                  <c:v>558.5</c:v>
                </c:pt>
                <c:pt idx="684">
                  <c:v>558</c:v>
                </c:pt>
                <c:pt idx="685">
                  <c:v>557.5</c:v>
                </c:pt>
                <c:pt idx="686">
                  <c:v>557</c:v>
                </c:pt>
                <c:pt idx="687">
                  <c:v>556.5</c:v>
                </c:pt>
                <c:pt idx="688">
                  <c:v>556</c:v>
                </c:pt>
                <c:pt idx="689">
                  <c:v>555.5</c:v>
                </c:pt>
                <c:pt idx="690">
                  <c:v>555</c:v>
                </c:pt>
                <c:pt idx="691">
                  <c:v>554.5</c:v>
                </c:pt>
                <c:pt idx="692">
                  <c:v>554</c:v>
                </c:pt>
                <c:pt idx="693">
                  <c:v>553.5</c:v>
                </c:pt>
                <c:pt idx="694">
                  <c:v>553</c:v>
                </c:pt>
                <c:pt idx="695">
                  <c:v>552.5</c:v>
                </c:pt>
                <c:pt idx="696">
                  <c:v>552</c:v>
                </c:pt>
                <c:pt idx="697">
                  <c:v>551.5</c:v>
                </c:pt>
                <c:pt idx="698">
                  <c:v>551</c:v>
                </c:pt>
                <c:pt idx="699">
                  <c:v>550.5</c:v>
                </c:pt>
                <c:pt idx="700">
                  <c:v>550</c:v>
                </c:pt>
                <c:pt idx="701">
                  <c:v>549.5</c:v>
                </c:pt>
                <c:pt idx="702">
                  <c:v>549</c:v>
                </c:pt>
                <c:pt idx="703">
                  <c:v>548.5</c:v>
                </c:pt>
                <c:pt idx="704">
                  <c:v>548</c:v>
                </c:pt>
                <c:pt idx="705">
                  <c:v>547.5</c:v>
                </c:pt>
                <c:pt idx="706">
                  <c:v>547</c:v>
                </c:pt>
                <c:pt idx="707">
                  <c:v>546.5</c:v>
                </c:pt>
                <c:pt idx="708">
                  <c:v>546</c:v>
                </c:pt>
                <c:pt idx="709">
                  <c:v>545.5</c:v>
                </c:pt>
                <c:pt idx="710">
                  <c:v>545</c:v>
                </c:pt>
                <c:pt idx="711">
                  <c:v>544.5</c:v>
                </c:pt>
                <c:pt idx="712">
                  <c:v>544</c:v>
                </c:pt>
                <c:pt idx="713">
                  <c:v>543.5</c:v>
                </c:pt>
                <c:pt idx="714">
                  <c:v>543</c:v>
                </c:pt>
                <c:pt idx="715">
                  <c:v>542.5</c:v>
                </c:pt>
                <c:pt idx="716">
                  <c:v>542</c:v>
                </c:pt>
                <c:pt idx="717">
                  <c:v>541.5</c:v>
                </c:pt>
                <c:pt idx="718">
                  <c:v>541</c:v>
                </c:pt>
                <c:pt idx="719">
                  <c:v>540.5</c:v>
                </c:pt>
                <c:pt idx="720">
                  <c:v>540</c:v>
                </c:pt>
                <c:pt idx="721">
                  <c:v>539.5</c:v>
                </c:pt>
                <c:pt idx="722">
                  <c:v>539</c:v>
                </c:pt>
                <c:pt idx="723">
                  <c:v>538.5</c:v>
                </c:pt>
                <c:pt idx="724">
                  <c:v>538</c:v>
                </c:pt>
                <c:pt idx="725">
                  <c:v>537.5</c:v>
                </c:pt>
                <c:pt idx="726">
                  <c:v>537</c:v>
                </c:pt>
                <c:pt idx="727">
                  <c:v>536.5</c:v>
                </c:pt>
                <c:pt idx="728">
                  <c:v>536</c:v>
                </c:pt>
                <c:pt idx="729">
                  <c:v>535.5</c:v>
                </c:pt>
                <c:pt idx="730">
                  <c:v>535</c:v>
                </c:pt>
                <c:pt idx="731">
                  <c:v>534.5</c:v>
                </c:pt>
                <c:pt idx="732">
                  <c:v>534</c:v>
                </c:pt>
                <c:pt idx="733">
                  <c:v>533.5</c:v>
                </c:pt>
                <c:pt idx="734">
                  <c:v>533</c:v>
                </c:pt>
                <c:pt idx="735">
                  <c:v>532.5</c:v>
                </c:pt>
                <c:pt idx="736">
                  <c:v>532</c:v>
                </c:pt>
                <c:pt idx="737">
                  <c:v>531.5</c:v>
                </c:pt>
                <c:pt idx="738">
                  <c:v>531</c:v>
                </c:pt>
                <c:pt idx="739">
                  <c:v>530.5</c:v>
                </c:pt>
                <c:pt idx="740">
                  <c:v>530</c:v>
                </c:pt>
                <c:pt idx="741">
                  <c:v>529.5</c:v>
                </c:pt>
                <c:pt idx="742">
                  <c:v>529</c:v>
                </c:pt>
                <c:pt idx="743">
                  <c:v>528.5</c:v>
                </c:pt>
                <c:pt idx="744">
                  <c:v>528</c:v>
                </c:pt>
                <c:pt idx="745">
                  <c:v>527.5</c:v>
                </c:pt>
                <c:pt idx="746">
                  <c:v>527</c:v>
                </c:pt>
                <c:pt idx="747">
                  <c:v>526.5</c:v>
                </c:pt>
                <c:pt idx="748">
                  <c:v>526</c:v>
                </c:pt>
                <c:pt idx="749">
                  <c:v>525.5</c:v>
                </c:pt>
                <c:pt idx="750">
                  <c:v>525</c:v>
                </c:pt>
                <c:pt idx="751">
                  <c:v>524.5</c:v>
                </c:pt>
                <c:pt idx="752">
                  <c:v>524</c:v>
                </c:pt>
                <c:pt idx="753">
                  <c:v>523.5</c:v>
                </c:pt>
                <c:pt idx="754">
                  <c:v>523</c:v>
                </c:pt>
                <c:pt idx="755">
                  <c:v>522.5</c:v>
                </c:pt>
                <c:pt idx="756">
                  <c:v>522</c:v>
                </c:pt>
                <c:pt idx="757">
                  <c:v>521.5</c:v>
                </c:pt>
                <c:pt idx="758">
                  <c:v>521</c:v>
                </c:pt>
                <c:pt idx="759">
                  <c:v>520.5</c:v>
                </c:pt>
                <c:pt idx="760">
                  <c:v>520</c:v>
                </c:pt>
                <c:pt idx="761">
                  <c:v>519.5</c:v>
                </c:pt>
                <c:pt idx="762">
                  <c:v>519</c:v>
                </c:pt>
                <c:pt idx="763">
                  <c:v>518.5</c:v>
                </c:pt>
                <c:pt idx="764">
                  <c:v>518</c:v>
                </c:pt>
                <c:pt idx="765">
                  <c:v>517.5</c:v>
                </c:pt>
                <c:pt idx="766">
                  <c:v>517</c:v>
                </c:pt>
                <c:pt idx="767">
                  <c:v>516.5</c:v>
                </c:pt>
                <c:pt idx="768">
                  <c:v>516</c:v>
                </c:pt>
                <c:pt idx="769">
                  <c:v>515.5</c:v>
                </c:pt>
                <c:pt idx="770">
                  <c:v>515</c:v>
                </c:pt>
                <c:pt idx="771">
                  <c:v>514.5</c:v>
                </c:pt>
                <c:pt idx="772">
                  <c:v>514</c:v>
                </c:pt>
                <c:pt idx="773">
                  <c:v>513.5</c:v>
                </c:pt>
                <c:pt idx="774">
                  <c:v>513</c:v>
                </c:pt>
                <c:pt idx="775">
                  <c:v>512.5</c:v>
                </c:pt>
                <c:pt idx="776">
                  <c:v>512</c:v>
                </c:pt>
                <c:pt idx="777">
                  <c:v>511.5</c:v>
                </c:pt>
                <c:pt idx="778">
                  <c:v>511</c:v>
                </c:pt>
                <c:pt idx="779">
                  <c:v>510.5</c:v>
                </c:pt>
                <c:pt idx="780">
                  <c:v>510</c:v>
                </c:pt>
                <c:pt idx="781">
                  <c:v>509.5</c:v>
                </c:pt>
                <c:pt idx="782">
                  <c:v>509</c:v>
                </c:pt>
                <c:pt idx="783">
                  <c:v>508.5</c:v>
                </c:pt>
                <c:pt idx="784">
                  <c:v>508</c:v>
                </c:pt>
                <c:pt idx="785">
                  <c:v>507.5</c:v>
                </c:pt>
                <c:pt idx="786">
                  <c:v>507</c:v>
                </c:pt>
                <c:pt idx="787">
                  <c:v>506.5</c:v>
                </c:pt>
                <c:pt idx="788">
                  <c:v>506</c:v>
                </c:pt>
                <c:pt idx="789">
                  <c:v>505.5</c:v>
                </c:pt>
                <c:pt idx="790">
                  <c:v>505</c:v>
                </c:pt>
                <c:pt idx="791">
                  <c:v>504.5</c:v>
                </c:pt>
                <c:pt idx="792">
                  <c:v>504</c:v>
                </c:pt>
                <c:pt idx="793">
                  <c:v>503.5</c:v>
                </c:pt>
                <c:pt idx="794">
                  <c:v>503</c:v>
                </c:pt>
                <c:pt idx="795">
                  <c:v>502.5</c:v>
                </c:pt>
                <c:pt idx="796">
                  <c:v>502</c:v>
                </c:pt>
                <c:pt idx="797">
                  <c:v>501.5</c:v>
                </c:pt>
                <c:pt idx="798">
                  <c:v>501</c:v>
                </c:pt>
                <c:pt idx="799">
                  <c:v>500.5</c:v>
                </c:pt>
                <c:pt idx="800">
                  <c:v>500</c:v>
                </c:pt>
                <c:pt idx="801">
                  <c:v>499.5</c:v>
                </c:pt>
                <c:pt idx="802">
                  <c:v>499</c:v>
                </c:pt>
                <c:pt idx="803">
                  <c:v>498.5</c:v>
                </c:pt>
                <c:pt idx="804">
                  <c:v>498</c:v>
                </c:pt>
                <c:pt idx="805">
                  <c:v>497.5</c:v>
                </c:pt>
                <c:pt idx="806">
                  <c:v>497</c:v>
                </c:pt>
                <c:pt idx="807">
                  <c:v>496.5</c:v>
                </c:pt>
                <c:pt idx="808">
                  <c:v>496</c:v>
                </c:pt>
                <c:pt idx="809">
                  <c:v>495.5</c:v>
                </c:pt>
                <c:pt idx="810">
                  <c:v>495</c:v>
                </c:pt>
                <c:pt idx="811">
                  <c:v>494.5</c:v>
                </c:pt>
                <c:pt idx="812">
                  <c:v>494</c:v>
                </c:pt>
                <c:pt idx="813">
                  <c:v>493.5</c:v>
                </c:pt>
                <c:pt idx="814">
                  <c:v>493</c:v>
                </c:pt>
                <c:pt idx="815">
                  <c:v>492.5</c:v>
                </c:pt>
                <c:pt idx="816">
                  <c:v>492</c:v>
                </c:pt>
                <c:pt idx="817">
                  <c:v>491.5</c:v>
                </c:pt>
                <c:pt idx="818">
                  <c:v>491</c:v>
                </c:pt>
                <c:pt idx="819">
                  <c:v>490.5</c:v>
                </c:pt>
                <c:pt idx="820">
                  <c:v>490</c:v>
                </c:pt>
                <c:pt idx="821">
                  <c:v>489.5</c:v>
                </c:pt>
                <c:pt idx="822">
                  <c:v>489</c:v>
                </c:pt>
                <c:pt idx="823">
                  <c:v>488.5</c:v>
                </c:pt>
                <c:pt idx="824">
                  <c:v>488</c:v>
                </c:pt>
                <c:pt idx="825">
                  <c:v>487.5</c:v>
                </c:pt>
                <c:pt idx="826">
                  <c:v>487</c:v>
                </c:pt>
                <c:pt idx="827">
                  <c:v>486.5</c:v>
                </c:pt>
                <c:pt idx="828">
                  <c:v>486</c:v>
                </c:pt>
                <c:pt idx="829">
                  <c:v>485.5</c:v>
                </c:pt>
                <c:pt idx="830">
                  <c:v>485</c:v>
                </c:pt>
                <c:pt idx="831">
                  <c:v>484.5</c:v>
                </c:pt>
                <c:pt idx="832">
                  <c:v>484</c:v>
                </c:pt>
                <c:pt idx="833">
                  <c:v>483.5</c:v>
                </c:pt>
                <c:pt idx="834">
                  <c:v>483</c:v>
                </c:pt>
                <c:pt idx="835">
                  <c:v>482.5</c:v>
                </c:pt>
                <c:pt idx="836">
                  <c:v>482</c:v>
                </c:pt>
                <c:pt idx="837">
                  <c:v>481.5</c:v>
                </c:pt>
                <c:pt idx="838">
                  <c:v>481</c:v>
                </c:pt>
                <c:pt idx="839">
                  <c:v>480.5</c:v>
                </c:pt>
                <c:pt idx="840">
                  <c:v>480</c:v>
                </c:pt>
                <c:pt idx="841">
                  <c:v>479.5</c:v>
                </c:pt>
                <c:pt idx="842">
                  <c:v>479</c:v>
                </c:pt>
                <c:pt idx="843">
                  <c:v>478.5</c:v>
                </c:pt>
                <c:pt idx="844">
                  <c:v>478</c:v>
                </c:pt>
                <c:pt idx="845">
                  <c:v>477.5</c:v>
                </c:pt>
                <c:pt idx="846">
                  <c:v>477</c:v>
                </c:pt>
                <c:pt idx="847">
                  <c:v>476.5</c:v>
                </c:pt>
                <c:pt idx="848">
                  <c:v>476</c:v>
                </c:pt>
                <c:pt idx="849">
                  <c:v>475.5</c:v>
                </c:pt>
                <c:pt idx="850">
                  <c:v>475</c:v>
                </c:pt>
                <c:pt idx="851">
                  <c:v>474.5</c:v>
                </c:pt>
                <c:pt idx="852">
                  <c:v>474</c:v>
                </c:pt>
                <c:pt idx="853">
                  <c:v>473.5</c:v>
                </c:pt>
                <c:pt idx="854">
                  <c:v>473</c:v>
                </c:pt>
                <c:pt idx="855">
                  <c:v>472.5</c:v>
                </c:pt>
                <c:pt idx="856">
                  <c:v>472</c:v>
                </c:pt>
                <c:pt idx="857">
                  <c:v>471.5</c:v>
                </c:pt>
                <c:pt idx="858">
                  <c:v>471</c:v>
                </c:pt>
                <c:pt idx="859">
                  <c:v>470.5</c:v>
                </c:pt>
                <c:pt idx="860">
                  <c:v>470</c:v>
                </c:pt>
                <c:pt idx="861">
                  <c:v>469.5</c:v>
                </c:pt>
                <c:pt idx="862">
                  <c:v>469</c:v>
                </c:pt>
                <c:pt idx="863">
                  <c:v>468.5</c:v>
                </c:pt>
                <c:pt idx="864">
                  <c:v>468</c:v>
                </c:pt>
                <c:pt idx="865">
                  <c:v>467.5</c:v>
                </c:pt>
                <c:pt idx="866">
                  <c:v>467</c:v>
                </c:pt>
                <c:pt idx="867">
                  <c:v>466.5</c:v>
                </c:pt>
                <c:pt idx="868">
                  <c:v>466</c:v>
                </c:pt>
                <c:pt idx="869">
                  <c:v>465.5</c:v>
                </c:pt>
                <c:pt idx="870">
                  <c:v>465</c:v>
                </c:pt>
                <c:pt idx="871">
                  <c:v>464.5</c:v>
                </c:pt>
                <c:pt idx="872">
                  <c:v>464</c:v>
                </c:pt>
                <c:pt idx="873">
                  <c:v>463.5</c:v>
                </c:pt>
                <c:pt idx="874">
                  <c:v>463</c:v>
                </c:pt>
                <c:pt idx="875">
                  <c:v>462.5</c:v>
                </c:pt>
                <c:pt idx="876">
                  <c:v>462</c:v>
                </c:pt>
                <c:pt idx="877">
                  <c:v>461.5</c:v>
                </c:pt>
                <c:pt idx="878">
                  <c:v>461</c:v>
                </c:pt>
                <c:pt idx="879">
                  <c:v>460.5</c:v>
                </c:pt>
                <c:pt idx="880">
                  <c:v>460</c:v>
                </c:pt>
                <c:pt idx="881">
                  <c:v>459.5</c:v>
                </c:pt>
                <c:pt idx="882">
                  <c:v>459</c:v>
                </c:pt>
                <c:pt idx="883">
                  <c:v>458.5</c:v>
                </c:pt>
                <c:pt idx="884">
                  <c:v>458</c:v>
                </c:pt>
                <c:pt idx="885">
                  <c:v>457.5</c:v>
                </c:pt>
                <c:pt idx="886">
                  <c:v>457</c:v>
                </c:pt>
                <c:pt idx="887">
                  <c:v>456.5</c:v>
                </c:pt>
                <c:pt idx="888">
                  <c:v>456</c:v>
                </c:pt>
                <c:pt idx="889">
                  <c:v>455.5</c:v>
                </c:pt>
                <c:pt idx="890">
                  <c:v>455</c:v>
                </c:pt>
                <c:pt idx="891">
                  <c:v>454.5</c:v>
                </c:pt>
                <c:pt idx="892">
                  <c:v>454</c:v>
                </c:pt>
                <c:pt idx="893">
                  <c:v>453.5</c:v>
                </c:pt>
                <c:pt idx="894">
                  <c:v>453</c:v>
                </c:pt>
                <c:pt idx="895">
                  <c:v>452.5</c:v>
                </c:pt>
                <c:pt idx="896">
                  <c:v>452</c:v>
                </c:pt>
                <c:pt idx="897">
                  <c:v>451.5</c:v>
                </c:pt>
                <c:pt idx="898">
                  <c:v>451</c:v>
                </c:pt>
                <c:pt idx="899">
                  <c:v>450.5</c:v>
                </c:pt>
                <c:pt idx="900">
                  <c:v>450</c:v>
                </c:pt>
                <c:pt idx="901">
                  <c:v>449.5</c:v>
                </c:pt>
                <c:pt idx="902">
                  <c:v>449</c:v>
                </c:pt>
                <c:pt idx="903">
                  <c:v>448.5</c:v>
                </c:pt>
                <c:pt idx="904">
                  <c:v>448</c:v>
                </c:pt>
                <c:pt idx="905">
                  <c:v>447.5</c:v>
                </c:pt>
                <c:pt idx="906">
                  <c:v>447</c:v>
                </c:pt>
                <c:pt idx="907">
                  <c:v>446.5</c:v>
                </c:pt>
                <c:pt idx="908">
                  <c:v>446</c:v>
                </c:pt>
                <c:pt idx="909">
                  <c:v>445.5</c:v>
                </c:pt>
                <c:pt idx="910">
                  <c:v>445</c:v>
                </c:pt>
                <c:pt idx="911">
                  <c:v>444.5</c:v>
                </c:pt>
                <c:pt idx="912">
                  <c:v>444</c:v>
                </c:pt>
                <c:pt idx="913">
                  <c:v>443.5</c:v>
                </c:pt>
                <c:pt idx="914">
                  <c:v>443</c:v>
                </c:pt>
                <c:pt idx="915">
                  <c:v>442.5</c:v>
                </c:pt>
                <c:pt idx="916">
                  <c:v>442</c:v>
                </c:pt>
                <c:pt idx="917">
                  <c:v>441.5</c:v>
                </c:pt>
                <c:pt idx="918">
                  <c:v>441</c:v>
                </c:pt>
                <c:pt idx="919">
                  <c:v>440.5</c:v>
                </c:pt>
                <c:pt idx="920">
                  <c:v>440</c:v>
                </c:pt>
                <c:pt idx="921">
                  <c:v>439.5</c:v>
                </c:pt>
                <c:pt idx="922">
                  <c:v>439</c:v>
                </c:pt>
                <c:pt idx="923">
                  <c:v>438.5</c:v>
                </c:pt>
                <c:pt idx="924">
                  <c:v>438</c:v>
                </c:pt>
                <c:pt idx="925">
                  <c:v>437.5</c:v>
                </c:pt>
                <c:pt idx="926">
                  <c:v>437</c:v>
                </c:pt>
                <c:pt idx="927">
                  <c:v>436.5</c:v>
                </c:pt>
                <c:pt idx="928">
                  <c:v>436</c:v>
                </c:pt>
                <c:pt idx="929">
                  <c:v>435.5</c:v>
                </c:pt>
                <c:pt idx="930">
                  <c:v>435</c:v>
                </c:pt>
                <c:pt idx="931">
                  <c:v>434.5</c:v>
                </c:pt>
                <c:pt idx="932">
                  <c:v>434</c:v>
                </c:pt>
                <c:pt idx="933">
                  <c:v>433.5</c:v>
                </c:pt>
                <c:pt idx="934">
                  <c:v>433</c:v>
                </c:pt>
                <c:pt idx="935">
                  <c:v>432.5</c:v>
                </c:pt>
                <c:pt idx="936">
                  <c:v>432</c:v>
                </c:pt>
                <c:pt idx="937">
                  <c:v>431.5</c:v>
                </c:pt>
                <c:pt idx="938">
                  <c:v>431</c:v>
                </c:pt>
                <c:pt idx="939">
                  <c:v>430.5</c:v>
                </c:pt>
                <c:pt idx="940">
                  <c:v>430</c:v>
                </c:pt>
                <c:pt idx="941">
                  <c:v>429.5</c:v>
                </c:pt>
                <c:pt idx="942">
                  <c:v>429</c:v>
                </c:pt>
                <c:pt idx="943">
                  <c:v>428.5</c:v>
                </c:pt>
                <c:pt idx="944">
                  <c:v>428</c:v>
                </c:pt>
                <c:pt idx="945">
                  <c:v>427.5</c:v>
                </c:pt>
                <c:pt idx="946">
                  <c:v>427</c:v>
                </c:pt>
                <c:pt idx="947">
                  <c:v>426.5</c:v>
                </c:pt>
                <c:pt idx="948">
                  <c:v>426</c:v>
                </c:pt>
                <c:pt idx="949">
                  <c:v>425.5</c:v>
                </c:pt>
                <c:pt idx="950">
                  <c:v>425</c:v>
                </c:pt>
                <c:pt idx="951">
                  <c:v>424.5</c:v>
                </c:pt>
                <c:pt idx="952">
                  <c:v>424</c:v>
                </c:pt>
                <c:pt idx="953">
                  <c:v>423.5</c:v>
                </c:pt>
                <c:pt idx="954">
                  <c:v>423</c:v>
                </c:pt>
                <c:pt idx="955">
                  <c:v>422.5</c:v>
                </c:pt>
                <c:pt idx="956">
                  <c:v>422</c:v>
                </c:pt>
                <c:pt idx="957">
                  <c:v>421.5</c:v>
                </c:pt>
                <c:pt idx="958">
                  <c:v>421</c:v>
                </c:pt>
                <c:pt idx="959">
                  <c:v>420.5</c:v>
                </c:pt>
                <c:pt idx="960">
                  <c:v>420</c:v>
                </c:pt>
                <c:pt idx="961">
                  <c:v>419.5</c:v>
                </c:pt>
                <c:pt idx="962">
                  <c:v>419</c:v>
                </c:pt>
                <c:pt idx="963">
                  <c:v>418.5</c:v>
                </c:pt>
                <c:pt idx="964">
                  <c:v>418</c:v>
                </c:pt>
                <c:pt idx="965">
                  <c:v>417.5</c:v>
                </c:pt>
                <c:pt idx="966">
                  <c:v>417</c:v>
                </c:pt>
                <c:pt idx="967">
                  <c:v>416.5</c:v>
                </c:pt>
                <c:pt idx="968">
                  <c:v>416</c:v>
                </c:pt>
                <c:pt idx="969">
                  <c:v>415.5</c:v>
                </c:pt>
                <c:pt idx="970">
                  <c:v>415</c:v>
                </c:pt>
                <c:pt idx="971">
                  <c:v>414.5</c:v>
                </c:pt>
                <c:pt idx="972">
                  <c:v>414</c:v>
                </c:pt>
                <c:pt idx="973">
                  <c:v>413.5</c:v>
                </c:pt>
                <c:pt idx="974">
                  <c:v>413</c:v>
                </c:pt>
                <c:pt idx="975">
                  <c:v>412.5</c:v>
                </c:pt>
                <c:pt idx="976">
                  <c:v>412</c:v>
                </c:pt>
                <c:pt idx="977">
                  <c:v>411.5</c:v>
                </c:pt>
                <c:pt idx="978">
                  <c:v>411</c:v>
                </c:pt>
                <c:pt idx="979">
                  <c:v>410.5</c:v>
                </c:pt>
                <c:pt idx="980">
                  <c:v>410</c:v>
                </c:pt>
                <c:pt idx="981">
                  <c:v>409.5</c:v>
                </c:pt>
                <c:pt idx="982">
                  <c:v>409</c:v>
                </c:pt>
                <c:pt idx="983">
                  <c:v>408.5</c:v>
                </c:pt>
                <c:pt idx="984">
                  <c:v>408</c:v>
                </c:pt>
                <c:pt idx="985">
                  <c:v>407.5</c:v>
                </c:pt>
                <c:pt idx="986">
                  <c:v>407</c:v>
                </c:pt>
                <c:pt idx="987">
                  <c:v>406.5</c:v>
                </c:pt>
                <c:pt idx="988">
                  <c:v>406</c:v>
                </c:pt>
                <c:pt idx="989">
                  <c:v>405.5</c:v>
                </c:pt>
                <c:pt idx="990">
                  <c:v>405</c:v>
                </c:pt>
                <c:pt idx="991">
                  <c:v>404.5</c:v>
                </c:pt>
                <c:pt idx="992">
                  <c:v>404</c:v>
                </c:pt>
                <c:pt idx="993">
                  <c:v>403.5</c:v>
                </c:pt>
                <c:pt idx="994">
                  <c:v>403</c:v>
                </c:pt>
                <c:pt idx="995">
                  <c:v>402.5</c:v>
                </c:pt>
                <c:pt idx="996">
                  <c:v>402</c:v>
                </c:pt>
                <c:pt idx="997">
                  <c:v>401.5</c:v>
                </c:pt>
                <c:pt idx="998">
                  <c:v>401</c:v>
                </c:pt>
                <c:pt idx="999">
                  <c:v>400.5</c:v>
                </c:pt>
                <c:pt idx="1000">
                  <c:v>400</c:v>
                </c:pt>
                <c:pt idx="1001">
                  <c:v>399.5</c:v>
                </c:pt>
                <c:pt idx="1002">
                  <c:v>399</c:v>
                </c:pt>
                <c:pt idx="1003">
                  <c:v>398.5</c:v>
                </c:pt>
                <c:pt idx="1004">
                  <c:v>398</c:v>
                </c:pt>
                <c:pt idx="1005">
                  <c:v>397.5</c:v>
                </c:pt>
                <c:pt idx="1006">
                  <c:v>397</c:v>
                </c:pt>
                <c:pt idx="1007">
                  <c:v>396.5</c:v>
                </c:pt>
                <c:pt idx="1008">
                  <c:v>396</c:v>
                </c:pt>
                <c:pt idx="1009">
                  <c:v>395.5</c:v>
                </c:pt>
                <c:pt idx="1010">
                  <c:v>395</c:v>
                </c:pt>
                <c:pt idx="1011">
                  <c:v>394.5</c:v>
                </c:pt>
                <c:pt idx="1012">
                  <c:v>394</c:v>
                </c:pt>
                <c:pt idx="1013">
                  <c:v>393.5</c:v>
                </c:pt>
                <c:pt idx="1014">
                  <c:v>393</c:v>
                </c:pt>
                <c:pt idx="1015">
                  <c:v>392.5</c:v>
                </c:pt>
                <c:pt idx="1016">
                  <c:v>392</c:v>
                </c:pt>
                <c:pt idx="1017">
                  <c:v>391.5</c:v>
                </c:pt>
                <c:pt idx="1018">
                  <c:v>391</c:v>
                </c:pt>
                <c:pt idx="1019">
                  <c:v>390.5</c:v>
                </c:pt>
                <c:pt idx="1020">
                  <c:v>390</c:v>
                </c:pt>
                <c:pt idx="1021">
                  <c:v>389.5</c:v>
                </c:pt>
                <c:pt idx="1022">
                  <c:v>389</c:v>
                </c:pt>
                <c:pt idx="1023">
                  <c:v>388.5</c:v>
                </c:pt>
                <c:pt idx="1024">
                  <c:v>388</c:v>
                </c:pt>
                <c:pt idx="1025">
                  <c:v>387.5</c:v>
                </c:pt>
                <c:pt idx="1026">
                  <c:v>387</c:v>
                </c:pt>
                <c:pt idx="1027">
                  <c:v>386.5</c:v>
                </c:pt>
                <c:pt idx="1028">
                  <c:v>386</c:v>
                </c:pt>
                <c:pt idx="1029">
                  <c:v>385.5</c:v>
                </c:pt>
                <c:pt idx="1030">
                  <c:v>385</c:v>
                </c:pt>
                <c:pt idx="1031">
                  <c:v>384.5</c:v>
                </c:pt>
                <c:pt idx="1032">
                  <c:v>384</c:v>
                </c:pt>
                <c:pt idx="1033">
                  <c:v>383.5</c:v>
                </c:pt>
                <c:pt idx="1034">
                  <c:v>383</c:v>
                </c:pt>
                <c:pt idx="1035">
                  <c:v>382.5</c:v>
                </c:pt>
                <c:pt idx="1036">
                  <c:v>382</c:v>
                </c:pt>
                <c:pt idx="1037">
                  <c:v>381.5</c:v>
                </c:pt>
                <c:pt idx="1038">
                  <c:v>381</c:v>
                </c:pt>
                <c:pt idx="1039">
                  <c:v>380.5</c:v>
                </c:pt>
                <c:pt idx="1040">
                  <c:v>380</c:v>
                </c:pt>
                <c:pt idx="1041">
                  <c:v>379.5</c:v>
                </c:pt>
                <c:pt idx="1042">
                  <c:v>379</c:v>
                </c:pt>
                <c:pt idx="1043">
                  <c:v>378.5</c:v>
                </c:pt>
                <c:pt idx="1044">
                  <c:v>378</c:v>
                </c:pt>
                <c:pt idx="1045">
                  <c:v>377.5</c:v>
                </c:pt>
                <c:pt idx="1046">
                  <c:v>377</c:v>
                </c:pt>
                <c:pt idx="1047">
                  <c:v>376.5</c:v>
                </c:pt>
                <c:pt idx="1048">
                  <c:v>376</c:v>
                </c:pt>
                <c:pt idx="1049">
                  <c:v>375.5</c:v>
                </c:pt>
                <c:pt idx="1050">
                  <c:v>375</c:v>
                </c:pt>
                <c:pt idx="1051">
                  <c:v>374.5</c:v>
                </c:pt>
                <c:pt idx="1052">
                  <c:v>374</c:v>
                </c:pt>
                <c:pt idx="1053">
                  <c:v>373.5</c:v>
                </c:pt>
                <c:pt idx="1054">
                  <c:v>373</c:v>
                </c:pt>
                <c:pt idx="1055">
                  <c:v>372.5</c:v>
                </c:pt>
                <c:pt idx="1056">
                  <c:v>372</c:v>
                </c:pt>
                <c:pt idx="1057">
                  <c:v>371.5</c:v>
                </c:pt>
                <c:pt idx="1058">
                  <c:v>371</c:v>
                </c:pt>
                <c:pt idx="1059">
                  <c:v>370.5</c:v>
                </c:pt>
                <c:pt idx="1060">
                  <c:v>370</c:v>
                </c:pt>
                <c:pt idx="1061">
                  <c:v>369.5</c:v>
                </c:pt>
                <c:pt idx="1062">
                  <c:v>369</c:v>
                </c:pt>
                <c:pt idx="1063">
                  <c:v>368.5</c:v>
                </c:pt>
                <c:pt idx="1064">
                  <c:v>368</c:v>
                </c:pt>
                <c:pt idx="1065">
                  <c:v>367.5</c:v>
                </c:pt>
                <c:pt idx="1066">
                  <c:v>367</c:v>
                </c:pt>
                <c:pt idx="1067">
                  <c:v>366.5</c:v>
                </c:pt>
                <c:pt idx="1068">
                  <c:v>366</c:v>
                </c:pt>
                <c:pt idx="1069">
                  <c:v>365.5</c:v>
                </c:pt>
                <c:pt idx="1070">
                  <c:v>365</c:v>
                </c:pt>
                <c:pt idx="1071">
                  <c:v>364.5</c:v>
                </c:pt>
                <c:pt idx="1072">
                  <c:v>364</c:v>
                </c:pt>
                <c:pt idx="1073">
                  <c:v>363.5</c:v>
                </c:pt>
                <c:pt idx="1074">
                  <c:v>363</c:v>
                </c:pt>
                <c:pt idx="1075">
                  <c:v>362.5</c:v>
                </c:pt>
                <c:pt idx="1076">
                  <c:v>362</c:v>
                </c:pt>
                <c:pt idx="1077">
                  <c:v>361.5</c:v>
                </c:pt>
                <c:pt idx="1078">
                  <c:v>361</c:v>
                </c:pt>
                <c:pt idx="1079">
                  <c:v>360.5</c:v>
                </c:pt>
                <c:pt idx="1080">
                  <c:v>360</c:v>
                </c:pt>
                <c:pt idx="1081">
                  <c:v>359.5</c:v>
                </c:pt>
                <c:pt idx="1082">
                  <c:v>359</c:v>
                </c:pt>
                <c:pt idx="1083">
                  <c:v>358.5</c:v>
                </c:pt>
                <c:pt idx="1084">
                  <c:v>358</c:v>
                </c:pt>
                <c:pt idx="1085">
                  <c:v>357.5</c:v>
                </c:pt>
                <c:pt idx="1086">
                  <c:v>357</c:v>
                </c:pt>
                <c:pt idx="1087">
                  <c:v>356.5</c:v>
                </c:pt>
                <c:pt idx="1088">
                  <c:v>356</c:v>
                </c:pt>
                <c:pt idx="1089">
                  <c:v>355.5</c:v>
                </c:pt>
                <c:pt idx="1090">
                  <c:v>355</c:v>
                </c:pt>
                <c:pt idx="1091">
                  <c:v>354.5</c:v>
                </c:pt>
                <c:pt idx="1092">
                  <c:v>354</c:v>
                </c:pt>
                <c:pt idx="1093">
                  <c:v>353.5</c:v>
                </c:pt>
                <c:pt idx="1094">
                  <c:v>353</c:v>
                </c:pt>
                <c:pt idx="1095">
                  <c:v>352.5</c:v>
                </c:pt>
                <c:pt idx="1096">
                  <c:v>352</c:v>
                </c:pt>
                <c:pt idx="1097">
                  <c:v>351.5</c:v>
                </c:pt>
                <c:pt idx="1098">
                  <c:v>351</c:v>
                </c:pt>
                <c:pt idx="1099">
                  <c:v>350.5</c:v>
                </c:pt>
                <c:pt idx="1100">
                  <c:v>350</c:v>
                </c:pt>
                <c:pt idx="1101">
                  <c:v>349.5</c:v>
                </c:pt>
                <c:pt idx="1102">
                  <c:v>349</c:v>
                </c:pt>
                <c:pt idx="1103">
                  <c:v>348.5</c:v>
                </c:pt>
                <c:pt idx="1104">
                  <c:v>348</c:v>
                </c:pt>
                <c:pt idx="1105">
                  <c:v>347.5</c:v>
                </c:pt>
                <c:pt idx="1106">
                  <c:v>347</c:v>
                </c:pt>
                <c:pt idx="1107">
                  <c:v>346.5</c:v>
                </c:pt>
                <c:pt idx="1108">
                  <c:v>346</c:v>
                </c:pt>
                <c:pt idx="1109">
                  <c:v>345.5</c:v>
                </c:pt>
                <c:pt idx="1110">
                  <c:v>345</c:v>
                </c:pt>
                <c:pt idx="1111">
                  <c:v>344.5</c:v>
                </c:pt>
                <c:pt idx="1112">
                  <c:v>344</c:v>
                </c:pt>
                <c:pt idx="1113">
                  <c:v>343.5</c:v>
                </c:pt>
                <c:pt idx="1114">
                  <c:v>343</c:v>
                </c:pt>
                <c:pt idx="1115">
                  <c:v>342.5</c:v>
                </c:pt>
                <c:pt idx="1116">
                  <c:v>342</c:v>
                </c:pt>
                <c:pt idx="1117">
                  <c:v>341.5</c:v>
                </c:pt>
                <c:pt idx="1118">
                  <c:v>341</c:v>
                </c:pt>
                <c:pt idx="1119">
                  <c:v>340.5</c:v>
                </c:pt>
                <c:pt idx="1120">
                  <c:v>340</c:v>
                </c:pt>
                <c:pt idx="1121">
                  <c:v>339.5</c:v>
                </c:pt>
                <c:pt idx="1122">
                  <c:v>339</c:v>
                </c:pt>
                <c:pt idx="1123">
                  <c:v>338.5</c:v>
                </c:pt>
                <c:pt idx="1124">
                  <c:v>338</c:v>
                </c:pt>
                <c:pt idx="1125">
                  <c:v>337.5</c:v>
                </c:pt>
                <c:pt idx="1126">
                  <c:v>337</c:v>
                </c:pt>
                <c:pt idx="1127">
                  <c:v>336.5</c:v>
                </c:pt>
                <c:pt idx="1128">
                  <c:v>336</c:v>
                </c:pt>
                <c:pt idx="1129">
                  <c:v>335.5</c:v>
                </c:pt>
                <c:pt idx="1130">
                  <c:v>335</c:v>
                </c:pt>
                <c:pt idx="1131">
                  <c:v>334.5</c:v>
                </c:pt>
                <c:pt idx="1132">
                  <c:v>334</c:v>
                </c:pt>
                <c:pt idx="1133">
                  <c:v>333.5</c:v>
                </c:pt>
                <c:pt idx="1134">
                  <c:v>333</c:v>
                </c:pt>
                <c:pt idx="1135">
                  <c:v>332.5</c:v>
                </c:pt>
                <c:pt idx="1136">
                  <c:v>332</c:v>
                </c:pt>
                <c:pt idx="1137">
                  <c:v>331.5</c:v>
                </c:pt>
                <c:pt idx="1138">
                  <c:v>331</c:v>
                </c:pt>
                <c:pt idx="1139">
                  <c:v>330.5</c:v>
                </c:pt>
                <c:pt idx="1140">
                  <c:v>330</c:v>
                </c:pt>
                <c:pt idx="1141">
                  <c:v>329.5</c:v>
                </c:pt>
                <c:pt idx="1142">
                  <c:v>329</c:v>
                </c:pt>
                <c:pt idx="1143">
                  <c:v>328.5</c:v>
                </c:pt>
                <c:pt idx="1144">
                  <c:v>328</c:v>
                </c:pt>
                <c:pt idx="1145">
                  <c:v>327.5</c:v>
                </c:pt>
                <c:pt idx="1146">
                  <c:v>327</c:v>
                </c:pt>
                <c:pt idx="1147">
                  <c:v>326.5</c:v>
                </c:pt>
                <c:pt idx="1148">
                  <c:v>326</c:v>
                </c:pt>
                <c:pt idx="1149">
                  <c:v>325.5</c:v>
                </c:pt>
                <c:pt idx="1150">
                  <c:v>325</c:v>
                </c:pt>
                <c:pt idx="1151">
                  <c:v>324.5</c:v>
                </c:pt>
                <c:pt idx="1152">
                  <c:v>324</c:v>
                </c:pt>
                <c:pt idx="1153">
                  <c:v>323.5</c:v>
                </c:pt>
                <c:pt idx="1154">
                  <c:v>323</c:v>
                </c:pt>
                <c:pt idx="1155">
                  <c:v>322.5</c:v>
                </c:pt>
                <c:pt idx="1156">
                  <c:v>322</c:v>
                </c:pt>
                <c:pt idx="1157">
                  <c:v>321.5</c:v>
                </c:pt>
                <c:pt idx="1158">
                  <c:v>321</c:v>
                </c:pt>
                <c:pt idx="1159">
                  <c:v>320.5</c:v>
                </c:pt>
                <c:pt idx="1160">
                  <c:v>320</c:v>
                </c:pt>
                <c:pt idx="1161">
                  <c:v>319.5</c:v>
                </c:pt>
                <c:pt idx="1162">
                  <c:v>319</c:v>
                </c:pt>
                <c:pt idx="1163">
                  <c:v>318.5</c:v>
                </c:pt>
                <c:pt idx="1164">
                  <c:v>318</c:v>
                </c:pt>
                <c:pt idx="1165">
                  <c:v>317.5</c:v>
                </c:pt>
                <c:pt idx="1166">
                  <c:v>317</c:v>
                </c:pt>
                <c:pt idx="1167">
                  <c:v>316.5</c:v>
                </c:pt>
                <c:pt idx="1168">
                  <c:v>316</c:v>
                </c:pt>
                <c:pt idx="1169">
                  <c:v>315.5</c:v>
                </c:pt>
                <c:pt idx="1170">
                  <c:v>315</c:v>
                </c:pt>
                <c:pt idx="1171">
                  <c:v>314.5</c:v>
                </c:pt>
                <c:pt idx="1172">
                  <c:v>314</c:v>
                </c:pt>
                <c:pt idx="1173">
                  <c:v>313.5</c:v>
                </c:pt>
                <c:pt idx="1174">
                  <c:v>313</c:v>
                </c:pt>
                <c:pt idx="1175">
                  <c:v>312.5</c:v>
                </c:pt>
                <c:pt idx="1176">
                  <c:v>312</c:v>
                </c:pt>
                <c:pt idx="1177">
                  <c:v>311.5</c:v>
                </c:pt>
                <c:pt idx="1178">
                  <c:v>311</c:v>
                </c:pt>
                <c:pt idx="1179">
                  <c:v>310.5</c:v>
                </c:pt>
                <c:pt idx="1180">
                  <c:v>310</c:v>
                </c:pt>
                <c:pt idx="1181">
                  <c:v>309.5</c:v>
                </c:pt>
                <c:pt idx="1182">
                  <c:v>309</c:v>
                </c:pt>
                <c:pt idx="1183">
                  <c:v>308.5</c:v>
                </c:pt>
                <c:pt idx="1184">
                  <c:v>308</c:v>
                </c:pt>
                <c:pt idx="1185">
                  <c:v>307.5</c:v>
                </c:pt>
                <c:pt idx="1186">
                  <c:v>307</c:v>
                </c:pt>
                <c:pt idx="1187">
                  <c:v>306.5</c:v>
                </c:pt>
                <c:pt idx="1188">
                  <c:v>306</c:v>
                </c:pt>
                <c:pt idx="1189">
                  <c:v>305.5</c:v>
                </c:pt>
                <c:pt idx="1190">
                  <c:v>305</c:v>
                </c:pt>
                <c:pt idx="1191">
                  <c:v>304.5</c:v>
                </c:pt>
                <c:pt idx="1192">
                  <c:v>304</c:v>
                </c:pt>
                <c:pt idx="1193">
                  <c:v>303.5</c:v>
                </c:pt>
                <c:pt idx="1194">
                  <c:v>303</c:v>
                </c:pt>
                <c:pt idx="1195">
                  <c:v>302.5</c:v>
                </c:pt>
                <c:pt idx="1196">
                  <c:v>302</c:v>
                </c:pt>
                <c:pt idx="1197">
                  <c:v>301.5</c:v>
                </c:pt>
                <c:pt idx="1198">
                  <c:v>301</c:v>
                </c:pt>
                <c:pt idx="1199">
                  <c:v>300.5</c:v>
                </c:pt>
                <c:pt idx="1200">
                  <c:v>300</c:v>
                </c:pt>
              </c:numCache>
            </c:numRef>
          </c:xVal>
          <c:yVal>
            <c:numRef>
              <c:f>Sheet1!$E$3:$E$1203</c:f>
              <c:numCache>
                <c:formatCode>General</c:formatCode>
                <c:ptCount val="1201"/>
                <c:pt idx="0">
                  <c:v>2.0611999999999998E-2</c:v>
                </c:pt>
                <c:pt idx="1">
                  <c:v>2.0573999999999999E-2</c:v>
                </c:pt>
                <c:pt idx="2">
                  <c:v>2.0631E-2</c:v>
                </c:pt>
                <c:pt idx="3">
                  <c:v>2.0390999999999999E-2</c:v>
                </c:pt>
                <c:pt idx="4">
                  <c:v>2.0129000000000001E-2</c:v>
                </c:pt>
                <c:pt idx="5">
                  <c:v>2.0972999999999999E-2</c:v>
                </c:pt>
                <c:pt idx="6">
                  <c:v>2.1049999999999999E-2</c:v>
                </c:pt>
                <c:pt idx="7">
                  <c:v>1.9727000000000001E-2</c:v>
                </c:pt>
                <c:pt idx="8">
                  <c:v>1.9137000000000001E-2</c:v>
                </c:pt>
                <c:pt idx="9">
                  <c:v>2.2461999999999999E-2</c:v>
                </c:pt>
                <c:pt idx="10">
                  <c:v>2.3637999999999999E-2</c:v>
                </c:pt>
                <c:pt idx="11">
                  <c:v>2.1028999999999999E-2</c:v>
                </c:pt>
                <c:pt idx="12">
                  <c:v>2.0618000000000001E-2</c:v>
                </c:pt>
                <c:pt idx="13">
                  <c:v>2.0112999999999999E-2</c:v>
                </c:pt>
                <c:pt idx="14">
                  <c:v>1.8714999999999999E-2</c:v>
                </c:pt>
                <c:pt idx="15">
                  <c:v>1.9285E-2</c:v>
                </c:pt>
                <c:pt idx="16">
                  <c:v>1.8506000000000002E-2</c:v>
                </c:pt>
                <c:pt idx="17">
                  <c:v>1.7892999999999999E-2</c:v>
                </c:pt>
                <c:pt idx="18">
                  <c:v>1.9616000000000001E-2</c:v>
                </c:pt>
                <c:pt idx="19">
                  <c:v>1.9975E-2</c:v>
                </c:pt>
                <c:pt idx="20">
                  <c:v>1.9206000000000001E-2</c:v>
                </c:pt>
                <c:pt idx="21">
                  <c:v>1.8246999999999999E-2</c:v>
                </c:pt>
                <c:pt idx="22">
                  <c:v>1.7718999999999999E-2</c:v>
                </c:pt>
                <c:pt idx="23">
                  <c:v>1.8814999999999998E-2</c:v>
                </c:pt>
                <c:pt idx="24">
                  <c:v>1.8180999999999999E-2</c:v>
                </c:pt>
                <c:pt idx="25">
                  <c:v>1.8131999999999999E-2</c:v>
                </c:pt>
                <c:pt idx="26">
                  <c:v>1.7533E-2</c:v>
                </c:pt>
                <c:pt idx="27">
                  <c:v>1.7989999999999999E-2</c:v>
                </c:pt>
                <c:pt idx="28">
                  <c:v>1.7784000000000001E-2</c:v>
                </c:pt>
                <c:pt idx="29">
                  <c:v>1.8182E-2</c:v>
                </c:pt>
                <c:pt idx="30">
                  <c:v>1.7416999999999998E-2</c:v>
                </c:pt>
                <c:pt idx="31">
                  <c:v>1.6590000000000001E-2</c:v>
                </c:pt>
                <c:pt idx="32">
                  <c:v>1.6188999999999999E-2</c:v>
                </c:pt>
                <c:pt idx="33">
                  <c:v>1.6188000000000001E-2</c:v>
                </c:pt>
                <c:pt idx="34">
                  <c:v>1.5730999999999998E-2</c:v>
                </c:pt>
                <c:pt idx="35">
                  <c:v>1.6407000000000001E-2</c:v>
                </c:pt>
                <c:pt idx="36">
                  <c:v>1.8148999999999998E-2</c:v>
                </c:pt>
                <c:pt idx="37">
                  <c:v>1.8676999999999999E-2</c:v>
                </c:pt>
                <c:pt idx="38">
                  <c:v>1.8789E-2</c:v>
                </c:pt>
                <c:pt idx="39">
                  <c:v>1.6743000000000001E-2</c:v>
                </c:pt>
                <c:pt idx="40">
                  <c:v>1.6930000000000001E-2</c:v>
                </c:pt>
                <c:pt idx="41">
                  <c:v>1.6976000000000002E-2</c:v>
                </c:pt>
                <c:pt idx="42">
                  <c:v>1.6296999999999999E-2</c:v>
                </c:pt>
                <c:pt idx="43">
                  <c:v>1.5761000000000001E-2</c:v>
                </c:pt>
                <c:pt idx="44">
                  <c:v>1.5369000000000001E-2</c:v>
                </c:pt>
                <c:pt idx="45">
                  <c:v>1.5495E-2</c:v>
                </c:pt>
                <c:pt idx="46">
                  <c:v>1.4618000000000001E-2</c:v>
                </c:pt>
                <c:pt idx="47">
                  <c:v>1.6285000000000001E-2</c:v>
                </c:pt>
                <c:pt idx="48">
                  <c:v>1.5301E-2</c:v>
                </c:pt>
                <c:pt idx="49">
                  <c:v>1.4909E-2</c:v>
                </c:pt>
                <c:pt idx="50">
                  <c:v>1.4710000000000001E-2</c:v>
                </c:pt>
                <c:pt idx="51">
                  <c:v>1.4452E-2</c:v>
                </c:pt>
                <c:pt idx="52">
                  <c:v>1.3395000000000001E-2</c:v>
                </c:pt>
                <c:pt idx="53">
                  <c:v>1.5336000000000001E-2</c:v>
                </c:pt>
                <c:pt idx="54">
                  <c:v>1.4050999999999999E-2</c:v>
                </c:pt>
                <c:pt idx="55">
                  <c:v>1.5270000000000001E-2</c:v>
                </c:pt>
                <c:pt idx="56">
                  <c:v>1.379E-2</c:v>
                </c:pt>
                <c:pt idx="57">
                  <c:v>1.4319E-2</c:v>
                </c:pt>
                <c:pt idx="58">
                  <c:v>1.4354E-2</c:v>
                </c:pt>
                <c:pt idx="59">
                  <c:v>1.3445E-2</c:v>
                </c:pt>
                <c:pt idx="60">
                  <c:v>1.2156E-2</c:v>
                </c:pt>
                <c:pt idx="61">
                  <c:v>1.5520000000000001E-2</c:v>
                </c:pt>
                <c:pt idx="62">
                  <c:v>1.4419E-2</c:v>
                </c:pt>
                <c:pt idx="63">
                  <c:v>1.3429999999999999E-2</c:v>
                </c:pt>
                <c:pt idx="64">
                  <c:v>1.4685999999999999E-2</c:v>
                </c:pt>
                <c:pt idx="65">
                  <c:v>1.4295E-2</c:v>
                </c:pt>
                <c:pt idx="66">
                  <c:v>1.4538000000000001E-2</c:v>
                </c:pt>
                <c:pt idx="67">
                  <c:v>1.3585E-2</c:v>
                </c:pt>
                <c:pt idx="68">
                  <c:v>1.2916E-2</c:v>
                </c:pt>
                <c:pt idx="69">
                  <c:v>1.3356E-2</c:v>
                </c:pt>
                <c:pt idx="70">
                  <c:v>1.3216E-2</c:v>
                </c:pt>
                <c:pt idx="71">
                  <c:v>1.5324000000000001E-2</c:v>
                </c:pt>
                <c:pt idx="72">
                  <c:v>1.2799E-2</c:v>
                </c:pt>
                <c:pt idx="73">
                  <c:v>1.2517E-2</c:v>
                </c:pt>
                <c:pt idx="74">
                  <c:v>1.3483E-2</c:v>
                </c:pt>
                <c:pt idx="75">
                  <c:v>1.2226000000000001E-2</c:v>
                </c:pt>
                <c:pt idx="76">
                  <c:v>1.2078E-2</c:v>
                </c:pt>
                <c:pt idx="77">
                  <c:v>1.0949E-2</c:v>
                </c:pt>
                <c:pt idx="78">
                  <c:v>1.3046E-2</c:v>
                </c:pt>
                <c:pt idx="79">
                  <c:v>1.2925000000000001E-2</c:v>
                </c:pt>
                <c:pt idx="80">
                  <c:v>1.1578E-2</c:v>
                </c:pt>
                <c:pt idx="81">
                  <c:v>1.1925E-2</c:v>
                </c:pt>
                <c:pt idx="82">
                  <c:v>1.2071999999999999E-2</c:v>
                </c:pt>
                <c:pt idx="83">
                  <c:v>1.2059E-2</c:v>
                </c:pt>
                <c:pt idx="84">
                  <c:v>1.2760000000000001E-2</c:v>
                </c:pt>
                <c:pt idx="85">
                  <c:v>1.1339999999999999E-2</c:v>
                </c:pt>
                <c:pt idx="86">
                  <c:v>1.2187E-2</c:v>
                </c:pt>
                <c:pt idx="87">
                  <c:v>1.2994E-2</c:v>
                </c:pt>
                <c:pt idx="88">
                  <c:v>1.3719E-2</c:v>
                </c:pt>
                <c:pt idx="89">
                  <c:v>1.2257000000000001E-2</c:v>
                </c:pt>
                <c:pt idx="90">
                  <c:v>1.3339E-2</c:v>
                </c:pt>
                <c:pt idx="91">
                  <c:v>1.3372E-2</c:v>
                </c:pt>
                <c:pt idx="92">
                  <c:v>1.3497E-2</c:v>
                </c:pt>
                <c:pt idx="93">
                  <c:v>1.2746E-2</c:v>
                </c:pt>
                <c:pt idx="94">
                  <c:v>1.089E-2</c:v>
                </c:pt>
                <c:pt idx="95">
                  <c:v>1.1504E-2</c:v>
                </c:pt>
                <c:pt idx="96">
                  <c:v>1.1632E-2</c:v>
                </c:pt>
                <c:pt idx="97">
                  <c:v>1.1729E-2</c:v>
                </c:pt>
                <c:pt idx="98">
                  <c:v>1.2068000000000001E-2</c:v>
                </c:pt>
                <c:pt idx="99">
                  <c:v>1.1922E-2</c:v>
                </c:pt>
                <c:pt idx="100">
                  <c:v>1.1065999999999999E-2</c:v>
                </c:pt>
                <c:pt idx="101">
                  <c:v>1.3018999999999999E-2</c:v>
                </c:pt>
                <c:pt idx="102">
                  <c:v>1.172E-2</c:v>
                </c:pt>
                <c:pt idx="103">
                  <c:v>1.1499000000000001E-2</c:v>
                </c:pt>
                <c:pt idx="104">
                  <c:v>1.0631E-2</c:v>
                </c:pt>
                <c:pt idx="105">
                  <c:v>1.1436E-2</c:v>
                </c:pt>
                <c:pt idx="106">
                  <c:v>1.1979E-2</c:v>
                </c:pt>
                <c:pt idx="107">
                  <c:v>1.1322E-2</c:v>
                </c:pt>
                <c:pt idx="108">
                  <c:v>1.1814E-2</c:v>
                </c:pt>
                <c:pt idx="109">
                  <c:v>1.2548999999999999E-2</c:v>
                </c:pt>
                <c:pt idx="110">
                  <c:v>1.2670000000000001E-2</c:v>
                </c:pt>
                <c:pt idx="111">
                  <c:v>1.2786E-2</c:v>
                </c:pt>
                <c:pt idx="112">
                  <c:v>1.1165E-2</c:v>
                </c:pt>
                <c:pt idx="113">
                  <c:v>1.2385E-2</c:v>
                </c:pt>
                <c:pt idx="114">
                  <c:v>1.1310000000000001E-2</c:v>
                </c:pt>
                <c:pt idx="115">
                  <c:v>1.2237E-2</c:v>
                </c:pt>
                <c:pt idx="116">
                  <c:v>1.0773E-2</c:v>
                </c:pt>
                <c:pt idx="117">
                  <c:v>1.244E-2</c:v>
                </c:pt>
                <c:pt idx="118">
                  <c:v>1.3303000000000001E-2</c:v>
                </c:pt>
                <c:pt idx="119">
                  <c:v>1.1148E-2</c:v>
                </c:pt>
                <c:pt idx="120">
                  <c:v>1.0019999999999999E-2</c:v>
                </c:pt>
                <c:pt idx="121">
                  <c:v>1.2716E-2</c:v>
                </c:pt>
                <c:pt idx="122">
                  <c:v>1.0824E-2</c:v>
                </c:pt>
                <c:pt idx="123">
                  <c:v>1.1358999999999999E-2</c:v>
                </c:pt>
                <c:pt idx="124">
                  <c:v>1.0567E-2</c:v>
                </c:pt>
                <c:pt idx="125">
                  <c:v>1.0487E-2</c:v>
                </c:pt>
                <c:pt idx="126">
                  <c:v>1.0880000000000001E-2</c:v>
                </c:pt>
                <c:pt idx="127">
                  <c:v>1.0545000000000001E-2</c:v>
                </c:pt>
                <c:pt idx="128">
                  <c:v>1.1062000000000001E-2</c:v>
                </c:pt>
                <c:pt idx="129">
                  <c:v>1.0558E-2</c:v>
                </c:pt>
                <c:pt idx="130">
                  <c:v>1.128E-2</c:v>
                </c:pt>
                <c:pt idx="131">
                  <c:v>1.1620999999999999E-2</c:v>
                </c:pt>
                <c:pt idx="132">
                  <c:v>1.129E-2</c:v>
                </c:pt>
                <c:pt idx="133">
                  <c:v>1.0437E-2</c:v>
                </c:pt>
                <c:pt idx="134">
                  <c:v>1.2106E-2</c:v>
                </c:pt>
                <c:pt idx="135">
                  <c:v>1.1324000000000001E-2</c:v>
                </c:pt>
                <c:pt idx="136">
                  <c:v>1.2343E-2</c:v>
                </c:pt>
                <c:pt idx="137">
                  <c:v>1.14E-2</c:v>
                </c:pt>
                <c:pt idx="138">
                  <c:v>9.6559999999999997E-3</c:v>
                </c:pt>
                <c:pt idx="139">
                  <c:v>1.1279000000000001E-2</c:v>
                </c:pt>
                <c:pt idx="140">
                  <c:v>1.1146E-2</c:v>
                </c:pt>
                <c:pt idx="141">
                  <c:v>1.1136E-2</c:v>
                </c:pt>
                <c:pt idx="142">
                  <c:v>1.1309E-2</c:v>
                </c:pt>
                <c:pt idx="143">
                  <c:v>1.0782999999999999E-2</c:v>
                </c:pt>
                <c:pt idx="144">
                  <c:v>1.1790999999999999E-2</c:v>
                </c:pt>
                <c:pt idx="145">
                  <c:v>1.1563E-2</c:v>
                </c:pt>
                <c:pt idx="146">
                  <c:v>1.0751999999999999E-2</c:v>
                </c:pt>
                <c:pt idx="147">
                  <c:v>1.0632000000000001E-2</c:v>
                </c:pt>
                <c:pt idx="148">
                  <c:v>1.0725999999999999E-2</c:v>
                </c:pt>
                <c:pt idx="149">
                  <c:v>1.1022000000000001E-2</c:v>
                </c:pt>
                <c:pt idx="150">
                  <c:v>1.0992999999999999E-2</c:v>
                </c:pt>
                <c:pt idx="151">
                  <c:v>1.0394E-2</c:v>
                </c:pt>
                <c:pt idx="152">
                  <c:v>1.0166E-2</c:v>
                </c:pt>
                <c:pt idx="153">
                  <c:v>1.1088000000000001E-2</c:v>
                </c:pt>
                <c:pt idx="154">
                  <c:v>1.255E-2</c:v>
                </c:pt>
                <c:pt idx="155">
                  <c:v>1.1224E-2</c:v>
                </c:pt>
                <c:pt idx="156">
                  <c:v>1.1214999999999999E-2</c:v>
                </c:pt>
                <c:pt idx="157">
                  <c:v>1.0525E-2</c:v>
                </c:pt>
                <c:pt idx="158">
                  <c:v>1.2E-2</c:v>
                </c:pt>
                <c:pt idx="159">
                  <c:v>1.0723999999999999E-2</c:v>
                </c:pt>
                <c:pt idx="160">
                  <c:v>1.1395000000000001E-2</c:v>
                </c:pt>
                <c:pt idx="161">
                  <c:v>1.1043000000000001E-2</c:v>
                </c:pt>
                <c:pt idx="162">
                  <c:v>1.0605E-2</c:v>
                </c:pt>
                <c:pt idx="163">
                  <c:v>1.0614999999999999E-2</c:v>
                </c:pt>
                <c:pt idx="164">
                  <c:v>1.0111E-2</c:v>
                </c:pt>
                <c:pt idx="165">
                  <c:v>1.129E-2</c:v>
                </c:pt>
                <c:pt idx="166">
                  <c:v>1.0952999999999999E-2</c:v>
                </c:pt>
                <c:pt idx="167">
                  <c:v>1.1398E-2</c:v>
                </c:pt>
                <c:pt idx="168">
                  <c:v>1.0826000000000001E-2</c:v>
                </c:pt>
                <c:pt idx="169">
                  <c:v>1.065E-2</c:v>
                </c:pt>
                <c:pt idx="170">
                  <c:v>9.8429999999999993E-3</c:v>
                </c:pt>
                <c:pt idx="171">
                  <c:v>1.0867999999999999E-2</c:v>
                </c:pt>
                <c:pt idx="172">
                  <c:v>1.0512000000000001E-2</c:v>
                </c:pt>
                <c:pt idx="173">
                  <c:v>1.0869999999999999E-2</c:v>
                </c:pt>
                <c:pt idx="174">
                  <c:v>1.1166000000000001E-2</c:v>
                </c:pt>
                <c:pt idx="175">
                  <c:v>1.1150999999999999E-2</c:v>
                </c:pt>
                <c:pt idx="176">
                  <c:v>9.6050000000000007E-3</c:v>
                </c:pt>
                <c:pt idx="177">
                  <c:v>1.0303E-2</c:v>
                </c:pt>
                <c:pt idx="178">
                  <c:v>1.0846E-2</c:v>
                </c:pt>
                <c:pt idx="179">
                  <c:v>1.1133000000000001E-2</c:v>
                </c:pt>
                <c:pt idx="180">
                  <c:v>9.9190000000000007E-3</c:v>
                </c:pt>
                <c:pt idx="181">
                  <c:v>1.0340999999999999E-2</c:v>
                </c:pt>
                <c:pt idx="182">
                  <c:v>1.1384999999999999E-2</c:v>
                </c:pt>
                <c:pt idx="183">
                  <c:v>1.1053E-2</c:v>
                </c:pt>
                <c:pt idx="184">
                  <c:v>9.5320000000000005E-3</c:v>
                </c:pt>
                <c:pt idx="185">
                  <c:v>1.0278000000000001E-2</c:v>
                </c:pt>
                <c:pt idx="186">
                  <c:v>9.6749999999999996E-3</c:v>
                </c:pt>
                <c:pt idx="187">
                  <c:v>1.1393E-2</c:v>
                </c:pt>
                <c:pt idx="188">
                  <c:v>1.1138E-2</c:v>
                </c:pt>
                <c:pt idx="189">
                  <c:v>9.7339999999999996E-3</c:v>
                </c:pt>
                <c:pt idx="190">
                  <c:v>1.1252E-2</c:v>
                </c:pt>
                <c:pt idx="191">
                  <c:v>9.2250000000000006E-3</c:v>
                </c:pt>
                <c:pt idx="192">
                  <c:v>1.1239000000000001E-2</c:v>
                </c:pt>
                <c:pt idx="193">
                  <c:v>9.502E-3</c:v>
                </c:pt>
                <c:pt idx="194">
                  <c:v>1.0614999999999999E-2</c:v>
                </c:pt>
                <c:pt idx="195">
                  <c:v>1.0272999999999999E-2</c:v>
                </c:pt>
                <c:pt idx="196">
                  <c:v>1.0966E-2</c:v>
                </c:pt>
                <c:pt idx="197">
                  <c:v>1.0918000000000001E-2</c:v>
                </c:pt>
                <c:pt idx="198">
                  <c:v>1.1878E-2</c:v>
                </c:pt>
                <c:pt idx="199">
                  <c:v>1.0507000000000001E-2</c:v>
                </c:pt>
                <c:pt idx="200">
                  <c:v>9.9150000000000002E-3</c:v>
                </c:pt>
                <c:pt idx="201">
                  <c:v>1.0536999999999999E-2</c:v>
                </c:pt>
                <c:pt idx="202">
                  <c:v>1.0492E-2</c:v>
                </c:pt>
                <c:pt idx="203">
                  <c:v>1.0958000000000001E-2</c:v>
                </c:pt>
                <c:pt idx="204">
                  <c:v>1.0727E-2</c:v>
                </c:pt>
                <c:pt idx="205">
                  <c:v>1.1127E-2</c:v>
                </c:pt>
                <c:pt idx="206">
                  <c:v>9.9500000000000005E-3</c:v>
                </c:pt>
                <c:pt idx="207">
                  <c:v>9.3399999999999993E-3</c:v>
                </c:pt>
                <c:pt idx="208">
                  <c:v>1.1091999999999999E-2</c:v>
                </c:pt>
                <c:pt idx="209">
                  <c:v>1.1176999999999999E-2</c:v>
                </c:pt>
                <c:pt idx="210">
                  <c:v>1.1993E-2</c:v>
                </c:pt>
                <c:pt idx="211">
                  <c:v>9.8919999999999998E-3</c:v>
                </c:pt>
                <c:pt idx="212">
                  <c:v>1.1276E-2</c:v>
                </c:pt>
                <c:pt idx="213">
                  <c:v>1.0133E-2</c:v>
                </c:pt>
                <c:pt idx="214">
                  <c:v>1.0959999999999999E-2</c:v>
                </c:pt>
                <c:pt idx="215">
                  <c:v>1.0094000000000001E-2</c:v>
                </c:pt>
                <c:pt idx="216">
                  <c:v>1.0959999999999999E-2</c:v>
                </c:pt>
                <c:pt idx="217">
                  <c:v>1.1061E-2</c:v>
                </c:pt>
                <c:pt idx="218">
                  <c:v>1.082E-2</c:v>
                </c:pt>
                <c:pt idx="219">
                  <c:v>1.1138E-2</c:v>
                </c:pt>
                <c:pt idx="220">
                  <c:v>1.0631E-2</c:v>
                </c:pt>
                <c:pt idx="221">
                  <c:v>1.1396999999999999E-2</c:v>
                </c:pt>
                <c:pt idx="222">
                  <c:v>1.226E-2</c:v>
                </c:pt>
                <c:pt idx="223">
                  <c:v>1.0655E-2</c:v>
                </c:pt>
                <c:pt idx="224">
                  <c:v>1.0416999999999999E-2</c:v>
                </c:pt>
                <c:pt idx="225">
                  <c:v>9.3229999999999997E-3</c:v>
                </c:pt>
                <c:pt idx="226">
                  <c:v>1.0584E-2</c:v>
                </c:pt>
                <c:pt idx="227">
                  <c:v>1.0604000000000001E-2</c:v>
                </c:pt>
                <c:pt idx="228">
                  <c:v>1.1174E-2</c:v>
                </c:pt>
                <c:pt idx="229">
                  <c:v>1.1440000000000001E-2</c:v>
                </c:pt>
                <c:pt idx="230">
                  <c:v>1.0489999999999999E-2</c:v>
                </c:pt>
                <c:pt idx="231">
                  <c:v>1.1285E-2</c:v>
                </c:pt>
                <c:pt idx="232">
                  <c:v>1.1845E-2</c:v>
                </c:pt>
                <c:pt idx="233">
                  <c:v>1.1017000000000001E-2</c:v>
                </c:pt>
                <c:pt idx="234">
                  <c:v>1.0732E-2</c:v>
                </c:pt>
                <c:pt idx="235">
                  <c:v>1.085E-2</c:v>
                </c:pt>
                <c:pt idx="236">
                  <c:v>1.0527999999999999E-2</c:v>
                </c:pt>
                <c:pt idx="237">
                  <c:v>1.17E-2</c:v>
                </c:pt>
                <c:pt idx="238">
                  <c:v>9.4319999999999994E-3</c:v>
                </c:pt>
                <c:pt idx="239">
                  <c:v>1.0688E-2</c:v>
                </c:pt>
                <c:pt idx="240">
                  <c:v>1.1415E-2</c:v>
                </c:pt>
                <c:pt idx="241">
                  <c:v>1.0059999999999999E-2</c:v>
                </c:pt>
                <c:pt idx="242">
                  <c:v>1.0796E-2</c:v>
                </c:pt>
                <c:pt idx="243">
                  <c:v>1.0865E-2</c:v>
                </c:pt>
                <c:pt idx="244">
                  <c:v>1.0893E-2</c:v>
                </c:pt>
                <c:pt idx="245">
                  <c:v>1.2026999999999999E-2</c:v>
                </c:pt>
                <c:pt idx="246">
                  <c:v>1.1434E-2</c:v>
                </c:pt>
                <c:pt idx="247">
                  <c:v>1.1540999999999999E-2</c:v>
                </c:pt>
                <c:pt idx="248">
                  <c:v>9.9500000000000005E-3</c:v>
                </c:pt>
                <c:pt idx="249">
                  <c:v>1.1407E-2</c:v>
                </c:pt>
                <c:pt idx="250">
                  <c:v>1.2272999999999999E-2</c:v>
                </c:pt>
                <c:pt idx="251">
                  <c:v>1.146E-2</c:v>
                </c:pt>
                <c:pt idx="252">
                  <c:v>1.1821E-2</c:v>
                </c:pt>
                <c:pt idx="253">
                  <c:v>1.1773E-2</c:v>
                </c:pt>
                <c:pt idx="254">
                  <c:v>1.1264E-2</c:v>
                </c:pt>
                <c:pt idx="255">
                  <c:v>1.1115999999999999E-2</c:v>
                </c:pt>
                <c:pt idx="256">
                  <c:v>1.1884E-2</c:v>
                </c:pt>
                <c:pt idx="257">
                  <c:v>1.217E-2</c:v>
                </c:pt>
                <c:pt idx="258">
                  <c:v>1.0357E-2</c:v>
                </c:pt>
                <c:pt idx="259">
                  <c:v>1.1346E-2</c:v>
                </c:pt>
                <c:pt idx="260">
                  <c:v>1.0224E-2</c:v>
                </c:pt>
                <c:pt idx="261">
                  <c:v>1.1965E-2</c:v>
                </c:pt>
                <c:pt idx="262">
                  <c:v>1.2295E-2</c:v>
                </c:pt>
                <c:pt idx="263">
                  <c:v>1.1365999999999999E-2</c:v>
                </c:pt>
                <c:pt idx="264">
                  <c:v>1.2215999999999999E-2</c:v>
                </c:pt>
                <c:pt idx="265">
                  <c:v>1.1218000000000001E-2</c:v>
                </c:pt>
                <c:pt idx="266">
                  <c:v>1.2928E-2</c:v>
                </c:pt>
                <c:pt idx="267">
                  <c:v>1.0161E-2</c:v>
                </c:pt>
                <c:pt idx="268">
                  <c:v>1.1882999999999999E-2</c:v>
                </c:pt>
                <c:pt idx="269">
                  <c:v>1.2316000000000001E-2</c:v>
                </c:pt>
                <c:pt idx="270">
                  <c:v>1.1533E-2</c:v>
                </c:pt>
                <c:pt idx="271">
                  <c:v>1.0884E-2</c:v>
                </c:pt>
                <c:pt idx="272">
                  <c:v>1.0836999999999999E-2</c:v>
                </c:pt>
                <c:pt idx="273">
                  <c:v>1.2118E-2</c:v>
                </c:pt>
                <c:pt idx="274">
                  <c:v>1.1117999999999999E-2</c:v>
                </c:pt>
                <c:pt idx="275">
                  <c:v>1.1422E-2</c:v>
                </c:pt>
                <c:pt idx="276">
                  <c:v>1.1804E-2</c:v>
                </c:pt>
                <c:pt idx="277">
                  <c:v>1.163E-2</c:v>
                </c:pt>
                <c:pt idx="278">
                  <c:v>1.1571E-2</c:v>
                </c:pt>
                <c:pt idx="279">
                  <c:v>1.0746E-2</c:v>
                </c:pt>
                <c:pt idx="280">
                  <c:v>1.0331E-2</c:v>
                </c:pt>
                <c:pt idx="281">
                  <c:v>1.2017E-2</c:v>
                </c:pt>
                <c:pt idx="282">
                  <c:v>1.1081000000000001E-2</c:v>
                </c:pt>
                <c:pt idx="283">
                  <c:v>1.0874999999999999E-2</c:v>
                </c:pt>
                <c:pt idx="284">
                  <c:v>1.0659999999999999E-2</c:v>
                </c:pt>
                <c:pt idx="285">
                  <c:v>1.1773E-2</c:v>
                </c:pt>
                <c:pt idx="286">
                  <c:v>1.0857E-2</c:v>
                </c:pt>
                <c:pt idx="287">
                  <c:v>1.0732999999999999E-2</c:v>
                </c:pt>
                <c:pt idx="288">
                  <c:v>1.3339E-2</c:v>
                </c:pt>
                <c:pt idx="289">
                  <c:v>1.2666999999999999E-2</c:v>
                </c:pt>
                <c:pt idx="290">
                  <c:v>1.0784E-2</c:v>
                </c:pt>
                <c:pt idx="291">
                  <c:v>1.1165E-2</c:v>
                </c:pt>
                <c:pt idx="292">
                  <c:v>1.2370000000000001E-2</c:v>
                </c:pt>
                <c:pt idx="293">
                  <c:v>1.1502E-2</c:v>
                </c:pt>
                <c:pt idx="294">
                  <c:v>1.1258000000000001E-2</c:v>
                </c:pt>
                <c:pt idx="295">
                  <c:v>1.1606999999999999E-2</c:v>
                </c:pt>
                <c:pt idx="296">
                  <c:v>1.2975E-2</c:v>
                </c:pt>
                <c:pt idx="297">
                  <c:v>1.1176999999999999E-2</c:v>
                </c:pt>
                <c:pt idx="298">
                  <c:v>1.1110999999999999E-2</c:v>
                </c:pt>
                <c:pt idx="299">
                  <c:v>1.1384E-2</c:v>
                </c:pt>
                <c:pt idx="300">
                  <c:v>1.0395E-2</c:v>
                </c:pt>
                <c:pt idx="301">
                  <c:v>1.1041E-2</c:v>
                </c:pt>
                <c:pt idx="302">
                  <c:v>1.1745E-2</c:v>
                </c:pt>
                <c:pt idx="303">
                  <c:v>1.1606E-2</c:v>
                </c:pt>
                <c:pt idx="304">
                  <c:v>1.1908E-2</c:v>
                </c:pt>
                <c:pt idx="305">
                  <c:v>1.2718E-2</c:v>
                </c:pt>
                <c:pt idx="306">
                  <c:v>1.1845E-2</c:v>
                </c:pt>
                <c:pt idx="307">
                  <c:v>1.1658E-2</c:v>
                </c:pt>
                <c:pt idx="308">
                  <c:v>1.0677000000000001E-2</c:v>
                </c:pt>
                <c:pt idx="309">
                  <c:v>1.2839E-2</c:v>
                </c:pt>
                <c:pt idx="310">
                  <c:v>1.0541E-2</c:v>
                </c:pt>
                <c:pt idx="311">
                  <c:v>1.1960999999999999E-2</c:v>
                </c:pt>
                <c:pt idx="312">
                  <c:v>1.1344999999999999E-2</c:v>
                </c:pt>
                <c:pt idx="313">
                  <c:v>1.1582E-2</c:v>
                </c:pt>
                <c:pt idx="314">
                  <c:v>1.2153000000000001E-2</c:v>
                </c:pt>
                <c:pt idx="315">
                  <c:v>1.2341E-2</c:v>
                </c:pt>
                <c:pt idx="316">
                  <c:v>1.1802999999999999E-2</c:v>
                </c:pt>
                <c:pt idx="317">
                  <c:v>1.2121E-2</c:v>
                </c:pt>
                <c:pt idx="318">
                  <c:v>1.1948E-2</c:v>
                </c:pt>
                <c:pt idx="319">
                  <c:v>1.2364999999999999E-2</c:v>
                </c:pt>
                <c:pt idx="320">
                  <c:v>1.2567999999999999E-2</c:v>
                </c:pt>
                <c:pt idx="321">
                  <c:v>1.2973E-2</c:v>
                </c:pt>
                <c:pt idx="322">
                  <c:v>1.2215999999999999E-2</c:v>
                </c:pt>
                <c:pt idx="323">
                  <c:v>1.208E-2</c:v>
                </c:pt>
                <c:pt idx="324">
                  <c:v>1.2330000000000001E-2</c:v>
                </c:pt>
                <c:pt idx="325">
                  <c:v>1.2200000000000001E-2</c:v>
                </c:pt>
                <c:pt idx="326">
                  <c:v>1.2037000000000001E-2</c:v>
                </c:pt>
                <c:pt idx="327">
                  <c:v>1.1431E-2</c:v>
                </c:pt>
                <c:pt idx="328">
                  <c:v>1.2300999999999999E-2</c:v>
                </c:pt>
                <c:pt idx="329">
                  <c:v>1.2718999999999999E-2</c:v>
                </c:pt>
                <c:pt idx="330">
                  <c:v>1.2345E-2</c:v>
                </c:pt>
                <c:pt idx="331">
                  <c:v>1.3561999999999999E-2</c:v>
                </c:pt>
                <c:pt idx="332">
                  <c:v>1.256E-2</c:v>
                </c:pt>
                <c:pt idx="333">
                  <c:v>1.1624000000000001E-2</c:v>
                </c:pt>
                <c:pt idx="334">
                  <c:v>1.2524E-2</c:v>
                </c:pt>
                <c:pt idx="335">
                  <c:v>1.2489999999999999E-2</c:v>
                </c:pt>
                <c:pt idx="336">
                  <c:v>1.2137E-2</c:v>
                </c:pt>
                <c:pt idx="337">
                  <c:v>1.2144E-2</c:v>
                </c:pt>
                <c:pt idx="338">
                  <c:v>1.2851E-2</c:v>
                </c:pt>
                <c:pt idx="339">
                  <c:v>1.2085E-2</c:v>
                </c:pt>
                <c:pt idx="340">
                  <c:v>1.2644000000000001E-2</c:v>
                </c:pt>
                <c:pt idx="341">
                  <c:v>1.2524E-2</c:v>
                </c:pt>
                <c:pt idx="342">
                  <c:v>1.3167999999999999E-2</c:v>
                </c:pt>
                <c:pt idx="343">
                  <c:v>1.2399E-2</c:v>
                </c:pt>
                <c:pt idx="344">
                  <c:v>1.2482999999999999E-2</c:v>
                </c:pt>
                <c:pt idx="345">
                  <c:v>1.3022000000000001E-2</c:v>
                </c:pt>
                <c:pt idx="346">
                  <c:v>1.3089E-2</c:v>
                </c:pt>
                <c:pt idx="347">
                  <c:v>1.3242E-2</c:v>
                </c:pt>
                <c:pt idx="348">
                  <c:v>1.2775999999999999E-2</c:v>
                </c:pt>
                <c:pt idx="349">
                  <c:v>1.2881999999999999E-2</c:v>
                </c:pt>
                <c:pt idx="350">
                  <c:v>1.3736999999999999E-2</c:v>
                </c:pt>
                <c:pt idx="351">
                  <c:v>1.2057E-2</c:v>
                </c:pt>
                <c:pt idx="352">
                  <c:v>1.2135E-2</c:v>
                </c:pt>
                <c:pt idx="353">
                  <c:v>1.3299E-2</c:v>
                </c:pt>
                <c:pt idx="354">
                  <c:v>1.2512000000000001E-2</c:v>
                </c:pt>
                <c:pt idx="355">
                  <c:v>1.3513000000000001E-2</c:v>
                </c:pt>
                <c:pt idx="356">
                  <c:v>1.2848E-2</c:v>
                </c:pt>
                <c:pt idx="357">
                  <c:v>1.3313E-2</c:v>
                </c:pt>
                <c:pt idx="358">
                  <c:v>1.3934E-2</c:v>
                </c:pt>
                <c:pt idx="359">
                  <c:v>1.3833E-2</c:v>
                </c:pt>
                <c:pt idx="360">
                  <c:v>1.304E-2</c:v>
                </c:pt>
                <c:pt idx="361">
                  <c:v>1.3174E-2</c:v>
                </c:pt>
                <c:pt idx="362">
                  <c:v>1.3195999999999999E-2</c:v>
                </c:pt>
                <c:pt idx="363">
                  <c:v>1.3908999999999999E-2</c:v>
                </c:pt>
                <c:pt idx="364">
                  <c:v>1.4213E-2</c:v>
                </c:pt>
                <c:pt idx="365">
                  <c:v>1.4364E-2</c:v>
                </c:pt>
                <c:pt idx="366">
                  <c:v>1.3390000000000001E-2</c:v>
                </c:pt>
                <c:pt idx="367">
                  <c:v>1.3812E-2</c:v>
                </c:pt>
                <c:pt idx="368">
                  <c:v>1.4428E-2</c:v>
                </c:pt>
                <c:pt idx="369">
                  <c:v>1.3644E-2</c:v>
                </c:pt>
                <c:pt idx="370">
                  <c:v>1.4144E-2</c:v>
                </c:pt>
                <c:pt idx="371">
                  <c:v>1.3435000000000001E-2</c:v>
                </c:pt>
                <c:pt idx="372">
                  <c:v>1.4578000000000001E-2</c:v>
                </c:pt>
                <c:pt idx="373">
                  <c:v>1.3559E-2</c:v>
                </c:pt>
                <c:pt idx="374">
                  <c:v>1.4376999999999999E-2</c:v>
                </c:pt>
                <c:pt idx="375">
                  <c:v>1.4125E-2</c:v>
                </c:pt>
                <c:pt idx="376">
                  <c:v>1.4116E-2</c:v>
                </c:pt>
                <c:pt idx="377">
                  <c:v>1.4963000000000001E-2</c:v>
                </c:pt>
                <c:pt idx="378">
                  <c:v>1.4215E-2</c:v>
                </c:pt>
                <c:pt idx="379">
                  <c:v>1.4277E-2</c:v>
                </c:pt>
                <c:pt idx="380">
                  <c:v>1.4777999999999999E-2</c:v>
                </c:pt>
                <c:pt idx="381">
                  <c:v>1.4505000000000001E-2</c:v>
                </c:pt>
                <c:pt idx="382">
                  <c:v>1.4285000000000001E-2</c:v>
                </c:pt>
                <c:pt idx="383">
                  <c:v>1.4300999999999999E-2</c:v>
                </c:pt>
                <c:pt idx="384">
                  <c:v>1.4291E-2</c:v>
                </c:pt>
                <c:pt idx="385">
                  <c:v>1.4437999999999999E-2</c:v>
                </c:pt>
                <c:pt idx="386">
                  <c:v>1.5259999999999999E-2</c:v>
                </c:pt>
                <c:pt idx="387">
                  <c:v>1.4303E-2</c:v>
                </c:pt>
                <c:pt idx="388">
                  <c:v>1.5646E-2</c:v>
                </c:pt>
                <c:pt idx="389">
                  <c:v>1.5011E-2</c:v>
                </c:pt>
                <c:pt idx="390">
                  <c:v>1.4517E-2</c:v>
                </c:pt>
                <c:pt idx="391">
                  <c:v>1.4933E-2</c:v>
                </c:pt>
                <c:pt idx="392">
                  <c:v>1.4349000000000001E-2</c:v>
                </c:pt>
                <c:pt idx="393">
                  <c:v>1.5344999999999999E-2</c:v>
                </c:pt>
                <c:pt idx="394">
                  <c:v>1.4609E-2</c:v>
                </c:pt>
                <c:pt idx="395">
                  <c:v>1.5524E-2</c:v>
                </c:pt>
                <c:pt idx="396">
                  <c:v>1.5285E-2</c:v>
                </c:pt>
                <c:pt idx="397">
                  <c:v>1.4241999999999999E-2</c:v>
                </c:pt>
                <c:pt idx="398">
                  <c:v>1.4952E-2</c:v>
                </c:pt>
                <c:pt idx="399">
                  <c:v>1.3893000000000001E-2</c:v>
                </c:pt>
                <c:pt idx="400">
                  <c:v>1.4678999999999999E-2</c:v>
                </c:pt>
                <c:pt idx="401">
                  <c:v>1.4681E-2</c:v>
                </c:pt>
                <c:pt idx="402">
                  <c:v>1.5193999999999999E-2</c:v>
                </c:pt>
                <c:pt idx="403">
                  <c:v>1.4274E-2</c:v>
                </c:pt>
                <c:pt idx="404">
                  <c:v>1.5295E-2</c:v>
                </c:pt>
                <c:pt idx="405">
                  <c:v>1.3986E-2</c:v>
                </c:pt>
                <c:pt idx="406">
                  <c:v>1.5291000000000001E-2</c:v>
                </c:pt>
                <c:pt idx="407">
                  <c:v>1.5628E-2</c:v>
                </c:pt>
                <c:pt idx="408">
                  <c:v>1.5484E-2</c:v>
                </c:pt>
                <c:pt idx="409">
                  <c:v>1.5212E-2</c:v>
                </c:pt>
                <c:pt idx="410">
                  <c:v>1.4682000000000001E-2</c:v>
                </c:pt>
                <c:pt idx="411">
                  <c:v>1.5218000000000001E-2</c:v>
                </c:pt>
                <c:pt idx="412">
                  <c:v>1.5824999999999999E-2</c:v>
                </c:pt>
                <c:pt idx="413">
                  <c:v>1.4437E-2</c:v>
                </c:pt>
                <c:pt idx="414">
                  <c:v>1.4128E-2</c:v>
                </c:pt>
                <c:pt idx="415">
                  <c:v>1.4707E-2</c:v>
                </c:pt>
                <c:pt idx="416">
                  <c:v>1.4519000000000001E-2</c:v>
                </c:pt>
                <c:pt idx="417">
                  <c:v>1.4668E-2</c:v>
                </c:pt>
                <c:pt idx="418">
                  <c:v>1.4146000000000001E-2</c:v>
                </c:pt>
                <c:pt idx="419">
                  <c:v>1.4282E-2</c:v>
                </c:pt>
                <c:pt idx="420">
                  <c:v>1.4952E-2</c:v>
                </c:pt>
                <c:pt idx="421">
                  <c:v>1.4814000000000001E-2</c:v>
                </c:pt>
                <c:pt idx="422">
                  <c:v>1.5644999999999999E-2</c:v>
                </c:pt>
                <c:pt idx="423">
                  <c:v>1.4631E-2</c:v>
                </c:pt>
                <c:pt idx="424">
                  <c:v>1.5027E-2</c:v>
                </c:pt>
                <c:pt idx="425">
                  <c:v>1.5018E-2</c:v>
                </c:pt>
                <c:pt idx="426">
                  <c:v>1.4371E-2</c:v>
                </c:pt>
                <c:pt idx="427">
                  <c:v>1.4590000000000001E-2</c:v>
                </c:pt>
                <c:pt idx="428">
                  <c:v>1.4546999999999999E-2</c:v>
                </c:pt>
                <c:pt idx="429">
                  <c:v>1.4373E-2</c:v>
                </c:pt>
                <c:pt idx="430">
                  <c:v>1.4818E-2</c:v>
                </c:pt>
                <c:pt idx="431">
                  <c:v>1.5289000000000001E-2</c:v>
                </c:pt>
                <c:pt idx="432">
                  <c:v>1.4079E-2</c:v>
                </c:pt>
                <c:pt idx="433">
                  <c:v>1.4703000000000001E-2</c:v>
                </c:pt>
                <c:pt idx="434">
                  <c:v>1.5043000000000001E-2</c:v>
                </c:pt>
                <c:pt idx="435">
                  <c:v>1.4766E-2</c:v>
                </c:pt>
                <c:pt idx="436">
                  <c:v>1.5106E-2</c:v>
                </c:pt>
                <c:pt idx="437">
                  <c:v>1.5321E-2</c:v>
                </c:pt>
                <c:pt idx="438">
                  <c:v>1.5516E-2</c:v>
                </c:pt>
                <c:pt idx="439">
                  <c:v>1.5129999999999999E-2</c:v>
                </c:pt>
                <c:pt idx="440">
                  <c:v>1.5009E-2</c:v>
                </c:pt>
                <c:pt idx="441">
                  <c:v>1.5308E-2</c:v>
                </c:pt>
                <c:pt idx="442">
                  <c:v>1.5159000000000001E-2</c:v>
                </c:pt>
                <c:pt idx="443">
                  <c:v>1.5415999999999999E-2</c:v>
                </c:pt>
                <c:pt idx="444">
                  <c:v>1.5177E-2</c:v>
                </c:pt>
                <c:pt idx="445">
                  <c:v>1.5023E-2</c:v>
                </c:pt>
                <c:pt idx="446">
                  <c:v>1.5270000000000001E-2</c:v>
                </c:pt>
                <c:pt idx="447">
                  <c:v>1.5959999999999998E-2</c:v>
                </c:pt>
                <c:pt idx="448">
                  <c:v>1.5291000000000001E-2</c:v>
                </c:pt>
                <c:pt idx="449">
                  <c:v>1.5115E-2</c:v>
                </c:pt>
                <c:pt idx="450">
                  <c:v>1.528E-2</c:v>
                </c:pt>
                <c:pt idx="451">
                  <c:v>1.5110999999999999E-2</c:v>
                </c:pt>
                <c:pt idx="452">
                  <c:v>1.5042E-2</c:v>
                </c:pt>
                <c:pt idx="453">
                  <c:v>1.4716999999999999E-2</c:v>
                </c:pt>
                <c:pt idx="454">
                  <c:v>1.5883999999999999E-2</c:v>
                </c:pt>
                <c:pt idx="455">
                  <c:v>1.5609E-2</c:v>
                </c:pt>
                <c:pt idx="456">
                  <c:v>1.5692000000000001E-2</c:v>
                </c:pt>
                <c:pt idx="457">
                  <c:v>1.4862E-2</c:v>
                </c:pt>
                <c:pt idx="458">
                  <c:v>1.6274E-2</c:v>
                </c:pt>
                <c:pt idx="459">
                  <c:v>1.5202E-2</c:v>
                </c:pt>
                <c:pt idx="460">
                  <c:v>1.487E-2</c:v>
                </c:pt>
                <c:pt idx="461">
                  <c:v>1.4902E-2</c:v>
                </c:pt>
                <c:pt idx="462">
                  <c:v>1.6409E-2</c:v>
                </c:pt>
                <c:pt idx="463">
                  <c:v>1.5768000000000001E-2</c:v>
                </c:pt>
                <c:pt idx="464">
                  <c:v>1.5637999999999999E-2</c:v>
                </c:pt>
                <c:pt idx="465">
                  <c:v>1.5334E-2</c:v>
                </c:pt>
                <c:pt idx="466">
                  <c:v>1.6086E-2</c:v>
                </c:pt>
                <c:pt idx="467">
                  <c:v>1.6263E-2</c:v>
                </c:pt>
                <c:pt idx="468">
                  <c:v>1.6722999999999998E-2</c:v>
                </c:pt>
                <c:pt idx="469">
                  <c:v>1.6833999999999998E-2</c:v>
                </c:pt>
                <c:pt idx="470">
                  <c:v>1.6435000000000002E-2</c:v>
                </c:pt>
                <c:pt idx="471">
                  <c:v>1.6500000000000001E-2</c:v>
                </c:pt>
                <c:pt idx="472">
                  <c:v>1.5823E-2</c:v>
                </c:pt>
                <c:pt idx="473">
                  <c:v>1.6805E-2</c:v>
                </c:pt>
                <c:pt idx="474">
                  <c:v>1.6376999999999999E-2</c:v>
                </c:pt>
                <c:pt idx="475">
                  <c:v>1.6083E-2</c:v>
                </c:pt>
                <c:pt idx="476">
                  <c:v>1.5866999999999999E-2</c:v>
                </c:pt>
                <c:pt idx="477">
                  <c:v>1.6792999999999999E-2</c:v>
                </c:pt>
                <c:pt idx="478">
                  <c:v>1.6589E-2</c:v>
                </c:pt>
                <c:pt idx="479">
                  <c:v>1.6146000000000001E-2</c:v>
                </c:pt>
                <c:pt idx="480">
                  <c:v>1.619E-2</c:v>
                </c:pt>
                <c:pt idx="481">
                  <c:v>1.6999E-2</c:v>
                </c:pt>
                <c:pt idx="482">
                  <c:v>1.7073000000000001E-2</c:v>
                </c:pt>
                <c:pt idx="483">
                  <c:v>1.626E-2</c:v>
                </c:pt>
                <c:pt idx="484">
                  <c:v>1.6319E-2</c:v>
                </c:pt>
                <c:pt idx="485">
                  <c:v>1.6549999999999999E-2</c:v>
                </c:pt>
                <c:pt idx="486">
                  <c:v>1.6958999999999998E-2</c:v>
                </c:pt>
                <c:pt idx="487">
                  <c:v>1.7936000000000001E-2</c:v>
                </c:pt>
                <c:pt idx="488">
                  <c:v>1.7579999999999998E-2</c:v>
                </c:pt>
                <c:pt idx="489">
                  <c:v>1.8194999999999999E-2</c:v>
                </c:pt>
                <c:pt idx="490">
                  <c:v>1.8102E-2</c:v>
                </c:pt>
                <c:pt idx="491">
                  <c:v>1.7642999999999999E-2</c:v>
                </c:pt>
                <c:pt idx="492">
                  <c:v>1.8338E-2</c:v>
                </c:pt>
                <c:pt idx="493">
                  <c:v>1.771E-2</c:v>
                </c:pt>
                <c:pt idx="494">
                  <c:v>1.7471E-2</c:v>
                </c:pt>
                <c:pt idx="495">
                  <c:v>1.7898000000000001E-2</c:v>
                </c:pt>
                <c:pt idx="496">
                  <c:v>1.7263000000000001E-2</c:v>
                </c:pt>
                <c:pt idx="497">
                  <c:v>1.8149999999999999E-2</c:v>
                </c:pt>
                <c:pt idx="498">
                  <c:v>1.8550000000000001E-2</c:v>
                </c:pt>
                <c:pt idx="499">
                  <c:v>1.8315999999999999E-2</c:v>
                </c:pt>
                <c:pt idx="500">
                  <c:v>1.9384999999999999E-2</c:v>
                </c:pt>
                <c:pt idx="501">
                  <c:v>1.9120999999999999E-2</c:v>
                </c:pt>
                <c:pt idx="502">
                  <c:v>1.8821999999999998E-2</c:v>
                </c:pt>
                <c:pt idx="503">
                  <c:v>1.8190000000000001E-2</c:v>
                </c:pt>
                <c:pt idx="504">
                  <c:v>1.8933999999999999E-2</c:v>
                </c:pt>
                <c:pt idx="505">
                  <c:v>1.8828999999999999E-2</c:v>
                </c:pt>
                <c:pt idx="506">
                  <c:v>1.8744E-2</c:v>
                </c:pt>
                <c:pt idx="507">
                  <c:v>1.9061999999999999E-2</c:v>
                </c:pt>
                <c:pt idx="508">
                  <c:v>1.8915000000000001E-2</c:v>
                </c:pt>
                <c:pt idx="509">
                  <c:v>1.9229E-2</c:v>
                </c:pt>
                <c:pt idx="510">
                  <c:v>1.8778E-2</c:v>
                </c:pt>
                <c:pt idx="511">
                  <c:v>1.8761E-2</c:v>
                </c:pt>
                <c:pt idx="512">
                  <c:v>1.942E-2</c:v>
                </c:pt>
                <c:pt idx="513">
                  <c:v>1.9179999999999999E-2</c:v>
                </c:pt>
                <c:pt idx="514">
                  <c:v>1.9785000000000001E-2</c:v>
                </c:pt>
                <c:pt idx="515">
                  <c:v>1.9186999999999999E-2</c:v>
                </c:pt>
                <c:pt idx="516">
                  <c:v>1.8814999999999998E-2</c:v>
                </c:pt>
                <c:pt idx="517">
                  <c:v>1.9248000000000001E-2</c:v>
                </c:pt>
                <c:pt idx="518">
                  <c:v>1.9282000000000001E-2</c:v>
                </c:pt>
                <c:pt idx="519">
                  <c:v>1.9542E-2</c:v>
                </c:pt>
                <c:pt idx="520">
                  <c:v>1.9684E-2</c:v>
                </c:pt>
                <c:pt idx="521">
                  <c:v>1.976E-2</c:v>
                </c:pt>
                <c:pt idx="522">
                  <c:v>1.8787000000000002E-2</c:v>
                </c:pt>
                <c:pt idx="523">
                  <c:v>1.8744E-2</c:v>
                </c:pt>
                <c:pt idx="524">
                  <c:v>1.8121999999999999E-2</c:v>
                </c:pt>
                <c:pt idx="525">
                  <c:v>1.8710000000000001E-2</c:v>
                </c:pt>
                <c:pt idx="526">
                  <c:v>1.8772E-2</c:v>
                </c:pt>
                <c:pt idx="527">
                  <c:v>1.8637999999999998E-2</c:v>
                </c:pt>
                <c:pt idx="528">
                  <c:v>1.9057000000000001E-2</c:v>
                </c:pt>
                <c:pt idx="529">
                  <c:v>1.9824999999999999E-2</c:v>
                </c:pt>
                <c:pt idx="530">
                  <c:v>1.9841000000000001E-2</c:v>
                </c:pt>
                <c:pt idx="531">
                  <c:v>1.9074000000000001E-2</c:v>
                </c:pt>
                <c:pt idx="532">
                  <c:v>1.9231999999999999E-2</c:v>
                </c:pt>
                <c:pt idx="533">
                  <c:v>1.9043999999999998E-2</c:v>
                </c:pt>
                <c:pt idx="534">
                  <c:v>1.9140999999999998E-2</c:v>
                </c:pt>
                <c:pt idx="535">
                  <c:v>1.9465E-2</c:v>
                </c:pt>
                <c:pt idx="536">
                  <c:v>1.9466000000000001E-2</c:v>
                </c:pt>
                <c:pt idx="537">
                  <c:v>1.9538E-2</c:v>
                </c:pt>
                <c:pt idx="538">
                  <c:v>2.0140000000000002E-2</c:v>
                </c:pt>
                <c:pt idx="539">
                  <c:v>1.8976E-2</c:v>
                </c:pt>
                <c:pt idx="540">
                  <c:v>2.0718E-2</c:v>
                </c:pt>
                <c:pt idx="541">
                  <c:v>2.0284E-2</c:v>
                </c:pt>
                <c:pt idx="542">
                  <c:v>2.0667999999999999E-2</c:v>
                </c:pt>
                <c:pt idx="543">
                  <c:v>1.8877000000000001E-2</c:v>
                </c:pt>
                <c:pt idx="544">
                  <c:v>1.9477999999999999E-2</c:v>
                </c:pt>
                <c:pt idx="545">
                  <c:v>1.9761999999999998E-2</c:v>
                </c:pt>
                <c:pt idx="546">
                  <c:v>1.9460999999999999E-2</c:v>
                </c:pt>
                <c:pt idx="547">
                  <c:v>2.0577999999999999E-2</c:v>
                </c:pt>
                <c:pt idx="548">
                  <c:v>2.0197E-2</c:v>
                </c:pt>
                <c:pt idx="549">
                  <c:v>1.9911000000000002E-2</c:v>
                </c:pt>
                <c:pt idx="550">
                  <c:v>1.9820000000000001E-2</c:v>
                </c:pt>
                <c:pt idx="551">
                  <c:v>2.0101999999999998E-2</c:v>
                </c:pt>
                <c:pt idx="552">
                  <c:v>1.9716000000000001E-2</c:v>
                </c:pt>
                <c:pt idx="553">
                  <c:v>1.9859999999999999E-2</c:v>
                </c:pt>
                <c:pt idx="554">
                  <c:v>1.9658999999999999E-2</c:v>
                </c:pt>
                <c:pt idx="555">
                  <c:v>1.9729E-2</c:v>
                </c:pt>
                <c:pt idx="556">
                  <c:v>2.036E-2</c:v>
                </c:pt>
                <c:pt idx="557">
                  <c:v>1.951E-2</c:v>
                </c:pt>
                <c:pt idx="558">
                  <c:v>1.9372E-2</c:v>
                </c:pt>
                <c:pt idx="559">
                  <c:v>1.9487999999999998E-2</c:v>
                </c:pt>
                <c:pt idx="560">
                  <c:v>2.0246E-2</c:v>
                </c:pt>
                <c:pt idx="561">
                  <c:v>2.0032999999999999E-2</c:v>
                </c:pt>
                <c:pt idx="562">
                  <c:v>2.0216000000000001E-2</c:v>
                </c:pt>
                <c:pt idx="563">
                  <c:v>2.0999E-2</c:v>
                </c:pt>
                <c:pt idx="564">
                  <c:v>2.0906999999999999E-2</c:v>
                </c:pt>
                <c:pt idx="565">
                  <c:v>2.1305000000000001E-2</c:v>
                </c:pt>
                <c:pt idx="566">
                  <c:v>2.1048999999999998E-2</c:v>
                </c:pt>
                <c:pt idx="567">
                  <c:v>2.0972999999999999E-2</c:v>
                </c:pt>
                <c:pt idx="568">
                  <c:v>2.1298999999999998E-2</c:v>
                </c:pt>
                <c:pt idx="569">
                  <c:v>2.1270000000000001E-2</c:v>
                </c:pt>
                <c:pt idx="570">
                  <c:v>2.0648E-2</c:v>
                </c:pt>
                <c:pt idx="571">
                  <c:v>2.1395999999999998E-2</c:v>
                </c:pt>
                <c:pt idx="572">
                  <c:v>2.1734E-2</c:v>
                </c:pt>
                <c:pt idx="573">
                  <c:v>2.0787E-2</c:v>
                </c:pt>
                <c:pt idx="574">
                  <c:v>2.0369999999999999E-2</c:v>
                </c:pt>
                <c:pt idx="575">
                  <c:v>2.0393999999999999E-2</c:v>
                </c:pt>
                <c:pt idx="576">
                  <c:v>2.1564E-2</c:v>
                </c:pt>
                <c:pt idx="577">
                  <c:v>2.1121000000000001E-2</c:v>
                </c:pt>
                <c:pt idx="578">
                  <c:v>2.0631E-2</c:v>
                </c:pt>
                <c:pt idx="579">
                  <c:v>2.1124E-2</c:v>
                </c:pt>
                <c:pt idx="580">
                  <c:v>2.1035999999999999E-2</c:v>
                </c:pt>
                <c:pt idx="581">
                  <c:v>2.0372000000000001E-2</c:v>
                </c:pt>
                <c:pt idx="582">
                  <c:v>2.1187000000000001E-2</c:v>
                </c:pt>
                <c:pt idx="583">
                  <c:v>2.0896999999999999E-2</c:v>
                </c:pt>
                <c:pt idx="584">
                  <c:v>2.1167999999999999E-2</c:v>
                </c:pt>
                <c:pt idx="585">
                  <c:v>2.1135999999999999E-2</c:v>
                </c:pt>
                <c:pt idx="586">
                  <c:v>2.0466000000000002E-2</c:v>
                </c:pt>
                <c:pt idx="587">
                  <c:v>2.1276E-2</c:v>
                </c:pt>
                <c:pt idx="588">
                  <c:v>2.0947E-2</c:v>
                </c:pt>
                <c:pt idx="589">
                  <c:v>2.1101000000000002E-2</c:v>
                </c:pt>
                <c:pt idx="590">
                  <c:v>2.1107000000000001E-2</c:v>
                </c:pt>
                <c:pt idx="591">
                  <c:v>2.1271999999999999E-2</c:v>
                </c:pt>
                <c:pt idx="592">
                  <c:v>2.1273E-2</c:v>
                </c:pt>
                <c:pt idx="593">
                  <c:v>2.0920999999999999E-2</c:v>
                </c:pt>
                <c:pt idx="594">
                  <c:v>2.129E-2</c:v>
                </c:pt>
                <c:pt idx="595">
                  <c:v>2.0992E-2</c:v>
                </c:pt>
                <c:pt idx="596">
                  <c:v>2.1297E-2</c:v>
                </c:pt>
                <c:pt idx="597">
                  <c:v>2.0681999999999999E-2</c:v>
                </c:pt>
                <c:pt idx="598">
                  <c:v>2.1218999999999998E-2</c:v>
                </c:pt>
                <c:pt idx="599">
                  <c:v>2.0930000000000001E-2</c:v>
                </c:pt>
                <c:pt idx="600">
                  <c:v>2.1347000000000001E-2</c:v>
                </c:pt>
                <c:pt idx="601">
                  <c:v>2.1663999999999999E-2</c:v>
                </c:pt>
                <c:pt idx="602">
                  <c:v>2.1373E-2</c:v>
                </c:pt>
                <c:pt idx="603">
                  <c:v>2.1399999999999999E-2</c:v>
                </c:pt>
                <c:pt idx="604">
                  <c:v>2.1392999999999999E-2</c:v>
                </c:pt>
                <c:pt idx="605">
                  <c:v>2.1104999999999999E-2</c:v>
                </c:pt>
                <c:pt idx="606">
                  <c:v>2.1600000000000001E-2</c:v>
                </c:pt>
                <c:pt idx="607">
                  <c:v>2.1902000000000001E-2</c:v>
                </c:pt>
                <c:pt idx="608">
                  <c:v>2.0996000000000001E-2</c:v>
                </c:pt>
                <c:pt idx="609">
                  <c:v>2.1788999999999999E-2</c:v>
                </c:pt>
                <c:pt idx="610">
                  <c:v>2.1062000000000001E-2</c:v>
                </c:pt>
                <c:pt idx="611">
                  <c:v>2.1576000000000001E-2</c:v>
                </c:pt>
                <c:pt idx="612">
                  <c:v>2.1898000000000001E-2</c:v>
                </c:pt>
                <c:pt idx="613">
                  <c:v>2.1933999999999999E-2</c:v>
                </c:pt>
                <c:pt idx="614">
                  <c:v>2.1509E-2</c:v>
                </c:pt>
                <c:pt idx="615">
                  <c:v>2.1142999999999999E-2</c:v>
                </c:pt>
                <c:pt idx="616">
                  <c:v>2.1804E-2</c:v>
                </c:pt>
                <c:pt idx="617">
                  <c:v>2.1439E-2</c:v>
                </c:pt>
                <c:pt idx="618">
                  <c:v>2.1520000000000001E-2</c:v>
                </c:pt>
                <c:pt idx="619">
                  <c:v>2.1832000000000001E-2</c:v>
                </c:pt>
                <c:pt idx="620">
                  <c:v>2.1753000000000002E-2</c:v>
                </c:pt>
                <c:pt idx="621">
                  <c:v>2.1458999999999999E-2</c:v>
                </c:pt>
                <c:pt idx="622">
                  <c:v>2.1745E-2</c:v>
                </c:pt>
                <c:pt idx="623">
                  <c:v>2.1694999999999999E-2</c:v>
                </c:pt>
                <c:pt idx="624">
                  <c:v>2.1922000000000001E-2</c:v>
                </c:pt>
                <c:pt idx="625">
                  <c:v>2.1458999999999999E-2</c:v>
                </c:pt>
                <c:pt idx="626">
                  <c:v>2.1475999999999999E-2</c:v>
                </c:pt>
                <c:pt idx="627">
                  <c:v>2.1593999999999999E-2</c:v>
                </c:pt>
                <c:pt idx="628">
                  <c:v>2.1642999999999999E-2</c:v>
                </c:pt>
                <c:pt idx="629">
                  <c:v>2.1478000000000001E-2</c:v>
                </c:pt>
                <c:pt idx="630">
                  <c:v>2.1543E-2</c:v>
                </c:pt>
                <c:pt idx="631">
                  <c:v>2.1482000000000001E-2</c:v>
                </c:pt>
                <c:pt idx="632">
                  <c:v>2.1613E-2</c:v>
                </c:pt>
                <c:pt idx="633">
                  <c:v>2.1835E-2</c:v>
                </c:pt>
                <c:pt idx="634">
                  <c:v>2.2071E-2</c:v>
                </c:pt>
                <c:pt idx="635">
                  <c:v>2.1738E-2</c:v>
                </c:pt>
                <c:pt idx="636">
                  <c:v>2.2273999999999999E-2</c:v>
                </c:pt>
                <c:pt idx="637">
                  <c:v>2.2585999999999998E-2</c:v>
                </c:pt>
                <c:pt idx="638">
                  <c:v>2.2398999999999999E-2</c:v>
                </c:pt>
                <c:pt idx="639">
                  <c:v>2.2742999999999999E-2</c:v>
                </c:pt>
                <c:pt idx="640">
                  <c:v>2.2349999999999998E-2</c:v>
                </c:pt>
                <c:pt idx="641">
                  <c:v>2.2228999999999999E-2</c:v>
                </c:pt>
                <c:pt idx="642">
                  <c:v>2.1901E-2</c:v>
                </c:pt>
                <c:pt idx="643">
                  <c:v>2.1649999999999999E-2</c:v>
                </c:pt>
                <c:pt idx="644">
                  <c:v>2.2275E-2</c:v>
                </c:pt>
                <c:pt idx="645">
                  <c:v>2.2367999999999999E-2</c:v>
                </c:pt>
                <c:pt idx="646">
                  <c:v>2.1991E-2</c:v>
                </c:pt>
                <c:pt idx="647">
                  <c:v>2.1995000000000001E-2</c:v>
                </c:pt>
                <c:pt idx="648">
                  <c:v>2.2759999999999999E-2</c:v>
                </c:pt>
                <c:pt idx="649">
                  <c:v>2.2525E-2</c:v>
                </c:pt>
                <c:pt idx="650">
                  <c:v>2.2553E-2</c:v>
                </c:pt>
                <c:pt idx="651">
                  <c:v>2.2409999999999999E-2</c:v>
                </c:pt>
                <c:pt idx="652">
                  <c:v>2.2752999999999999E-2</c:v>
                </c:pt>
                <c:pt idx="653">
                  <c:v>2.2544999999999999E-2</c:v>
                </c:pt>
                <c:pt idx="654">
                  <c:v>2.2648000000000001E-2</c:v>
                </c:pt>
                <c:pt idx="655">
                  <c:v>2.2547000000000001E-2</c:v>
                </c:pt>
                <c:pt idx="656">
                  <c:v>2.2696000000000001E-2</c:v>
                </c:pt>
                <c:pt idx="657">
                  <c:v>2.2540000000000001E-2</c:v>
                </c:pt>
                <c:pt idx="658">
                  <c:v>2.2349000000000001E-2</c:v>
                </c:pt>
                <c:pt idx="659">
                  <c:v>2.2502999999999999E-2</c:v>
                </c:pt>
                <c:pt idx="660">
                  <c:v>2.2446000000000001E-2</c:v>
                </c:pt>
                <c:pt idx="661">
                  <c:v>2.2547999999999999E-2</c:v>
                </c:pt>
                <c:pt idx="662">
                  <c:v>2.2873999999999999E-2</c:v>
                </c:pt>
                <c:pt idx="663">
                  <c:v>2.2616000000000001E-2</c:v>
                </c:pt>
                <c:pt idx="664">
                  <c:v>2.2526000000000001E-2</c:v>
                </c:pt>
                <c:pt idx="665">
                  <c:v>2.3122E-2</c:v>
                </c:pt>
                <c:pt idx="666">
                  <c:v>2.3207999999999999E-2</c:v>
                </c:pt>
                <c:pt idx="667">
                  <c:v>2.3011E-2</c:v>
                </c:pt>
                <c:pt idx="668">
                  <c:v>2.2948E-2</c:v>
                </c:pt>
                <c:pt idx="669">
                  <c:v>2.2627999999999999E-2</c:v>
                </c:pt>
                <c:pt idx="670">
                  <c:v>2.2897000000000001E-2</c:v>
                </c:pt>
                <c:pt idx="671">
                  <c:v>2.3005999999999999E-2</c:v>
                </c:pt>
                <c:pt idx="672">
                  <c:v>2.2925999999999998E-2</c:v>
                </c:pt>
                <c:pt idx="673">
                  <c:v>2.273E-2</c:v>
                </c:pt>
                <c:pt idx="674">
                  <c:v>2.2957999999999999E-2</c:v>
                </c:pt>
                <c:pt idx="675">
                  <c:v>2.3045E-2</c:v>
                </c:pt>
                <c:pt idx="676">
                  <c:v>2.315E-2</c:v>
                </c:pt>
                <c:pt idx="677">
                  <c:v>2.2765000000000001E-2</c:v>
                </c:pt>
                <c:pt idx="678">
                  <c:v>2.2955E-2</c:v>
                </c:pt>
                <c:pt idx="679">
                  <c:v>2.316E-2</c:v>
                </c:pt>
                <c:pt idx="680">
                  <c:v>2.2780000000000002E-2</c:v>
                </c:pt>
                <c:pt idx="681">
                  <c:v>2.3286999999999999E-2</c:v>
                </c:pt>
                <c:pt idx="682">
                  <c:v>2.3102999999999999E-2</c:v>
                </c:pt>
                <c:pt idx="683">
                  <c:v>2.3178000000000001E-2</c:v>
                </c:pt>
                <c:pt idx="684">
                  <c:v>2.3036000000000001E-2</c:v>
                </c:pt>
                <c:pt idx="685">
                  <c:v>2.3073E-2</c:v>
                </c:pt>
                <c:pt idx="686">
                  <c:v>2.3203999999999999E-2</c:v>
                </c:pt>
                <c:pt idx="687">
                  <c:v>2.3387999999999999E-2</c:v>
                </c:pt>
                <c:pt idx="688">
                  <c:v>2.2929000000000001E-2</c:v>
                </c:pt>
                <c:pt idx="689">
                  <c:v>2.3088000000000001E-2</c:v>
                </c:pt>
                <c:pt idx="690">
                  <c:v>2.3616000000000002E-2</c:v>
                </c:pt>
                <c:pt idx="691">
                  <c:v>2.3359999999999999E-2</c:v>
                </c:pt>
                <c:pt idx="692">
                  <c:v>2.3689999999999999E-2</c:v>
                </c:pt>
                <c:pt idx="693">
                  <c:v>2.3705E-2</c:v>
                </c:pt>
                <c:pt idx="694">
                  <c:v>2.3959999999999999E-2</c:v>
                </c:pt>
                <c:pt idx="695">
                  <c:v>2.3649E-2</c:v>
                </c:pt>
                <c:pt idx="696">
                  <c:v>2.3656E-2</c:v>
                </c:pt>
                <c:pt idx="697">
                  <c:v>2.3768999999999998E-2</c:v>
                </c:pt>
                <c:pt idx="698">
                  <c:v>2.3642E-2</c:v>
                </c:pt>
                <c:pt idx="699">
                  <c:v>2.4105999999999999E-2</c:v>
                </c:pt>
                <c:pt idx="700">
                  <c:v>2.4060000000000002E-2</c:v>
                </c:pt>
                <c:pt idx="701">
                  <c:v>2.3651999999999999E-2</c:v>
                </c:pt>
                <c:pt idx="702">
                  <c:v>2.3451E-2</c:v>
                </c:pt>
                <c:pt idx="703">
                  <c:v>2.3886000000000001E-2</c:v>
                </c:pt>
                <c:pt idx="704">
                  <c:v>2.3185000000000001E-2</c:v>
                </c:pt>
                <c:pt idx="705">
                  <c:v>2.3043000000000001E-2</c:v>
                </c:pt>
                <c:pt idx="706">
                  <c:v>2.3153E-2</c:v>
                </c:pt>
                <c:pt idx="707">
                  <c:v>2.3289000000000001E-2</c:v>
                </c:pt>
                <c:pt idx="708">
                  <c:v>2.2998999999999999E-2</c:v>
                </c:pt>
                <c:pt idx="709">
                  <c:v>2.3202E-2</c:v>
                </c:pt>
                <c:pt idx="710">
                  <c:v>2.3462E-2</c:v>
                </c:pt>
                <c:pt idx="711">
                  <c:v>2.3777E-2</c:v>
                </c:pt>
                <c:pt idx="712">
                  <c:v>2.3309E-2</c:v>
                </c:pt>
                <c:pt idx="713">
                  <c:v>2.3396E-2</c:v>
                </c:pt>
                <c:pt idx="714">
                  <c:v>2.3633999999999999E-2</c:v>
                </c:pt>
                <c:pt idx="715">
                  <c:v>2.4077999999999999E-2</c:v>
                </c:pt>
                <c:pt idx="716">
                  <c:v>2.3307000000000001E-2</c:v>
                </c:pt>
                <c:pt idx="717">
                  <c:v>2.4126999999999999E-2</c:v>
                </c:pt>
                <c:pt idx="718">
                  <c:v>2.3837000000000001E-2</c:v>
                </c:pt>
                <c:pt idx="719">
                  <c:v>2.3956000000000002E-2</c:v>
                </c:pt>
                <c:pt idx="720">
                  <c:v>2.4001999999999999E-2</c:v>
                </c:pt>
                <c:pt idx="721">
                  <c:v>2.3615000000000001E-2</c:v>
                </c:pt>
                <c:pt idx="722">
                  <c:v>2.3855000000000001E-2</c:v>
                </c:pt>
                <c:pt idx="723">
                  <c:v>2.3737999999999999E-2</c:v>
                </c:pt>
                <c:pt idx="724">
                  <c:v>2.3813000000000001E-2</c:v>
                </c:pt>
                <c:pt idx="725">
                  <c:v>2.3522999999999999E-2</c:v>
                </c:pt>
                <c:pt idx="726">
                  <c:v>2.3473999999999998E-2</c:v>
                </c:pt>
                <c:pt idx="727">
                  <c:v>2.3843E-2</c:v>
                </c:pt>
                <c:pt idx="728">
                  <c:v>2.4098999999999999E-2</c:v>
                </c:pt>
                <c:pt idx="729">
                  <c:v>2.4424999999999999E-2</c:v>
                </c:pt>
                <c:pt idx="730">
                  <c:v>2.3723000000000001E-2</c:v>
                </c:pt>
                <c:pt idx="731">
                  <c:v>2.4117E-2</c:v>
                </c:pt>
                <c:pt idx="732">
                  <c:v>2.4525000000000002E-2</c:v>
                </c:pt>
                <c:pt idx="733">
                  <c:v>2.4486999999999998E-2</c:v>
                </c:pt>
                <c:pt idx="734">
                  <c:v>2.4208E-2</c:v>
                </c:pt>
                <c:pt idx="735">
                  <c:v>2.3869000000000001E-2</c:v>
                </c:pt>
                <c:pt idx="736">
                  <c:v>2.4067000000000002E-2</c:v>
                </c:pt>
                <c:pt idx="737">
                  <c:v>2.3931000000000001E-2</c:v>
                </c:pt>
                <c:pt idx="738">
                  <c:v>2.4434999999999998E-2</c:v>
                </c:pt>
                <c:pt idx="739">
                  <c:v>2.4646999999999999E-2</c:v>
                </c:pt>
                <c:pt idx="740">
                  <c:v>2.4074999999999999E-2</c:v>
                </c:pt>
                <c:pt idx="741">
                  <c:v>2.4213999999999999E-2</c:v>
                </c:pt>
                <c:pt idx="742">
                  <c:v>2.4181999999999999E-2</c:v>
                </c:pt>
                <c:pt idx="743">
                  <c:v>2.4042999999999998E-2</c:v>
                </c:pt>
                <c:pt idx="744">
                  <c:v>2.4819999999999998E-2</c:v>
                </c:pt>
                <c:pt idx="745">
                  <c:v>2.4511999999999999E-2</c:v>
                </c:pt>
                <c:pt idx="746">
                  <c:v>2.4389999999999998E-2</c:v>
                </c:pt>
                <c:pt idx="747">
                  <c:v>2.4341999999999999E-2</c:v>
                </c:pt>
                <c:pt idx="748">
                  <c:v>2.4299000000000001E-2</c:v>
                </c:pt>
                <c:pt idx="749">
                  <c:v>2.4267E-2</c:v>
                </c:pt>
                <c:pt idx="750">
                  <c:v>2.4705000000000001E-2</c:v>
                </c:pt>
                <c:pt idx="751">
                  <c:v>2.4197E-2</c:v>
                </c:pt>
                <c:pt idx="752">
                  <c:v>2.4634E-2</c:v>
                </c:pt>
                <c:pt idx="753">
                  <c:v>2.419E-2</c:v>
                </c:pt>
                <c:pt idx="754">
                  <c:v>2.4303999999999999E-2</c:v>
                </c:pt>
                <c:pt idx="755">
                  <c:v>2.5138000000000001E-2</c:v>
                </c:pt>
                <c:pt idx="756">
                  <c:v>2.4478E-2</c:v>
                </c:pt>
                <c:pt idx="757">
                  <c:v>2.4541E-2</c:v>
                </c:pt>
                <c:pt idx="758">
                  <c:v>2.4284E-2</c:v>
                </c:pt>
                <c:pt idx="759">
                  <c:v>2.4445999999999999E-2</c:v>
                </c:pt>
                <c:pt idx="760">
                  <c:v>2.4889000000000001E-2</c:v>
                </c:pt>
                <c:pt idx="761">
                  <c:v>2.4497999999999999E-2</c:v>
                </c:pt>
                <c:pt idx="762">
                  <c:v>2.4351000000000001E-2</c:v>
                </c:pt>
                <c:pt idx="763">
                  <c:v>2.4829E-2</c:v>
                </c:pt>
                <c:pt idx="764">
                  <c:v>2.5010000000000001E-2</c:v>
                </c:pt>
                <c:pt idx="765">
                  <c:v>2.4376999999999999E-2</c:v>
                </c:pt>
                <c:pt idx="766">
                  <c:v>2.4806999999999999E-2</c:v>
                </c:pt>
                <c:pt idx="767">
                  <c:v>2.5062999999999998E-2</c:v>
                </c:pt>
                <c:pt idx="768">
                  <c:v>2.5079000000000001E-2</c:v>
                </c:pt>
                <c:pt idx="769">
                  <c:v>2.554E-2</c:v>
                </c:pt>
                <c:pt idx="770">
                  <c:v>2.5701000000000002E-2</c:v>
                </c:pt>
                <c:pt idx="771">
                  <c:v>2.4975000000000001E-2</c:v>
                </c:pt>
                <c:pt idx="772">
                  <c:v>2.4629999999999999E-2</c:v>
                </c:pt>
                <c:pt idx="773">
                  <c:v>2.4746000000000001E-2</c:v>
                </c:pt>
                <c:pt idx="774">
                  <c:v>2.4656999999999998E-2</c:v>
                </c:pt>
                <c:pt idx="775">
                  <c:v>2.4760999999999998E-2</c:v>
                </c:pt>
                <c:pt idx="776">
                  <c:v>2.5760000000000002E-2</c:v>
                </c:pt>
                <c:pt idx="777">
                  <c:v>2.5027000000000001E-2</c:v>
                </c:pt>
                <c:pt idx="778">
                  <c:v>2.4513E-2</c:v>
                </c:pt>
                <c:pt idx="779">
                  <c:v>2.5033E-2</c:v>
                </c:pt>
                <c:pt idx="780">
                  <c:v>2.4823000000000001E-2</c:v>
                </c:pt>
                <c:pt idx="781">
                  <c:v>2.5090000000000001E-2</c:v>
                </c:pt>
                <c:pt idx="782">
                  <c:v>2.5531000000000002E-2</c:v>
                </c:pt>
                <c:pt idx="783">
                  <c:v>2.5791999999999999E-2</c:v>
                </c:pt>
                <c:pt idx="784">
                  <c:v>2.5756000000000001E-2</c:v>
                </c:pt>
                <c:pt idx="785">
                  <c:v>2.5815000000000001E-2</c:v>
                </c:pt>
                <c:pt idx="786">
                  <c:v>2.5555999999999999E-2</c:v>
                </c:pt>
                <c:pt idx="787">
                  <c:v>2.5780999999999998E-2</c:v>
                </c:pt>
                <c:pt idx="788">
                  <c:v>2.5804000000000001E-2</c:v>
                </c:pt>
                <c:pt idx="789">
                  <c:v>2.5682E-2</c:v>
                </c:pt>
                <c:pt idx="790">
                  <c:v>2.5402999999999998E-2</c:v>
                </c:pt>
                <c:pt idx="791">
                  <c:v>2.5411E-2</c:v>
                </c:pt>
                <c:pt idx="792">
                  <c:v>2.5595E-2</c:v>
                </c:pt>
                <c:pt idx="793">
                  <c:v>2.5947000000000001E-2</c:v>
                </c:pt>
                <c:pt idx="794">
                  <c:v>2.5933000000000001E-2</c:v>
                </c:pt>
                <c:pt idx="795">
                  <c:v>2.5406000000000001E-2</c:v>
                </c:pt>
                <c:pt idx="796">
                  <c:v>2.5552999999999999E-2</c:v>
                </c:pt>
                <c:pt idx="797">
                  <c:v>2.5673999999999999E-2</c:v>
                </c:pt>
                <c:pt idx="798">
                  <c:v>2.5853999999999999E-2</c:v>
                </c:pt>
                <c:pt idx="799">
                  <c:v>2.5596000000000001E-2</c:v>
                </c:pt>
                <c:pt idx="800">
                  <c:v>2.5498E-2</c:v>
                </c:pt>
                <c:pt idx="801">
                  <c:v>2.6224999999999998E-2</c:v>
                </c:pt>
                <c:pt idx="802">
                  <c:v>2.6384999999999999E-2</c:v>
                </c:pt>
                <c:pt idx="803">
                  <c:v>2.5856000000000001E-2</c:v>
                </c:pt>
                <c:pt idx="804">
                  <c:v>2.6081E-2</c:v>
                </c:pt>
                <c:pt idx="805">
                  <c:v>2.6268E-2</c:v>
                </c:pt>
                <c:pt idx="806">
                  <c:v>2.6331E-2</c:v>
                </c:pt>
                <c:pt idx="807">
                  <c:v>2.5965999999999999E-2</c:v>
                </c:pt>
                <c:pt idx="808">
                  <c:v>2.6360999999999999E-2</c:v>
                </c:pt>
                <c:pt idx="809">
                  <c:v>2.6665000000000001E-2</c:v>
                </c:pt>
                <c:pt idx="810">
                  <c:v>2.6388000000000002E-2</c:v>
                </c:pt>
                <c:pt idx="811">
                  <c:v>2.6498000000000001E-2</c:v>
                </c:pt>
                <c:pt idx="812">
                  <c:v>2.7043000000000001E-2</c:v>
                </c:pt>
                <c:pt idx="813">
                  <c:v>2.7473000000000001E-2</c:v>
                </c:pt>
                <c:pt idx="814">
                  <c:v>2.7327000000000001E-2</c:v>
                </c:pt>
                <c:pt idx="815">
                  <c:v>2.7132E-2</c:v>
                </c:pt>
                <c:pt idx="816">
                  <c:v>2.7414000000000001E-2</c:v>
                </c:pt>
                <c:pt idx="817">
                  <c:v>2.7734000000000002E-2</c:v>
                </c:pt>
                <c:pt idx="818">
                  <c:v>2.7126000000000001E-2</c:v>
                </c:pt>
                <c:pt idx="819">
                  <c:v>2.7422999999999999E-2</c:v>
                </c:pt>
                <c:pt idx="820">
                  <c:v>2.7164000000000001E-2</c:v>
                </c:pt>
                <c:pt idx="821">
                  <c:v>2.7819E-2</c:v>
                </c:pt>
                <c:pt idx="822">
                  <c:v>2.8039000000000001E-2</c:v>
                </c:pt>
                <c:pt idx="823">
                  <c:v>2.7664999999999999E-2</c:v>
                </c:pt>
                <c:pt idx="824">
                  <c:v>2.7761999999999998E-2</c:v>
                </c:pt>
                <c:pt idx="825">
                  <c:v>2.8188000000000001E-2</c:v>
                </c:pt>
                <c:pt idx="826">
                  <c:v>2.8292999999999999E-2</c:v>
                </c:pt>
                <c:pt idx="827">
                  <c:v>2.8355999999999999E-2</c:v>
                </c:pt>
                <c:pt idx="828">
                  <c:v>2.8459000000000002E-2</c:v>
                </c:pt>
                <c:pt idx="829">
                  <c:v>2.8579E-2</c:v>
                </c:pt>
                <c:pt idx="830">
                  <c:v>2.9284000000000001E-2</c:v>
                </c:pt>
                <c:pt idx="831">
                  <c:v>2.8375000000000001E-2</c:v>
                </c:pt>
                <c:pt idx="832">
                  <c:v>2.9579999999999999E-2</c:v>
                </c:pt>
                <c:pt idx="833">
                  <c:v>2.9263000000000001E-2</c:v>
                </c:pt>
                <c:pt idx="834">
                  <c:v>2.9333000000000001E-2</c:v>
                </c:pt>
                <c:pt idx="835">
                  <c:v>0.03</c:v>
                </c:pt>
                <c:pt idx="836">
                  <c:v>2.9966E-2</c:v>
                </c:pt>
                <c:pt idx="837">
                  <c:v>3.0714999999999999E-2</c:v>
                </c:pt>
                <c:pt idx="838">
                  <c:v>3.0898999999999999E-2</c:v>
                </c:pt>
                <c:pt idx="839">
                  <c:v>3.0775E-2</c:v>
                </c:pt>
                <c:pt idx="840">
                  <c:v>3.1290999999999999E-2</c:v>
                </c:pt>
                <c:pt idx="841">
                  <c:v>3.1399000000000003E-2</c:v>
                </c:pt>
                <c:pt idx="842">
                  <c:v>3.177E-2</c:v>
                </c:pt>
                <c:pt idx="843">
                  <c:v>3.1795999999999998E-2</c:v>
                </c:pt>
                <c:pt idx="844">
                  <c:v>3.2356999999999997E-2</c:v>
                </c:pt>
                <c:pt idx="845">
                  <c:v>3.2481999999999997E-2</c:v>
                </c:pt>
                <c:pt idx="846">
                  <c:v>3.2578000000000003E-2</c:v>
                </c:pt>
                <c:pt idx="847">
                  <c:v>3.3014000000000002E-2</c:v>
                </c:pt>
                <c:pt idx="848">
                  <c:v>3.2694000000000001E-2</c:v>
                </c:pt>
                <c:pt idx="849">
                  <c:v>3.3381000000000001E-2</c:v>
                </c:pt>
                <c:pt idx="850">
                  <c:v>3.3641999999999998E-2</c:v>
                </c:pt>
                <c:pt idx="851">
                  <c:v>3.3883999999999997E-2</c:v>
                </c:pt>
                <c:pt idx="852">
                  <c:v>3.4105999999999997E-2</c:v>
                </c:pt>
                <c:pt idx="853">
                  <c:v>3.5064999999999999E-2</c:v>
                </c:pt>
                <c:pt idx="854">
                  <c:v>3.5158000000000002E-2</c:v>
                </c:pt>
                <c:pt idx="855">
                  <c:v>3.5854999999999998E-2</c:v>
                </c:pt>
                <c:pt idx="856">
                  <c:v>3.5390999999999999E-2</c:v>
                </c:pt>
                <c:pt idx="857">
                  <c:v>3.6123000000000002E-2</c:v>
                </c:pt>
                <c:pt idx="858">
                  <c:v>3.6783000000000003E-2</c:v>
                </c:pt>
                <c:pt idx="859">
                  <c:v>3.7006999999999998E-2</c:v>
                </c:pt>
                <c:pt idx="860">
                  <c:v>3.7627000000000001E-2</c:v>
                </c:pt>
                <c:pt idx="861">
                  <c:v>3.7901999999999998E-2</c:v>
                </c:pt>
                <c:pt idx="862">
                  <c:v>3.7995000000000001E-2</c:v>
                </c:pt>
                <c:pt idx="863">
                  <c:v>3.8345999999999998E-2</c:v>
                </c:pt>
                <c:pt idx="864">
                  <c:v>3.8774000000000003E-2</c:v>
                </c:pt>
                <c:pt idx="865">
                  <c:v>3.9947000000000003E-2</c:v>
                </c:pt>
                <c:pt idx="866">
                  <c:v>3.9830999999999998E-2</c:v>
                </c:pt>
                <c:pt idx="867">
                  <c:v>4.0229000000000001E-2</c:v>
                </c:pt>
                <c:pt idx="868">
                  <c:v>4.1043999999999997E-2</c:v>
                </c:pt>
                <c:pt idx="869">
                  <c:v>4.1873E-2</c:v>
                </c:pt>
                <c:pt idx="870">
                  <c:v>4.2174000000000003E-2</c:v>
                </c:pt>
                <c:pt idx="871">
                  <c:v>4.2768E-2</c:v>
                </c:pt>
                <c:pt idx="872">
                  <c:v>4.3367000000000003E-2</c:v>
                </c:pt>
                <c:pt idx="873">
                  <c:v>4.3782000000000001E-2</c:v>
                </c:pt>
                <c:pt idx="874">
                  <c:v>4.4672999999999997E-2</c:v>
                </c:pt>
                <c:pt idx="875">
                  <c:v>4.5996000000000002E-2</c:v>
                </c:pt>
                <c:pt idx="876">
                  <c:v>4.6561999999999999E-2</c:v>
                </c:pt>
                <c:pt idx="877">
                  <c:v>4.6556E-2</c:v>
                </c:pt>
                <c:pt idx="878">
                  <c:v>4.7747999999999999E-2</c:v>
                </c:pt>
                <c:pt idx="879">
                  <c:v>4.7974000000000003E-2</c:v>
                </c:pt>
                <c:pt idx="880">
                  <c:v>4.9550999999999998E-2</c:v>
                </c:pt>
                <c:pt idx="881">
                  <c:v>4.9905999999999999E-2</c:v>
                </c:pt>
                <c:pt idx="882">
                  <c:v>5.1191E-2</c:v>
                </c:pt>
                <c:pt idx="883">
                  <c:v>5.1622000000000001E-2</c:v>
                </c:pt>
                <c:pt idx="884">
                  <c:v>5.2005000000000003E-2</c:v>
                </c:pt>
                <c:pt idx="885">
                  <c:v>5.3239000000000002E-2</c:v>
                </c:pt>
                <c:pt idx="886">
                  <c:v>5.4009000000000001E-2</c:v>
                </c:pt>
                <c:pt idx="887">
                  <c:v>5.4882E-2</c:v>
                </c:pt>
                <c:pt idx="888">
                  <c:v>5.5802999999999998E-2</c:v>
                </c:pt>
                <c:pt idx="889">
                  <c:v>5.6842999999999998E-2</c:v>
                </c:pt>
                <c:pt idx="890">
                  <c:v>5.7731999999999999E-2</c:v>
                </c:pt>
                <c:pt idx="891">
                  <c:v>5.8890999999999999E-2</c:v>
                </c:pt>
                <c:pt idx="892">
                  <c:v>6.0758E-2</c:v>
                </c:pt>
                <c:pt idx="893">
                  <c:v>6.1712999999999997E-2</c:v>
                </c:pt>
                <c:pt idx="894">
                  <c:v>6.2615000000000004E-2</c:v>
                </c:pt>
                <c:pt idx="895">
                  <c:v>6.3700000000000007E-2</c:v>
                </c:pt>
                <c:pt idx="896">
                  <c:v>6.4819000000000002E-2</c:v>
                </c:pt>
                <c:pt idx="897">
                  <c:v>6.5854999999999997E-2</c:v>
                </c:pt>
                <c:pt idx="898">
                  <c:v>6.7113999999999993E-2</c:v>
                </c:pt>
                <c:pt idx="899">
                  <c:v>6.8121000000000001E-2</c:v>
                </c:pt>
                <c:pt idx="900">
                  <c:v>6.9081000000000004E-2</c:v>
                </c:pt>
                <c:pt idx="901">
                  <c:v>7.0654999999999996E-2</c:v>
                </c:pt>
                <c:pt idx="902">
                  <c:v>7.1420999999999998E-2</c:v>
                </c:pt>
                <c:pt idx="903">
                  <c:v>7.2673000000000001E-2</c:v>
                </c:pt>
                <c:pt idx="904">
                  <c:v>7.3778999999999997E-2</c:v>
                </c:pt>
                <c:pt idx="905">
                  <c:v>7.5037999999999994E-2</c:v>
                </c:pt>
                <c:pt idx="906">
                  <c:v>7.6532000000000003E-2</c:v>
                </c:pt>
                <c:pt idx="907">
                  <c:v>7.7643000000000004E-2</c:v>
                </c:pt>
                <c:pt idx="908">
                  <c:v>7.9627000000000003E-2</c:v>
                </c:pt>
                <c:pt idx="909">
                  <c:v>8.0852999999999994E-2</c:v>
                </c:pt>
                <c:pt idx="910">
                  <c:v>8.2277000000000003E-2</c:v>
                </c:pt>
                <c:pt idx="911">
                  <c:v>8.3824999999999997E-2</c:v>
                </c:pt>
                <c:pt idx="912">
                  <c:v>8.4920999999999996E-2</c:v>
                </c:pt>
                <c:pt idx="913">
                  <c:v>8.6640999999999996E-2</c:v>
                </c:pt>
                <c:pt idx="914">
                  <c:v>8.8294999999999998E-2</c:v>
                </c:pt>
                <c:pt idx="915">
                  <c:v>8.9619000000000004E-2</c:v>
                </c:pt>
                <c:pt idx="916">
                  <c:v>9.1069999999999998E-2</c:v>
                </c:pt>
                <c:pt idx="917">
                  <c:v>9.2709E-2</c:v>
                </c:pt>
                <c:pt idx="918">
                  <c:v>9.4064999999999996E-2</c:v>
                </c:pt>
                <c:pt idx="919">
                  <c:v>9.6151E-2</c:v>
                </c:pt>
                <c:pt idx="920">
                  <c:v>9.7377000000000005E-2</c:v>
                </c:pt>
                <c:pt idx="921">
                  <c:v>9.9142999999999995E-2</c:v>
                </c:pt>
                <c:pt idx="922">
                  <c:v>0.10054</c:v>
                </c:pt>
                <c:pt idx="923">
                  <c:v>0.1022</c:v>
                </c:pt>
                <c:pt idx="924">
                  <c:v>0.104018</c:v>
                </c:pt>
                <c:pt idx="925">
                  <c:v>0.105667</c:v>
                </c:pt>
                <c:pt idx="926">
                  <c:v>0.10785599999999999</c:v>
                </c:pt>
                <c:pt idx="927">
                  <c:v>0.10926900000000001</c:v>
                </c:pt>
                <c:pt idx="928">
                  <c:v>0.111316</c:v>
                </c:pt>
                <c:pt idx="929">
                  <c:v>0.11311499999999999</c:v>
                </c:pt>
                <c:pt idx="930">
                  <c:v>0.114617</c:v>
                </c:pt>
                <c:pt idx="931">
                  <c:v>0.116381</c:v>
                </c:pt>
                <c:pt idx="932">
                  <c:v>0.118363</c:v>
                </c:pt>
                <c:pt idx="933">
                  <c:v>0.11985</c:v>
                </c:pt>
                <c:pt idx="934">
                  <c:v>0.12212199999999999</c:v>
                </c:pt>
                <c:pt idx="935">
                  <c:v>0.124032</c:v>
                </c:pt>
                <c:pt idx="936">
                  <c:v>0.12669</c:v>
                </c:pt>
                <c:pt idx="937">
                  <c:v>0.12800300000000001</c:v>
                </c:pt>
                <c:pt idx="938">
                  <c:v>0.130075</c:v>
                </c:pt>
                <c:pt idx="939">
                  <c:v>0.13208500000000001</c:v>
                </c:pt>
                <c:pt idx="940">
                  <c:v>0.13395699999999999</c:v>
                </c:pt>
                <c:pt idx="941">
                  <c:v>0.13666400000000001</c:v>
                </c:pt>
                <c:pt idx="942">
                  <c:v>0.13844500000000001</c:v>
                </c:pt>
                <c:pt idx="943">
                  <c:v>0.14080300000000001</c:v>
                </c:pt>
                <c:pt idx="944">
                  <c:v>0.14252699999999999</c:v>
                </c:pt>
                <c:pt idx="945">
                  <c:v>0.14469000000000001</c:v>
                </c:pt>
                <c:pt idx="946">
                  <c:v>0.14715200000000001</c:v>
                </c:pt>
                <c:pt idx="947">
                  <c:v>0.14973600000000001</c:v>
                </c:pt>
                <c:pt idx="948">
                  <c:v>0.15226200000000001</c:v>
                </c:pt>
                <c:pt idx="949">
                  <c:v>0.15435299999999999</c:v>
                </c:pt>
                <c:pt idx="950">
                  <c:v>0.15656900000000001</c:v>
                </c:pt>
                <c:pt idx="951">
                  <c:v>0.15878600000000001</c:v>
                </c:pt>
                <c:pt idx="952">
                  <c:v>0.16148199999999999</c:v>
                </c:pt>
                <c:pt idx="953">
                  <c:v>0.16377800000000001</c:v>
                </c:pt>
                <c:pt idx="954">
                  <c:v>0.16612499999999999</c:v>
                </c:pt>
                <c:pt idx="955">
                  <c:v>0.16842599999999999</c:v>
                </c:pt>
                <c:pt idx="956">
                  <c:v>0.17097499999999999</c:v>
                </c:pt>
                <c:pt idx="957">
                  <c:v>0.17333499999999999</c:v>
                </c:pt>
                <c:pt idx="958">
                  <c:v>0.17601</c:v>
                </c:pt>
                <c:pt idx="959">
                  <c:v>0.17896899999999999</c:v>
                </c:pt>
                <c:pt idx="960">
                  <c:v>0.18201200000000001</c:v>
                </c:pt>
                <c:pt idx="961">
                  <c:v>0.18532599999999999</c:v>
                </c:pt>
                <c:pt idx="962">
                  <c:v>0.188084</c:v>
                </c:pt>
                <c:pt idx="963">
                  <c:v>0.19126699999999999</c:v>
                </c:pt>
                <c:pt idx="964">
                  <c:v>0.19348000000000001</c:v>
                </c:pt>
                <c:pt idx="965">
                  <c:v>0.197881</c:v>
                </c:pt>
                <c:pt idx="966">
                  <c:v>0.20194799999999999</c:v>
                </c:pt>
                <c:pt idx="967">
                  <c:v>0.20494799999999999</c:v>
                </c:pt>
                <c:pt idx="968">
                  <c:v>0.20804800000000001</c:v>
                </c:pt>
                <c:pt idx="969">
                  <c:v>0.21240000000000001</c:v>
                </c:pt>
                <c:pt idx="970">
                  <c:v>0.216499</c:v>
                </c:pt>
                <c:pt idx="971">
                  <c:v>0.22120200000000001</c:v>
                </c:pt>
                <c:pt idx="972">
                  <c:v>0.22570599999999999</c:v>
                </c:pt>
                <c:pt idx="973">
                  <c:v>0.231293</c:v>
                </c:pt>
                <c:pt idx="974">
                  <c:v>0.23622199999999999</c:v>
                </c:pt>
                <c:pt idx="975">
                  <c:v>0.24257300000000001</c:v>
                </c:pt>
                <c:pt idx="976">
                  <c:v>0.24692500000000001</c:v>
                </c:pt>
                <c:pt idx="977">
                  <c:v>0.25337399999999999</c:v>
                </c:pt>
                <c:pt idx="978">
                  <c:v>0.25949699999999998</c:v>
                </c:pt>
                <c:pt idx="979">
                  <c:v>0.26542199999999999</c:v>
                </c:pt>
                <c:pt idx="980">
                  <c:v>0.27348099999999997</c:v>
                </c:pt>
                <c:pt idx="981">
                  <c:v>0.283057</c:v>
                </c:pt>
                <c:pt idx="982">
                  <c:v>0.29251700000000003</c:v>
                </c:pt>
                <c:pt idx="983">
                  <c:v>0.30258699999999999</c:v>
                </c:pt>
                <c:pt idx="984">
                  <c:v>0.31231700000000001</c:v>
                </c:pt>
                <c:pt idx="985">
                  <c:v>0.32227499999999998</c:v>
                </c:pt>
                <c:pt idx="986">
                  <c:v>0.33383600000000002</c:v>
                </c:pt>
                <c:pt idx="987">
                  <c:v>0.34374100000000002</c:v>
                </c:pt>
                <c:pt idx="988">
                  <c:v>0.35646800000000001</c:v>
                </c:pt>
                <c:pt idx="989">
                  <c:v>0.36985200000000001</c:v>
                </c:pt>
                <c:pt idx="990">
                  <c:v>0.38191999999999998</c:v>
                </c:pt>
                <c:pt idx="991">
                  <c:v>0.39495200000000003</c:v>
                </c:pt>
                <c:pt idx="992">
                  <c:v>0.40909800000000002</c:v>
                </c:pt>
                <c:pt idx="993">
                  <c:v>0.42344999999999999</c:v>
                </c:pt>
                <c:pt idx="994">
                  <c:v>0.43867699999999998</c:v>
                </c:pt>
                <c:pt idx="995">
                  <c:v>0.453463</c:v>
                </c:pt>
                <c:pt idx="996">
                  <c:v>0.46794200000000002</c:v>
                </c:pt>
                <c:pt idx="997">
                  <c:v>0.48112199999999999</c:v>
                </c:pt>
                <c:pt idx="998">
                  <c:v>0.49773299999999998</c:v>
                </c:pt>
                <c:pt idx="999">
                  <c:v>0.51029000000000002</c:v>
                </c:pt>
                <c:pt idx="1000">
                  <c:v>0.52459800000000001</c:v>
                </c:pt>
                <c:pt idx="1001">
                  <c:v>0.53914099999999998</c:v>
                </c:pt>
                <c:pt idx="1002">
                  <c:v>0.553346</c:v>
                </c:pt>
                <c:pt idx="1003">
                  <c:v>0.56861399999999995</c:v>
                </c:pt>
                <c:pt idx="1004">
                  <c:v>0.58558600000000005</c:v>
                </c:pt>
                <c:pt idx="1005">
                  <c:v>0.60303099999999998</c:v>
                </c:pt>
                <c:pt idx="1006">
                  <c:v>0.62010399999999999</c:v>
                </c:pt>
                <c:pt idx="1007">
                  <c:v>0.63944400000000001</c:v>
                </c:pt>
                <c:pt idx="1008">
                  <c:v>0.65677799999999997</c:v>
                </c:pt>
                <c:pt idx="1009">
                  <c:v>0.67759899999999995</c:v>
                </c:pt>
                <c:pt idx="1010">
                  <c:v>0.69255699999999998</c:v>
                </c:pt>
                <c:pt idx="1011">
                  <c:v>0.71357999999999999</c:v>
                </c:pt>
                <c:pt idx="1012">
                  <c:v>0.73380699999999999</c:v>
                </c:pt>
                <c:pt idx="1013">
                  <c:v>0.75379799999999997</c:v>
                </c:pt>
                <c:pt idx="1014">
                  <c:v>0.77535200000000004</c:v>
                </c:pt>
                <c:pt idx="1015">
                  <c:v>0.79632000000000003</c:v>
                </c:pt>
                <c:pt idx="1016">
                  <c:v>0.81601199999999996</c:v>
                </c:pt>
                <c:pt idx="1017">
                  <c:v>0.83742799999999995</c:v>
                </c:pt>
                <c:pt idx="1018">
                  <c:v>0.86077400000000004</c:v>
                </c:pt>
                <c:pt idx="1019">
                  <c:v>0.88058000000000003</c:v>
                </c:pt>
                <c:pt idx="1020">
                  <c:v>0.899814</c:v>
                </c:pt>
                <c:pt idx="1021">
                  <c:v>0.91889399999999999</c:v>
                </c:pt>
                <c:pt idx="1022">
                  <c:v>0.93391299999999999</c:v>
                </c:pt>
                <c:pt idx="1023">
                  <c:v>0.95263100000000001</c:v>
                </c:pt>
                <c:pt idx="1024">
                  <c:v>0.96817900000000001</c:v>
                </c:pt>
                <c:pt idx="1025">
                  <c:v>0.98168800000000001</c:v>
                </c:pt>
                <c:pt idx="1026">
                  <c:v>0.99851400000000001</c:v>
                </c:pt>
                <c:pt idx="1027">
                  <c:v>1.012953</c:v>
                </c:pt>
                <c:pt idx="1028">
                  <c:v>1.030149</c:v>
                </c:pt>
                <c:pt idx="1029">
                  <c:v>1.046111</c:v>
                </c:pt>
                <c:pt idx="1030">
                  <c:v>1.06199</c:v>
                </c:pt>
                <c:pt idx="1031">
                  <c:v>1.074335</c:v>
                </c:pt>
                <c:pt idx="1032">
                  <c:v>1.089161</c:v>
                </c:pt>
                <c:pt idx="1033">
                  <c:v>1.1017589999999999</c:v>
                </c:pt>
                <c:pt idx="1034">
                  <c:v>1.1154599999999999</c:v>
                </c:pt>
                <c:pt idx="1035">
                  <c:v>1.1305259999999999</c:v>
                </c:pt>
                <c:pt idx="1036">
                  <c:v>1.144779</c:v>
                </c:pt>
                <c:pt idx="1037">
                  <c:v>1.1587769999999999</c:v>
                </c:pt>
                <c:pt idx="1038">
                  <c:v>1.1702520000000001</c:v>
                </c:pt>
                <c:pt idx="1039">
                  <c:v>1.185219</c:v>
                </c:pt>
                <c:pt idx="1040">
                  <c:v>1.1982809999999999</c:v>
                </c:pt>
                <c:pt idx="1041">
                  <c:v>1.2114940000000001</c:v>
                </c:pt>
                <c:pt idx="1042">
                  <c:v>1.220342</c:v>
                </c:pt>
                <c:pt idx="1043">
                  <c:v>1.2314830000000001</c:v>
                </c:pt>
                <c:pt idx="1044">
                  <c:v>1.2393620000000001</c:v>
                </c:pt>
                <c:pt idx="1045">
                  <c:v>1.2466520000000001</c:v>
                </c:pt>
                <c:pt idx="1046">
                  <c:v>1.252122</c:v>
                </c:pt>
                <c:pt idx="1047">
                  <c:v>1.2576940000000001</c:v>
                </c:pt>
                <c:pt idx="1048">
                  <c:v>1.2569980000000001</c:v>
                </c:pt>
                <c:pt idx="1049">
                  <c:v>1.261442</c:v>
                </c:pt>
                <c:pt idx="1050">
                  <c:v>1.2661169999999999</c:v>
                </c:pt>
                <c:pt idx="1051">
                  <c:v>1.267784</c:v>
                </c:pt>
                <c:pt idx="1052">
                  <c:v>1.267169</c:v>
                </c:pt>
                <c:pt idx="1053">
                  <c:v>1.266777</c:v>
                </c:pt>
                <c:pt idx="1054">
                  <c:v>1.2700340000000001</c:v>
                </c:pt>
                <c:pt idx="1055">
                  <c:v>1.266181</c:v>
                </c:pt>
                <c:pt idx="1056">
                  <c:v>1.2684249999999999</c:v>
                </c:pt>
                <c:pt idx="1057">
                  <c:v>1.264284</c:v>
                </c:pt>
                <c:pt idx="1058">
                  <c:v>1.2684139999999999</c:v>
                </c:pt>
                <c:pt idx="1059">
                  <c:v>1.2631159999999999</c:v>
                </c:pt>
                <c:pt idx="1060">
                  <c:v>1.260462</c:v>
                </c:pt>
                <c:pt idx="1061">
                  <c:v>1.2609509999999999</c:v>
                </c:pt>
                <c:pt idx="1062">
                  <c:v>1.2593490000000001</c:v>
                </c:pt>
                <c:pt idx="1063">
                  <c:v>1.2535750000000001</c:v>
                </c:pt>
                <c:pt idx="1064">
                  <c:v>1.2466630000000001</c:v>
                </c:pt>
                <c:pt idx="1065">
                  <c:v>1.2422599999999999</c:v>
                </c:pt>
                <c:pt idx="1066">
                  <c:v>1.2351510000000001</c:v>
                </c:pt>
                <c:pt idx="1067">
                  <c:v>1.225068</c:v>
                </c:pt>
                <c:pt idx="1068">
                  <c:v>1.2192670000000001</c:v>
                </c:pt>
                <c:pt idx="1069">
                  <c:v>1.2099930000000001</c:v>
                </c:pt>
                <c:pt idx="1070">
                  <c:v>1.199087</c:v>
                </c:pt>
                <c:pt idx="1071">
                  <c:v>1.1896640000000001</c:v>
                </c:pt>
                <c:pt idx="1072">
                  <c:v>1.1814229999999999</c:v>
                </c:pt>
                <c:pt idx="1073">
                  <c:v>1.166212</c:v>
                </c:pt>
                <c:pt idx="1074">
                  <c:v>1.1549640000000001</c:v>
                </c:pt>
                <c:pt idx="1075">
                  <c:v>1.141289</c:v>
                </c:pt>
                <c:pt idx="1076">
                  <c:v>1.131656</c:v>
                </c:pt>
                <c:pt idx="1077">
                  <c:v>1.117534</c:v>
                </c:pt>
                <c:pt idx="1078">
                  <c:v>1.103828</c:v>
                </c:pt>
                <c:pt idx="1079">
                  <c:v>1.089712</c:v>
                </c:pt>
                <c:pt idx="1080">
                  <c:v>1.0785169999999999</c:v>
                </c:pt>
                <c:pt idx="1081">
                  <c:v>1.0638700000000001</c:v>
                </c:pt>
                <c:pt idx="1082">
                  <c:v>1.050495</c:v>
                </c:pt>
                <c:pt idx="1083">
                  <c:v>1.0351950000000001</c:v>
                </c:pt>
                <c:pt idx="1084">
                  <c:v>1.0211170000000001</c:v>
                </c:pt>
                <c:pt idx="1085">
                  <c:v>1.006542</c:v>
                </c:pt>
                <c:pt idx="1086">
                  <c:v>0.98985999999999996</c:v>
                </c:pt>
                <c:pt idx="1087">
                  <c:v>0.97214699999999998</c:v>
                </c:pt>
                <c:pt idx="1088">
                  <c:v>0.956839</c:v>
                </c:pt>
                <c:pt idx="1089">
                  <c:v>0.93920099999999995</c:v>
                </c:pt>
                <c:pt idx="1090">
                  <c:v>0.92183899999999996</c:v>
                </c:pt>
                <c:pt idx="1091">
                  <c:v>0.904941</c:v>
                </c:pt>
                <c:pt idx="1092">
                  <c:v>0.88728700000000005</c:v>
                </c:pt>
                <c:pt idx="1093">
                  <c:v>0.87176299999999995</c:v>
                </c:pt>
                <c:pt idx="1094">
                  <c:v>0.85448400000000002</c:v>
                </c:pt>
                <c:pt idx="1095">
                  <c:v>0.83873399999999998</c:v>
                </c:pt>
                <c:pt idx="1096">
                  <c:v>0.81837899999999997</c:v>
                </c:pt>
                <c:pt idx="1097">
                  <c:v>0.80260200000000004</c:v>
                </c:pt>
                <c:pt idx="1098">
                  <c:v>0.78242299999999998</c:v>
                </c:pt>
                <c:pt idx="1099">
                  <c:v>0.76650200000000002</c:v>
                </c:pt>
                <c:pt idx="1100">
                  <c:v>0.74919800000000003</c:v>
                </c:pt>
                <c:pt idx="1101">
                  <c:v>0.73219299999999998</c:v>
                </c:pt>
                <c:pt idx="1102">
                  <c:v>0.71433599999999997</c:v>
                </c:pt>
                <c:pt idx="1103">
                  <c:v>0.69960100000000003</c:v>
                </c:pt>
                <c:pt idx="1104">
                  <c:v>0.68163099999999999</c:v>
                </c:pt>
                <c:pt idx="1105">
                  <c:v>0.66525199999999995</c:v>
                </c:pt>
                <c:pt idx="1106">
                  <c:v>0.649146</c:v>
                </c:pt>
                <c:pt idx="1107">
                  <c:v>0.63398600000000005</c:v>
                </c:pt>
                <c:pt idx="1108">
                  <c:v>0.616367</c:v>
                </c:pt>
                <c:pt idx="1109">
                  <c:v>0.59977999999999998</c:v>
                </c:pt>
                <c:pt idx="1110">
                  <c:v>0.58308099999999996</c:v>
                </c:pt>
                <c:pt idx="1111">
                  <c:v>0.56755100000000003</c:v>
                </c:pt>
                <c:pt idx="1112">
                  <c:v>0.55169599999999996</c:v>
                </c:pt>
                <c:pt idx="1113">
                  <c:v>0.53440399999999999</c:v>
                </c:pt>
                <c:pt idx="1114">
                  <c:v>0.52058700000000002</c:v>
                </c:pt>
                <c:pt idx="1115">
                  <c:v>0.50590299999999999</c:v>
                </c:pt>
                <c:pt idx="1116">
                  <c:v>0.49221300000000001</c:v>
                </c:pt>
                <c:pt idx="1117">
                  <c:v>0.47893400000000003</c:v>
                </c:pt>
                <c:pt idx="1118">
                  <c:v>0.46496399999999999</c:v>
                </c:pt>
                <c:pt idx="1119">
                  <c:v>0.450936</c:v>
                </c:pt>
                <c:pt idx="1120">
                  <c:v>0.43774299999999999</c:v>
                </c:pt>
                <c:pt idx="1121">
                  <c:v>0.42302200000000001</c:v>
                </c:pt>
                <c:pt idx="1122">
                  <c:v>0.41037099999999999</c:v>
                </c:pt>
                <c:pt idx="1123">
                  <c:v>0.39764899999999997</c:v>
                </c:pt>
                <c:pt idx="1124">
                  <c:v>0.38610800000000001</c:v>
                </c:pt>
                <c:pt idx="1125">
                  <c:v>0.37212899999999999</c:v>
                </c:pt>
                <c:pt idx="1126">
                  <c:v>0.36188199999999998</c:v>
                </c:pt>
                <c:pt idx="1127">
                  <c:v>0.35046500000000003</c:v>
                </c:pt>
                <c:pt idx="1128">
                  <c:v>0.33893899999999999</c:v>
                </c:pt>
                <c:pt idx="1129">
                  <c:v>0.32884000000000002</c:v>
                </c:pt>
                <c:pt idx="1130">
                  <c:v>0.31829499999999999</c:v>
                </c:pt>
                <c:pt idx="1131">
                  <c:v>0.30733899999999997</c:v>
                </c:pt>
                <c:pt idx="1132">
                  <c:v>0.29711799999999999</c:v>
                </c:pt>
                <c:pt idx="1133">
                  <c:v>0.287074</c:v>
                </c:pt>
                <c:pt idx="1134">
                  <c:v>0.27786699999999998</c:v>
                </c:pt>
                <c:pt idx="1135">
                  <c:v>0.26914900000000003</c:v>
                </c:pt>
                <c:pt idx="1136">
                  <c:v>0.25883299999999998</c:v>
                </c:pt>
                <c:pt idx="1137">
                  <c:v>0.25068800000000002</c:v>
                </c:pt>
                <c:pt idx="1138">
                  <c:v>0.24310899999999999</c:v>
                </c:pt>
                <c:pt idx="1139">
                  <c:v>0.23586199999999999</c:v>
                </c:pt>
                <c:pt idx="1140">
                  <c:v>0.22722600000000001</c:v>
                </c:pt>
                <c:pt idx="1141">
                  <c:v>0.221585</c:v>
                </c:pt>
                <c:pt idx="1142">
                  <c:v>0.21339</c:v>
                </c:pt>
                <c:pt idx="1143">
                  <c:v>0.20588100000000001</c:v>
                </c:pt>
                <c:pt idx="1144">
                  <c:v>0.19905400000000001</c:v>
                </c:pt>
                <c:pt idx="1145">
                  <c:v>0.19267400000000001</c:v>
                </c:pt>
                <c:pt idx="1146">
                  <c:v>0.18629200000000001</c:v>
                </c:pt>
                <c:pt idx="1147">
                  <c:v>0.18098</c:v>
                </c:pt>
                <c:pt idx="1148">
                  <c:v>0.17482700000000001</c:v>
                </c:pt>
                <c:pt idx="1149">
                  <c:v>0.16964000000000001</c:v>
                </c:pt>
                <c:pt idx="1150">
                  <c:v>0.16325000000000001</c:v>
                </c:pt>
                <c:pt idx="1151">
                  <c:v>0.15875600000000001</c:v>
                </c:pt>
                <c:pt idx="1152">
                  <c:v>0.15445900000000001</c:v>
                </c:pt>
                <c:pt idx="1153">
                  <c:v>0.150754</c:v>
                </c:pt>
                <c:pt idx="1154">
                  <c:v>0.145561</c:v>
                </c:pt>
                <c:pt idx="1155">
                  <c:v>0.14136799999999999</c:v>
                </c:pt>
                <c:pt idx="1156">
                  <c:v>0.13756599999999999</c:v>
                </c:pt>
                <c:pt idx="1157">
                  <c:v>0.13414899999999999</c:v>
                </c:pt>
                <c:pt idx="1158">
                  <c:v>0.13067699999999999</c:v>
                </c:pt>
                <c:pt idx="1159">
                  <c:v>0.127688</c:v>
                </c:pt>
                <c:pt idx="1160">
                  <c:v>0.123668</c:v>
                </c:pt>
                <c:pt idx="1161">
                  <c:v>0.121339</c:v>
                </c:pt>
                <c:pt idx="1162">
                  <c:v>0.119102</c:v>
                </c:pt>
                <c:pt idx="1163">
                  <c:v>0.116869</c:v>
                </c:pt>
                <c:pt idx="1164">
                  <c:v>0.115</c:v>
                </c:pt>
                <c:pt idx="1165">
                  <c:v>0.112984</c:v>
                </c:pt>
                <c:pt idx="1166">
                  <c:v>0.111266</c:v>
                </c:pt>
                <c:pt idx="1167">
                  <c:v>0.109169</c:v>
                </c:pt>
                <c:pt idx="1168">
                  <c:v>0.107224</c:v>
                </c:pt>
                <c:pt idx="1169">
                  <c:v>0.106187</c:v>
                </c:pt>
                <c:pt idx="1170">
                  <c:v>0.105257</c:v>
                </c:pt>
                <c:pt idx="1171">
                  <c:v>0.104822</c:v>
                </c:pt>
                <c:pt idx="1172">
                  <c:v>0.105237</c:v>
                </c:pt>
                <c:pt idx="1173">
                  <c:v>0.104869</c:v>
                </c:pt>
                <c:pt idx="1174">
                  <c:v>0.10430300000000001</c:v>
                </c:pt>
                <c:pt idx="1175">
                  <c:v>0.105064</c:v>
                </c:pt>
                <c:pt idx="1176">
                  <c:v>0.105555</c:v>
                </c:pt>
                <c:pt idx="1177">
                  <c:v>0.106721</c:v>
                </c:pt>
                <c:pt idx="1178">
                  <c:v>0.10731</c:v>
                </c:pt>
                <c:pt idx="1179">
                  <c:v>0.10881300000000001</c:v>
                </c:pt>
                <c:pt idx="1180">
                  <c:v>0.11058999999999999</c:v>
                </c:pt>
                <c:pt idx="1181">
                  <c:v>0.112966</c:v>
                </c:pt>
                <c:pt idx="1182">
                  <c:v>0.11483699999999999</c:v>
                </c:pt>
                <c:pt idx="1183">
                  <c:v>0.11773400000000001</c:v>
                </c:pt>
                <c:pt idx="1184">
                  <c:v>0.120931</c:v>
                </c:pt>
                <c:pt idx="1185">
                  <c:v>0.124268</c:v>
                </c:pt>
                <c:pt idx="1186">
                  <c:v>0.12836</c:v>
                </c:pt>
                <c:pt idx="1187">
                  <c:v>0.1323</c:v>
                </c:pt>
                <c:pt idx="1188">
                  <c:v>0.13698299999999999</c:v>
                </c:pt>
                <c:pt idx="1189">
                  <c:v>0.143041</c:v>
                </c:pt>
                <c:pt idx="1190">
                  <c:v>0.149342</c:v>
                </c:pt>
                <c:pt idx="1191">
                  <c:v>0.156136</c:v>
                </c:pt>
                <c:pt idx="1192">
                  <c:v>0.164156</c:v>
                </c:pt>
                <c:pt idx="1193">
                  <c:v>0.17233200000000001</c:v>
                </c:pt>
                <c:pt idx="1194">
                  <c:v>0.18065800000000001</c:v>
                </c:pt>
                <c:pt idx="1195">
                  <c:v>0.189716</c:v>
                </c:pt>
                <c:pt idx="1196">
                  <c:v>0.19766500000000001</c:v>
                </c:pt>
                <c:pt idx="1197">
                  <c:v>0.20951500000000001</c:v>
                </c:pt>
                <c:pt idx="1198">
                  <c:v>0.22009500000000001</c:v>
                </c:pt>
                <c:pt idx="1199">
                  <c:v>0.23221600000000001</c:v>
                </c:pt>
                <c:pt idx="1200">
                  <c:v>0.24362500000000001</c:v>
                </c:pt>
              </c:numCache>
            </c:numRef>
          </c:yVal>
          <c:smooth val="1"/>
          <c:extLst>
            <c:ext xmlns:c16="http://schemas.microsoft.com/office/drawing/2014/chart" uri="{C3380CC4-5D6E-409C-BE32-E72D297353CC}">
              <c16:uniqueId val="{00000002-BE43-4841-AE64-22A0EEDB0958}"/>
            </c:ext>
          </c:extLst>
        </c:ser>
        <c:dLbls>
          <c:showLegendKey val="0"/>
          <c:showVal val="0"/>
          <c:showCatName val="0"/>
          <c:showSerName val="0"/>
          <c:showPercent val="0"/>
          <c:showBubbleSize val="0"/>
        </c:dLbls>
        <c:axId val="398289120"/>
        <c:axId val="398289448"/>
      </c:scatterChart>
      <c:valAx>
        <c:axId val="398289120"/>
        <c:scaling>
          <c:orientation val="minMax"/>
          <c:max val="8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289448"/>
        <c:crosses val="autoZero"/>
        <c:crossBetween val="midCat"/>
      </c:valAx>
      <c:valAx>
        <c:axId val="398289448"/>
        <c:scaling>
          <c:orientation val="minMax"/>
          <c:max val="1.4"/>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289120"/>
        <c:crosses val="autoZero"/>
        <c:crossBetween val="midCat"/>
      </c:valAx>
      <c:spPr>
        <a:noFill/>
        <a:ln>
          <a:noFill/>
        </a:ln>
        <a:effectLst/>
      </c:spPr>
    </c:plotArea>
    <c:legend>
      <c:legendPos val="r"/>
      <c:layout>
        <c:manualLayout>
          <c:xMode val="edge"/>
          <c:yMode val="edge"/>
          <c:x val="0.68261306279022815"/>
          <c:y val="0.28116797900262469"/>
          <c:w val="0.25183844807860556"/>
          <c:h val="0.2621544181977252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AFB77-566D-224D-BDF8-9D51B80E3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Chem357 report template.dotx</Template>
  <TotalTime>2</TotalTime>
  <Pages>10</Pages>
  <Words>2789</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Carina Sirochinsky</dc:creator>
  <cp:keywords/>
  <dc:description/>
  <cp:lastModifiedBy>Dustin Wheeler</cp:lastModifiedBy>
  <cp:revision>2</cp:revision>
  <cp:lastPrinted>2018-03-27T22:37:00Z</cp:lastPrinted>
  <dcterms:created xsi:type="dcterms:W3CDTF">2020-01-30T16:43:00Z</dcterms:created>
  <dcterms:modified xsi:type="dcterms:W3CDTF">2020-01-30T16:43:00Z</dcterms:modified>
</cp:coreProperties>
</file>